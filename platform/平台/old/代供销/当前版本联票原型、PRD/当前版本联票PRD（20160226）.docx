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C854CF" w14:textId="77777777" w:rsidR="00C935D3" w:rsidRPr="00602BE8" w:rsidRDefault="000E77B4">
      <w:pPr>
        <w:pStyle w:val="af4"/>
        <w:rPr>
          <w:color w:val="auto"/>
          <w:sz w:val="96"/>
          <w:lang w:val="zh-CN"/>
        </w:rPr>
      </w:pPr>
      <w:r w:rsidRPr="00602BE8">
        <w:rPr>
          <w:rFonts w:hint="eastAsia"/>
          <w:color w:val="auto"/>
          <w:sz w:val="96"/>
          <w:lang w:val="zh-CN"/>
        </w:rPr>
        <w:t>联票</w:t>
      </w:r>
      <w:r w:rsidRPr="00602BE8">
        <w:rPr>
          <w:rFonts w:hint="eastAsia"/>
          <w:color w:val="auto"/>
          <w:sz w:val="96"/>
          <w:lang w:val="zh-CN"/>
        </w:rPr>
        <w:t>_</w:t>
      </w:r>
      <w:r w:rsidRPr="00602BE8">
        <w:rPr>
          <w:rFonts w:hint="eastAsia"/>
          <w:color w:val="auto"/>
          <w:sz w:val="96"/>
          <w:lang w:val="zh-CN"/>
        </w:rPr>
        <w:t>代供销平台</w:t>
      </w:r>
      <w:r w:rsidR="00832DB9" w:rsidRPr="00602BE8">
        <w:rPr>
          <w:color w:val="auto"/>
          <w:sz w:val="96"/>
          <w:lang w:val="zh-CN"/>
        </w:rPr>
        <w:t>需求说明书</w:t>
      </w:r>
      <w:r w:rsidR="00832DB9" w:rsidRPr="00602BE8">
        <w:rPr>
          <w:color w:val="auto"/>
          <w:sz w:val="96"/>
          <w:lang w:val="zh-CN"/>
        </w:rPr>
        <w:t>Ver1.0</w:t>
      </w:r>
      <w:r w:rsidR="001D41F4" w:rsidRPr="00602BE8">
        <w:rPr>
          <w:color w:val="auto"/>
          <w:sz w:val="96"/>
          <w:lang w:val="zh-CN"/>
        </w:rPr>
        <w:t>.</w:t>
      </w:r>
      <w:r w:rsidR="004A3A5D" w:rsidRPr="00602BE8">
        <w:rPr>
          <w:rFonts w:hint="eastAsia"/>
          <w:color w:val="auto"/>
          <w:sz w:val="96"/>
          <w:lang w:val="zh-CN"/>
        </w:rPr>
        <w:t>0</w:t>
      </w:r>
    </w:p>
    <w:p w14:paraId="6F6A510E" w14:textId="77777777" w:rsidR="00832DB9" w:rsidRPr="00602BE8" w:rsidRDefault="00832DB9" w:rsidP="00832DB9">
      <w:pPr>
        <w:rPr>
          <w:lang w:val="zh-CN"/>
        </w:rPr>
      </w:pPr>
    </w:p>
    <w:p w14:paraId="600B1B15" w14:textId="77777777" w:rsidR="00832DB9" w:rsidRPr="00602BE8" w:rsidRDefault="00832DB9" w:rsidP="00832DB9">
      <w:pPr>
        <w:rPr>
          <w:lang w:val="zh-CN"/>
        </w:rPr>
      </w:pPr>
    </w:p>
    <w:p w14:paraId="251AE420" w14:textId="77777777" w:rsidR="00832DB9" w:rsidRPr="00602BE8" w:rsidRDefault="00832DB9" w:rsidP="00832DB9">
      <w:pPr>
        <w:rPr>
          <w:lang w:val="zh-CN"/>
        </w:rPr>
      </w:pPr>
    </w:p>
    <w:tbl>
      <w:tblPr>
        <w:tblW w:w="7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6"/>
        <w:gridCol w:w="2107"/>
        <w:gridCol w:w="1734"/>
        <w:gridCol w:w="1972"/>
      </w:tblGrid>
      <w:tr w:rsidR="00DB14A7" w:rsidRPr="00602BE8" w14:paraId="6FCEC20F" w14:textId="77777777" w:rsidTr="0024506D">
        <w:trPr>
          <w:trHeight w:val="483"/>
          <w:jc w:val="center"/>
        </w:trPr>
        <w:tc>
          <w:tcPr>
            <w:tcW w:w="1576" w:type="dxa"/>
            <w:vAlign w:val="center"/>
          </w:tcPr>
          <w:p w14:paraId="13AE5DE5" w14:textId="77777777" w:rsidR="00DB14A7" w:rsidRPr="00602BE8" w:rsidRDefault="00DB14A7" w:rsidP="0024506D">
            <w:pPr>
              <w:pStyle w:val="aff8"/>
              <w:spacing w:before="100" w:beforeAutospacing="1" w:after="100"/>
              <w:rPr>
                <w:rFonts w:ascii="Arial" w:hAnsi="Arial" w:cs="Arial"/>
                <w:sz w:val="18"/>
                <w:szCs w:val="18"/>
              </w:rPr>
            </w:pPr>
            <w:r w:rsidRPr="00602BE8">
              <w:rPr>
                <w:rFonts w:ascii="Arial" w:hAnsi="Arial" w:cs="Arial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vAlign w:val="center"/>
          </w:tcPr>
          <w:p w14:paraId="2354CB7F" w14:textId="77777777" w:rsidR="00DB14A7" w:rsidRPr="00602BE8" w:rsidRDefault="00DB14A7" w:rsidP="0024506D">
            <w:pPr>
              <w:spacing w:before="100" w:beforeAutospacing="1"/>
              <w:rPr>
                <w:rFonts w:ascii="Arial" w:hAnsi="Arial" w:cs="Arial"/>
                <w:szCs w:val="18"/>
              </w:rPr>
            </w:pPr>
            <w:r w:rsidRPr="00602BE8">
              <w:rPr>
                <w:rFonts w:ascii="Arial" w:hAnsi="Arial" w:cs="Arial" w:hint="eastAsia"/>
                <w:szCs w:val="18"/>
              </w:rPr>
              <w:t>1.0</w:t>
            </w:r>
            <w:r w:rsidR="002101DF" w:rsidRPr="00602BE8">
              <w:rPr>
                <w:rFonts w:ascii="Arial" w:hAnsi="Arial" w:cs="Arial"/>
                <w:szCs w:val="18"/>
              </w:rPr>
              <w:t>.</w:t>
            </w:r>
            <w:r w:rsidR="00FA6CFE" w:rsidRPr="00602BE8">
              <w:rPr>
                <w:rFonts w:ascii="Arial" w:hAnsi="Arial" w:cs="Arial" w:hint="eastAsia"/>
                <w:szCs w:val="18"/>
              </w:rPr>
              <w:t>0</w:t>
            </w:r>
          </w:p>
        </w:tc>
        <w:tc>
          <w:tcPr>
            <w:tcW w:w="1734" w:type="dxa"/>
            <w:vAlign w:val="center"/>
          </w:tcPr>
          <w:p w14:paraId="070F8E8C" w14:textId="77777777" w:rsidR="00DB14A7" w:rsidRPr="00602BE8" w:rsidRDefault="00DB14A7" w:rsidP="0024506D">
            <w:pPr>
              <w:pStyle w:val="aff8"/>
              <w:spacing w:before="100" w:beforeAutospacing="1" w:after="100"/>
              <w:rPr>
                <w:rFonts w:ascii="Arial" w:hAnsi="Arial" w:cs="Arial"/>
                <w:sz w:val="18"/>
                <w:szCs w:val="18"/>
              </w:rPr>
            </w:pPr>
            <w:r w:rsidRPr="00602BE8">
              <w:rPr>
                <w:rFonts w:ascii="Arial" w:hAnsi="Arial" w:cs="Arial" w:hint="eastAsia"/>
                <w:sz w:val="18"/>
                <w:szCs w:val="18"/>
              </w:rPr>
              <w:t>归属部门</w:t>
            </w:r>
            <w:r w:rsidRPr="00602BE8">
              <w:rPr>
                <w:rFonts w:ascii="Arial" w:hAnsi="Arial" w:cs="Arial" w:hint="eastAsia"/>
                <w:sz w:val="18"/>
                <w:szCs w:val="18"/>
              </w:rPr>
              <w:t>/</w:t>
            </w:r>
            <w:r w:rsidRPr="00602BE8">
              <w:rPr>
                <w:rFonts w:ascii="Arial" w:hAnsi="Arial" w:cs="Arial" w:hint="eastAsia"/>
                <w:sz w:val="18"/>
                <w:szCs w:val="18"/>
              </w:rPr>
              <w:t>项目</w:t>
            </w:r>
            <w:r w:rsidRPr="00602BE8">
              <w:rPr>
                <w:rFonts w:ascii="Arial" w:hAnsi="Arial" w:cs="Arial"/>
                <w:sz w:val="18"/>
                <w:szCs w:val="18"/>
              </w:rPr>
              <w:t>：</w:t>
            </w:r>
          </w:p>
        </w:tc>
        <w:tc>
          <w:tcPr>
            <w:tcW w:w="1972" w:type="dxa"/>
            <w:vAlign w:val="center"/>
          </w:tcPr>
          <w:p w14:paraId="7ADC484E" w14:textId="77777777" w:rsidR="00DB14A7" w:rsidRPr="00602BE8" w:rsidRDefault="00DB14A7" w:rsidP="0024506D">
            <w:pPr>
              <w:spacing w:before="100" w:beforeAutospacing="1"/>
              <w:rPr>
                <w:rFonts w:ascii="Arial" w:hAnsi="Arial" w:cs="Arial"/>
                <w:szCs w:val="18"/>
              </w:rPr>
            </w:pPr>
            <w:r w:rsidRPr="00602BE8">
              <w:rPr>
                <w:rFonts w:ascii="Arial" w:hAnsi="Arial" w:cs="Arial" w:hint="eastAsia"/>
                <w:szCs w:val="18"/>
              </w:rPr>
              <w:t>产品部</w:t>
            </w:r>
          </w:p>
        </w:tc>
      </w:tr>
      <w:tr w:rsidR="00DB14A7" w:rsidRPr="00602BE8" w14:paraId="30C28467" w14:textId="77777777" w:rsidTr="0024506D">
        <w:trPr>
          <w:trHeight w:val="413"/>
          <w:jc w:val="center"/>
        </w:trPr>
        <w:tc>
          <w:tcPr>
            <w:tcW w:w="1576" w:type="dxa"/>
            <w:vAlign w:val="center"/>
          </w:tcPr>
          <w:p w14:paraId="69F79EAD" w14:textId="77777777" w:rsidR="00DB14A7" w:rsidRPr="00602BE8" w:rsidRDefault="00DB14A7" w:rsidP="0024506D">
            <w:pPr>
              <w:spacing w:before="100" w:beforeAutospacing="1"/>
              <w:jc w:val="center"/>
              <w:rPr>
                <w:rFonts w:ascii="Arial" w:hAnsi="Arial" w:cs="Arial"/>
                <w:szCs w:val="18"/>
              </w:rPr>
            </w:pPr>
            <w:r w:rsidRPr="00602BE8">
              <w:rPr>
                <w:rFonts w:ascii="Arial" w:hAnsi="Arial" w:cs="Arial"/>
                <w:szCs w:val="18"/>
              </w:rPr>
              <w:t>编写人：</w:t>
            </w:r>
          </w:p>
        </w:tc>
        <w:tc>
          <w:tcPr>
            <w:tcW w:w="2107" w:type="dxa"/>
            <w:vAlign w:val="center"/>
          </w:tcPr>
          <w:p w14:paraId="5B8F3BF8" w14:textId="77777777" w:rsidR="00DB14A7" w:rsidRPr="00602BE8" w:rsidRDefault="00FA6CFE" w:rsidP="0024506D">
            <w:pPr>
              <w:spacing w:before="100" w:beforeAutospacing="1"/>
              <w:rPr>
                <w:rFonts w:ascii="Arial" w:hAnsi="Arial" w:cs="Arial"/>
                <w:szCs w:val="18"/>
              </w:rPr>
            </w:pPr>
            <w:r w:rsidRPr="00602BE8">
              <w:rPr>
                <w:rFonts w:ascii="Arial" w:hAnsi="Arial" w:cs="Arial" w:hint="eastAsia"/>
                <w:szCs w:val="18"/>
              </w:rPr>
              <w:t>朱云翔</w:t>
            </w:r>
          </w:p>
        </w:tc>
        <w:tc>
          <w:tcPr>
            <w:tcW w:w="1734" w:type="dxa"/>
            <w:vAlign w:val="center"/>
          </w:tcPr>
          <w:p w14:paraId="20FC933B" w14:textId="77777777" w:rsidR="00DB14A7" w:rsidRPr="00602BE8" w:rsidRDefault="00467677" w:rsidP="0024506D">
            <w:pPr>
              <w:spacing w:before="100" w:beforeAutospacing="1"/>
              <w:jc w:val="center"/>
              <w:rPr>
                <w:rFonts w:ascii="Arial" w:hAnsi="Arial" w:cs="Arial"/>
                <w:szCs w:val="18"/>
              </w:rPr>
            </w:pPr>
            <w:r w:rsidRPr="00602BE8">
              <w:rPr>
                <w:rFonts w:ascii="Arial" w:hAnsi="Arial" w:cs="Arial" w:hint="eastAsia"/>
                <w:szCs w:val="18"/>
              </w:rPr>
              <w:t>最后</w:t>
            </w:r>
            <w:r w:rsidR="00DB14A7" w:rsidRPr="00602BE8">
              <w:rPr>
                <w:rFonts w:ascii="Arial" w:hAnsi="Arial" w:cs="Arial"/>
                <w:szCs w:val="18"/>
              </w:rPr>
              <w:t>编写日期：</w:t>
            </w:r>
          </w:p>
        </w:tc>
        <w:tc>
          <w:tcPr>
            <w:tcW w:w="1972" w:type="dxa"/>
            <w:vAlign w:val="center"/>
          </w:tcPr>
          <w:p w14:paraId="14A8F4C2" w14:textId="77777777" w:rsidR="00DB14A7" w:rsidRPr="00602BE8" w:rsidRDefault="00FA6CFE" w:rsidP="006451B8">
            <w:pPr>
              <w:spacing w:before="100" w:beforeAutospacing="1"/>
              <w:rPr>
                <w:rFonts w:ascii="Arial" w:hAnsi="Arial" w:cs="Arial"/>
                <w:szCs w:val="18"/>
              </w:rPr>
            </w:pPr>
            <w:r w:rsidRPr="00602BE8">
              <w:rPr>
                <w:rFonts w:ascii="Arial" w:hAnsi="Arial" w:cs="Arial" w:hint="eastAsia"/>
                <w:szCs w:val="18"/>
              </w:rPr>
              <w:t>1 25</w:t>
            </w:r>
            <w:r w:rsidR="00467677" w:rsidRPr="00602BE8">
              <w:rPr>
                <w:rFonts w:ascii="Arial" w:hAnsi="Arial" w:cs="Arial"/>
                <w:szCs w:val="18"/>
              </w:rPr>
              <w:t xml:space="preserve">  2016</w:t>
            </w:r>
          </w:p>
        </w:tc>
      </w:tr>
    </w:tbl>
    <w:p w14:paraId="315E39A9" w14:textId="77777777" w:rsidR="00832DB9" w:rsidRPr="00602BE8" w:rsidRDefault="00832DB9" w:rsidP="00832DB9">
      <w:pPr>
        <w:rPr>
          <w:lang w:val="zh-CN"/>
        </w:rPr>
      </w:pPr>
    </w:p>
    <w:p w14:paraId="06D6E4DC" w14:textId="77777777" w:rsidR="00832DB9" w:rsidRPr="00602BE8" w:rsidRDefault="00832DB9" w:rsidP="00832DB9">
      <w:pPr>
        <w:rPr>
          <w:lang w:val="zh-CN"/>
        </w:rPr>
      </w:pPr>
    </w:p>
    <w:p w14:paraId="7D1684F0" w14:textId="77777777" w:rsidR="00DB14A7" w:rsidRPr="00602BE8" w:rsidRDefault="00DB14A7" w:rsidP="00832DB9">
      <w:pPr>
        <w:rPr>
          <w:lang w:val="zh-CN"/>
        </w:rPr>
      </w:pPr>
    </w:p>
    <w:p w14:paraId="63F6F428" w14:textId="77777777" w:rsidR="00DB14A7" w:rsidRPr="00602BE8" w:rsidRDefault="00DB14A7" w:rsidP="00832DB9">
      <w:pPr>
        <w:rPr>
          <w:lang w:val="zh-CN"/>
        </w:rPr>
      </w:pPr>
    </w:p>
    <w:p w14:paraId="14017DDF" w14:textId="77777777" w:rsidR="00730AEF" w:rsidRPr="00602BE8" w:rsidRDefault="00730AEF" w:rsidP="00832DB9">
      <w:pPr>
        <w:rPr>
          <w:lang w:val="zh-CN"/>
        </w:rPr>
      </w:pPr>
    </w:p>
    <w:p w14:paraId="372A34A9" w14:textId="77777777" w:rsidR="00730AEF" w:rsidRPr="00602BE8" w:rsidRDefault="00730AEF" w:rsidP="00832DB9">
      <w:pPr>
        <w:rPr>
          <w:lang w:val="zh-CN"/>
        </w:rPr>
      </w:pPr>
    </w:p>
    <w:p w14:paraId="0320B75C" w14:textId="77777777" w:rsidR="00BE7272" w:rsidRDefault="00DB14A7">
      <w:pPr>
        <w:pStyle w:val="1"/>
        <w:rPr>
          <w:color w:val="auto"/>
          <w:sz w:val="32"/>
          <w:lang w:val="zh-CN"/>
        </w:rPr>
      </w:pPr>
      <w:bookmarkStart w:id="0" w:name="_Toc440285210"/>
      <w:bookmarkStart w:id="1" w:name="_Toc451959807"/>
      <w:r w:rsidRPr="00602BE8">
        <w:rPr>
          <w:rFonts w:hint="eastAsia"/>
          <w:color w:val="auto"/>
          <w:sz w:val="32"/>
          <w:lang w:val="zh-CN"/>
        </w:rPr>
        <w:t>修改</w:t>
      </w:r>
      <w:r w:rsidR="00832DB9" w:rsidRPr="00602BE8">
        <w:rPr>
          <w:rFonts w:hint="eastAsia"/>
          <w:color w:val="auto"/>
          <w:sz w:val="32"/>
          <w:lang w:val="zh-CN"/>
        </w:rPr>
        <w:t>记录</w:t>
      </w:r>
      <w:bookmarkEnd w:id="0"/>
      <w:bookmarkEnd w:id="1"/>
    </w:p>
    <w:p w14:paraId="69331820" w14:textId="2C7410FE" w:rsidR="00C935D3" w:rsidRPr="00BE7272" w:rsidRDefault="00BE7272" w:rsidP="00BE7272">
      <w:pPr>
        <w:rPr>
          <w:b/>
          <w:i/>
          <w:sz w:val="24"/>
          <w:szCs w:val="24"/>
          <w:lang w:val="zh-CN"/>
        </w:rPr>
      </w:pPr>
      <w:r w:rsidRPr="00BE7272">
        <w:rPr>
          <w:rFonts w:hint="eastAsia"/>
          <w:b/>
          <w:i/>
          <w:sz w:val="24"/>
          <w:szCs w:val="24"/>
          <w:lang w:val="zh-CN"/>
        </w:rPr>
        <w:t>注</w:t>
      </w:r>
      <w:r w:rsidRPr="00BE7272">
        <w:rPr>
          <w:b/>
          <w:i/>
          <w:sz w:val="24"/>
          <w:szCs w:val="24"/>
          <w:lang w:val="zh-CN"/>
        </w:rPr>
        <w:t>：</w:t>
      </w:r>
      <w:r w:rsidRPr="00BE7272">
        <w:rPr>
          <w:rFonts w:hint="eastAsia"/>
          <w:b/>
          <w:i/>
          <w:sz w:val="24"/>
          <w:szCs w:val="24"/>
          <w:lang w:val="zh-CN"/>
        </w:rPr>
        <w:t>最新</w:t>
      </w:r>
      <w:r w:rsidRPr="00BE7272">
        <w:rPr>
          <w:b/>
          <w:i/>
          <w:sz w:val="24"/>
          <w:szCs w:val="24"/>
          <w:lang w:val="zh-CN"/>
        </w:rPr>
        <w:t>一次修订内容将用</w:t>
      </w:r>
      <w:r w:rsidRPr="00BE7272">
        <w:rPr>
          <w:b/>
          <w:i/>
          <w:color w:val="FF0000"/>
          <w:sz w:val="24"/>
          <w:szCs w:val="24"/>
          <w:lang w:val="zh-CN"/>
        </w:rPr>
        <w:t>红字</w:t>
      </w:r>
      <w:r w:rsidRPr="00BE7272">
        <w:rPr>
          <w:b/>
          <w:i/>
          <w:sz w:val="24"/>
          <w:szCs w:val="24"/>
          <w:lang w:val="zh-CN"/>
        </w:rPr>
        <w:t>标注</w:t>
      </w:r>
    </w:p>
    <w:p w14:paraId="7BBCA401" w14:textId="77777777" w:rsidR="00BE7272" w:rsidRPr="00BE7272" w:rsidRDefault="00BE7272" w:rsidP="00BE7272">
      <w:pPr>
        <w:rPr>
          <w:b/>
          <w:i/>
          <w:lang w:val="zh-CN"/>
        </w:rPr>
      </w:pPr>
    </w:p>
    <w:tbl>
      <w:tblPr>
        <w:tblStyle w:val="aff2"/>
        <w:tblW w:w="9464" w:type="dxa"/>
        <w:tblLook w:val="04A0" w:firstRow="1" w:lastRow="0" w:firstColumn="1" w:lastColumn="0" w:noHBand="0" w:noVBand="1"/>
      </w:tblPr>
      <w:tblGrid>
        <w:gridCol w:w="1668"/>
        <w:gridCol w:w="1275"/>
        <w:gridCol w:w="993"/>
        <w:gridCol w:w="5528"/>
      </w:tblGrid>
      <w:tr w:rsidR="002101DF" w:rsidRPr="00602BE8" w14:paraId="39D30505" w14:textId="77777777" w:rsidTr="002101DF">
        <w:trPr>
          <w:trHeight w:val="577"/>
        </w:trPr>
        <w:tc>
          <w:tcPr>
            <w:tcW w:w="1668" w:type="dxa"/>
            <w:shd w:val="clear" w:color="auto" w:fill="830F0E" w:themeFill="accent1" w:themeFillShade="BF"/>
          </w:tcPr>
          <w:p w14:paraId="68317092" w14:textId="77777777" w:rsidR="002101DF" w:rsidRPr="00602BE8" w:rsidRDefault="002101DF" w:rsidP="002101DF">
            <w:pPr>
              <w:jc w:val="center"/>
            </w:pPr>
            <w:r w:rsidRPr="00602BE8">
              <w:rPr>
                <w:rFonts w:hint="eastAsia"/>
              </w:rPr>
              <w:t>时间</w:t>
            </w:r>
          </w:p>
        </w:tc>
        <w:tc>
          <w:tcPr>
            <w:tcW w:w="1275" w:type="dxa"/>
            <w:shd w:val="clear" w:color="auto" w:fill="830F0E" w:themeFill="accent1" w:themeFillShade="BF"/>
          </w:tcPr>
          <w:p w14:paraId="4BB86EEC" w14:textId="77777777" w:rsidR="002101DF" w:rsidRPr="00602BE8" w:rsidRDefault="002101DF" w:rsidP="002101DF">
            <w:pPr>
              <w:jc w:val="center"/>
            </w:pPr>
            <w:r w:rsidRPr="00602BE8">
              <w:rPr>
                <w:rFonts w:hint="eastAsia"/>
              </w:rPr>
              <w:t>版本</w:t>
            </w:r>
            <w:r w:rsidRPr="00602BE8">
              <w:t>号</w:t>
            </w:r>
          </w:p>
        </w:tc>
        <w:tc>
          <w:tcPr>
            <w:tcW w:w="993" w:type="dxa"/>
            <w:shd w:val="clear" w:color="auto" w:fill="830F0E" w:themeFill="accent1" w:themeFillShade="BF"/>
          </w:tcPr>
          <w:p w14:paraId="7D84446C" w14:textId="77777777" w:rsidR="002101DF" w:rsidRPr="00602BE8" w:rsidRDefault="002101DF" w:rsidP="002101DF">
            <w:pPr>
              <w:jc w:val="center"/>
            </w:pPr>
            <w:r w:rsidRPr="00602BE8">
              <w:rPr>
                <w:rFonts w:hint="eastAsia"/>
              </w:rPr>
              <w:t>作者</w:t>
            </w:r>
          </w:p>
        </w:tc>
        <w:tc>
          <w:tcPr>
            <w:tcW w:w="5528" w:type="dxa"/>
            <w:shd w:val="clear" w:color="auto" w:fill="830F0E" w:themeFill="accent1" w:themeFillShade="BF"/>
          </w:tcPr>
          <w:p w14:paraId="5641EAA1" w14:textId="77777777" w:rsidR="002101DF" w:rsidRPr="00602BE8" w:rsidRDefault="002101DF" w:rsidP="002101DF">
            <w:pPr>
              <w:jc w:val="center"/>
            </w:pPr>
            <w:r w:rsidRPr="00602BE8">
              <w:rPr>
                <w:rFonts w:hint="eastAsia"/>
              </w:rPr>
              <w:t>相关</w:t>
            </w:r>
            <w:r w:rsidRPr="00602BE8">
              <w:t>记录</w:t>
            </w:r>
          </w:p>
        </w:tc>
      </w:tr>
      <w:tr w:rsidR="002101DF" w:rsidRPr="00602BE8" w14:paraId="68B1F9CE" w14:textId="77777777" w:rsidTr="002101DF">
        <w:trPr>
          <w:trHeight w:val="416"/>
        </w:trPr>
        <w:tc>
          <w:tcPr>
            <w:tcW w:w="1668" w:type="dxa"/>
          </w:tcPr>
          <w:p w14:paraId="6F74652F" w14:textId="77777777" w:rsidR="002101DF" w:rsidRPr="00602BE8" w:rsidRDefault="002101DF">
            <w:pPr>
              <w:rPr>
                <w:sz w:val="24"/>
                <w:szCs w:val="24"/>
              </w:rPr>
            </w:pPr>
            <w:r w:rsidRPr="00602BE8">
              <w:rPr>
                <w:rFonts w:hint="eastAsia"/>
                <w:sz w:val="24"/>
                <w:szCs w:val="24"/>
              </w:rPr>
              <w:t>2016-02-15</w:t>
            </w:r>
          </w:p>
        </w:tc>
        <w:tc>
          <w:tcPr>
            <w:tcW w:w="1275" w:type="dxa"/>
          </w:tcPr>
          <w:p w14:paraId="5F5AAA24" w14:textId="77777777" w:rsidR="002101DF" w:rsidRPr="00602BE8" w:rsidRDefault="002101DF">
            <w:pPr>
              <w:rPr>
                <w:sz w:val="24"/>
                <w:szCs w:val="24"/>
              </w:rPr>
            </w:pPr>
            <w:r w:rsidRPr="00602BE8">
              <w:rPr>
                <w:sz w:val="24"/>
                <w:szCs w:val="24"/>
              </w:rPr>
              <w:t>V</w:t>
            </w:r>
            <w:r w:rsidRPr="00602BE8">
              <w:rPr>
                <w:rFonts w:hint="eastAsia"/>
                <w:sz w:val="24"/>
                <w:szCs w:val="24"/>
              </w:rPr>
              <w:t>1.0.0</w:t>
            </w:r>
          </w:p>
        </w:tc>
        <w:tc>
          <w:tcPr>
            <w:tcW w:w="993" w:type="dxa"/>
          </w:tcPr>
          <w:p w14:paraId="343E20D6" w14:textId="77777777" w:rsidR="002101DF" w:rsidRPr="00602BE8" w:rsidRDefault="002101DF">
            <w:pPr>
              <w:rPr>
                <w:sz w:val="24"/>
                <w:szCs w:val="24"/>
              </w:rPr>
            </w:pPr>
            <w:r w:rsidRPr="00602BE8">
              <w:rPr>
                <w:rFonts w:hint="eastAsia"/>
                <w:sz w:val="24"/>
                <w:szCs w:val="24"/>
              </w:rPr>
              <w:t>廖佳</w:t>
            </w:r>
          </w:p>
        </w:tc>
        <w:tc>
          <w:tcPr>
            <w:tcW w:w="5528" w:type="dxa"/>
          </w:tcPr>
          <w:p w14:paraId="4E7E91F3" w14:textId="77777777" w:rsidR="002101DF" w:rsidRPr="00602BE8" w:rsidRDefault="002101DF">
            <w:pPr>
              <w:rPr>
                <w:sz w:val="24"/>
                <w:szCs w:val="24"/>
              </w:rPr>
            </w:pPr>
            <w:r w:rsidRPr="00602BE8">
              <w:rPr>
                <w:rFonts w:hint="eastAsia"/>
                <w:sz w:val="24"/>
                <w:szCs w:val="24"/>
              </w:rPr>
              <w:t>根据</w:t>
            </w:r>
            <w:r w:rsidRPr="00602BE8">
              <w:rPr>
                <w:sz w:val="24"/>
                <w:szCs w:val="24"/>
              </w:rPr>
              <w:t>修改的原型调整文档内容</w:t>
            </w:r>
            <w:r w:rsidRPr="00602BE8">
              <w:rPr>
                <w:rFonts w:hint="eastAsia"/>
                <w:sz w:val="24"/>
                <w:szCs w:val="24"/>
              </w:rPr>
              <w:t>，</w:t>
            </w:r>
            <w:r w:rsidRPr="00602BE8">
              <w:rPr>
                <w:sz w:val="24"/>
                <w:szCs w:val="24"/>
              </w:rPr>
              <w:t>主要</w:t>
            </w:r>
            <w:r w:rsidRPr="00602BE8">
              <w:rPr>
                <w:rFonts w:hint="eastAsia"/>
                <w:sz w:val="24"/>
                <w:szCs w:val="24"/>
              </w:rPr>
              <w:t>改动</w:t>
            </w:r>
            <w:r w:rsidRPr="00602BE8">
              <w:rPr>
                <w:sz w:val="24"/>
                <w:szCs w:val="24"/>
              </w:rPr>
              <w:t>为</w:t>
            </w:r>
            <w:r w:rsidR="001225E3" w:rsidRPr="00602BE8">
              <w:rPr>
                <w:rFonts w:hint="eastAsia"/>
                <w:sz w:val="24"/>
                <w:szCs w:val="24"/>
              </w:rPr>
              <w:t>创建</w:t>
            </w:r>
            <w:r w:rsidR="001225E3" w:rsidRPr="00602BE8">
              <w:rPr>
                <w:sz w:val="24"/>
                <w:szCs w:val="24"/>
              </w:rPr>
              <w:t>联票流程、设置</w:t>
            </w:r>
            <w:r w:rsidR="001225E3" w:rsidRPr="00602BE8">
              <w:rPr>
                <w:rFonts w:hint="eastAsia"/>
                <w:sz w:val="24"/>
                <w:szCs w:val="24"/>
              </w:rPr>
              <w:t>联票</w:t>
            </w:r>
            <w:r w:rsidRPr="00602BE8">
              <w:rPr>
                <w:sz w:val="24"/>
                <w:szCs w:val="24"/>
              </w:rPr>
              <w:t>政策部分</w:t>
            </w:r>
            <w:r w:rsidRPr="00602BE8"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B6438E" w:rsidRPr="00602BE8" w14:paraId="45E486ED" w14:textId="77777777" w:rsidTr="002101DF">
        <w:trPr>
          <w:trHeight w:val="416"/>
        </w:trPr>
        <w:tc>
          <w:tcPr>
            <w:tcW w:w="1668" w:type="dxa"/>
          </w:tcPr>
          <w:p w14:paraId="0EC94E92" w14:textId="341D8006" w:rsidR="00B6438E" w:rsidRPr="00602BE8" w:rsidRDefault="00B6438E" w:rsidP="00B6438E">
            <w:pPr>
              <w:rPr>
                <w:sz w:val="24"/>
                <w:szCs w:val="24"/>
              </w:rPr>
            </w:pPr>
            <w:r w:rsidRPr="00602BE8">
              <w:rPr>
                <w:rFonts w:hint="eastAsia"/>
                <w:sz w:val="24"/>
                <w:szCs w:val="24"/>
              </w:rPr>
              <w:t>2016-02-1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275" w:type="dxa"/>
          </w:tcPr>
          <w:p w14:paraId="5BD7FEBE" w14:textId="77777777" w:rsidR="00B6438E" w:rsidRPr="00602BE8" w:rsidRDefault="00B6438E" w:rsidP="00B643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V1.0.0</w:t>
            </w:r>
          </w:p>
        </w:tc>
        <w:tc>
          <w:tcPr>
            <w:tcW w:w="993" w:type="dxa"/>
          </w:tcPr>
          <w:p w14:paraId="0854B8B6" w14:textId="77777777" w:rsidR="00B6438E" w:rsidRPr="00602BE8" w:rsidRDefault="00B6438E" w:rsidP="00B643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廖佳</w:t>
            </w:r>
          </w:p>
        </w:tc>
        <w:tc>
          <w:tcPr>
            <w:tcW w:w="5528" w:type="dxa"/>
          </w:tcPr>
          <w:p w14:paraId="3C3BAAAF" w14:textId="6EC95FBA" w:rsidR="00B6438E" w:rsidRPr="00E827F7" w:rsidRDefault="00B6438E" w:rsidP="00005A6C">
            <w:pPr>
              <w:pStyle w:val="aff3"/>
              <w:numPr>
                <w:ilvl w:val="0"/>
                <w:numId w:val="36"/>
              </w:numPr>
              <w:ind w:firstLineChars="0"/>
              <w:rPr>
                <w:sz w:val="24"/>
                <w:szCs w:val="24"/>
              </w:rPr>
            </w:pPr>
            <w:r w:rsidRPr="00E827F7">
              <w:rPr>
                <w:rFonts w:hint="eastAsia"/>
                <w:sz w:val="24"/>
                <w:szCs w:val="24"/>
              </w:rPr>
              <w:t>去掉产品组合中“</w:t>
            </w:r>
            <w:r w:rsidRPr="00E827F7">
              <w:rPr>
                <w:sz w:val="24"/>
                <w:szCs w:val="24"/>
              </w:rPr>
              <w:t>票型</w:t>
            </w:r>
            <w:r w:rsidRPr="00E827F7">
              <w:rPr>
                <w:rFonts w:hint="eastAsia"/>
                <w:sz w:val="24"/>
                <w:szCs w:val="24"/>
              </w:rPr>
              <w:t>”的筛选</w:t>
            </w:r>
            <w:r w:rsidRPr="00E827F7">
              <w:rPr>
                <w:sz w:val="24"/>
                <w:szCs w:val="24"/>
              </w:rPr>
              <w:t>条件</w:t>
            </w:r>
            <w:r w:rsidRPr="00E827F7">
              <w:rPr>
                <w:rFonts w:hint="eastAsia"/>
                <w:sz w:val="24"/>
                <w:szCs w:val="24"/>
              </w:rPr>
              <w:t>；</w:t>
            </w:r>
          </w:p>
          <w:p w14:paraId="353ED0FF" w14:textId="12D80FBB" w:rsidR="00B6438E" w:rsidRPr="00B6438E" w:rsidRDefault="00B6438E" w:rsidP="00005A6C">
            <w:pPr>
              <w:pStyle w:val="aff3"/>
              <w:numPr>
                <w:ilvl w:val="0"/>
                <w:numId w:val="3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价格</w:t>
            </w:r>
            <w:r w:rsidRPr="00E827F7">
              <w:rPr>
                <w:rFonts w:hint="eastAsia"/>
                <w:sz w:val="24"/>
                <w:szCs w:val="24"/>
              </w:rPr>
              <w:t>修改、</w:t>
            </w:r>
            <w:r w:rsidRPr="00E827F7">
              <w:rPr>
                <w:sz w:val="24"/>
                <w:szCs w:val="24"/>
              </w:rPr>
              <w:t>政策状态</w:t>
            </w:r>
            <w:r>
              <w:rPr>
                <w:rFonts w:hint="eastAsia"/>
                <w:sz w:val="24"/>
                <w:szCs w:val="24"/>
              </w:rPr>
              <w:t>完善。</w:t>
            </w:r>
          </w:p>
        </w:tc>
      </w:tr>
      <w:tr w:rsidR="00B6438E" w:rsidRPr="00602BE8" w14:paraId="0E54D506" w14:textId="77777777" w:rsidTr="002101DF">
        <w:trPr>
          <w:trHeight w:val="416"/>
        </w:trPr>
        <w:tc>
          <w:tcPr>
            <w:tcW w:w="1668" w:type="dxa"/>
          </w:tcPr>
          <w:p w14:paraId="0C96BEEB" w14:textId="3986BB20" w:rsidR="00B6438E" w:rsidRPr="00602BE8" w:rsidRDefault="00B6438E" w:rsidP="00B6438E">
            <w:pPr>
              <w:rPr>
                <w:sz w:val="24"/>
                <w:szCs w:val="24"/>
              </w:rPr>
            </w:pPr>
            <w:r w:rsidRPr="00602BE8">
              <w:rPr>
                <w:rFonts w:hint="eastAsia"/>
                <w:sz w:val="24"/>
                <w:szCs w:val="24"/>
              </w:rPr>
              <w:t>2016-02-1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275" w:type="dxa"/>
          </w:tcPr>
          <w:p w14:paraId="0E26F5B8" w14:textId="00C58B1A" w:rsidR="00B6438E" w:rsidRDefault="00B6438E" w:rsidP="00B643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V1.0.0</w:t>
            </w:r>
          </w:p>
        </w:tc>
        <w:tc>
          <w:tcPr>
            <w:tcW w:w="993" w:type="dxa"/>
          </w:tcPr>
          <w:p w14:paraId="07AD5E1A" w14:textId="35761B12" w:rsidR="00B6438E" w:rsidRDefault="00B6438E" w:rsidP="00B643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廖佳</w:t>
            </w:r>
          </w:p>
        </w:tc>
        <w:tc>
          <w:tcPr>
            <w:tcW w:w="5528" w:type="dxa"/>
          </w:tcPr>
          <w:p w14:paraId="50247C6A" w14:textId="22C5DC21" w:rsidR="00B6438E" w:rsidRPr="00B6438E" w:rsidRDefault="00B6438E" w:rsidP="00005A6C">
            <w:pPr>
              <w:pStyle w:val="aff3"/>
              <w:numPr>
                <w:ilvl w:val="0"/>
                <w:numId w:val="37"/>
              </w:numPr>
              <w:ind w:firstLineChars="0"/>
              <w:rPr>
                <w:sz w:val="24"/>
                <w:szCs w:val="24"/>
              </w:rPr>
            </w:pPr>
            <w:r w:rsidRPr="00B6438E">
              <w:rPr>
                <w:rFonts w:hint="eastAsia"/>
                <w:sz w:val="24"/>
                <w:szCs w:val="24"/>
              </w:rPr>
              <w:t>产品</w:t>
            </w:r>
            <w:r w:rsidRPr="00B6438E">
              <w:rPr>
                <w:sz w:val="24"/>
                <w:szCs w:val="24"/>
              </w:rPr>
              <w:t>审核</w:t>
            </w:r>
            <w:r w:rsidRPr="00B6438E">
              <w:rPr>
                <w:rFonts w:hint="eastAsia"/>
                <w:sz w:val="24"/>
                <w:szCs w:val="24"/>
              </w:rPr>
              <w:t>逻辑</w:t>
            </w:r>
            <w:r w:rsidRPr="00B6438E">
              <w:rPr>
                <w:sz w:val="24"/>
                <w:szCs w:val="24"/>
              </w:rPr>
              <w:t>完善；</w:t>
            </w:r>
          </w:p>
          <w:p w14:paraId="3EFCA015" w14:textId="77777777" w:rsidR="00B6438E" w:rsidRDefault="00B6438E" w:rsidP="00005A6C">
            <w:pPr>
              <w:pStyle w:val="aff3"/>
              <w:numPr>
                <w:ilvl w:val="0"/>
                <w:numId w:val="3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政策启</w:t>
            </w:r>
            <w:r>
              <w:rPr>
                <w:rFonts w:hint="eastAsia"/>
                <w:sz w:val="24"/>
                <w:szCs w:val="24"/>
              </w:rPr>
              <w:t>/</w:t>
            </w:r>
            <w:r>
              <w:rPr>
                <w:rFonts w:hint="eastAsia"/>
                <w:sz w:val="24"/>
                <w:szCs w:val="24"/>
              </w:rPr>
              <w:t>禁用逻辑完善</w:t>
            </w:r>
            <w:r>
              <w:rPr>
                <w:sz w:val="24"/>
                <w:szCs w:val="24"/>
              </w:rPr>
              <w:t>；</w:t>
            </w:r>
          </w:p>
          <w:p w14:paraId="20FFBF26" w14:textId="0CF46904" w:rsidR="00B6438E" w:rsidRPr="00B6438E" w:rsidRDefault="00B6438E" w:rsidP="00005A6C">
            <w:pPr>
              <w:pStyle w:val="aff3"/>
              <w:numPr>
                <w:ilvl w:val="0"/>
                <w:numId w:val="3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字段</w:t>
            </w:r>
            <w:r>
              <w:rPr>
                <w:sz w:val="24"/>
                <w:szCs w:val="24"/>
              </w:rPr>
              <w:t>输入规范完善。</w:t>
            </w:r>
          </w:p>
        </w:tc>
      </w:tr>
      <w:tr w:rsidR="0072475B" w:rsidRPr="00602BE8" w14:paraId="255D4AEC" w14:textId="77777777" w:rsidTr="002101DF">
        <w:trPr>
          <w:trHeight w:val="416"/>
        </w:trPr>
        <w:tc>
          <w:tcPr>
            <w:tcW w:w="1668" w:type="dxa"/>
          </w:tcPr>
          <w:p w14:paraId="46F38590" w14:textId="3A269446" w:rsidR="0072475B" w:rsidRPr="00602BE8" w:rsidRDefault="0072475B" w:rsidP="00B643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2</w:t>
            </w:r>
            <w:r>
              <w:rPr>
                <w:sz w:val="24"/>
                <w:szCs w:val="24"/>
              </w:rPr>
              <w:t>016-02-18</w:t>
            </w:r>
          </w:p>
        </w:tc>
        <w:tc>
          <w:tcPr>
            <w:tcW w:w="1275" w:type="dxa"/>
          </w:tcPr>
          <w:p w14:paraId="0757C36D" w14:textId="7513254E" w:rsidR="0072475B" w:rsidRDefault="0072475B" w:rsidP="00B643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V1.0.0</w:t>
            </w:r>
          </w:p>
        </w:tc>
        <w:tc>
          <w:tcPr>
            <w:tcW w:w="993" w:type="dxa"/>
          </w:tcPr>
          <w:p w14:paraId="4CF0E578" w14:textId="7A8B2668" w:rsidR="0072475B" w:rsidRDefault="0072475B" w:rsidP="00B643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廖佳</w:t>
            </w:r>
          </w:p>
        </w:tc>
        <w:tc>
          <w:tcPr>
            <w:tcW w:w="5528" w:type="dxa"/>
          </w:tcPr>
          <w:p w14:paraId="50A00143" w14:textId="36F10127" w:rsidR="0072475B" w:rsidRPr="0072475B" w:rsidRDefault="0072475B" w:rsidP="0031638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调整设置</w:t>
            </w:r>
            <w:r w:rsidR="00316381">
              <w:rPr>
                <w:rFonts w:hint="eastAsia"/>
                <w:sz w:val="24"/>
                <w:szCs w:val="24"/>
              </w:rPr>
              <w:t>魔方</w:t>
            </w:r>
            <w:r w:rsidR="00316381">
              <w:rPr>
                <w:sz w:val="24"/>
                <w:szCs w:val="24"/>
              </w:rPr>
              <w:t>政策、设置</w:t>
            </w:r>
            <w:r>
              <w:rPr>
                <w:sz w:val="24"/>
                <w:szCs w:val="24"/>
              </w:rPr>
              <w:t>直签政策</w:t>
            </w:r>
            <w:r w:rsidR="00316381">
              <w:rPr>
                <w:rFonts w:hint="eastAsia"/>
                <w:sz w:val="24"/>
                <w:szCs w:val="24"/>
              </w:rPr>
              <w:t>的对</w:t>
            </w:r>
            <w:r w:rsidR="00316381">
              <w:rPr>
                <w:sz w:val="24"/>
                <w:szCs w:val="24"/>
              </w:rPr>
              <w:t>返利对象导游的返利形式说明。</w:t>
            </w:r>
          </w:p>
        </w:tc>
      </w:tr>
      <w:tr w:rsidR="00800F86" w:rsidRPr="00602BE8" w14:paraId="31E91F0F" w14:textId="77777777" w:rsidTr="002101DF">
        <w:trPr>
          <w:trHeight w:val="416"/>
        </w:trPr>
        <w:tc>
          <w:tcPr>
            <w:tcW w:w="1668" w:type="dxa"/>
          </w:tcPr>
          <w:p w14:paraId="2E5A303C" w14:textId="33D91A93" w:rsidR="00800F86" w:rsidRDefault="00800F86" w:rsidP="00B643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2016-02-19</w:t>
            </w:r>
          </w:p>
        </w:tc>
        <w:tc>
          <w:tcPr>
            <w:tcW w:w="1275" w:type="dxa"/>
          </w:tcPr>
          <w:p w14:paraId="54F931E8" w14:textId="2ADD4E73" w:rsidR="00800F86" w:rsidRDefault="00800F86" w:rsidP="00B643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V1.0.0</w:t>
            </w:r>
          </w:p>
        </w:tc>
        <w:tc>
          <w:tcPr>
            <w:tcW w:w="993" w:type="dxa"/>
          </w:tcPr>
          <w:p w14:paraId="76FC6F63" w14:textId="07174B7A" w:rsidR="00800F86" w:rsidRDefault="00800F86" w:rsidP="00B643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廖佳</w:t>
            </w:r>
          </w:p>
        </w:tc>
        <w:tc>
          <w:tcPr>
            <w:tcW w:w="5528" w:type="dxa"/>
          </w:tcPr>
          <w:p w14:paraId="4D4A2E90" w14:textId="13EB5BFD" w:rsidR="00800F86" w:rsidRDefault="00800F86" w:rsidP="0031638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创建</w:t>
            </w:r>
            <w:r>
              <w:rPr>
                <w:sz w:val="24"/>
                <w:szCs w:val="24"/>
              </w:rPr>
              <w:t>魔方</w:t>
            </w:r>
            <w:r>
              <w:rPr>
                <w:rFonts w:hint="eastAsia"/>
                <w:sz w:val="24"/>
                <w:szCs w:val="24"/>
              </w:rPr>
              <w:t>政策</w:t>
            </w:r>
            <w:r>
              <w:rPr>
                <w:sz w:val="24"/>
                <w:szCs w:val="24"/>
              </w:rPr>
              <w:t>的步骤按之前的做法先拆分为</w:t>
            </w:r>
            <w:r>
              <w:rPr>
                <w:rFonts w:hint="eastAsia"/>
                <w:sz w:val="24"/>
                <w:szCs w:val="24"/>
              </w:rPr>
              <w:t>三步</w:t>
            </w:r>
            <w:r>
              <w:rPr>
                <w:sz w:val="24"/>
                <w:szCs w:val="24"/>
              </w:rPr>
              <w:t>。</w:t>
            </w:r>
          </w:p>
        </w:tc>
      </w:tr>
      <w:tr w:rsidR="00BE7272" w:rsidRPr="00602BE8" w14:paraId="620DE0E3" w14:textId="77777777" w:rsidTr="002101DF">
        <w:trPr>
          <w:trHeight w:val="416"/>
        </w:trPr>
        <w:tc>
          <w:tcPr>
            <w:tcW w:w="1668" w:type="dxa"/>
          </w:tcPr>
          <w:p w14:paraId="3FFA6830" w14:textId="1A897E1A" w:rsidR="00BE7272" w:rsidRDefault="00BE7272" w:rsidP="00BE727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016-02-26</w:t>
            </w:r>
          </w:p>
        </w:tc>
        <w:tc>
          <w:tcPr>
            <w:tcW w:w="1275" w:type="dxa"/>
          </w:tcPr>
          <w:p w14:paraId="047BC066" w14:textId="09D97BD9" w:rsidR="00BE7272" w:rsidRDefault="00BE7272" w:rsidP="00B643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1.0.0</w:t>
            </w:r>
          </w:p>
        </w:tc>
        <w:tc>
          <w:tcPr>
            <w:tcW w:w="993" w:type="dxa"/>
          </w:tcPr>
          <w:p w14:paraId="1A90BD0F" w14:textId="633FB7D2" w:rsidR="00BE7272" w:rsidRDefault="00BE7272" w:rsidP="00B6438E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廖佳</w:t>
            </w:r>
          </w:p>
        </w:tc>
        <w:tc>
          <w:tcPr>
            <w:tcW w:w="5528" w:type="dxa"/>
          </w:tcPr>
          <w:p w14:paraId="3DB19E2C" w14:textId="29138201" w:rsidR="00BE7272" w:rsidRDefault="00BE7272" w:rsidP="00DE6F0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增加</w:t>
            </w:r>
            <w:r>
              <w:rPr>
                <w:rFonts w:hint="eastAsia"/>
                <w:sz w:val="24"/>
                <w:szCs w:val="24"/>
              </w:rPr>
              <w:t>“</w:t>
            </w:r>
            <w:hyperlink w:anchor="_6__设置直销政策" w:history="1">
              <w:r w:rsidR="00DE6F01" w:rsidRPr="00DE6F01">
                <w:rPr>
                  <w:rStyle w:val="aa"/>
                  <w:rFonts w:hint="eastAsia"/>
                  <w:sz w:val="24"/>
                  <w:szCs w:val="24"/>
                </w:rPr>
                <w:t>设置</w:t>
              </w:r>
              <w:r w:rsidRPr="00DE6F01">
                <w:rPr>
                  <w:rStyle w:val="aa"/>
                  <w:sz w:val="24"/>
                  <w:szCs w:val="24"/>
                </w:rPr>
                <w:t>直销政策</w:t>
              </w:r>
            </w:hyperlink>
            <w:r w:rsidR="00DE6F01">
              <w:rPr>
                <w:rFonts w:hint="eastAsia"/>
                <w:sz w:val="24"/>
                <w:szCs w:val="24"/>
              </w:rPr>
              <w:t>”的需求</w:t>
            </w:r>
            <w:r>
              <w:rPr>
                <w:sz w:val="24"/>
                <w:szCs w:val="24"/>
              </w:rPr>
              <w:t>。</w:t>
            </w:r>
          </w:p>
        </w:tc>
      </w:tr>
      <w:tr w:rsidR="00E82D89" w:rsidRPr="00602BE8" w14:paraId="1011A0AE" w14:textId="77777777" w:rsidTr="00E82D89">
        <w:trPr>
          <w:trHeight w:val="416"/>
        </w:trPr>
        <w:tc>
          <w:tcPr>
            <w:tcW w:w="1668" w:type="dxa"/>
          </w:tcPr>
          <w:p w14:paraId="31374B5A" w14:textId="4E0D62C3" w:rsidR="00E82D89" w:rsidRDefault="00E82D89" w:rsidP="00E82D8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016-03-01</w:t>
            </w:r>
          </w:p>
        </w:tc>
        <w:tc>
          <w:tcPr>
            <w:tcW w:w="1275" w:type="dxa"/>
          </w:tcPr>
          <w:p w14:paraId="31529024" w14:textId="7BF1A92D" w:rsidR="00E82D89" w:rsidRDefault="00E82D89" w:rsidP="00E82D8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>1.0.1</w:t>
            </w:r>
          </w:p>
        </w:tc>
        <w:tc>
          <w:tcPr>
            <w:tcW w:w="993" w:type="dxa"/>
          </w:tcPr>
          <w:p w14:paraId="477083C1" w14:textId="15E3BF5F" w:rsidR="00E82D89" w:rsidRDefault="00E82D89" w:rsidP="00E82D8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辛文涛</w:t>
            </w:r>
          </w:p>
        </w:tc>
        <w:tc>
          <w:tcPr>
            <w:tcW w:w="5528" w:type="dxa"/>
          </w:tcPr>
          <w:p w14:paraId="427B5250" w14:textId="6CF22172" w:rsidR="00E82D89" w:rsidRDefault="00DC77B8" w:rsidP="00E82D89">
            <w:pPr>
              <w:rPr>
                <w:sz w:val="24"/>
                <w:szCs w:val="24"/>
              </w:rPr>
            </w:pPr>
            <w:hyperlink w:anchor="已经被组合过的子票不会再进入可选子票列表中" w:history="1">
              <w:r w:rsidR="00E82D89" w:rsidRPr="003D7C10">
                <w:rPr>
                  <w:rStyle w:val="aa"/>
                  <w:rFonts w:hint="eastAsia"/>
                  <w:sz w:val="24"/>
                  <w:szCs w:val="24"/>
                </w:rPr>
                <w:t>已经</w:t>
              </w:r>
              <w:r w:rsidR="003D7C10" w:rsidRPr="003D7C10">
                <w:rPr>
                  <w:rStyle w:val="aa"/>
                  <w:rFonts w:hint="eastAsia"/>
                  <w:sz w:val="24"/>
                  <w:szCs w:val="24"/>
                </w:rPr>
                <w:t>被</w:t>
              </w:r>
              <w:r w:rsidR="00E82D89" w:rsidRPr="003D7C10">
                <w:rPr>
                  <w:rStyle w:val="aa"/>
                  <w:rFonts w:hint="eastAsia"/>
                  <w:sz w:val="24"/>
                  <w:szCs w:val="24"/>
                </w:rPr>
                <w:t>组合过的子票，</w:t>
              </w:r>
              <w:r w:rsidR="00E82D89" w:rsidRPr="003D7C10">
                <w:rPr>
                  <w:rStyle w:val="aa"/>
                  <w:sz w:val="24"/>
                  <w:szCs w:val="24"/>
                </w:rPr>
                <w:t>不</w:t>
              </w:r>
              <w:r w:rsidR="00E82D89" w:rsidRPr="003D7C10">
                <w:rPr>
                  <w:rStyle w:val="aa"/>
                  <w:rFonts w:hint="eastAsia"/>
                  <w:sz w:val="24"/>
                  <w:szCs w:val="24"/>
                </w:rPr>
                <w:t>会再进入可选子票列表中</w:t>
              </w:r>
            </w:hyperlink>
          </w:p>
        </w:tc>
      </w:tr>
      <w:tr w:rsidR="00073EF3" w:rsidRPr="00602BE8" w14:paraId="15185B40" w14:textId="77777777" w:rsidTr="00073EF3">
        <w:trPr>
          <w:trHeight w:val="416"/>
        </w:trPr>
        <w:tc>
          <w:tcPr>
            <w:tcW w:w="1668" w:type="dxa"/>
          </w:tcPr>
          <w:p w14:paraId="4F0B8A1F" w14:textId="77777777" w:rsidR="00073EF3" w:rsidRDefault="00073EF3" w:rsidP="00E46D4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016-03-01</w:t>
            </w:r>
          </w:p>
        </w:tc>
        <w:tc>
          <w:tcPr>
            <w:tcW w:w="1275" w:type="dxa"/>
          </w:tcPr>
          <w:p w14:paraId="08BEA4DA" w14:textId="35E8A2AE" w:rsidR="00073EF3" w:rsidRDefault="00073EF3" w:rsidP="00E46D4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</w:t>
            </w:r>
            <w:r w:rsidR="00D97301">
              <w:rPr>
                <w:sz w:val="24"/>
                <w:szCs w:val="24"/>
              </w:rPr>
              <w:t>1.0.2</w:t>
            </w:r>
          </w:p>
        </w:tc>
        <w:tc>
          <w:tcPr>
            <w:tcW w:w="993" w:type="dxa"/>
          </w:tcPr>
          <w:p w14:paraId="14C6EDA7" w14:textId="77777777" w:rsidR="00073EF3" w:rsidRDefault="00073EF3" w:rsidP="00E46D4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辛文涛</w:t>
            </w:r>
          </w:p>
        </w:tc>
        <w:tc>
          <w:tcPr>
            <w:tcW w:w="5528" w:type="dxa"/>
          </w:tcPr>
          <w:p w14:paraId="607AB0F8" w14:textId="763FE92F" w:rsidR="00073EF3" w:rsidRPr="00E46D4C" w:rsidRDefault="00E46D4C" w:rsidP="00005A6C">
            <w:pPr>
              <w:pStyle w:val="aff3"/>
              <w:numPr>
                <w:ilvl w:val="0"/>
                <w:numId w:val="56"/>
              </w:numPr>
              <w:ind w:firstLineChars="0"/>
              <w:rPr>
                <w:rStyle w:val="aa"/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 xml:space="preserve"> HYPERLINK  \l "</w:instrText>
            </w:r>
            <w:r>
              <w:rPr>
                <w:rFonts w:hint="eastAsia"/>
                <w:sz w:val="24"/>
                <w:szCs w:val="24"/>
              </w:rPr>
              <w:instrText>返利结算时间变更</w:instrText>
            </w:r>
            <w:r>
              <w:rPr>
                <w:sz w:val="24"/>
                <w:szCs w:val="24"/>
              </w:rPr>
              <w:instrText xml:space="preserve">" </w:instrText>
            </w:r>
            <w:r>
              <w:rPr>
                <w:sz w:val="24"/>
                <w:szCs w:val="24"/>
              </w:rPr>
              <w:fldChar w:fldCharType="separate"/>
            </w:r>
            <w:r w:rsidR="00073EF3" w:rsidRPr="00E46D4C">
              <w:rPr>
                <w:rStyle w:val="aa"/>
                <w:rFonts w:hint="eastAsia"/>
                <w:sz w:val="24"/>
                <w:szCs w:val="24"/>
              </w:rPr>
              <w:t>返利结算时间变更，结</w:t>
            </w:r>
            <w:r w:rsidR="00073EF3" w:rsidRPr="00E46D4C">
              <w:rPr>
                <w:rStyle w:val="aa"/>
                <w:sz w:val="24"/>
                <w:szCs w:val="24"/>
              </w:rPr>
              <w:t>算方式只提供即时解冻和</w:t>
            </w:r>
            <w:r w:rsidR="008C2C85">
              <w:rPr>
                <w:rStyle w:val="aa"/>
                <w:rFonts w:hint="eastAsia"/>
                <w:sz w:val="24"/>
                <w:szCs w:val="24"/>
              </w:rPr>
              <w:t>周期解冻</w:t>
            </w:r>
            <w:r w:rsidR="008C2C85">
              <w:rPr>
                <w:rStyle w:val="aa"/>
                <w:sz w:val="24"/>
                <w:szCs w:val="24"/>
              </w:rPr>
              <w:t>两类，即时解冻默认时间为检后即返，</w:t>
            </w:r>
            <w:r w:rsidR="008C2C85">
              <w:rPr>
                <w:rStyle w:val="aa"/>
                <w:rFonts w:hint="eastAsia"/>
                <w:sz w:val="24"/>
                <w:szCs w:val="24"/>
              </w:rPr>
              <w:t>周期解冻</w:t>
            </w:r>
            <w:r w:rsidR="00073EF3" w:rsidRPr="00E46D4C">
              <w:rPr>
                <w:rStyle w:val="aa"/>
                <w:sz w:val="24"/>
                <w:szCs w:val="24"/>
              </w:rPr>
              <w:t>时间默认为次月</w:t>
            </w:r>
            <w:r w:rsidR="00073EF3" w:rsidRPr="00E46D4C">
              <w:rPr>
                <w:rStyle w:val="aa"/>
                <w:sz w:val="24"/>
                <w:szCs w:val="24"/>
              </w:rPr>
              <w:t>1</w:t>
            </w:r>
            <w:r w:rsidR="00073EF3" w:rsidRPr="00E46D4C">
              <w:rPr>
                <w:rStyle w:val="aa"/>
                <w:sz w:val="24"/>
                <w:szCs w:val="24"/>
              </w:rPr>
              <w:t>日</w:t>
            </w:r>
          </w:p>
          <w:p w14:paraId="68AA93A5" w14:textId="2A37549E" w:rsidR="00E46D4C" w:rsidRDefault="00E46D4C" w:rsidP="00005A6C">
            <w:pPr>
              <w:pStyle w:val="aff3"/>
              <w:numPr>
                <w:ilvl w:val="0"/>
                <w:numId w:val="56"/>
              </w:numPr>
              <w:ind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end"/>
            </w:r>
            <w:r w:rsidR="00D97301">
              <w:rPr>
                <w:rFonts w:hint="eastAsia"/>
                <w:sz w:val="24"/>
                <w:szCs w:val="24"/>
              </w:rPr>
              <w:t>创建魔方政策页面、创建直签政策页面，去掉【返利时间】</w:t>
            </w:r>
          </w:p>
          <w:p w14:paraId="2E97EAD3" w14:textId="04CFEFA9" w:rsidR="00D97301" w:rsidRPr="00E46D4C" w:rsidRDefault="00D97301" w:rsidP="00005A6C">
            <w:pPr>
              <w:pStyle w:val="aff3"/>
              <w:numPr>
                <w:ilvl w:val="0"/>
                <w:numId w:val="56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查看魔方政策页面，</w:t>
            </w:r>
            <w:r>
              <w:rPr>
                <w:sz w:val="24"/>
                <w:szCs w:val="24"/>
              </w:rPr>
              <w:t>查看</w:t>
            </w:r>
            <w:r>
              <w:rPr>
                <w:rFonts w:hint="eastAsia"/>
                <w:sz w:val="24"/>
                <w:szCs w:val="24"/>
              </w:rPr>
              <w:t>直签政策页面，</w:t>
            </w:r>
            <w:r>
              <w:rPr>
                <w:sz w:val="24"/>
                <w:szCs w:val="24"/>
              </w:rPr>
              <w:t>去</w:t>
            </w:r>
            <w:r>
              <w:rPr>
                <w:rFonts w:hint="eastAsia"/>
                <w:sz w:val="24"/>
                <w:szCs w:val="24"/>
              </w:rPr>
              <w:t>掉【返利时间】</w:t>
            </w:r>
          </w:p>
        </w:tc>
      </w:tr>
      <w:tr w:rsidR="001A11D1" w:rsidRPr="00602BE8" w14:paraId="166AC75A" w14:textId="77777777" w:rsidTr="00073EF3">
        <w:trPr>
          <w:trHeight w:val="416"/>
        </w:trPr>
        <w:tc>
          <w:tcPr>
            <w:tcW w:w="1668" w:type="dxa"/>
          </w:tcPr>
          <w:p w14:paraId="10119A2B" w14:textId="41A4BCDE" w:rsidR="001A11D1" w:rsidRDefault="001A11D1" w:rsidP="00E46D4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016-03-03</w:t>
            </w:r>
          </w:p>
        </w:tc>
        <w:tc>
          <w:tcPr>
            <w:tcW w:w="1275" w:type="dxa"/>
          </w:tcPr>
          <w:p w14:paraId="0E5428EF" w14:textId="2143F04C" w:rsidR="001A11D1" w:rsidRDefault="00CA1B71" w:rsidP="00E46D4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V1.0.3</w:t>
            </w:r>
          </w:p>
        </w:tc>
        <w:tc>
          <w:tcPr>
            <w:tcW w:w="993" w:type="dxa"/>
          </w:tcPr>
          <w:p w14:paraId="4DB30CF9" w14:textId="3D47B3D0" w:rsidR="001A11D1" w:rsidRDefault="001A11D1" w:rsidP="00E46D4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廖佳</w:t>
            </w:r>
          </w:p>
        </w:tc>
        <w:tc>
          <w:tcPr>
            <w:tcW w:w="5528" w:type="dxa"/>
          </w:tcPr>
          <w:p w14:paraId="7B81A780" w14:textId="6BD07B15" w:rsidR="001A11D1" w:rsidRDefault="001A11D1" w:rsidP="00A139B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所有相关</w:t>
            </w:r>
            <w:r>
              <w:rPr>
                <w:sz w:val="24"/>
                <w:szCs w:val="24"/>
              </w:rPr>
              <w:t>名称</w:t>
            </w:r>
            <w:r>
              <w:rPr>
                <w:rFonts w:hint="eastAsia"/>
                <w:sz w:val="24"/>
                <w:szCs w:val="24"/>
              </w:rPr>
              <w:t>的</w:t>
            </w:r>
            <w:r w:rsidR="00291E2F">
              <w:rPr>
                <w:sz w:val="24"/>
                <w:szCs w:val="24"/>
              </w:rPr>
              <w:t>字段</w:t>
            </w:r>
            <w:r w:rsidR="00291E2F">
              <w:rPr>
                <w:rFonts w:hint="eastAsia"/>
                <w:sz w:val="24"/>
                <w:szCs w:val="24"/>
              </w:rPr>
              <w:t>字符</w:t>
            </w:r>
            <w:r>
              <w:rPr>
                <w:sz w:val="24"/>
                <w:szCs w:val="24"/>
              </w:rPr>
              <w:t>限制</w:t>
            </w:r>
            <w:r w:rsidR="00291E2F">
              <w:rPr>
                <w:rFonts w:hint="eastAsia"/>
                <w:sz w:val="24"/>
                <w:szCs w:val="24"/>
              </w:rPr>
              <w:t>调整为</w:t>
            </w:r>
            <w:r w:rsidR="00291E2F">
              <w:rPr>
                <w:rFonts w:hint="eastAsia"/>
                <w:sz w:val="24"/>
                <w:szCs w:val="24"/>
              </w:rPr>
              <w:t>32</w:t>
            </w:r>
            <w:r w:rsidR="00291E2F">
              <w:rPr>
                <w:rFonts w:hint="eastAsia"/>
                <w:sz w:val="24"/>
                <w:szCs w:val="24"/>
              </w:rPr>
              <w:t>位</w:t>
            </w:r>
            <w:r w:rsidR="00A139B4">
              <w:rPr>
                <w:rFonts w:hint="eastAsia"/>
                <w:sz w:val="24"/>
                <w:szCs w:val="24"/>
              </w:rPr>
              <w:t>，具体如下：</w:t>
            </w:r>
          </w:p>
          <w:p w14:paraId="6C2311D8" w14:textId="2E396CFF" w:rsidR="00A139B4" w:rsidRPr="00A139B4" w:rsidRDefault="00A139B4" w:rsidP="00005A6C">
            <w:pPr>
              <w:pStyle w:val="aff3"/>
              <w:numPr>
                <w:ilvl w:val="0"/>
                <w:numId w:val="5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</w:t>
            </w:r>
            <w:r w:rsidRPr="00A139B4">
              <w:rPr>
                <w:sz w:val="24"/>
                <w:szCs w:val="24"/>
              </w:rPr>
              <w:t>子票组合</w:t>
            </w:r>
            <w:r>
              <w:rPr>
                <w:rFonts w:hint="eastAsia"/>
                <w:sz w:val="24"/>
                <w:szCs w:val="24"/>
              </w:rPr>
              <w:t>”</w:t>
            </w:r>
            <w:r w:rsidRPr="00A139B4">
              <w:rPr>
                <w:sz w:val="24"/>
                <w:szCs w:val="24"/>
              </w:rPr>
              <w:t>的</w:t>
            </w:r>
            <w:r w:rsidRPr="00A139B4">
              <w:rPr>
                <w:rFonts w:hint="eastAsia"/>
                <w:sz w:val="24"/>
                <w:szCs w:val="24"/>
              </w:rPr>
              <w:t>联票</w:t>
            </w:r>
            <w:r w:rsidRPr="00A139B4">
              <w:rPr>
                <w:sz w:val="24"/>
                <w:szCs w:val="24"/>
              </w:rPr>
              <w:t>名称、政策名称；</w:t>
            </w:r>
          </w:p>
          <w:p w14:paraId="380EC685" w14:textId="77777777" w:rsidR="00A139B4" w:rsidRDefault="00A139B4" w:rsidP="00005A6C">
            <w:pPr>
              <w:pStyle w:val="aff3"/>
              <w:numPr>
                <w:ilvl w:val="0"/>
                <w:numId w:val="5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“设置</w:t>
            </w:r>
            <w:r>
              <w:rPr>
                <w:sz w:val="24"/>
                <w:szCs w:val="24"/>
              </w:rPr>
              <w:t>魔方政策</w:t>
            </w:r>
            <w:r>
              <w:rPr>
                <w:rFonts w:hint="eastAsia"/>
                <w:sz w:val="24"/>
                <w:szCs w:val="24"/>
              </w:rPr>
              <w:t>”</w:t>
            </w:r>
            <w:r w:rsidR="00291E2F">
              <w:rPr>
                <w:sz w:val="24"/>
                <w:szCs w:val="24"/>
              </w:rPr>
              <w:t>的政策名称</w:t>
            </w:r>
            <w:r w:rsidR="00291E2F">
              <w:rPr>
                <w:rFonts w:hint="eastAsia"/>
                <w:sz w:val="24"/>
                <w:szCs w:val="24"/>
              </w:rPr>
              <w:t>；</w:t>
            </w:r>
          </w:p>
          <w:p w14:paraId="1BAB444E" w14:textId="77777777" w:rsidR="00291E2F" w:rsidRDefault="00291E2F" w:rsidP="00005A6C">
            <w:pPr>
              <w:pStyle w:val="aff3"/>
              <w:numPr>
                <w:ilvl w:val="0"/>
                <w:numId w:val="57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“设置</w:t>
            </w:r>
            <w:r>
              <w:rPr>
                <w:sz w:val="24"/>
                <w:szCs w:val="24"/>
              </w:rPr>
              <w:t>直签政策</w:t>
            </w:r>
            <w:r>
              <w:rPr>
                <w:sz w:val="24"/>
                <w:szCs w:val="24"/>
              </w:rPr>
              <w:t>”</w:t>
            </w:r>
            <w:r>
              <w:rPr>
                <w:rFonts w:hint="eastAsia"/>
                <w:sz w:val="24"/>
                <w:szCs w:val="24"/>
              </w:rPr>
              <w:t>的政策</w:t>
            </w:r>
            <w:r>
              <w:rPr>
                <w:sz w:val="24"/>
                <w:szCs w:val="24"/>
              </w:rPr>
              <w:t>名称；</w:t>
            </w:r>
          </w:p>
          <w:p w14:paraId="6905967A" w14:textId="3D60983E" w:rsidR="00291E2F" w:rsidRPr="00A139B4" w:rsidRDefault="00291E2F" w:rsidP="00005A6C">
            <w:pPr>
              <w:pStyle w:val="aff3"/>
              <w:numPr>
                <w:ilvl w:val="0"/>
                <w:numId w:val="57"/>
              </w:numPr>
              <w:ind w:firstLineChars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</w:t>
            </w:r>
            <w:r>
              <w:rPr>
                <w:rFonts w:hint="eastAsia"/>
                <w:sz w:val="24"/>
                <w:szCs w:val="24"/>
              </w:rPr>
              <w:t>设置</w:t>
            </w:r>
            <w:r>
              <w:rPr>
                <w:sz w:val="24"/>
                <w:szCs w:val="24"/>
              </w:rPr>
              <w:t>直销政策</w:t>
            </w:r>
            <w:r>
              <w:rPr>
                <w:sz w:val="24"/>
                <w:szCs w:val="24"/>
              </w:rPr>
              <w:t>”</w:t>
            </w:r>
            <w:r>
              <w:rPr>
                <w:rFonts w:hint="eastAsia"/>
                <w:sz w:val="24"/>
                <w:szCs w:val="24"/>
              </w:rPr>
              <w:t>的</w:t>
            </w:r>
            <w:r>
              <w:rPr>
                <w:sz w:val="24"/>
                <w:szCs w:val="24"/>
              </w:rPr>
              <w:t>政策名称。</w:t>
            </w:r>
          </w:p>
        </w:tc>
      </w:tr>
      <w:tr w:rsidR="002E22AB" w:rsidRPr="00602BE8" w14:paraId="61E89F2E" w14:textId="77777777" w:rsidTr="00073EF3">
        <w:trPr>
          <w:trHeight w:val="416"/>
        </w:trPr>
        <w:tc>
          <w:tcPr>
            <w:tcW w:w="1668" w:type="dxa"/>
          </w:tcPr>
          <w:p w14:paraId="7B18F3EC" w14:textId="7624E941" w:rsidR="002E22AB" w:rsidRDefault="002E22AB" w:rsidP="00E46D4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016-3-4</w:t>
            </w:r>
          </w:p>
        </w:tc>
        <w:tc>
          <w:tcPr>
            <w:tcW w:w="1275" w:type="dxa"/>
          </w:tcPr>
          <w:p w14:paraId="0752973B" w14:textId="14A2361B" w:rsidR="002E22AB" w:rsidRDefault="00CA1B71" w:rsidP="00E46D4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V1.0.4</w:t>
            </w:r>
          </w:p>
        </w:tc>
        <w:tc>
          <w:tcPr>
            <w:tcW w:w="993" w:type="dxa"/>
          </w:tcPr>
          <w:p w14:paraId="06805488" w14:textId="01154EAA" w:rsidR="002E22AB" w:rsidRDefault="002E22AB" w:rsidP="00E46D4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廖佳</w:t>
            </w:r>
          </w:p>
        </w:tc>
        <w:tc>
          <w:tcPr>
            <w:tcW w:w="5528" w:type="dxa"/>
          </w:tcPr>
          <w:p w14:paraId="2EF2A83A" w14:textId="2DEC007A" w:rsidR="005721E9" w:rsidRPr="006E12E9" w:rsidRDefault="002E22AB" w:rsidP="00005A6C">
            <w:pPr>
              <w:pStyle w:val="aff3"/>
              <w:numPr>
                <w:ilvl w:val="0"/>
                <w:numId w:val="59"/>
              </w:numPr>
              <w:ind w:firstLineChars="0"/>
              <w:rPr>
                <w:sz w:val="24"/>
                <w:szCs w:val="24"/>
              </w:rPr>
            </w:pPr>
            <w:r w:rsidRPr="005721E9">
              <w:rPr>
                <w:rFonts w:hint="eastAsia"/>
                <w:sz w:val="24"/>
                <w:szCs w:val="24"/>
              </w:rPr>
              <w:t>增加</w:t>
            </w:r>
            <w:r w:rsidR="00977E60" w:rsidRPr="005721E9">
              <w:rPr>
                <w:rFonts w:hint="eastAsia"/>
                <w:sz w:val="24"/>
                <w:szCs w:val="24"/>
              </w:rPr>
              <w:t>魔方</w:t>
            </w:r>
            <w:r w:rsidRPr="005721E9">
              <w:rPr>
                <w:sz w:val="24"/>
                <w:szCs w:val="24"/>
              </w:rPr>
              <w:t>政策</w:t>
            </w:r>
            <w:r w:rsidR="00977E60" w:rsidRPr="005721E9">
              <w:rPr>
                <w:rFonts w:hint="eastAsia"/>
                <w:sz w:val="24"/>
                <w:szCs w:val="24"/>
              </w:rPr>
              <w:t>、</w:t>
            </w:r>
            <w:r w:rsidR="00977E60" w:rsidRPr="005721E9">
              <w:rPr>
                <w:sz w:val="24"/>
                <w:szCs w:val="24"/>
              </w:rPr>
              <w:t>直签政策</w:t>
            </w:r>
            <w:r w:rsidRPr="005721E9">
              <w:rPr>
                <w:sz w:val="24"/>
                <w:szCs w:val="24"/>
              </w:rPr>
              <w:t>在分销端的可见性说</w:t>
            </w:r>
            <w:r w:rsidR="005721E9" w:rsidRPr="005721E9">
              <w:rPr>
                <w:sz w:val="24"/>
                <w:szCs w:val="24"/>
              </w:rPr>
              <w:t>明</w:t>
            </w:r>
            <w:r w:rsidR="005721E9" w:rsidRPr="005721E9">
              <w:rPr>
                <w:rFonts w:hint="eastAsia"/>
                <w:sz w:val="24"/>
                <w:szCs w:val="24"/>
              </w:rPr>
              <w:t>；</w:t>
            </w:r>
          </w:p>
          <w:p w14:paraId="7A23B79B" w14:textId="77777777" w:rsidR="005721E9" w:rsidRDefault="006E12E9" w:rsidP="00005A6C">
            <w:pPr>
              <w:pStyle w:val="aff3"/>
              <w:numPr>
                <w:ilvl w:val="0"/>
                <w:numId w:val="59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创建联票</w:t>
            </w:r>
            <w:r>
              <w:rPr>
                <w:sz w:val="24"/>
                <w:szCs w:val="24"/>
              </w:rPr>
              <w:t>时，增加产品有效期</w:t>
            </w:r>
            <w:r>
              <w:rPr>
                <w:rFonts w:hint="eastAsia"/>
                <w:sz w:val="24"/>
                <w:szCs w:val="24"/>
              </w:rPr>
              <w:t>；</w:t>
            </w:r>
          </w:p>
          <w:p w14:paraId="04378B53" w14:textId="075793C9" w:rsidR="006E12E9" w:rsidRPr="005721E9" w:rsidRDefault="006E12E9" w:rsidP="00005A6C">
            <w:pPr>
              <w:pStyle w:val="aff3"/>
              <w:numPr>
                <w:ilvl w:val="0"/>
                <w:numId w:val="59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完善</w:t>
            </w:r>
            <w:r>
              <w:rPr>
                <w:sz w:val="24"/>
                <w:szCs w:val="24"/>
              </w:rPr>
              <w:t>启禁用政策时的判断说明</w:t>
            </w:r>
            <w:r>
              <w:rPr>
                <w:rFonts w:hint="eastAsia"/>
                <w:sz w:val="24"/>
                <w:szCs w:val="24"/>
              </w:rPr>
              <w:t>。</w:t>
            </w:r>
          </w:p>
        </w:tc>
      </w:tr>
      <w:tr w:rsidR="00A71606" w:rsidRPr="00602BE8" w14:paraId="063167BA" w14:textId="77777777" w:rsidTr="00073EF3">
        <w:trPr>
          <w:trHeight w:val="416"/>
        </w:trPr>
        <w:tc>
          <w:tcPr>
            <w:tcW w:w="1668" w:type="dxa"/>
          </w:tcPr>
          <w:p w14:paraId="62E884BC" w14:textId="2B02D51A" w:rsidR="00A71606" w:rsidRDefault="00A71606" w:rsidP="00E46D4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016-3-7</w:t>
            </w:r>
          </w:p>
        </w:tc>
        <w:tc>
          <w:tcPr>
            <w:tcW w:w="1275" w:type="dxa"/>
          </w:tcPr>
          <w:p w14:paraId="0D390095" w14:textId="4354A519" w:rsidR="00A71606" w:rsidRDefault="00CA1B71" w:rsidP="00E46D4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V1.0.5</w:t>
            </w:r>
          </w:p>
        </w:tc>
        <w:tc>
          <w:tcPr>
            <w:tcW w:w="993" w:type="dxa"/>
          </w:tcPr>
          <w:p w14:paraId="5ED81743" w14:textId="26B60FCD" w:rsidR="00A71606" w:rsidRDefault="00A71606" w:rsidP="00E46D4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廖佳</w:t>
            </w:r>
          </w:p>
        </w:tc>
        <w:tc>
          <w:tcPr>
            <w:tcW w:w="5528" w:type="dxa"/>
          </w:tcPr>
          <w:p w14:paraId="66D6E1BD" w14:textId="77777777" w:rsidR="004458F5" w:rsidRDefault="00A71606" w:rsidP="00A7160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增加联票不支持</w:t>
            </w:r>
            <w:r>
              <w:rPr>
                <w:sz w:val="24"/>
                <w:szCs w:val="24"/>
              </w:rPr>
              <w:t>返积分说明</w:t>
            </w:r>
            <w:r w:rsidR="004458F5">
              <w:rPr>
                <w:rFonts w:hint="eastAsia"/>
                <w:sz w:val="24"/>
                <w:szCs w:val="24"/>
              </w:rPr>
              <w:t>，</w:t>
            </w:r>
            <w:r w:rsidR="004458F5">
              <w:rPr>
                <w:sz w:val="24"/>
                <w:szCs w:val="24"/>
              </w:rPr>
              <w:t>改动内容包括：</w:t>
            </w:r>
          </w:p>
          <w:p w14:paraId="039D0256" w14:textId="396F610E" w:rsidR="00A71606" w:rsidRPr="004458F5" w:rsidRDefault="004458F5" w:rsidP="00005A6C">
            <w:pPr>
              <w:pStyle w:val="aff3"/>
              <w:numPr>
                <w:ilvl w:val="0"/>
                <w:numId w:val="63"/>
              </w:numPr>
              <w:ind w:firstLineChars="0"/>
              <w:rPr>
                <w:sz w:val="24"/>
                <w:szCs w:val="24"/>
              </w:rPr>
            </w:pPr>
            <w:r w:rsidRPr="004458F5">
              <w:rPr>
                <w:sz w:val="24"/>
                <w:szCs w:val="24"/>
              </w:rPr>
              <w:t>设置</w:t>
            </w:r>
            <w:r w:rsidRPr="004458F5">
              <w:rPr>
                <w:rFonts w:hint="eastAsia"/>
                <w:sz w:val="24"/>
                <w:szCs w:val="24"/>
              </w:rPr>
              <w:t>魔方</w:t>
            </w:r>
            <w:r w:rsidRPr="004458F5">
              <w:rPr>
                <w:sz w:val="24"/>
                <w:szCs w:val="24"/>
              </w:rPr>
              <w:t>政策，查看魔方政策</w:t>
            </w:r>
            <w:r w:rsidRPr="004458F5">
              <w:rPr>
                <w:rFonts w:hint="eastAsia"/>
                <w:sz w:val="24"/>
                <w:szCs w:val="24"/>
              </w:rPr>
              <w:t>；</w:t>
            </w:r>
          </w:p>
          <w:p w14:paraId="23015BF4" w14:textId="76BE809B" w:rsidR="004458F5" w:rsidRPr="004458F5" w:rsidRDefault="004458F5" w:rsidP="00005A6C">
            <w:pPr>
              <w:pStyle w:val="aff3"/>
              <w:numPr>
                <w:ilvl w:val="0"/>
                <w:numId w:val="63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设置</w:t>
            </w:r>
            <w:r>
              <w:rPr>
                <w:sz w:val="24"/>
                <w:szCs w:val="24"/>
              </w:rPr>
              <w:t>直签政策，查看直签政策。</w:t>
            </w:r>
          </w:p>
        </w:tc>
      </w:tr>
      <w:tr w:rsidR="0073301B" w:rsidRPr="00602BE8" w14:paraId="571AB06F" w14:textId="77777777" w:rsidTr="00073EF3">
        <w:trPr>
          <w:trHeight w:val="416"/>
        </w:trPr>
        <w:tc>
          <w:tcPr>
            <w:tcW w:w="1668" w:type="dxa"/>
          </w:tcPr>
          <w:p w14:paraId="1AFCAF58" w14:textId="74B182DB" w:rsidR="0073301B" w:rsidRDefault="0073301B" w:rsidP="00E46D4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016-3-8</w:t>
            </w:r>
          </w:p>
        </w:tc>
        <w:tc>
          <w:tcPr>
            <w:tcW w:w="1275" w:type="dxa"/>
          </w:tcPr>
          <w:p w14:paraId="6ADF8FD8" w14:textId="2F81D85C" w:rsidR="0073301B" w:rsidRDefault="00CA1B71" w:rsidP="00E46D4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V1.0.6</w:t>
            </w:r>
          </w:p>
        </w:tc>
        <w:tc>
          <w:tcPr>
            <w:tcW w:w="993" w:type="dxa"/>
          </w:tcPr>
          <w:p w14:paraId="1D9E393F" w14:textId="5AD94BB8" w:rsidR="0073301B" w:rsidRDefault="0073301B" w:rsidP="00E46D4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廖佳</w:t>
            </w:r>
          </w:p>
        </w:tc>
        <w:tc>
          <w:tcPr>
            <w:tcW w:w="5528" w:type="dxa"/>
          </w:tcPr>
          <w:p w14:paraId="5A06EF64" w14:textId="4081C167" w:rsidR="0073301B" w:rsidRDefault="0073301B" w:rsidP="00A7160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直签政策</w:t>
            </w:r>
            <w:r>
              <w:rPr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团票</w:t>
            </w:r>
            <w:r>
              <w:rPr>
                <w:sz w:val="24"/>
                <w:szCs w:val="24"/>
              </w:rPr>
              <w:t>）</w:t>
            </w:r>
            <w:r>
              <w:rPr>
                <w:rFonts w:hint="eastAsia"/>
                <w:sz w:val="24"/>
                <w:szCs w:val="24"/>
              </w:rPr>
              <w:t>销售端口</w:t>
            </w:r>
            <w:r>
              <w:rPr>
                <w:sz w:val="24"/>
                <w:szCs w:val="24"/>
              </w:rPr>
              <w:t>增加线下窗口，</w:t>
            </w:r>
            <w:r>
              <w:rPr>
                <w:rFonts w:hint="eastAsia"/>
                <w:sz w:val="24"/>
                <w:szCs w:val="24"/>
              </w:rPr>
              <w:t>更新</w:t>
            </w:r>
            <w:r>
              <w:rPr>
                <w:sz w:val="24"/>
                <w:szCs w:val="24"/>
              </w:rPr>
              <w:t>截图。</w:t>
            </w:r>
          </w:p>
        </w:tc>
      </w:tr>
      <w:tr w:rsidR="00E74C8A" w:rsidRPr="00602BE8" w14:paraId="3987CD03" w14:textId="77777777" w:rsidTr="00CA1B71">
        <w:trPr>
          <w:trHeight w:val="416"/>
        </w:trPr>
        <w:tc>
          <w:tcPr>
            <w:tcW w:w="1668" w:type="dxa"/>
          </w:tcPr>
          <w:p w14:paraId="59E91EFB" w14:textId="77777777" w:rsidR="00E74C8A" w:rsidRDefault="00E74C8A" w:rsidP="00CA1B7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016-3-9</w:t>
            </w:r>
          </w:p>
        </w:tc>
        <w:tc>
          <w:tcPr>
            <w:tcW w:w="1275" w:type="dxa"/>
          </w:tcPr>
          <w:p w14:paraId="5F567AB1" w14:textId="444940F1" w:rsidR="00E74C8A" w:rsidRDefault="00CA1B71" w:rsidP="00CA1B7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V1.0.7</w:t>
            </w:r>
          </w:p>
        </w:tc>
        <w:tc>
          <w:tcPr>
            <w:tcW w:w="993" w:type="dxa"/>
          </w:tcPr>
          <w:p w14:paraId="13ADCDA4" w14:textId="77777777" w:rsidR="00E74C8A" w:rsidRDefault="00E74C8A" w:rsidP="00CA1B7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辛文涛</w:t>
            </w:r>
          </w:p>
        </w:tc>
        <w:tc>
          <w:tcPr>
            <w:tcW w:w="5528" w:type="dxa"/>
          </w:tcPr>
          <w:p w14:paraId="0DB6D14A" w14:textId="3188CF83" w:rsidR="00E74C8A" w:rsidRDefault="00E74C8A" w:rsidP="00C62E3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创建及查看魔方政策时（散票）</w:t>
            </w:r>
            <w:r>
              <w:rPr>
                <w:sz w:val="24"/>
                <w:szCs w:val="24"/>
              </w:rPr>
              <w:t>，</w:t>
            </w:r>
            <w:r>
              <w:rPr>
                <w:rFonts w:hint="eastAsia"/>
                <w:sz w:val="24"/>
                <w:szCs w:val="24"/>
              </w:rPr>
              <w:t>销售端口加入</w:t>
            </w:r>
            <w:r>
              <w:rPr>
                <w:rFonts w:hint="eastAsia"/>
                <w:sz w:val="24"/>
                <w:szCs w:val="24"/>
              </w:rPr>
              <w:t>OTA</w:t>
            </w:r>
          </w:p>
        </w:tc>
      </w:tr>
      <w:tr w:rsidR="00C52836" w:rsidRPr="00602BE8" w14:paraId="78955FA1" w14:textId="77777777" w:rsidTr="00C52836">
        <w:trPr>
          <w:trHeight w:val="416"/>
        </w:trPr>
        <w:tc>
          <w:tcPr>
            <w:tcW w:w="1668" w:type="dxa"/>
          </w:tcPr>
          <w:p w14:paraId="08B6534C" w14:textId="36E2C936" w:rsidR="00C52836" w:rsidRDefault="00C52836" w:rsidP="00CA1B7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2</w:t>
            </w:r>
            <w:r w:rsidR="00FD6E9D">
              <w:rPr>
                <w:sz w:val="24"/>
                <w:szCs w:val="24"/>
              </w:rPr>
              <w:t>016-3-17</w:t>
            </w:r>
          </w:p>
        </w:tc>
        <w:tc>
          <w:tcPr>
            <w:tcW w:w="1275" w:type="dxa"/>
          </w:tcPr>
          <w:p w14:paraId="55A64906" w14:textId="3CBC39AB" w:rsidR="00C52836" w:rsidRDefault="00DA11CC" w:rsidP="00CA1B7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V1.</w:t>
            </w:r>
            <w:r>
              <w:rPr>
                <w:sz w:val="24"/>
                <w:szCs w:val="24"/>
              </w:rPr>
              <w:t>0.8</w:t>
            </w:r>
          </w:p>
        </w:tc>
        <w:tc>
          <w:tcPr>
            <w:tcW w:w="993" w:type="dxa"/>
          </w:tcPr>
          <w:p w14:paraId="674C50C8" w14:textId="7BC353BE" w:rsidR="00C52836" w:rsidRDefault="00C52836" w:rsidP="00CA1B7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辛文涛</w:t>
            </w:r>
          </w:p>
        </w:tc>
        <w:tc>
          <w:tcPr>
            <w:tcW w:w="5528" w:type="dxa"/>
          </w:tcPr>
          <w:p w14:paraId="56ACBF89" w14:textId="05D8BF0C" w:rsidR="00CA1B71" w:rsidRDefault="00CA1B71" w:rsidP="00FD6E9D">
            <w:pPr>
              <w:pStyle w:val="aff3"/>
              <w:numPr>
                <w:ilvl w:val="0"/>
                <w:numId w:val="64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</w:t>
            </w:r>
            <w:r w:rsidRPr="00CA1B71">
              <w:rPr>
                <w:rFonts w:hint="eastAsia"/>
                <w:sz w:val="24"/>
                <w:szCs w:val="24"/>
              </w:rPr>
              <w:t>产品</w:t>
            </w:r>
            <w:r>
              <w:rPr>
                <w:rFonts w:hint="eastAsia"/>
                <w:sz w:val="24"/>
                <w:szCs w:val="24"/>
              </w:rPr>
              <w:t>属性</w:t>
            </w:r>
            <w:r w:rsidRPr="00CA1B71">
              <w:rPr>
                <w:rFonts w:hint="eastAsia"/>
                <w:sz w:val="24"/>
                <w:szCs w:val="24"/>
              </w:rPr>
              <w:t>【</w:t>
            </w:r>
            <w:r w:rsidRPr="00CA1B71">
              <w:rPr>
                <w:sz w:val="24"/>
                <w:szCs w:val="24"/>
              </w:rPr>
              <w:t>游玩</w:t>
            </w:r>
            <w:r w:rsidRPr="00CA1B71">
              <w:rPr>
                <w:rFonts w:hint="eastAsia"/>
                <w:sz w:val="24"/>
                <w:szCs w:val="24"/>
              </w:rPr>
              <w:t>时长】</w:t>
            </w:r>
            <w:r w:rsidRPr="00CA1B71">
              <w:rPr>
                <w:sz w:val="24"/>
                <w:szCs w:val="24"/>
              </w:rPr>
              <w:t>，政策</w:t>
            </w:r>
            <w:r>
              <w:rPr>
                <w:rFonts w:hint="eastAsia"/>
                <w:sz w:val="24"/>
                <w:szCs w:val="24"/>
              </w:rPr>
              <w:t>属性</w:t>
            </w:r>
            <w:r w:rsidRPr="00CA1B71">
              <w:rPr>
                <w:rFonts w:hint="eastAsia"/>
                <w:sz w:val="24"/>
                <w:szCs w:val="24"/>
              </w:rPr>
              <w:t>【</w:t>
            </w:r>
            <w:r w:rsidRPr="00CA1B71">
              <w:rPr>
                <w:sz w:val="24"/>
                <w:szCs w:val="24"/>
              </w:rPr>
              <w:t>可</w:t>
            </w:r>
            <w:r w:rsidRPr="00CA1B71">
              <w:rPr>
                <w:rFonts w:hint="eastAsia"/>
                <w:sz w:val="24"/>
                <w:szCs w:val="24"/>
              </w:rPr>
              <w:t>检票时长】</w:t>
            </w:r>
            <w:r>
              <w:rPr>
                <w:rFonts w:hint="eastAsia"/>
                <w:sz w:val="24"/>
                <w:szCs w:val="24"/>
              </w:rPr>
              <w:t>；以</w:t>
            </w:r>
            <w:r>
              <w:rPr>
                <w:sz w:val="24"/>
                <w:szCs w:val="24"/>
              </w:rPr>
              <w:t>替换</w:t>
            </w:r>
            <w:r w:rsidR="00DA11CC">
              <w:rPr>
                <w:rFonts w:hint="eastAsia"/>
                <w:sz w:val="24"/>
                <w:szCs w:val="24"/>
              </w:rPr>
              <w:t>原先</w:t>
            </w:r>
            <w:r>
              <w:rPr>
                <w:rFonts w:hint="eastAsia"/>
                <w:sz w:val="24"/>
                <w:szCs w:val="24"/>
              </w:rPr>
              <w:t>的政策属性【首检及游玩时间】</w:t>
            </w:r>
          </w:p>
          <w:p w14:paraId="3FF55D61" w14:textId="77777777" w:rsidR="00C52836" w:rsidRDefault="00CA1B71" w:rsidP="00FD6E9D">
            <w:pPr>
              <w:pStyle w:val="aff3"/>
              <w:numPr>
                <w:ilvl w:val="0"/>
                <w:numId w:val="64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增加</w:t>
            </w:r>
            <w:r w:rsidRPr="00CA1B71">
              <w:rPr>
                <w:rFonts w:hint="eastAsia"/>
                <w:sz w:val="24"/>
                <w:szCs w:val="24"/>
              </w:rPr>
              <w:t>政策</w:t>
            </w:r>
            <w:r>
              <w:rPr>
                <w:rFonts w:hint="eastAsia"/>
                <w:sz w:val="24"/>
                <w:szCs w:val="24"/>
              </w:rPr>
              <w:t>属性</w:t>
            </w:r>
            <w:r w:rsidRPr="00CA1B71">
              <w:rPr>
                <w:rFonts w:hint="eastAsia"/>
                <w:sz w:val="24"/>
                <w:szCs w:val="24"/>
              </w:rPr>
              <w:t>【</w:t>
            </w:r>
            <w:r w:rsidRPr="00CA1B71">
              <w:rPr>
                <w:sz w:val="24"/>
                <w:szCs w:val="24"/>
              </w:rPr>
              <w:t>未</w:t>
            </w:r>
            <w:r w:rsidRPr="00CA1B71">
              <w:rPr>
                <w:rFonts w:hint="eastAsia"/>
                <w:sz w:val="24"/>
                <w:szCs w:val="24"/>
              </w:rPr>
              <w:t>检满结算方式】</w:t>
            </w:r>
          </w:p>
          <w:p w14:paraId="54C2637A" w14:textId="77777777" w:rsidR="00586CFD" w:rsidRDefault="00586CFD" w:rsidP="00FD6E9D">
            <w:pPr>
              <w:pStyle w:val="aff3"/>
              <w:numPr>
                <w:ilvl w:val="0"/>
                <w:numId w:val="64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修改查看直签政策和查看直销政策的方式</w:t>
            </w:r>
          </w:p>
          <w:p w14:paraId="1166C20B" w14:textId="77777777" w:rsidR="00FD6E9D" w:rsidRPr="00E02FD4" w:rsidRDefault="00FD6E9D" w:rsidP="00FD6E9D">
            <w:pPr>
              <w:pStyle w:val="aff3"/>
              <w:numPr>
                <w:ilvl w:val="0"/>
                <w:numId w:val="64"/>
              </w:numPr>
              <w:ind w:firstLineChars="0"/>
              <w:rPr>
                <w:sz w:val="24"/>
                <w:szCs w:val="24"/>
              </w:rPr>
            </w:pPr>
            <w:r w:rsidRPr="00E02FD4">
              <w:rPr>
                <w:rFonts w:hint="eastAsia"/>
                <w:sz w:val="24"/>
                <w:szCs w:val="24"/>
              </w:rPr>
              <w:t>增加提示：如果旅行社部门不存在，返利将会由旅行社接收</w:t>
            </w:r>
          </w:p>
          <w:p w14:paraId="75C3EE2E" w14:textId="2E2ECBE8" w:rsidR="00FD6E9D" w:rsidRPr="00CA1B71" w:rsidRDefault="00FD6E9D" w:rsidP="00FD6E9D">
            <w:pPr>
              <w:pStyle w:val="aff3"/>
              <w:numPr>
                <w:ilvl w:val="0"/>
                <w:numId w:val="64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创建直签政策，</w:t>
            </w:r>
            <w:r w:rsidRPr="00E02FD4">
              <w:rPr>
                <w:rFonts w:hint="eastAsia"/>
                <w:sz w:val="24"/>
                <w:szCs w:val="24"/>
              </w:rPr>
              <w:t>如果有供应商没有选择渠道，在底部提示：必须为所有供应商都选择渠道</w:t>
            </w:r>
          </w:p>
        </w:tc>
      </w:tr>
      <w:tr w:rsidR="00FD11D0" w:rsidRPr="00602BE8" w14:paraId="652A5E25" w14:textId="77777777" w:rsidTr="00FD11D0">
        <w:trPr>
          <w:trHeight w:val="416"/>
        </w:trPr>
        <w:tc>
          <w:tcPr>
            <w:tcW w:w="1668" w:type="dxa"/>
          </w:tcPr>
          <w:p w14:paraId="0C6E36F0" w14:textId="03585849" w:rsidR="00FD11D0" w:rsidRDefault="00FD11D0" w:rsidP="00FD11D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016-4-13</w:t>
            </w:r>
          </w:p>
        </w:tc>
        <w:tc>
          <w:tcPr>
            <w:tcW w:w="1275" w:type="dxa"/>
          </w:tcPr>
          <w:p w14:paraId="7B3E43CA" w14:textId="6CB6990A" w:rsidR="00FD11D0" w:rsidRDefault="00FD11D0" w:rsidP="00B46AB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V1.</w:t>
            </w:r>
            <w:r>
              <w:rPr>
                <w:sz w:val="24"/>
                <w:szCs w:val="24"/>
              </w:rPr>
              <w:t>0.9</w:t>
            </w:r>
          </w:p>
        </w:tc>
        <w:tc>
          <w:tcPr>
            <w:tcW w:w="993" w:type="dxa"/>
          </w:tcPr>
          <w:p w14:paraId="1EBB9BD7" w14:textId="77777777" w:rsidR="00FD11D0" w:rsidRDefault="00FD11D0" w:rsidP="00B46AB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辛文涛</w:t>
            </w:r>
          </w:p>
        </w:tc>
        <w:tc>
          <w:tcPr>
            <w:tcW w:w="5528" w:type="dxa"/>
          </w:tcPr>
          <w:p w14:paraId="3D0342C8" w14:textId="044B5CC9" w:rsidR="00FD11D0" w:rsidRPr="00FD11D0" w:rsidRDefault="00FD11D0" w:rsidP="00FD11D0">
            <w:pPr>
              <w:pStyle w:val="aff3"/>
              <w:numPr>
                <w:ilvl w:val="0"/>
                <w:numId w:val="68"/>
              </w:numPr>
              <w:ind w:firstLineChars="0"/>
              <w:rPr>
                <w:sz w:val="24"/>
                <w:szCs w:val="24"/>
              </w:rPr>
            </w:pPr>
            <w:r w:rsidRPr="00FD11D0">
              <w:rPr>
                <w:rFonts w:hint="eastAsia"/>
                <w:sz w:val="24"/>
                <w:szCs w:val="24"/>
              </w:rPr>
              <w:t>政策启</w:t>
            </w:r>
            <w:r w:rsidRPr="00FD11D0">
              <w:rPr>
                <w:rFonts w:hint="eastAsia"/>
                <w:sz w:val="24"/>
                <w:szCs w:val="24"/>
              </w:rPr>
              <w:t>\</w:t>
            </w:r>
            <w:r w:rsidRPr="00FD11D0">
              <w:rPr>
                <w:rFonts w:hint="eastAsia"/>
                <w:sz w:val="24"/>
                <w:szCs w:val="24"/>
              </w:rPr>
              <w:t>禁用时，增加对政策过期的判断</w:t>
            </w:r>
          </w:p>
          <w:p w14:paraId="3FF41CE5" w14:textId="5DCF0063" w:rsidR="00FD11D0" w:rsidRPr="00FD11D0" w:rsidRDefault="00FD11D0" w:rsidP="00FD11D0">
            <w:pPr>
              <w:pStyle w:val="aff3"/>
              <w:numPr>
                <w:ilvl w:val="0"/>
                <w:numId w:val="68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政策启</w:t>
            </w:r>
            <w:r>
              <w:rPr>
                <w:rFonts w:hint="eastAsia"/>
                <w:sz w:val="24"/>
                <w:szCs w:val="24"/>
              </w:rPr>
              <w:t>\</w:t>
            </w:r>
            <w:r>
              <w:rPr>
                <w:rFonts w:hint="eastAsia"/>
                <w:sz w:val="24"/>
                <w:szCs w:val="24"/>
              </w:rPr>
              <w:t>禁用，</w:t>
            </w:r>
            <w:r w:rsidRPr="00FD11D0">
              <w:rPr>
                <w:rFonts w:hint="eastAsia"/>
                <w:sz w:val="24"/>
                <w:szCs w:val="24"/>
              </w:rPr>
              <w:t>优化对产品不在有效期内判断的说明</w:t>
            </w:r>
          </w:p>
          <w:p w14:paraId="4EA32E0C" w14:textId="5594CC7C" w:rsidR="00FD11D0" w:rsidRPr="00FD11D0" w:rsidRDefault="00B81D9D" w:rsidP="00FD11D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 w:rsidR="00FD11D0" w:rsidRPr="00FD11D0">
              <w:rPr>
                <w:rFonts w:hint="eastAsia"/>
                <w:sz w:val="24"/>
                <w:szCs w:val="24"/>
              </w:rPr>
              <w:t>.</w:t>
            </w:r>
            <w:r w:rsidR="00FD11D0" w:rsidRPr="00FD11D0">
              <w:rPr>
                <w:rFonts w:hint="eastAsia"/>
                <w:sz w:val="24"/>
                <w:szCs w:val="24"/>
              </w:rPr>
              <w:tab/>
            </w:r>
            <w:r w:rsidR="00FD11D0" w:rsidRPr="00FD11D0">
              <w:rPr>
                <w:rFonts w:hint="eastAsia"/>
                <w:sz w:val="24"/>
                <w:szCs w:val="24"/>
              </w:rPr>
              <w:t>优化政策对分销端可见性的说明</w:t>
            </w:r>
          </w:p>
        </w:tc>
      </w:tr>
      <w:tr w:rsidR="00CC0914" w:rsidRPr="00602BE8" w14:paraId="4B623B6B" w14:textId="77777777" w:rsidTr="00A76065">
        <w:trPr>
          <w:trHeight w:val="416"/>
        </w:trPr>
        <w:tc>
          <w:tcPr>
            <w:tcW w:w="1668" w:type="dxa"/>
          </w:tcPr>
          <w:p w14:paraId="59325185" w14:textId="1ECBAAB4" w:rsidR="00CC0914" w:rsidRDefault="00CC0914" w:rsidP="00A7606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 w:rsidR="006D2DBE">
              <w:rPr>
                <w:sz w:val="24"/>
                <w:szCs w:val="24"/>
              </w:rPr>
              <w:t>016-5-1</w:t>
            </w:r>
            <w:r w:rsidR="006D2DBE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275" w:type="dxa"/>
          </w:tcPr>
          <w:p w14:paraId="7A6E50F3" w14:textId="56DDE7A2" w:rsidR="00CC0914" w:rsidRDefault="00CC0914" w:rsidP="00A7606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V1.</w:t>
            </w:r>
            <w:r w:rsidR="004E4250">
              <w:rPr>
                <w:rFonts w:hint="eastAsia"/>
                <w:sz w:val="24"/>
                <w:szCs w:val="24"/>
              </w:rPr>
              <w:t>0.</w:t>
            </w:r>
            <w:r>
              <w:rPr>
                <w:sz w:val="24"/>
                <w:szCs w:val="24"/>
              </w:rPr>
              <w:t>10</w:t>
            </w:r>
          </w:p>
        </w:tc>
        <w:tc>
          <w:tcPr>
            <w:tcW w:w="993" w:type="dxa"/>
          </w:tcPr>
          <w:p w14:paraId="75248138" w14:textId="77777777" w:rsidR="00CC0914" w:rsidRDefault="00CC0914" w:rsidP="00A76065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辛文涛</w:t>
            </w:r>
          </w:p>
        </w:tc>
        <w:tc>
          <w:tcPr>
            <w:tcW w:w="5528" w:type="dxa"/>
          </w:tcPr>
          <w:p w14:paraId="0C3E632B" w14:textId="5798D70E" w:rsidR="00CC0914" w:rsidRDefault="00041876" w:rsidP="00B81D9D">
            <w:pPr>
              <w:pStyle w:val="aff3"/>
              <w:numPr>
                <w:ilvl w:val="0"/>
                <w:numId w:val="72"/>
              </w:numPr>
              <w:ind w:firstLineChars="0"/>
              <w:rPr>
                <w:sz w:val="24"/>
                <w:szCs w:val="24"/>
              </w:rPr>
            </w:pPr>
            <w:r w:rsidRPr="00B81D9D">
              <w:rPr>
                <w:rFonts w:hint="eastAsia"/>
                <w:sz w:val="24"/>
                <w:szCs w:val="24"/>
              </w:rPr>
              <w:t>创建联票时增加</w:t>
            </w:r>
            <w:r w:rsidR="000E57BA">
              <w:rPr>
                <w:rFonts w:hint="eastAsia"/>
                <w:sz w:val="24"/>
                <w:szCs w:val="24"/>
              </w:rPr>
              <w:t>取票信息及</w:t>
            </w:r>
            <w:r w:rsidR="006D2DBE">
              <w:rPr>
                <w:rFonts w:hint="eastAsia"/>
                <w:sz w:val="24"/>
                <w:szCs w:val="24"/>
              </w:rPr>
              <w:t>购票限制、</w:t>
            </w:r>
            <w:r w:rsidR="006D2DBE">
              <w:rPr>
                <w:sz w:val="24"/>
                <w:szCs w:val="24"/>
              </w:rPr>
              <w:t>短信</w:t>
            </w:r>
            <w:r w:rsidR="007F20DF">
              <w:rPr>
                <w:rFonts w:hint="eastAsia"/>
                <w:sz w:val="24"/>
                <w:szCs w:val="24"/>
              </w:rPr>
              <w:t>模板</w:t>
            </w:r>
          </w:p>
          <w:p w14:paraId="6E123403" w14:textId="677CCB10" w:rsidR="00B81D9D" w:rsidRPr="00B81D9D" w:rsidRDefault="00B81D9D" w:rsidP="006D2DBE">
            <w:pPr>
              <w:pStyle w:val="aff3"/>
              <w:numPr>
                <w:ilvl w:val="0"/>
                <w:numId w:val="7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联票管理页面</w:t>
            </w:r>
            <w:r w:rsidR="000E57BA">
              <w:rPr>
                <w:rFonts w:hint="eastAsia"/>
                <w:sz w:val="24"/>
                <w:szCs w:val="24"/>
              </w:rPr>
              <w:t>增加对取票信息及</w:t>
            </w:r>
            <w:r w:rsidR="006D2DBE">
              <w:rPr>
                <w:rFonts w:hint="eastAsia"/>
                <w:sz w:val="24"/>
                <w:szCs w:val="24"/>
              </w:rPr>
              <w:t>购票限制、</w:t>
            </w:r>
            <w:r w:rsidR="006D2DBE">
              <w:rPr>
                <w:sz w:val="24"/>
                <w:szCs w:val="24"/>
              </w:rPr>
              <w:t>短信</w:t>
            </w:r>
            <w:r w:rsidR="007F20DF">
              <w:rPr>
                <w:rFonts w:hint="eastAsia"/>
                <w:sz w:val="24"/>
                <w:szCs w:val="24"/>
              </w:rPr>
              <w:t>模板</w:t>
            </w:r>
            <w:r w:rsidR="006D2DBE">
              <w:rPr>
                <w:rFonts w:hint="eastAsia"/>
                <w:sz w:val="24"/>
                <w:szCs w:val="24"/>
              </w:rPr>
              <w:t>的编辑功能</w:t>
            </w:r>
          </w:p>
        </w:tc>
      </w:tr>
      <w:tr w:rsidR="00D57A06" w:rsidRPr="00602BE8" w14:paraId="24055F1B" w14:textId="77777777" w:rsidTr="00D57A06">
        <w:trPr>
          <w:trHeight w:val="416"/>
        </w:trPr>
        <w:tc>
          <w:tcPr>
            <w:tcW w:w="1668" w:type="dxa"/>
          </w:tcPr>
          <w:p w14:paraId="1E169FBA" w14:textId="0E84FCEE" w:rsidR="00D57A06" w:rsidRDefault="00D57A06" w:rsidP="008A406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016-5-</w:t>
            </w:r>
            <w:r>
              <w:rPr>
                <w:rFonts w:hint="eastAsia"/>
                <w:sz w:val="24"/>
                <w:szCs w:val="24"/>
              </w:rPr>
              <w:t>25</w:t>
            </w:r>
          </w:p>
        </w:tc>
        <w:tc>
          <w:tcPr>
            <w:tcW w:w="1275" w:type="dxa"/>
          </w:tcPr>
          <w:p w14:paraId="64FA5A3D" w14:textId="02D51E71" w:rsidR="00D57A06" w:rsidRDefault="00D57A06" w:rsidP="008A406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V1.0.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993" w:type="dxa"/>
          </w:tcPr>
          <w:p w14:paraId="7364D4C9" w14:textId="77777777" w:rsidR="00D57A06" w:rsidRDefault="00D57A06" w:rsidP="008A4066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辛文涛</w:t>
            </w:r>
          </w:p>
        </w:tc>
        <w:tc>
          <w:tcPr>
            <w:tcW w:w="5528" w:type="dxa"/>
          </w:tcPr>
          <w:p w14:paraId="2BA2E14C" w14:textId="77777777" w:rsidR="00D57A06" w:rsidRDefault="00D57A06" w:rsidP="00D57A06">
            <w:pPr>
              <w:pStyle w:val="aff3"/>
              <w:numPr>
                <w:ilvl w:val="0"/>
                <w:numId w:val="73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【起定量】</w:t>
            </w:r>
            <w:r>
              <w:rPr>
                <w:sz w:val="24"/>
                <w:szCs w:val="24"/>
              </w:rPr>
              <w:t>统一</w:t>
            </w:r>
            <w:r>
              <w:rPr>
                <w:rFonts w:hint="eastAsia"/>
                <w:sz w:val="24"/>
                <w:szCs w:val="24"/>
              </w:rPr>
              <w:t>改为【起订量】</w:t>
            </w:r>
          </w:p>
          <w:p w14:paraId="16DFD544" w14:textId="30693EF0" w:rsidR="00D57A06" w:rsidRPr="00D57A06" w:rsidRDefault="00D57A06" w:rsidP="00D57A06">
            <w:pPr>
              <w:pStyle w:val="aff3"/>
              <w:numPr>
                <w:ilvl w:val="0"/>
                <w:numId w:val="73"/>
              </w:numPr>
              <w:ind w:firstLineChars="0"/>
              <w:rPr>
                <w:sz w:val="24"/>
                <w:szCs w:val="24"/>
              </w:rPr>
            </w:pPr>
            <w:r w:rsidRPr="00D57A06">
              <w:rPr>
                <w:rFonts w:hint="eastAsia"/>
                <w:sz w:val="24"/>
                <w:szCs w:val="24"/>
              </w:rPr>
              <w:t>同一取票人购票数量限制范围改为【</w:t>
            </w:r>
            <w:r w:rsidRPr="00D57A06">
              <w:rPr>
                <w:rFonts w:hint="eastAsia"/>
                <w:sz w:val="24"/>
                <w:szCs w:val="24"/>
              </w:rPr>
              <w:t xml:space="preserve">max(1, </w:t>
            </w:r>
            <w:r w:rsidRPr="00D57A06">
              <w:rPr>
                <w:rFonts w:hint="eastAsia"/>
                <w:sz w:val="24"/>
                <w:szCs w:val="24"/>
              </w:rPr>
              <w:t>单条取票信息人数限制</w:t>
            </w:r>
            <w:r w:rsidRPr="00D57A06">
              <w:rPr>
                <w:rFonts w:hint="eastAsia"/>
                <w:sz w:val="24"/>
                <w:szCs w:val="24"/>
              </w:rPr>
              <w:t>) ~ 9999</w:t>
            </w:r>
            <w:r w:rsidRPr="00D57A06">
              <w:rPr>
                <w:rFonts w:hint="eastAsia"/>
                <w:sz w:val="24"/>
                <w:szCs w:val="24"/>
              </w:rPr>
              <w:t>】</w:t>
            </w:r>
          </w:p>
        </w:tc>
      </w:tr>
      <w:tr w:rsidR="004F12A1" w:rsidRPr="00602BE8" w14:paraId="0F816CB4" w14:textId="77777777" w:rsidTr="004F12A1">
        <w:trPr>
          <w:trHeight w:val="416"/>
        </w:trPr>
        <w:tc>
          <w:tcPr>
            <w:tcW w:w="1668" w:type="dxa"/>
          </w:tcPr>
          <w:p w14:paraId="3C88D201" w14:textId="7DE108D8" w:rsidR="004F12A1" w:rsidRDefault="004F12A1" w:rsidP="00081978">
            <w:pPr>
              <w:rPr>
                <w:sz w:val="24"/>
                <w:szCs w:val="24"/>
              </w:rPr>
            </w:pPr>
            <w:bookmarkStart w:id="2" w:name="_GoBack" w:colFirst="3" w:colLast="3"/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016-</w:t>
            </w:r>
            <w:r>
              <w:rPr>
                <w:rFonts w:hint="eastAsia"/>
                <w:sz w:val="24"/>
                <w:szCs w:val="24"/>
              </w:rPr>
              <w:t>6</w:t>
            </w:r>
            <w:r w:rsidR="00E2606E">
              <w:rPr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275" w:type="dxa"/>
          </w:tcPr>
          <w:p w14:paraId="67ED3871" w14:textId="35C091C3" w:rsidR="004F12A1" w:rsidRDefault="004F12A1" w:rsidP="0008197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V1.0.</w:t>
            </w:r>
            <w:r>
              <w:rPr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993" w:type="dxa"/>
          </w:tcPr>
          <w:p w14:paraId="129B3D37" w14:textId="77777777" w:rsidR="004F12A1" w:rsidRDefault="004F12A1" w:rsidP="00081978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辛文涛</w:t>
            </w:r>
          </w:p>
        </w:tc>
        <w:tc>
          <w:tcPr>
            <w:tcW w:w="5528" w:type="dxa"/>
          </w:tcPr>
          <w:p w14:paraId="4AFE0E8F" w14:textId="02CB1234" w:rsidR="004F12A1" w:rsidRPr="004F12A1" w:rsidRDefault="004F12A1" w:rsidP="004F12A1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取票人信息逻辑变更，</w:t>
            </w:r>
            <w:r>
              <w:rPr>
                <w:sz w:val="24"/>
                <w:szCs w:val="24"/>
              </w:rPr>
              <w:t>并</w:t>
            </w:r>
            <w:r>
              <w:rPr>
                <w:rFonts w:hint="eastAsia"/>
                <w:sz w:val="24"/>
                <w:szCs w:val="24"/>
              </w:rPr>
              <w:t>加入</w:t>
            </w:r>
            <w:r w:rsidR="009F7531">
              <w:rPr>
                <w:rFonts w:hint="eastAsia"/>
                <w:sz w:val="24"/>
                <w:szCs w:val="24"/>
              </w:rPr>
              <w:t>姓</w:t>
            </w:r>
            <w:r>
              <w:rPr>
                <w:rFonts w:hint="eastAsia"/>
                <w:sz w:val="24"/>
                <w:szCs w:val="24"/>
              </w:rPr>
              <w:t>名</w:t>
            </w:r>
          </w:p>
        </w:tc>
      </w:tr>
      <w:bookmarkEnd w:id="2"/>
    </w:tbl>
    <w:p w14:paraId="1492FEDB" w14:textId="72869F0D" w:rsidR="00E74C8A" w:rsidRPr="004F12A1" w:rsidRDefault="00E74C8A"/>
    <w:p w14:paraId="31909BA0" w14:textId="77777777" w:rsidR="00E74C8A" w:rsidRDefault="00E74C8A">
      <w:pPr>
        <w:spacing w:after="160" w:line="300" w:lineRule="auto"/>
      </w:pPr>
      <w:r>
        <w:br w:type="page"/>
      </w:r>
    </w:p>
    <w:sdt>
      <w:sdtPr>
        <w:rPr>
          <w:rFonts w:asciiTheme="minorHAnsi" w:eastAsia="Microsoft YaHei UI" w:hAnsiTheme="minorHAnsi" w:cstheme="minorBidi"/>
          <w:color w:val="auto"/>
          <w:sz w:val="17"/>
          <w:szCs w:val="17"/>
          <w:lang w:val="zh-CN"/>
        </w:rPr>
        <w:id w:val="-2135556530"/>
        <w:docPartObj>
          <w:docPartGallery w:val="Table of Contents"/>
          <w:docPartUnique/>
        </w:docPartObj>
      </w:sdtPr>
      <w:sdtEndPr>
        <w:rPr>
          <w:rFonts w:eastAsia="微软雅黑"/>
          <w:b/>
          <w:bCs/>
          <w:sz w:val="21"/>
        </w:rPr>
      </w:sdtEndPr>
      <w:sdtContent>
        <w:p w14:paraId="3F94C92A" w14:textId="77777777" w:rsidR="00730AEF" w:rsidRPr="00602BE8" w:rsidRDefault="00730AEF">
          <w:pPr>
            <w:pStyle w:val="TOC"/>
            <w:rPr>
              <w:color w:val="auto"/>
            </w:rPr>
          </w:pPr>
          <w:r w:rsidRPr="00602BE8">
            <w:rPr>
              <w:color w:val="auto"/>
              <w:lang w:val="zh-CN"/>
            </w:rPr>
            <w:t>目</w:t>
          </w:r>
          <w:r w:rsidRPr="00602BE8">
            <w:rPr>
              <w:rFonts w:ascii="微软雅黑" w:eastAsia="微软雅黑" w:hAnsi="微软雅黑" w:cs="微软雅黑" w:hint="eastAsia"/>
              <w:color w:val="auto"/>
              <w:lang w:val="zh-CN"/>
            </w:rPr>
            <w:t>录</w:t>
          </w:r>
        </w:p>
        <w:p w14:paraId="5180FB74" w14:textId="5428486C" w:rsidR="00D57A06" w:rsidRDefault="002C11AE">
          <w:pPr>
            <w:pStyle w:val="12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r w:rsidRPr="00602BE8">
            <w:fldChar w:fldCharType="begin"/>
          </w:r>
          <w:r w:rsidR="00730AEF" w:rsidRPr="00602BE8">
            <w:instrText xml:space="preserve"> TOC \o "1-3" \h \z \u </w:instrText>
          </w:r>
          <w:r w:rsidRPr="00602BE8">
            <w:fldChar w:fldCharType="separate"/>
          </w:r>
          <w:hyperlink w:anchor="_Toc451959807" w:history="1">
            <w:r w:rsidR="00D57A06" w:rsidRPr="00A51333">
              <w:rPr>
                <w:rStyle w:val="aa"/>
                <w:noProof/>
                <w:lang w:val="zh-CN"/>
              </w:rPr>
              <w:t>修改记录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_Toc451959807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1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5C3B7B8A" w14:textId="406C3E86" w:rsidR="00D57A06" w:rsidRDefault="00DC77B8">
          <w:pPr>
            <w:pStyle w:val="12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08" w:history="1">
            <w:r w:rsidR="00D57A06" w:rsidRPr="00A51333">
              <w:rPr>
                <w:rStyle w:val="aa"/>
                <w:noProof/>
              </w:rPr>
              <w:t>一</w:t>
            </w:r>
            <w:r w:rsidR="00D57A06" w:rsidRPr="00A51333">
              <w:rPr>
                <w:rStyle w:val="aa"/>
                <w:noProof/>
              </w:rPr>
              <w:t xml:space="preserve"> </w:t>
            </w:r>
            <w:r w:rsidR="00D57A06" w:rsidRPr="00A51333">
              <w:rPr>
                <w:rStyle w:val="aa"/>
                <w:noProof/>
              </w:rPr>
              <w:t>简介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_Toc451959808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6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70FF3446" w14:textId="13245001" w:rsidR="00D57A06" w:rsidRDefault="00DC77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09" w:history="1">
            <w:r w:rsidR="00D57A06" w:rsidRPr="00A51333">
              <w:rPr>
                <w:rStyle w:val="aa"/>
                <w:noProof/>
              </w:rPr>
              <w:t>1</w:t>
            </w:r>
            <w:r w:rsidR="00D57A06" w:rsidRPr="00A51333">
              <w:rPr>
                <w:rStyle w:val="aa"/>
                <w:noProof/>
              </w:rPr>
              <w:t>目的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_Toc451959809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6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098544CA" w14:textId="190EB579" w:rsidR="00D57A06" w:rsidRDefault="00DC77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10" w:history="1">
            <w:r w:rsidR="00D57A06" w:rsidRPr="00A51333">
              <w:rPr>
                <w:rStyle w:val="aa"/>
                <w:rFonts w:cs="Arial"/>
                <w:noProof/>
              </w:rPr>
              <w:t>2</w:t>
            </w:r>
            <w:r w:rsidR="00D57A06" w:rsidRPr="00A51333">
              <w:rPr>
                <w:rStyle w:val="aa"/>
                <w:rFonts w:cs="Arial"/>
                <w:noProof/>
              </w:rPr>
              <w:t>范围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_Toc451959810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6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58ACA776" w14:textId="3BD2F172" w:rsidR="00D57A06" w:rsidRDefault="00DC77B8">
          <w:pPr>
            <w:pStyle w:val="12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11" w:history="1">
            <w:r w:rsidR="00D57A06" w:rsidRPr="00A51333">
              <w:rPr>
                <w:rStyle w:val="aa"/>
                <w:noProof/>
              </w:rPr>
              <w:t>二</w:t>
            </w:r>
            <w:r w:rsidR="00D57A06" w:rsidRPr="00A51333">
              <w:rPr>
                <w:rStyle w:val="aa"/>
                <w:noProof/>
              </w:rPr>
              <w:t xml:space="preserve"> </w:t>
            </w:r>
            <w:r w:rsidR="00D57A06" w:rsidRPr="00A51333">
              <w:rPr>
                <w:rStyle w:val="aa"/>
                <w:noProof/>
              </w:rPr>
              <w:t>用户角色叙述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_Toc451959811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6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72A14EE7" w14:textId="6815884D" w:rsidR="00D57A06" w:rsidRDefault="00DC77B8">
          <w:pPr>
            <w:pStyle w:val="12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12" w:history="1">
            <w:r w:rsidR="00D57A06" w:rsidRPr="00A51333">
              <w:rPr>
                <w:rStyle w:val="aa"/>
                <w:noProof/>
              </w:rPr>
              <w:t>三</w:t>
            </w:r>
            <w:r w:rsidR="00D57A06" w:rsidRPr="00A51333">
              <w:rPr>
                <w:rStyle w:val="aa"/>
                <w:noProof/>
              </w:rPr>
              <w:t xml:space="preserve"> </w:t>
            </w:r>
            <w:r w:rsidR="00D57A06" w:rsidRPr="00A51333">
              <w:rPr>
                <w:rStyle w:val="aa"/>
                <w:noProof/>
              </w:rPr>
              <w:t>产品叙述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_Toc451959812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6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315CE97B" w14:textId="63D11EB5" w:rsidR="00D57A06" w:rsidRDefault="00DC77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13" w:history="1">
            <w:r w:rsidR="00D57A06" w:rsidRPr="00A51333">
              <w:rPr>
                <w:rStyle w:val="aa"/>
                <w:noProof/>
              </w:rPr>
              <w:t>目标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_Toc451959813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6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5475ED5F" w14:textId="3A5EBDBB" w:rsidR="00D57A06" w:rsidRDefault="00DC77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14" w:history="1">
            <w:r w:rsidR="00D57A06" w:rsidRPr="00A51333">
              <w:rPr>
                <w:rStyle w:val="aa"/>
                <w:noProof/>
              </w:rPr>
              <w:t>联票逻辑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_Toc451959814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6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4B203F9C" w14:textId="1BD86D94" w:rsidR="00D57A06" w:rsidRDefault="00DC77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15" w:history="1">
            <w:r w:rsidR="00D57A06" w:rsidRPr="00A51333">
              <w:rPr>
                <w:rStyle w:val="aa"/>
                <w:noProof/>
              </w:rPr>
              <w:t>功能摘要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_Toc451959815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7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2F35254E" w14:textId="6950F1E2" w:rsidR="00D57A06" w:rsidRDefault="00DC77B8">
          <w:pPr>
            <w:pStyle w:val="12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16" w:history="1">
            <w:r w:rsidR="00D57A06" w:rsidRPr="00A51333">
              <w:rPr>
                <w:rStyle w:val="aa"/>
                <w:noProof/>
              </w:rPr>
              <w:t>四</w:t>
            </w:r>
            <w:r w:rsidR="00D57A06" w:rsidRPr="00A51333">
              <w:rPr>
                <w:rStyle w:val="aa"/>
                <w:noProof/>
              </w:rPr>
              <w:t xml:space="preserve"> </w:t>
            </w:r>
            <w:r w:rsidR="00D57A06" w:rsidRPr="00A51333">
              <w:rPr>
                <w:rStyle w:val="aa"/>
                <w:noProof/>
              </w:rPr>
              <w:t>产品特性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_Toc451959816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7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24E4EED0" w14:textId="75EA62D1" w:rsidR="00D57A06" w:rsidRDefault="00DC77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17" w:history="1">
            <w:r w:rsidR="00D57A06" w:rsidRPr="00A51333">
              <w:rPr>
                <w:rStyle w:val="aa"/>
                <w:noProof/>
              </w:rPr>
              <w:t xml:space="preserve">1 </w:t>
            </w:r>
            <w:r w:rsidR="00D57A06" w:rsidRPr="00A51333">
              <w:rPr>
                <w:rStyle w:val="aa"/>
                <w:noProof/>
              </w:rPr>
              <w:t>子票审核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_Toc451959817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7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7DAA745B" w14:textId="78AC7F3B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18" w:history="1">
            <w:r w:rsidR="00D57A06" w:rsidRPr="00A51333">
              <w:rPr>
                <w:rStyle w:val="aa"/>
                <w:noProof/>
              </w:rPr>
              <w:t>概述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_Toc451959818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7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0F3EBC40" w14:textId="3EB6D58F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19" w:history="1">
            <w:r w:rsidR="00D57A06" w:rsidRPr="00A51333">
              <w:rPr>
                <w:rStyle w:val="aa"/>
                <w:noProof/>
              </w:rPr>
              <w:t>子票状</w:t>
            </w:r>
            <w:r w:rsidR="00D57A06" w:rsidRPr="00A51333">
              <w:rPr>
                <w:rStyle w:val="aa"/>
                <w:rFonts w:ascii="微软雅黑" w:hAnsi="微软雅黑" w:cs="微软雅黑"/>
                <w:noProof/>
              </w:rPr>
              <w:t>态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_Toc451959819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8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74C89A05" w14:textId="1B943145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20" w:history="1">
            <w:r w:rsidR="00D57A06" w:rsidRPr="00A51333">
              <w:rPr>
                <w:rStyle w:val="aa"/>
                <w:noProof/>
              </w:rPr>
              <w:t>状</w:t>
            </w:r>
            <w:r w:rsidR="00D57A06" w:rsidRPr="00A51333">
              <w:rPr>
                <w:rStyle w:val="aa"/>
                <w:rFonts w:ascii="微软雅黑" w:hAnsi="微软雅黑" w:cs="微软雅黑"/>
                <w:noProof/>
              </w:rPr>
              <w:t>态切换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_Toc451959820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8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4EC9A98D" w14:textId="2FDBD2B7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21" w:history="1">
            <w:r w:rsidR="00D57A06" w:rsidRPr="00A51333">
              <w:rPr>
                <w:rStyle w:val="aa"/>
                <w:noProof/>
              </w:rPr>
              <w:t>列表显示字段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_Toc451959821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9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297A6A41" w14:textId="1208F68D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22" w:history="1">
            <w:r w:rsidR="00D57A06" w:rsidRPr="00A51333">
              <w:rPr>
                <w:rStyle w:val="aa"/>
                <w:noProof/>
              </w:rPr>
              <w:t>字段输入规范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_Toc451959822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9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584B05E5" w14:textId="5A664F21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23" w:history="1">
            <w:r w:rsidR="00D57A06" w:rsidRPr="00A51333">
              <w:rPr>
                <w:rStyle w:val="aa"/>
                <w:noProof/>
              </w:rPr>
              <w:t>界面判断及反馈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_Toc451959823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9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512E0A91" w14:textId="65D4A933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24" w:history="1">
            <w:r w:rsidR="00D57A06" w:rsidRPr="00A51333">
              <w:rPr>
                <w:rStyle w:val="aa"/>
                <w:noProof/>
              </w:rPr>
              <w:t>功能及交互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_Toc451959824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10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6E58377D" w14:textId="61A2914F" w:rsidR="00D57A06" w:rsidRDefault="00DC77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25" w:history="1">
            <w:r w:rsidR="00D57A06" w:rsidRPr="00A51333">
              <w:rPr>
                <w:rStyle w:val="aa"/>
                <w:noProof/>
              </w:rPr>
              <w:t xml:space="preserve">2 </w:t>
            </w:r>
            <w:r w:rsidR="00D57A06" w:rsidRPr="00A51333">
              <w:rPr>
                <w:rStyle w:val="aa"/>
                <w:noProof/>
              </w:rPr>
              <w:t>子票组合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_Toc451959825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13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495595F2" w14:textId="16611BB2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26" w:history="1">
            <w:r w:rsidR="00D57A06" w:rsidRPr="00A51333">
              <w:rPr>
                <w:rStyle w:val="aa"/>
                <w:rFonts w:ascii="微软雅黑" w:hAnsi="微软雅黑" w:cs="微软雅黑"/>
                <w:noProof/>
              </w:rPr>
              <w:t>概述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_Toc451959826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13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73662F2A" w14:textId="57BD42DA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27" w:history="1">
            <w:r w:rsidR="00D57A06" w:rsidRPr="00A51333">
              <w:rPr>
                <w:rStyle w:val="aa"/>
                <w:rFonts w:ascii="微软雅黑" w:hAnsi="微软雅黑" w:cs="微软雅黑"/>
                <w:noProof/>
              </w:rPr>
              <w:t>子票状态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_Toc451959827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13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322C5EB0" w14:textId="4AA79456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28" w:history="1">
            <w:r w:rsidR="00D57A06" w:rsidRPr="00A51333">
              <w:rPr>
                <w:rStyle w:val="aa"/>
                <w:rFonts w:ascii="微软雅黑" w:hAnsi="微软雅黑" w:cs="微软雅黑"/>
                <w:noProof/>
              </w:rPr>
              <w:t>状态切换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_Toc451959828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13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6B39464C" w14:textId="4416BA27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29" w:history="1">
            <w:r w:rsidR="00D57A06" w:rsidRPr="00A51333">
              <w:rPr>
                <w:rStyle w:val="aa"/>
                <w:noProof/>
              </w:rPr>
              <w:t>列表显示字段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_Toc451959829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14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0F4AD2F0" w14:textId="783CD72C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30" w:history="1">
            <w:r w:rsidR="00D57A06" w:rsidRPr="00A51333">
              <w:rPr>
                <w:rStyle w:val="aa"/>
                <w:noProof/>
              </w:rPr>
              <w:t>字段输入规范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_Toc451959830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17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448B0872" w14:textId="3FFE083C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31" w:history="1">
            <w:r w:rsidR="00D57A06" w:rsidRPr="00A51333">
              <w:rPr>
                <w:rStyle w:val="aa"/>
                <w:noProof/>
              </w:rPr>
              <w:t>功能及其交互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_Toc451959831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17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24CFCD4A" w14:textId="5BE9ED5F" w:rsidR="00D57A06" w:rsidRDefault="00DC77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32" w:history="1">
            <w:r w:rsidR="00D57A06" w:rsidRPr="00A51333">
              <w:rPr>
                <w:rStyle w:val="aa"/>
                <w:noProof/>
              </w:rPr>
              <w:t>3</w:t>
            </w:r>
            <w:r w:rsidR="00D57A06" w:rsidRPr="00A51333">
              <w:rPr>
                <w:rStyle w:val="aa"/>
                <w:noProof/>
              </w:rPr>
              <w:t>联票管理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_Toc451959832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22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53035B7C" w14:textId="6DAA6680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33" w:history="1">
            <w:r w:rsidR="00D57A06" w:rsidRPr="00A51333">
              <w:rPr>
                <w:rStyle w:val="aa"/>
                <w:noProof/>
              </w:rPr>
              <w:t>概述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_Toc451959833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22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42D98873" w14:textId="70A6F958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34" w:history="1">
            <w:r w:rsidR="00D57A06" w:rsidRPr="00A51333">
              <w:rPr>
                <w:rStyle w:val="aa"/>
                <w:noProof/>
              </w:rPr>
              <w:t>列表显示字段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_Toc451959834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22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2E548CE7" w14:textId="499B3D16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35" w:history="1">
            <w:r w:rsidR="00D57A06" w:rsidRPr="00A51333">
              <w:rPr>
                <w:rStyle w:val="aa"/>
                <w:noProof/>
              </w:rPr>
              <w:t>功能及其交互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_Toc451959835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23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7CAE4DAF" w14:textId="665C2007" w:rsidR="00D57A06" w:rsidRDefault="00DC77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36" w:history="1">
            <w:r w:rsidR="00D57A06" w:rsidRPr="00A51333">
              <w:rPr>
                <w:rStyle w:val="aa"/>
                <w:noProof/>
              </w:rPr>
              <w:t xml:space="preserve">5 </w:t>
            </w:r>
            <w:r w:rsidR="00D57A06" w:rsidRPr="00A51333">
              <w:rPr>
                <w:rStyle w:val="aa"/>
                <w:noProof/>
              </w:rPr>
              <w:t>设置魔方政策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_Toc451959836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24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45E735A0" w14:textId="40471A68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37" w:history="1">
            <w:r w:rsidR="00D57A06" w:rsidRPr="00A51333">
              <w:rPr>
                <w:rStyle w:val="aa"/>
                <w:noProof/>
              </w:rPr>
              <w:t>概述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_Toc451959837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24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52010920" w14:textId="101AD801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38" w:history="1">
            <w:r w:rsidR="00D57A06" w:rsidRPr="00A51333">
              <w:rPr>
                <w:rStyle w:val="aa"/>
                <w:noProof/>
              </w:rPr>
              <w:t>状</w:t>
            </w:r>
            <w:r w:rsidR="00D57A06" w:rsidRPr="00A51333">
              <w:rPr>
                <w:rStyle w:val="aa"/>
                <w:rFonts w:ascii="微软雅黑" w:hAnsi="微软雅黑" w:cs="微软雅黑"/>
                <w:noProof/>
              </w:rPr>
              <w:t>态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_Toc451959838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24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0CC7EDD7" w14:textId="6152C2DB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39" w:history="1">
            <w:r w:rsidR="00D57A06" w:rsidRPr="00A51333">
              <w:rPr>
                <w:rStyle w:val="aa"/>
                <w:noProof/>
              </w:rPr>
              <w:t>状</w:t>
            </w:r>
            <w:r w:rsidR="00D57A06" w:rsidRPr="00A51333">
              <w:rPr>
                <w:rStyle w:val="aa"/>
                <w:rFonts w:ascii="微软雅黑" w:hAnsi="微软雅黑" w:cs="微软雅黑"/>
                <w:noProof/>
              </w:rPr>
              <w:t>态切换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_Toc451959839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25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6CFC0315" w14:textId="49C44C77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40" w:history="1">
            <w:r w:rsidR="00D57A06" w:rsidRPr="00A51333">
              <w:rPr>
                <w:rStyle w:val="aa"/>
                <w:rFonts w:eastAsia="黑体"/>
                <w:noProof/>
              </w:rPr>
              <w:t>列表显示</w:t>
            </w:r>
            <w:r w:rsidR="00D57A06" w:rsidRPr="00A51333">
              <w:rPr>
                <w:rStyle w:val="aa"/>
                <w:noProof/>
              </w:rPr>
              <w:t>字段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_Toc451959840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25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1B0F1C64" w14:textId="4EC8A4DF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41" w:history="1">
            <w:r w:rsidR="00D57A06" w:rsidRPr="00A51333">
              <w:rPr>
                <w:rStyle w:val="aa"/>
                <w:noProof/>
              </w:rPr>
              <w:t>字段输入规范，与创建单票政策一致，增加：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_Toc451959841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25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2DC0E133" w14:textId="2B921DC7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42" w:history="1">
            <w:r w:rsidR="00D57A06" w:rsidRPr="00A51333">
              <w:rPr>
                <w:rStyle w:val="aa"/>
                <w:noProof/>
              </w:rPr>
              <w:t>错误反馈，与创建单票政策一致，增加：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_Toc451959842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26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5B8C3632" w14:textId="0CE7BDB1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43" w:history="1">
            <w:r w:rsidR="00D57A06" w:rsidRPr="00A51333">
              <w:rPr>
                <w:rStyle w:val="aa"/>
                <w:noProof/>
              </w:rPr>
              <w:t>功能及其交互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_Toc451959843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26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2D07FFBF" w14:textId="683DE164" w:rsidR="00D57A06" w:rsidRDefault="00DC77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44" w:history="1">
            <w:r w:rsidR="00D57A06" w:rsidRPr="00A51333">
              <w:rPr>
                <w:rStyle w:val="aa"/>
                <w:noProof/>
              </w:rPr>
              <w:t xml:space="preserve">6 </w:t>
            </w:r>
            <w:r w:rsidR="00D57A06" w:rsidRPr="00A51333">
              <w:rPr>
                <w:rStyle w:val="aa"/>
                <w:noProof/>
              </w:rPr>
              <w:t>设置直签政策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_Toc451959844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35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26EB053A" w14:textId="122EF7BE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45" w:history="1">
            <w:r w:rsidR="00D57A06" w:rsidRPr="00A51333">
              <w:rPr>
                <w:rStyle w:val="aa"/>
                <w:rFonts w:eastAsia="黑体"/>
                <w:noProof/>
              </w:rPr>
              <w:t>概述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_Toc451959845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35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21343673" w14:textId="4146C2F9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46" w:history="1">
            <w:r w:rsidR="00D57A06" w:rsidRPr="00A51333">
              <w:rPr>
                <w:rStyle w:val="aa"/>
                <w:rFonts w:eastAsia="黑体"/>
                <w:noProof/>
              </w:rPr>
              <w:t>状态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_Toc451959846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35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6B198BFA" w14:textId="5AB4B27F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47" w:history="1">
            <w:r w:rsidR="00D57A06" w:rsidRPr="00A51333">
              <w:rPr>
                <w:rStyle w:val="aa"/>
                <w:noProof/>
              </w:rPr>
              <w:t>列表显示字段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_Toc451959847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35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4E1BEA7C" w14:textId="5083FEEF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48" w:history="1">
            <w:r w:rsidR="00D57A06" w:rsidRPr="00A51333">
              <w:rPr>
                <w:rStyle w:val="aa"/>
                <w:noProof/>
              </w:rPr>
              <w:t>字段输入规范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_Toc451959848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36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1FFF69D8" w14:textId="75CE9915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49" w:history="1">
            <w:r w:rsidR="00D57A06" w:rsidRPr="00A51333">
              <w:rPr>
                <w:rStyle w:val="aa"/>
                <w:noProof/>
              </w:rPr>
              <w:t>界面判断及反馈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_Toc451959849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36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248C524C" w14:textId="329C8C60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50" w:history="1">
            <w:r w:rsidR="00D57A06" w:rsidRPr="00A51333">
              <w:rPr>
                <w:rStyle w:val="aa"/>
                <w:noProof/>
              </w:rPr>
              <w:t>功能及其交互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_Toc451959850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36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363DE462" w14:textId="38DE5416" w:rsidR="00D57A06" w:rsidRDefault="00DC77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51" w:history="1">
            <w:r w:rsidR="00D57A06" w:rsidRPr="00A51333">
              <w:rPr>
                <w:rStyle w:val="aa"/>
                <w:noProof/>
              </w:rPr>
              <w:t xml:space="preserve">7  </w:t>
            </w:r>
            <w:r w:rsidR="00D57A06" w:rsidRPr="00A51333">
              <w:rPr>
                <w:rStyle w:val="aa"/>
                <w:noProof/>
              </w:rPr>
              <w:t>设置直销政策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_Toc451959851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42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7F6F54F8" w14:textId="352B6FE9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52" w:history="1">
            <w:r w:rsidR="00D57A06" w:rsidRPr="00A51333">
              <w:rPr>
                <w:rStyle w:val="aa"/>
                <w:rFonts w:eastAsia="黑体"/>
                <w:noProof/>
              </w:rPr>
              <w:t>概述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_Toc451959852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42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6D1BB856" w14:textId="2C1C6E26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53" w:history="1">
            <w:r w:rsidR="00D57A06" w:rsidRPr="00A51333">
              <w:rPr>
                <w:rStyle w:val="aa"/>
                <w:rFonts w:eastAsia="黑体"/>
                <w:noProof/>
              </w:rPr>
              <w:t>状态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_Toc451959853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42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5B7B9A06" w14:textId="0E15C23E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54" w:history="1">
            <w:r w:rsidR="00D57A06" w:rsidRPr="00A51333">
              <w:rPr>
                <w:rStyle w:val="aa"/>
                <w:noProof/>
              </w:rPr>
              <w:t>列表显示字段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_Toc451959854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42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2FD0CFD7" w14:textId="3E41D57A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55" w:history="1">
            <w:r w:rsidR="00D57A06" w:rsidRPr="00A51333">
              <w:rPr>
                <w:rStyle w:val="aa"/>
                <w:noProof/>
              </w:rPr>
              <w:t>字段输入规范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_Toc451959855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43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78C24803" w14:textId="28FD036C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56" w:history="1">
            <w:r w:rsidR="00D57A06" w:rsidRPr="00A51333">
              <w:rPr>
                <w:rStyle w:val="aa"/>
                <w:noProof/>
              </w:rPr>
              <w:t>界面判断及反馈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_Toc451959856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43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5051A448" w14:textId="3F50D5F0" w:rsidR="00D57A06" w:rsidRDefault="00DC77B8">
          <w:pPr>
            <w:pStyle w:val="3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57" w:history="1">
            <w:r w:rsidR="00D57A06" w:rsidRPr="00A51333">
              <w:rPr>
                <w:rStyle w:val="aa"/>
                <w:noProof/>
              </w:rPr>
              <w:t>功能及其交互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_Toc451959857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43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67184E79" w14:textId="75C6B205" w:rsidR="00D57A06" w:rsidRDefault="00DC77B8">
          <w:pPr>
            <w:pStyle w:val="12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58" w:history="1">
            <w:r w:rsidR="00D57A06" w:rsidRPr="00A51333">
              <w:rPr>
                <w:rStyle w:val="aa"/>
                <w:noProof/>
              </w:rPr>
              <w:t>六</w:t>
            </w:r>
            <w:r w:rsidR="00D57A06" w:rsidRPr="00A51333">
              <w:rPr>
                <w:rStyle w:val="aa"/>
                <w:noProof/>
              </w:rPr>
              <w:t xml:space="preserve"> </w:t>
            </w:r>
            <w:r w:rsidR="00D57A06" w:rsidRPr="00A51333">
              <w:rPr>
                <w:rStyle w:val="aa"/>
                <w:noProof/>
              </w:rPr>
              <w:t>其他产品需求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_Toc451959858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48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2A875C83" w14:textId="7E63171E" w:rsidR="00D57A06" w:rsidRDefault="00DC77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59" w:history="1">
            <w:r w:rsidR="00D57A06" w:rsidRPr="00A51333">
              <w:rPr>
                <w:rStyle w:val="aa"/>
                <w:rFonts w:cs="Arial"/>
                <w:noProof/>
              </w:rPr>
              <w:t>性能需求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_Toc451959859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48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25F4DE4A" w14:textId="56C66132" w:rsidR="00D57A06" w:rsidRDefault="00DC77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60" w:history="1">
            <w:r w:rsidR="00D57A06" w:rsidRPr="00A51333">
              <w:rPr>
                <w:rStyle w:val="aa"/>
                <w:rFonts w:cs="Arial"/>
                <w:noProof/>
              </w:rPr>
              <w:t>监控需求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_Toc451959860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48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3E008869" w14:textId="3659FF4E" w:rsidR="00D57A06" w:rsidRDefault="00DC77B8">
          <w:pPr>
            <w:pStyle w:val="21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61" w:history="1">
            <w:r w:rsidR="00D57A06" w:rsidRPr="00A51333">
              <w:rPr>
                <w:rStyle w:val="aa"/>
                <w:rFonts w:cs="Arial"/>
                <w:noProof/>
              </w:rPr>
              <w:t>兼容性需求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_Toc451959861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48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357E0195" w14:textId="1B7E4E79" w:rsidR="00D57A06" w:rsidRDefault="00DC77B8">
          <w:pPr>
            <w:pStyle w:val="12"/>
            <w:tabs>
              <w:tab w:val="right" w:leader="dot" w:pos="9350"/>
            </w:tabs>
            <w:rPr>
              <w:rFonts w:eastAsiaTheme="minorEastAsia"/>
              <w:noProof/>
              <w:kern w:val="2"/>
              <w:szCs w:val="22"/>
            </w:rPr>
          </w:pPr>
          <w:hyperlink w:anchor="_Toc451959862" w:history="1">
            <w:r w:rsidR="00D57A06" w:rsidRPr="00A51333">
              <w:rPr>
                <w:rStyle w:val="aa"/>
                <w:rFonts w:ascii="Arial" w:hAnsi="Arial" w:cs="Arial"/>
                <w:noProof/>
              </w:rPr>
              <w:t>七</w:t>
            </w:r>
            <w:r w:rsidR="00D57A06" w:rsidRPr="00A51333">
              <w:rPr>
                <w:rStyle w:val="aa"/>
                <w:rFonts w:ascii="Arial" w:hAnsi="Arial" w:cs="Arial"/>
                <w:noProof/>
              </w:rPr>
              <w:t xml:space="preserve"> </w:t>
            </w:r>
            <w:r w:rsidR="00D57A06" w:rsidRPr="00A51333">
              <w:rPr>
                <w:rStyle w:val="aa"/>
                <w:rFonts w:ascii="Arial" w:hAnsi="Arial" w:cs="Arial"/>
                <w:noProof/>
              </w:rPr>
              <w:t>相关文档</w:t>
            </w:r>
            <w:r w:rsidR="00D57A06">
              <w:rPr>
                <w:noProof/>
                <w:webHidden/>
              </w:rPr>
              <w:tab/>
            </w:r>
            <w:r w:rsidR="00D57A06">
              <w:rPr>
                <w:noProof/>
                <w:webHidden/>
              </w:rPr>
              <w:fldChar w:fldCharType="begin"/>
            </w:r>
            <w:r w:rsidR="00D57A06">
              <w:rPr>
                <w:noProof/>
                <w:webHidden/>
              </w:rPr>
              <w:instrText xml:space="preserve"> PAGEREF _Toc451959862 \h </w:instrText>
            </w:r>
            <w:r w:rsidR="00D57A06">
              <w:rPr>
                <w:noProof/>
                <w:webHidden/>
              </w:rPr>
            </w:r>
            <w:r w:rsidR="00D57A06">
              <w:rPr>
                <w:noProof/>
                <w:webHidden/>
              </w:rPr>
              <w:fldChar w:fldCharType="separate"/>
            </w:r>
            <w:r w:rsidR="00D57A06">
              <w:rPr>
                <w:noProof/>
                <w:webHidden/>
              </w:rPr>
              <w:t>48</w:t>
            </w:r>
            <w:r w:rsidR="00D57A06">
              <w:rPr>
                <w:noProof/>
                <w:webHidden/>
              </w:rPr>
              <w:fldChar w:fldCharType="end"/>
            </w:r>
          </w:hyperlink>
        </w:p>
        <w:p w14:paraId="255AF4EB" w14:textId="20C01348" w:rsidR="00730AEF" w:rsidRPr="00602BE8" w:rsidRDefault="002C11AE">
          <w:r w:rsidRPr="00602BE8">
            <w:rPr>
              <w:b/>
              <w:bCs/>
              <w:lang w:val="zh-CN"/>
            </w:rPr>
            <w:fldChar w:fldCharType="end"/>
          </w:r>
        </w:p>
      </w:sdtContent>
    </w:sdt>
    <w:p w14:paraId="2D72A27B" w14:textId="77777777" w:rsidR="00730AEF" w:rsidRPr="00602BE8" w:rsidRDefault="00730AEF">
      <w:r w:rsidRPr="00602BE8">
        <w:br w:type="page"/>
      </w:r>
    </w:p>
    <w:p w14:paraId="21D00A9F" w14:textId="77777777" w:rsidR="001C5814" w:rsidRPr="00602BE8" w:rsidRDefault="00DB14A7" w:rsidP="0085628C">
      <w:pPr>
        <w:pStyle w:val="1"/>
        <w:rPr>
          <w:color w:val="auto"/>
          <w:sz w:val="32"/>
        </w:rPr>
      </w:pPr>
      <w:bookmarkStart w:id="3" w:name="_Toc451959808"/>
      <w:r w:rsidRPr="00602BE8">
        <w:rPr>
          <w:rFonts w:hint="eastAsia"/>
          <w:color w:val="auto"/>
          <w:sz w:val="32"/>
        </w:rPr>
        <w:lastRenderedPageBreak/>
        <w:t>一</w:t>
      </w:r>
      <w:r w:rsidRPr="00602BE8">
        <w:rPr>
          <w:rFonts w:hint="eastAsia"/>
          <w:color w:val="auto"/>
          <w:sz w:val="32"/>
        </w:rPr>
        <w:t xml:space="preserve"> </w:t>
      </w:r>
      <w:r w:rsidRPr="00602BE8">
        <w:rPr>
          <w:rFonts w:hint="eastAsia"/>
          <w:color w:val="auto"/>
          <w:sz w:val="32"/>
        </w:rPr>
        <w:t>简介</w:t>
      </w:r>
      <w:bookmarkEnd w:id="3"/>
    </w:p>
    <w:p w14:paraId="4534499B" w14:textId="77777777" w:rsidR="0085628C" w:rsidRPr="00602BE8" w:rsidRDefault="00036884" w:rsidP="00832DB9">
      <w:pPr>
        <w:rPr>
          <w:szCs w:val="18"/>
        </w:rPr>
      </w:pPr>
      <w:r w:rsidRPr="00602BE8">
        <w:rPr>
          <w:rFonts w:hint="eastAsia"/>
          <w:sz w:val="24"/>
          <w:szCs w:val="24"/>
        </w:rPr>
        <w:t xml:space="preserve">     </w:t>
      </w:r>
      <w:r w:rsidR="0085628C" w:rsidRPr="00602BE8">
        <w:rPr>
          <w:rFonts w:hint="eastAsia"/>
          <w:szCs w:val="18"/>
        </w:rPr>
        <w:t>多个景区在线下进行协商，并根据协商结果由各自景区端上传子票信息。由魔方运营人员根据相关合同在代供销平台将子票组合成联票。</w:t>
      </w:r>
    </w:p>
    <w:p w14:paraId="01F8A2F8" w14:textId="77777777" w:rsidR="00861ED6" w:rsidRPr="00602BE8" w:rsidRDefault="0085628C" w:rsidP="000E0C8F">
      <w:pPr>
        <w:rPr>
          <w:sz w:val="24"/>
          <w:szCs w:val="24"/>
        </w:rPr>
      </w:pPr>
      <w:r w:rsidRPr="00602BE8">
        <w:rPr>
          <w:rFonts w:hint="eastAsia"/>
          <w:szCs w:val="18"/>
        </w:rPr>
        <w:t xml:space="preserve">       </w:t>
      </w:r>
      <w:r w:rsidRPr="00602BE8">
        <w:rPr>
          <w:rFonts w:hint="eastAsia"/>
          <w:szCs w:val="18"/>
        </w:rPr>
        <w:t>对于魔方来说，所有组合后产品都为魔方自有产品。我们可随意进行分销及供应。</w:t>
      </w:r>
    </w:p>
    <w:p w14:paraId="3A90A789" w14:textId="77777777" w:rsidR="00861ED6" w:rsidRPr="00602BE8" w:rsidRDefault="00FC68C5" w:rsidP="00FC68C5">
      <w:pPr>
        <w:pStyle w:val="2"/>
        <w:rPr>
          <w:color w:val="auto"/>
        </w:rPr>
      </w:pPr>
      <w:bookmarkStart w:id="4" w:name="_Toc451959809"/>
      <w:r w:rsidRPr="00602BE8">
        <w:rPr>
          <w:rFonts w:hint="eastAsia"/>
          <w:color w:val="auto"/>
        </w:rPr>
        <w:t>1</w:t>
      </w:r>
      <w:r w:rsidRPr="00602BE8">
        <w:rPr>
          <w:rFonts w:hint="eastAsia"/>
          <w:color w:val="auto"/>
        </w:rPr>
        <w:t>目的</w:t>
      </w:r>
      <w:bookmarkEnd w:id="4"/>
    </w:p>
    <w:p w14:paraId="5A780963" w14:textId="3C9658CF" w:rsidR="0024506D" w:rsidRPr="00602BE8" w:rsidRDefault="00E11F88" w:rsidP="00272027">
      <w:pPr>
        <w:ind w:firstLineChars="50" w:firstLine="105"/>
      </w:pPr>
      <w:r w:rsidRPr="00602BE8">
        <w:rPr>
          <w:rFonts w:hint="eastAsia"/>
        </w:rPr>
        <w:t xml:space="preserve">    </w:t>
      </w:r>
      <w:r w:rsidR="00D0744D" w:rsidRPr="00602BE8">
        <w:rPr>
          <w:rFonts w:hint="eastAsia"/>
        </w:rPr>
        <w:t>满</w:t>
      </w:r>
      <w:r w:rsidR="00D0744D" w:rsidRPr="00AC4398">
        <w:rPr>
          <w:rFonts w:hint="eastAsia"/>
        </w:rPr>
        <w:t>足景区对</w:t>
      </w:r>
      <w:r w:rsidR="002101DF" w:rsidRPr="00AC4398">
        <w:rPr>
          <w:rFonts w:hint="eastAsia"/>
        </w:rPr>
        <w:t>联票</w:t>
      </w:r>
      <w:r w:rsidR="00D0744D" w:rsidRPr="00AC4398">
        <w:rPr>
          <w:rFonts w:hint="eastAsia"/>
        </w:rPr>
        <w:t>功能的需求及</w:t>
      </w:r>
      <w:r w:rsidR="00D16C73" w:rsidRPr="00AC4398">
        <w:rPr>
          <w:rFonts w:hint="eastAsia"/>
        </w:rPr>
        <w:t>魔方</w:t>
      </w:r>
      <w:r w:rsidRPr="00AC4398">
        <w:rPr>
          <w:rFonts w:hint="eastAsia"/>
        </w:rPr>
        <w:t>对联票的政策</w:t>
      </w:r>
      <w:r w:rsidRPr="00602BE8">
        <w:rPr>
          <w:rFonts w:hint="eastAsia"/>
        </w:rPr>
        <w:t>设置。</w:t>
      </w:r>
    </w:p>
    <w:p w14:paraId="4A0D0AE8" w14:textId="77777777" w:rsidR="00FD5B1D" w:rsidRPr="00602BE8" w:rsidRDefault="00FD5B1D" w:rsidP="00FD5B1D">
      <w:pPr>
        <w:pStyle w:val="2"/>
        <w:tabs>
          <w:tab w:val="left" w:pos="540"/>
        </w:tabs>
        <w:rPr>
          <w:rFonts w:cs="Arial"/>
          <w:color w:val="auto"/>
        </w:rPr>
      </w:pPr>
      <w:bookmarkStart w:id="5" w:name="_Toc263801765"/>
      <w:bookmarkStart w:id="6" w:name="_Toc451959810"/>
      <w:r w:rsidRPr="00602BE8">
        <w:rPr>
          <w:rFonts w:cs="Arial" w:hint="eastAsia"/>
          <w:color w:val="auto"/>
        </w:rPr>
        <w:t>2</w:t>
      </w:r>
      <w:r w:rsidRPr="00602BE8">
        <w:rPr>
          <w:rFonts w:cs="Arial"/>
          <w:color w:val="auto"/>
        </w:rPr>
        <w:t>范围</w:t>
      </w:r>
      <w:bookmarkEnd w:id="5"/>
      <w:bookmarkEnd w:id="6"/>
    </w:p>
    <w:p w14:paraId="71684E5B" w14:textId="77777777" w:rsidR="00FD5B1D" w:rsidRPr="00602BE8" w:rsidRDefault="00FD5B1D" w:rsidP="00272027">
      <w:pPr>
        <w:ind w:firstLineChars="150" w:firstLine="315"/>
      </w:pPr>
      <w:r w:rsidRPr="00602BE8">
        <w:rPr>
          <w:rFonts w:hint="eastAsia"/>
        </w:rPr>
        <w:t>1.0</w:t>
      </w:r>
      <w:r w:rsidR="0045397B" w:rsidRPr="00602BE8">
        <w:t>.</w:t>
      </w:r>
      <w:r w:rsidR="00AB0C91" w:rsidRPr="00602BE8">
        <w:rPr>
          <w:rFonts w:hint="eastAsia"/>
        </w:rPr>
        <w:t>0</w:t>
      </w:r>
      <w:r w:rsidRPr="00602BE8">
        <w:rPr>
          <w:rFonts w:hint="eastAsia"/>
        </w:rPr>
        <w:t>版本</w:t>
      </w:r>
      <w:r w:rsidRPr="00602BE8">
        <w:t>面向</w:t>
      </w:r>
      <w:r w:rsidR="00AB0C91" w:rsidRPr="00602BE8">
        <w:rPr>
          <w:rFonts w:hint="eastAsia"/>
        </w:rPr>
        <w:t>景区</w:t>
      </w:r>
      <w:r w:rsidR="0045397B" w:rsidRPr="00602BE8">
        <w:rPr>
          <w:rFonts w:hint="eastAsia"/>
        </w:rPr>
        <w:t>端</w:t>
      </w:r>
      <w:r w:rsidR="00AB0C91" w:rsidRPr="00602BE8">
        <w:rPr>
          <w:rFonts w:hint="eastAsia"/>
        </w:rPr>
        <w:t>，让景区公司可</w:t>
      </w:r>
      <w:r w:rsidR="00272A3A" w:rsidRPr="00602BE8">
        <w:rPr>
          <w:rFonts w:hint="eastAsia"/>
        </w:rPr>
        <w:t>对所期望联票进行</w:t>
      </w:r>
      <w:r w:rsidR="00AB0C91" w:rsidRPr="00602BE8">
        <w:rPr>
          <w:rFonts w:hint="eastAsia"/>
        </w:rPr>
        <w:t>直销</w:t>
      </w:r>
      <w:r w:rsidR="0045397B" w:rsidRPr="00602BE8">
        <w:rPr>
          <w:rFonts w:hint="eastAsia"/>
        </w:rPr>
        <w:t>；</w:t>
      </w:r>
      <w:r w:rsidR="00AB0C91" w:rsidRPr="00602BE8">
        <w:rPr>
          <w:rFonts w:hint="eastAsia"/>
        </w:rPr>
        <w:t>面向代供销平台，让平台</w:t>
      </w:r>
      <w:r w:rsidR="0045397B" w:rsidRPr="00602BE8">
        <w:rPr>
          <w:rFonts w:hint="eastAsia"/>
        </w:rPr>
        <w:t>运营人员</w:t>
      </w:r>
      <w:r w:rsidR="00AB0C91" w:rsidRPr="00602BE8">
        <w:rPr>
          <w:rFonts w:hint="eastAsia"/>
        </w:rPr>
        <w:t>可对子票进行</w:t>
      </w:r>
      <w:r w:rsidR="0045397B" w:rsidRPr="00602BE8">
        <w:rPr>
          <w:rFonts w:hint="eastAsia"/>
        </w:rPr>
        <w:t>审核</w:t>
      </w:r>
      <w:r w:rsidR="0045397B" w:rsidRPr="00602BE8">
        <w:t>、</w:t>
      </w:r>
      <w:r w:rsidR="0045397B" w:rsidRPr="00602BE8">
        <w:rPr>
          <w:rFonts w:hint="eastAsia"/>
        </w:rPr>
        <w:t>组合</w:t>
      </w:r>
      <w:r w:rsidR="00AB0C91" w:rsidRPr="00602BE8">
        <w:rPr>
          <w:rFonts w:hint="eastAsia"/>
        </w:rPr>
        <w:t>生成联票</w:t>
      </w:r>
      <w:r w:rsidR="0045397B" w:rsidRPr="00602BE8">
        <w:rPr>
          <w:rFonts w:hint="eastAsia"/>
        </w:rPr>
        <w:t>，并</w:t>
      </w:r>
      <w:r w:rsidR="00AB0C91" w:rsidRPr="00602BE8">
        <w:rPr>
          <w:rFonts w:hint="eastAsia"/>
        </w:rPr>
        <w:t>对联票设置政策。</w:t>
      </w:r>
    </w:p>
    <w:p w14:paraId="4992DE5D" w14:textId="77777777" w:rsidR="00FC68C5" w:rsidRPr="00602BE8" w:rsidRDefault="00FC68C5" w:rsidP="00FC68C5">
      <w:pPr>
        <w:pStyle w:val="1"/>
        <w:rPr>
          <w:color w:val="auto"/>
        </w:rPr>
      </w:pPr>
      <w:bookmarkStart w:id="7" w:name="_Toc451959811"/>
      <w:r w:rsidRPr="00602BE8">
        <w:rPr>
          <w:rFonts w:hint="eastAsia"/>
          <w:color w:val="auto"/>
        </w:rPr>
        <w:t>二</w:t>
      </w:r>
      <w:r w:rsidRPr="00602BE8">
        <w:rPr>
          <w:rFonts w:hint="eastAsia"/>
          <w:color w:val="auto"/>
        </w:rPr>
        <w:t xml:space="preserve"> </w:t>
      </w:r>
      <w:r w:rsidRPr="00602BE8">
        <w:rPr>
          <w:rFonts w:hint="eastAsia"/>
          <w:color w:val="auto"/>
        </w:rPr>
        <w:t>用户</w:t>
      </w:r>
      <w:r w:rsidRPr="00602BE8">
        <w:rPr>
          <w:color w:val="auto"/>
        </w:rPr>
        <w:t>角色叙述</w:t>
      </w:r>
      <w:bookmarkEnd w:id="7"/>
    </w:p>
    <w:tbl>
      <w:tblPr>
        <w:tblW w:w="9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7"/>
        <w:gridCol w:w="4109"/>
        <w:gridCol w:w="4104"/>
      </w:tblGrid>
      <w:tr w:rsidR="00E70C40" w:rsidRPr="00602BE8" w14:paraId="19EDBDEE" w14:textId="77777777" w:rsidTr="00E70C40">
        <w:trPr>
          <w:trHeight w:val="515"/>
        </w:trPr>
        <w:tc>
          <w:tcPr>
            <w:tcW w:w="1137" w:type="dxa"/>
            <w:shd w:val="clear" w:color="auto" w:fill="C0C0C0"/>
          </w:tcPr>
          <w:p w14:paraId="22695F71" w14:textId="77777777" w:rsidR="00E70C40" w:rsidRPr="00602BE8" w:rsidRDefault="00E70C40" w:rsidP="0024506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02BE8">
              <w:rPr>
                <w:rFonts w:ascii="Arial" w:hAnsi="Arial" w:cs="Arial"/>
                <w:sz w:val="20"/>
                <w:szCs w:val="20"/>
              </w:rPr>
              <w:t>用户角色</w:t>
            </w:r>
          </w:p>
        </w:tc>
        <w:tc>
          <w:tcPr>
            <w:tcW w:w="4109" w:type="dxa"/>
            <w:shd w:val="clear" w:color="auto" w:fill="C0C0C0"/>
          </w:tcPr>
          <w:p w14:paraId="3F7F3ABB" w14:textId="77777777" w:rsidR="00E70C40" w:rsidRPr="00602BE8" w:rsidRDefault="00E70C40" w:rsidP="0024506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02BE8">
              <w:rPr>
                <w:rFonts w:ascii="Arial" w:hAnsi="Arial" w:cs="Arial"/>
                <w:sz w:val="20"/>
                <w:szCs w:val="20"/>
              </w:rPr>
              <w:t>用户描述</w:t>
            </w:r>
          </w:p>
        </w:tc>
        <w:tc>
          <w:tcPr>
            <w:tcW w:w="4104" w:type="dxa"/>
            <w:shd w:val="clear" w:color="auto" w:fill="C0C0C0"/>
          </w:tcPr>
          <w:p w14:paraId="0EFCF91E" w14:textId="77777777" w:rsidR="00E70C40" w:rsidRPr="00602BE8" w:rsidRDefault="00E70C40" w:rsidP="0024506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sz w:val="20"/>
                <w:szCs w:val="20"/>
              </w:rPr>
              <w:t>备注</w:t>
            </w:r>
          </w:p>
        </w:tc>
      </w:tr>
      <w:tr w:rsidR="00E70C40" w:rsidRPr="00602BE8" w14:paraId="50CECE24" w14:textId="77777777" w:rsidTr="00E70C40">
        <w:trPr>
          <w:trHeight w:val="515"/>
        </w:trPr>
        <w:tc>
          <w:tcPr>
            <w:tcW w:w="1137" w:type="dxa"/>
            <w:shd w:val="clear" w:color="auto" w:fill="auto"/>
            <w:vAlign w:val="center"/>
          </w:tcPr>
          <w:p w14:paraId="509C189E" w14:textId="77777777" w:rsidR="00E70C40" w:rsidRPr="00602BE8" w:rsidRDefault="001D29D9" w:rsidP="0024506D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i/>
                <w:sz w:val="20"/>
                <w:szCs w:val="20"/>
              </w:rPr>
              <w:t>景区公司</w:t>
            </w:r>
          </w:p>
        </w:tc>
        <w:tc>
          <w:tcPr>
            <w:tcW w:w="4109" w:type="dxa"/>
          </w:tcPr>
          <w:p w14:paraId="0F695857" w14:textId="77777777" w:rsidR="00E70C40" w:rsidRPr="00602BE8" w:rsidRDefault="00E70C40" w:rsidP="00B53995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i/>
                <w:sz w:val="20"/>
                <w:szCs w:val="20"/>
              </w:rPr>
              <w:t>具备</w:t>
            </w:r>
            <w:r w:rsidR="00B53995" w:rsidRPr="00602BE8">
              <w:rPr>
                <w:rFonts w:ascii="Arial" w:hAnsi="Arial" w:cs="Arial" w:hint="eastAsia"/>
                <w:i/>
                <w:sz w:val="20"/>
                <w:szCs w:val="20"/>
              </w:rPr>
              <w:t>制定并提供子票信息</w:t>
            </w:r>
            <w:r w:rsidR="0045397B" w:rsidRPr="00602BE8">
              <w:rPr>
                <w:rFonts w:ascii="Arial" w:hAnsi="Arial" w:cs="Arial" w:hint="eastAsia"/>
                <w:i/>
                <w:sz w:val="20"/>
                <w:szCs w:val="20"/>
              </w:rPr>
              <w:t>权限</w:t>
            </w:r>
            <w:r w:rsidR="00B53995" w:rsidRPr="00602BE8">
              <w:rPr>
                <w:rFonts w:ascii="Arial" w:hAnsi="Arial" w:cs="Arial" w:hint="eastAsia"/>
                <w:i/>
                <w:sz w:val="20"/>
                <w:szCs w:val="20"/>
              </w:rPr>
              <w:t>的公司</w:t>
            </w:r>
          </w:p>
        </w:tc>
        <w:tc>
          <w:tcPr>
            <w:tcW w:w="4104" w:type="dxa"/>
          </w:tcPr>
          <w:p w14:paraId="576ECD82" w14:textId="77777777" w:rsidR="00E70C40" w:rsidRPr="00602BE8" w:rsidRDefault="00774431" w:rsidP="0024506D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i/>
                <w:sz w:val="20"/>
                <w:szCs w:val="20"/>
              </w:rPr>
              <w:t>由景区端实现</w:t>
            </w:r>
          </w:p>
        </w:tc>
      </w:tr>
      <w:tr w:rsidR="00E70C40" w:rsidRPr="00602BE8" w14:paraId="351C5985" w14:textId="77777777" w:rsidTr="00E70C40">
        <w:trPr>
          <w:trHeight w:val="515"/>
        </w:trPr>
        <w:tc>
          <w:tcPr>
            <w:tcW w:w="1137" w:type="dxa"/>
            <w:shd w:val="clear" w:color="auto" w:fill="auto"/>
          </w:tcPr>
          <w:p w14:paraId="28C713B8" w14:textId="77777777" w:rsidR="00E70C40" w:rsidRPr="00602BE8" w:rsidRDefault="001D29D9" w:rsidP="00F562DE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i/>
                <w:sz w:val="20"/>
                <w:szCs w:val="20"/>
              </w:rPr>
              <w:t>运营部门</w:t>
            </w:r>
          </w:p>
        </w:tc>
        <w:tc>
          <w:tcPr>
            <w:tcW w:w="4109" w:type="dxa"/>
          </w:tcPr>
          <w:p w14:paraId="784C4F1C" w14:textId="77777777" w:rsidR="00E70C40" w:rsidRPr="00602BE8" w:rsidRDefault="00F562DE" w:rsidP="00F562DE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i/>
                <w:sz w:val="20"/>
                <w:szCs w:val="20"/>
              </w:rPr>
              <w:t>对子票进行组合生成联票</w:t>
            </w:r>
          </w:p>
          <w:p w14:paraId="2283DA23" w14:textId="77777777" w:rsidR="00F562DE" w:rsidRPr="00602BE8" w:rsidRDefault="00F562DE" w:rsidP="00F562DE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i/>
                <w:sz w:val="20"/>
                <w:szCs w:val="20"/>
              </w:rPr>
              <w:t>对联票进行政策设置并发布</w:t>
            </w:r>
          </w:p>
        </w:tc>
        <w:tc>
          <w:tcPr>
            <w:tcW w:w="4104" w:type="dxa"/>
          </w:tcPr>
          <w:p w14:paraId="37543906" w14:textId="77777777" w:rsidR="00E70C40" w:rsidRPr="00602BE8" w:rsidRDefault="00F562DE" w:rsidP="0024506D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i/>
                <w:sz w:val="20"/>
                <w:szCs w:val="20"/>
              </w:rPr>
              <w:t>当前版本满足</w:t>
            </w:r>
          </w:p>
        </w:tc>
      </w:tr>
      <w:tr w:rsidR="00E70C40" w:rsidRPr="00602BE8" w14:paraId="0A301A5D" w14:textId="77777777" w:rsidTr="00E70C40">
        <w:trPr>
          <w:trHeight w:val="393"/>
        </w:trPr>
        <w:tc>
          <w:tcPr>
            <w:tcW w:w="1137" w:type="dxa"/>
          </w:tcPr>
          <w:p w14:paraId="1BA321F4" w14:textId="77777777" w:rsidR="00E70C40" w:rsidRPr="00602BE8" w:rsidRDefault="001D29D9" w:rsidP="0024506D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i/>
                <w:sz w:val="20"/>
                <w:szCs w:val="20"/>
              </w:rPr>
              <w:t>市场部门</w:t>
            </w:r>
          </w:p>
        </w:tc>
        <w:tc>
          <w:tcPr>
            <w:tcW w:w="4109" w:type="dxa"/>
          </w:tcPr>
          <w:p w14:paraId="5C5A50ED" w14:textId="77777777" w:rsidR="00E70C40" w:rsidRPr="00602BE8" w:rsidRDefault="0045397B" w:rsidP="0024506D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i/>
                <w:sz w:val="20"/>
                <w:szCs w:val="20"/>
              </w:rPr>
              <w:t>对</w:t>
            </w:r>
            <w:r w:rsidR="00F562DE" w:rsidRPr="00602BE8">
              <w:rPr>
                <w:rFonts w:ascii="Arial" w:hAnsi="Arial" w:cs="Arial" w:hint="eastAsia"/>
                <w:i/>
                <w:sz w:val="20"/>
                <w:szCs w:val="20"/>
              </w:rPr>
              <w:t>景区公司所提供子票进行审核</w:t>
            </w:r>
          </w:p>
        </w:tc>
        <w:tc>
          <w:tcPr>
            <w:tcW w:w="4104" w:type="dxa"/>
          </w:tcPr>
          <w:p w14:paraId="0FDF7249" w14:textId="77777777" w:rsidR="00E70C40" w:rsidRPr="00602BE8" w:rsidRDefault="00F562DE" w:rsidP="0024506D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602BE8">
              <w:rPr>
                <w:rFonts w:ascii="Arial" w:hAnsi="Arial" w:cs="Arial" w:hint="eastAsia"/>
                <w:i/>
                <w:sz w:val="20"/>
                <w:szCs w:val="20"/>
              </w:rPr>
              <w:t>当前版本满足</w:t>
            </w:r>
          </w:p>
        </w:tc>
      </w:tr>
    </w:tbl>
    <w:p w14:paraId="72700BF8" w14:textId="77777777" w:rsidR="00861ED6" w:rsidRPr="00602BE8" w:rsidRDefault="0024506D" w:rsidP="009069AD">
      <w:pPr>
        <w:pStyle w:val="1"/>
        <w:rPr>
          <w:color w:val="auto"/>
          <w:sz w:val="32"/>
        </w:rPr>
      </w:pPr>
      <w:bookmarkStart w:id="8" w:name="_Toc440285212"/>
      <w:bookmarkStart w:id="9" w:name="_Toc451959812"/>
      <w:r w:rsidRPr="00602BE8">
        <w:rPr>
          <w:rFonts w:hint="eastAsia"/>
          <w:color w:val="auto"/>
          <w:sz w:val="32"/>
        </w:rPr>
        <w:t>三</w:t>
      </w:r>
      <w:bookmarkEnd w:id="8"/>
      <w:r w:rsidRPr="00602BE8">
        <w:rPr>
          <w:rFonts w:hint="eastAsia"/>
          <w:color w:val="auto"/>
          <w:sz w:val="32"/>
        </w:rPr>
        <w:t xml:space="preserve"> </w:t>
      </w:r>
      <w:r w:rsidRPr="00602BE8">
        <w:rPr>
          <w:rFonts w:hint="eastAsia"/>
          <w:color w:val="auto"/>
          <w:sz w:val="32"/>
        </w:rPr>
        <w:t>产品</w:t>
      </w:r>
      <w:r w:rsidRPr="00602BE8">
        <w:rPr>
          <w:color w:val="auto"/>
          <w:sz w:val="32"/>
        </w:rPr>
        <w:t>叙述</w:t>
      </w:r>
      <w:bookmarkEnd w:id="9"/>
    </w:p>
    <w:p w14:paraId="4F880D0C" w14:textId="77777777" w:rsidR="00E901E8" w:rsidRPr="00602BE8" w:rsidRDefault="00E901E8" w:rsidP="0024506D">
      <w:pPr>
        <w:pStyle w:val="2"/>
        <w:rPr>
          <w:color w:val="auto"/>
        </w:rPr>
      </w:pPr>
      <w:bookmarkStart w:id="10" w:name="_Toc440285213"/>
      <w:bookmarkStart w:id="11" w:name="_Toc451959813"/>
      <w:r w:rsidRPr="00602BE8">
        <w:rPr>
          <w:color w:val="auto"/>
        </w:rPr>
        <w:t>目标</w:t>
      </w:r>
      <w:bookmarkEnd w:id="10"/>
      <w:bookmarkEnd w:id="11"/>
    </w:p>
    <w:p w14:paraId="31696B30" w14:textId="77777777" w:rsidR="00E901E8" w:rsidRPr="00602BE8" w:rsidRDefault="001F36AF" w:rsidP="00272027">
      <w:pPr>
        <w:ind w:firstLineChars="200" w:firstLine="420"/>
      </w:pPr>
      <w:r w:rsidRPr="00602BE8">
        <w:t>1.0</w:t>
      </w:r>
      <w:r w:rsidR="009069AD" w:rsidRPr="00602BE8">
        <w:rPr>
          <w:rFonts w:hint="eastAsia"/>
        </w:rPr>
        <w:t>.0</w:t>
      </w:r>
      <w:r w:rsidR="00C473CE" w:rsidRPr="00602BE8">
        <w:rPr>
          <w:rFonts w:hint="eastAsia"/>
        </w:rPr>
        <w:t>版本将会完成完整</w:t>
      </w:r>
      <w:r w:rsidR="0045397B" w:rsidRPr="00602BE8">
        <w:rPr>
          <w:rFonts w:hint="eastAsia"/>
        </w:rPr>
        <w:t>的</w:t>
      </w:r>
      <w:r w:rsidR="00C473CE" w:rsidRPr="00602BE8">
        <w:rPr>
          <w:rFonts w:hint="eastAsia"/>
        </w:rPr>
        <w:t>子票审核</w:t>
      </w:r>
      <w:r w:rsidR="0045397B" w:rsidRPr="00602BE8">
        <w:rPr>
          <w:rFonts w:hint="eastAsia"/>
        </w:rPr>
        <w:t>、</w:t>
      </w:r>
      <w:r w:rsidR="00C473CE" w:rsidRPr="00602BE8">
        <w:rPr>
          <w:rFonts w:hint="eastAsia"/>
        </w:rPr>
        <w:t>子票组合</w:t>
      </w:r>
      <w:r w:rsidR="0045397B" w:rsidRPr="00602BE8">
        <w:rPr>
          <w:rFonts w:hint="eastAsia"/>
        </w:rPr>
        <w:t>、</w:t>
      </w:r>
      <w:r w:rsidR="00C473CE" w:rsidRPr="00602BE8">
        <w:rPr>
          <w:rFonts w:hint="eastAsia"/>
        </w:rPr>
        <w:t>联票政策</w:t>
      </w:r>
      <w:r w:rsidR="0045397B" w:rsidRPr="00602BE8">
        <w:rPr>
          <w:rFonts w:hint="eastAsia"/>
        </w:rPr>
        <w:t>设置</w:t>
      </w:r>
      <w:r w:rsidR="00C473CE" w:rsidRPr="00602BE8">
        <w:rPr>
          <w:rFonts w:hint="eastAsia"/>
        </w:rPr>
        <w:t>的相关功能。</w:t>
      </w:r>
    </w:p>
    <w:p w14:paraId="3441E482" w14:textId="77777777" w:rsidR="002E5EAC" w:rsidRPr="00602BE8" w:rsidRDefault="002E5EAC" w:rsidP="00C473CE">
      <w:pPr>
        <w:ind w:firstLine="270"/>
        <w:rPr>
          <w:sz w:val="24"/>
        </w:rPr>
      </w:pPr>
    </w:p>
    <w:p w14:paraId="5EE8216C" w14:textId="77777777" w:rsidR="001F36AF" w:rsidRPr="00602BE8" w:rsidRDefault="00C473CE" w:rsidP="00C473CE">
      <w:pPr>
        <w:pStyle w:val="2"/>
        <w:rPr>
          <w:color w:val="auto"/>
        </w:rPr>
      </w:pPr>
      <w:bookmarkStart w:id="12" w:name="_Toc451959814"/>
      <w:r w:rsidRPr="00602BE8">
        <w:rPr>
          <w:rFonts w:hint="eastAsia"/>
          <w:color w:val="auto"/>
        </w:rPr>
        <w:t>联票逻辑</w:t>
      </w:r>
      <w:bookmarkEnd w:id="12"/>
    </w:p>
    <w:p w14:paraId="0A57100B" w14:textId="77777777" w:rsidR="00C473CE" w:rsidRPr="00602BE8" w:rsidRDefault="00C473CE" w:rsidP="00C473CE"/>
    <w:p w14:paraId="490F2760" w14:textId="77777777" w:rsidR="002E5EAC" w:rsidRPr="00602BE8" w:rsidRDefault="002E5EAC" w:rsidP="001F36AF">
      <w:r w:rsidRPr="00602BE8">
        <w:rPr>
          <w:noProof/>
        </w:rPr>
        <w:lastRenderedPageBreak/>
        <w:drawing>
          <wp:anchor distT="0" distB="0" distL="114300" distR="114300" simplePos="0" relativeHeight="251646464" behindDoc="0" locked="0" layoutInCell="1" allowOverlap="1" wp14:anchorId="1C330A3E" wp14:editId="6356B4D3">
            <wp:simplePos x="0" y="0"/>
            <wp:positionH relativeFrom="column">
              <wp:posOffset>1905</wp:posOffset>
            </wp:positionH>
            <wp:positionV relativeFrom="paragraph">
              <wp:posOffset>142875</wp:posOffset>
            </wp:positionV>
            <wp:extent cx="5945635" cy="1753200"/>
            <wp:effectExtent l="0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联票逻辑011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35" cy="175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70B1" w:rsidRPr="00602BE8">
        <w:rPr>
          <w:rFonts w:hint="eastAsia"/>
        </w:rPr>
        <w:t>注意</w:t>
      </w:r>
      <w:r w:rsidR="00F870B1" w:rsidRPr="00602BE8">
        <w:t>：具体的</w:t>
      </w:r>
      <w:r w:rsidR="00C473CE" w:rsidRPr="00602BE8">
        <w:rPr>
          <w:rFonts w:hint="eastAsia"/>
        </w:rPr>
        <w:t>子票生成及发布</w:t>
      </w:r>
      <w:r w:rsidR="00C473CE" w:rsidRPr="00602BE8">
        <w:t>流程，请</w:t>
      </w:r>
      <w:r w:rsidR="00C473CE" w:rsidRPr="00602BE8">
        <w:rPr>
          <w:rFonts w:hint="eastAsia"/>
        </w:rPr>
        <w:t>参考景区端原型及</w:t>
      </w:r>
      <w:r w:rsidR="00C473CE" w:rsidRPr="00602BE8">
        <w:rPr>
          <w:rFonts w:hint="eastAsia"/>
        </w:rPr>
        <w:t>PRD</w:t>
      </w:r>
      <w:r w:rsidR="00F870B1" w:rsidRPr="00602BE8">
        <w:t>。</w:t>
      </w:r>
    </w:p>
    <w:p w14:paraId="65665C3F" w14:textId="77777777" w:rsidR="00832DB9" w:rsidRPr="00602BE8" w:rsidRDefault="0024506D" w:rsidP="0024506D">
      <w:pPr>
        <w:pStyle w:val="2"/>
        <w:rPr>
          <w:color w:val="auto"/>
        </w:rPr>
      </w:pPr>
      <w:bookmarkStart w:id="13" w:name="_Toc451959815"/>
      <w:r w:rsidRPr="00602BE8">
        <w:rPr>
          <w:rFonts w:hint="eastAsia"/>
          <w:color w:val="auto"/>
        </w:rPr>
        <w:t>功能摘要</w:t>
      </w:r>
      <w:bookmarkEnd w:id="13"/>
    </w:p>
    <w:p w14:paraId="22EDDCF1" w14:textId="77777777" w:rsidR="00832DB9" w:rsidRPr="00602BE8" w:rsidRDefault="00832DB9" w:rsidP="00D66C8C">
      <w:r w:rsidRPr="00602BE8">
        <w:rPr>
          <w:rFonts w:hint="eastAsia"/>
        </w:rPr>
        <w:t xml:space="preserve">  </w:t>
      </w:r>
      <w:r w:rsidR="00BD3009" w:rsidRPr="00602BE8">
        <w:t>1.0</w:t>
      </w:r>
      <w:r w:rsidR="004838D9" w:rsidRPr="00602BE8">
        <w:rPr>
          <w:rFonts w:hint="eastAsia"/>
        </w:rPr>
        <w:t>.0</w:t>
      </w:r>
      <w:r w:rsidR="00BD3009" w:rsidRPr="00602BE8">
        <w:rPr>
          <w:rFonts w:hint="eastAsia"/>
        </w:rPr>
        <w:t>版本</w:t>
      </w:r>
      <w:r w:rsidR="00BD3009" w:rsidRPr="00602BE8">
        <w:t>里面</w:t>
      </w:r>
      <w:r w:rsidR="006667F7" w:rsidRPr="00602BE8">
        <w:t>包括以下功能：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833"/>
        <w:gridCol w:w="3757"/>
        <w:gridCol w:w="2324"/>
        <w:gridCol w:w="2205"/>
      </w:tblGrid>
      <w:tr w:rsidR="00792386" w:rsidRPr="00602BE8" w14:paraId="6DC4017B" w14:textId="77777777" w:rsidTr="001C11F8">
        <w:trPr>
          <w:trHeight w:val="292"/>
        </w:trPr>
        <w:tc>
          <w:tcPr>
            <w:tcW w:w="833" w:type="dxa"/>
            <w:shd w:val="clear" w:color="auto" w:fill="D9D9D9" w:themeFill="background1" w:themeFillShade="D9"/>
          </w:tcPr>
          <w:p w14:paraId="1A41CD4A" w14:textId="77777777" w:rsidR="00792386" w:rsidRPr="00602BE8" w:rsidRDefault="00792386" w:rsidP="00832DB9">
            <w:pPr>
              <w:rPr>
                <w:b/>
              </w:rPr>
            </w:pPr>
            <w:r w:rsidRPr="00602BE8">
              <w:rPr>
                <w:rFonts w:hint="eastAsia"/>
                <w:b/>
              </w:rPr>
              <w:t>序号</w:t>
            </w:r>
          </w:p>
        </w:tc>
        <w:tc>
          <w:tcPr>
            <w:tcW w:w="3757" w:type="dxa"/>
            <w:shd w:val="clear" w:color="auto" w:fill="D9D9D9" w:themeFill="background1" w:themeFillShade="D9"/>
          </w:tcPr>
          <w:p w14:paraId="696D4B26" w14:textId="77777777" w:rsidR="00792386" w:rsidRPr="00602BE8" w:rsidRDefault="00792386" w:rsidP="00832DB9">
            <w:pPr>
              <w:rPr>
                <w:b/>
              </w:rPr>
            </w:pPr>
            <w:r w:rsidRPr="00602BE8">
              <w:rPr>
                <w:rFonts w:hint="eastAsia"/>
                <w:b/>
              </w:rPr>
              <w:t>所属</w:t>
            </w:r>
            <w:r w:rsidRPr="00602BE8">
              <w:rPr>
                <w:b/>
              </w:rPr>
              <w:t>系统</w:t>
            </w:r>
          </w:p>
        </w:tc>
        <w:tc>
          <w:tcPr>
            <w:tcW w:w="2324" w:type="dxa"/>
            <w:shd w:val="clear" w:color="auto" w:fill="D9D9D9" w:themeFill="background1" w:themeFillShade="D9"/>
          </w:tcPr>
          <w:p w14:paraId="20E8E4A5" w14:textId="77777777" w:rsidR="00792386" w:rsidRPr="00602BE8" w:rsidRDefault="00792386" w:rsidP="00832DB9">
            <w:pPr>
              <w:rPr>
                <w:b/>
              </w:rPr>
            </w:pPr>
            <w:r w:rsidRPr="00602BE8">
              <w:rPr>
                <w:rFonts w:hint="eastAsia"/>
                <w:b/>
              </w:rPr>
              <w:t>具体</w:t>
            </w:r>
            <w:r w:rsidRPr="00602BE8">
              <w:rPr>
                <w:b/>
              </w:rPr>
              <w:t>功能</w:t>
            </w:r>
          </w:p>
        </w:tc>
        <w:tc>
          <w:tcPr>
            <w:tcW w:w="2205" w:type="dxa"/>
            <w:shd w:val="clear" w:color="auto" w:fill="D9D9D9" w:themeFill="background1" w:themeFillShade="D9"/>
          </w:tcPr>
          <w:p w14:paraId="219860BD" w14:textId="77777777" w:rsidR="00792386" w:rsidRPr="00602BE8" w:rsidRDefault="00792386" w:rsidP="00832DB9">
            <w:pPr>
              <w:rPr>
                <w:b/>
              </w:rPr>
            </w:pPr>
            <w:r w:rsidRPr="00602BE8">
              <w:rPr>
                <w:rFonts w:hint="eastAsia"/>
                <w:b/>
              </w:rPr>
              <w:t>优先级</w:t>
            </w:r>
          </w:p>
        </w:tc>
      </w:tr>
      <w:tr w:rsidR="00792386" w:rsidRPr="00602BE8" w14:paraId="649D6C75" w14:textId="77777777" w:rsidTr="001C11F8">
        <w:trPr>
          <w:trHeight w:val="343"/>
        </w:trPr>
        <w:tc>
          <w:tcPr>
            <w:tcW w:w="833" w:type="dxa"/>
          </w:tcPr>
          <w:p w14:paraId="1379CF30" w14:textId="77777777" w:rsidR="00792386" w:rsidRPr="00602BE8" w:rsidRDefault="00792386" w:rsidP="00832DB9">
            <w:r w:rsidRPr="00602BE8">
              <w:rPr>
                <w:rFonts w:hint="eastAsia"/>
              </w:rPr>
              <w:t>1</w:t>
            </w:r>
          </w:p>
        </w:tc>
        <w:tc>
          <w:tcPr>
            <w:tcW w:w="3757" w:type="dxa"/>
          </w:tcPr>
          <w:p w14:paraId="430E0F85" w14:textId="77777777" w:rsidR="00792386" w:rsidRPr="00602BE8" w:rsidRDefault="004838D9" w:rsidP="00832DB9">
            <w:r w:rsidRPr="00602BE8">
              <w:rPr>
                <w:rFonts w:hint="eastAsia"/>
              </w:rPr>
              <w:t>产品审核</w:t>
            </w:r>
          </w:p>
        </w:tc>
        <w:tc>
          <w:tcPr>
            <w:tcW w:w="2324" w:type="dxa"/>
          </w:tcPr>
          <w:p w14:paraId="0D764C2B" w14:textId="77777777" w:rsidR="00792386" w:rsidRPr="00602BE8" w:rsidRDefault="004838D9" w:rsidP="00832DB9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子票审核</w:t>
            </w:r>
          </w:p>
        </w:tc>
        <w:tc>
          <w:tcPr>
            <w:tcW w:w="2205" w:type="dxa"/>
          </w:tcPr>
          <w:p w14:paraId="0E54C1D9" w14:textId="77777777" w:rsidR="00792386" w:rsidRPr="00602BE8" w:rsidRDefault="00792386" w:rsidP="00832DB9">
            <w:r w:rsidRPr="00602BE8">
              <w:rPr>
                <w:rFonts w:hint="eastAsia"/>
              </w:rPr>
              <w:t>高</w:t>
            </w:r>
          </w:p>
        </w:tc>
      </w:tr>
      <w:tr w:rsidR="00792386" w:rsidRPr="00602BE8" w14:paraId="7BCAB53A" w14:textId="77777777" w:rsidTr="001C11F8">
        <w:trPr>
          <w:trHeight w:val="343"/>
        </w:trPr>
        <w:tc>
          <w:tcPr>
            <w:tcW w:w="833" w:type="dxa"/>
          </w:tcPr>
          <w:p w14:paraId="0656C16A" w14:textId="77777777" w:rsidR="00792386" w:rsidRPr="00602BE8" w:rsidRDefault="004838D9" w:rsidP="00832DB9">
            <w:r w:rsidRPr="00602BE8">
              <w:rPr>
                <w:rFonts w:hint="eastAsia"/>
              </w:rPr>
              <w:t>2</w:t>
            </w:r>
          </w:p>
        </w:tc>
        <w:tc>
          <w:tcPr>
            <w:tcW w:w="3757" w:type="dxa"/>
          </w:tcPr>
          <w:p w14:paraId="4946AB1E" w14:textId="77777777" w:rsidR="00792386" w:rsidRPr="00602BE8" w:rsidRDefault="004838D9" w:rsidP="00832DB9">
            <w:r w:rsidRPr="00602BE8">
              <w:rPr>
                <w:rFonts w:hint="eastAsia"/>
              </w:rPr>
              <w:t>产品组合</w:t>
            </w:r>
          </w:p>
        </w:tc>
        <w:tc>
          <w:tcPr>
            <w:tcW w:w="2324" w:type="dxa"/>
          </w:tcPr>
          <w:p w14:paraId="371F6CCC" w14:textId="77777777" w:rsidR="00792386" w:rsidRPr="00602BE8" w:rsidRDefault="004838D9" w:rsidP="00832DB9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子票组合</w:t>
            </w:r>
          </w:p>
        </w:tc>
        <w:tc>
          <w:tcPr>
            <w:tcW w:w="2205" w:type="dxa"/>
          </w:tcPr>
          <w:p w14:paraId="4B9DB237" w14:textId="77777777" w:rsidR="00792386" w:rsidRPr="00602BE8" w:rsidRDefault="00792386" w:rsidP="00832DB9">
            <w:r w:rsidRPr="00602BE8">
              <w:rPr>
                <w:rFonts w:hint="eastAsia"/>
              </w:rPr>
              <w:t>高</w:t>
            </w:r>
          </w:p>
        </w:tc>
      </w:tr>
      <w:tr w:rsidR="00540FED" w:rsidRPr="00602BE8" w14:paraId="70A0548A" w14:textId="77777777" w:rsidTr="001C11F8">
        <w:trPr>
          <w:trHeight w:val="343"/>
        </w:trPr>
        <w:tc>
          <w:tcPr>
            <w:tcW w:w="833" w:type="dxa"/>
          </w:tcPr>
          <w:p w14:paraId="2A977CB0" w14:textId="77777777" w:rsidR="00540FED" w:rsidRPr="00602BE8" w:rsidRDefault="00540FED" w:rsidP="00832DB9">
            <w:r w:rsidRPr="00602BE8">
              <w:rPr>
                <w:rFonts w:hint="eastAsia"/>
              </w:rPr>
              <w:t>3</w:t>
            </w:r>
          </w:p>
        </w:tc>
        <w:tc>
          <w:tcPr>
            <w:tcW w:w="3757" w:type="dxa"/>
            <w:vMerge w:val="restart"/>
          </w:tcPr>
          <w:p w14:paraId="10974747" w14:textId="77777777" w:rsidR="00540FED" w:rsidRPr="00602BE8" w:rsidRDefault="00540FED" w:rsidP="00832DB9">
            <w:r w:rsidRPr="00602BE8">
              <w:rPr>
                <w:rFonts w:hint="eastAsia"/>
              </w:rPr>
              <w:t>产品管理</w:t>
            </w:r>
          </w:p>
        </w:tc>
        <w:tc>
          <w:tcPr>
            <w:tcW w:w="2324" w:type="dxa"/>
          </w:tcPr>
          <w:p w14:paraId="16963262" w14:textId="168273C3" w:rsidR="00540FED" w:rsidRPr="00602BE8" w:rsidRDefault="00540FED" w:rsidP="004838D9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联票魔方政策</w:t>
            </w:r>
          </w:p>
        </w:tc>
        <w:tc>
          <w:tcPr>
            <w:tcW w:w="2205" w:type="dxa"/>
          </w:tcPr>
          <w:p w14:paraId="1B1786F0" w14:textId="77777777" w:rsidR="00540FED" w:rsidRPr="00602BE8" w:rsidRDefault="00540FED" w:rsidP="00832DB9">
            <w:r w:rsidRPr="00602BE8">
              <w:rPr>
                <w:rFonts w:hint="eastAsia"/>
              </w:rPr>
              <w:t>高</w:t>
            </w:r>
          </w:p>
        </w:tc>
      </w:tr>
      <w:tr w:rsidR="00540FED" w:rsidRPr="00602BE8" w14:paraId="45D0927A" w14:textId="77777777" w:rsidTr="001C11F8">
        <w:trPr>
          <w:trHeight w:val="343"/>
        </w:trPr>
        <w:tc>
          <w:tcPr>
            <w:tcW w:w="833" w:type="dxa"/>
          </w:tcPr>
          <w:p w14:paraId="51D82A8B" w14:textId="77777777" w:rsidR="00540FED" w:rsidRPr="00602BE8" w:rsidRDefault="00540FED" w:rsidP="00832DB9">
            <w:r w:rsidRPr="00602BE8">
              <w:rPr>
                <w:rFonts w:hint="eastAsia"/>
              </w:rPr>
              <w:t>4</w:t>
            </w:r>
          </w:p>
        </w:tc>
        <w:tc>
          <w:tcPr>
            <w:tcW w:w="3757" w:type="dxa"/>
            <w:vMerge/>
          </w:tcPr>
          <w:p w14:paraId="6CE4EC70" w14:textId="77777777" w:rsidR="00540FED" w:rsidRPr="00602BE8" w:rsidRDefault="00540FED" w:rsidP="00832DB9"/>
        </w:tc>
        <w:tc>
          <w:tcPr>
            <w:tcW w:w="2324" w:type="dxa"/>
          </w:tcPr>
          <w:p w14:paraId="254F6BA4" w14:textId="77777777" w:rsidR="00540FED" w:rsidRPr="00602BE8" w:rsidRDefault="00540FED" w:rsidP="00832DB9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联票直签政策</w:t>
            </w:r>
          </w:p>
        </w:tc>
        <w:tc>
          <w:tcPr>
            <w:tcW w:w="2205" w:type="dxa"/>
          </w:tcPr>
          <w:p w14:paraId="72E13C3B" w14:textId="77777777" w:rsidR="00540FED" w:rsidRPr="00602BE8" w:rsidRDefault="00540FED" w:rsidP="00832DB9">
            <w:r w:rsidRPr="00602BE8">
              <w:rPr>
                <w:rFonts w:hint="eastAsia"/>
              </w:rPr>
              <w:t>高</w:t>
            </w:r>
          </w:p>
        </w:tc>
      </w:tr>
      <w:tr w:rsidR="00540FED" w:rsidRPr="00602BE8" w14:paraId="65C8EA1E" w14:textId="77777777" w:rsidTr="001C11F8">
        <w:trPr>
          <w:trHeight w:val="343"/>
        </w:trPr>
        <w:tc>
          <w:tcPr>
            <w:tcW w:w="833" w:type="dxa"/>
          </w:tcPr>
          <w:p w14:paraId="5073E8EF" w14:textId="2F5CCF1E" w:rsidR="00540FED" w:rsidRPr="00602BE8" w:rsidRDefault="00540FED" w:rsidP="00832DB9">
            <w:r>
              <w:rPr>
                <w:rFonts w:hint="eastAsia"/>
              </w:rPr>
              <w:t>5</w:t>
            </w:r>
          </w:p>
        </w:tc>
        <w:tc>
          <w:tcPr>
            <w:tcW w:w="3757" w:type="dxa"/>
            <w:vMerge/>
          </w:tcPr>
          <w:p w14:paraId="09BBED32" w14:textId="77777777" w:rsidR="00540FED" w:rsidRPr="00602BE8" w:rsidRDefault="00540FED" w:rsidP="00832DB9"/>
        </w:tc>
        <w:tc>
          <w:tcPr>
            <w:tcW w:w="2324" w:type="dxa"/>
          </w:tcPr>
          <w:p w14:paraId="09875EE0" w14:textId="2A709725" w:rsidR="00540FED" w:rsidRPr="00602BE8" w:rsidRDefault="00540FED" w:rsidP="00832DB9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联票直销政策</w:t>
            </w:r>
          </w:p>
        </w:tc>
        <w:tc>
          <w:tcPr>
            <w:tcW w:w="2205" w:type="dxa"/>
          </w:tcPr>
          <w:p w14:paraId="294F6455" w14:textId="53396474" w:rsidR="00540FED" w:rsidRPr="00602BE8" w:rsidRDefault="00540FED" w:rsidP="00832DB9">
            <w:r>
              <w:rPr>
                <w:rFonts w:hint="eastAsia"/>
              </w:rPr>
              <w:t>高</w:t>
            </w:r>
          </w:p>
        </w:tc>
      </w:tr>
    </w:tbl>
    <w:p w14:paraId="6D9033A6" w14:textId="77777777" w:rsidR="0024506D" w:rsidRPr="00602BE8" w:rsidRDefault="001C3C6D" w:rsidP="003F5B5C">
      <w:pPr>
        <w:pStyle w:val="1"/>
        <w:rPr>
          <w:color w:val="auto"/>
        </w:rPr>
      </w:pPr>
      <w:bookmarkStart w:id="14" w:name="_五_产品特性"/>
      <w:bookmarkStart w:id="15" w:name="_Toc451959816"/>
      <w:bookmarkEnd w:id="14"/>
      <w:r w:rsidRPr="00602BE8">
        <w:rPr>
          <w:rFonts w:hint="eastAsia"/>
          <w:color w:val="auto"/>
        </w:rPr>
        <w:t>四</w:t>
      </w:r>
      <w:r w:rsidR="0024506D" w:rsidRPr="00602BE8">
        <w:rPr>
          <w:rFonts w:hint="eastAsia"/>
          <w:color w:val="auto"/>
        </w:rPr>
        <w:t xml:space="preserve"> </w:t>
      </w:r>
      <w:r w:rsidR="0024506D" w:rsidRPr="00602BE8">
        <w:rPr>
          <w:rFonts w:hint="eastAsia"/>
          <w:color w:val="auto"/>
        </w:rPr>
        <w:t>产品特性</w:t>
      </w:r>
      <w:bookmarkEnd w:id="15"/>
    </w:p>
    <w:p w14:paraId="501A65A2" w14:textId="77777777" w:rsidR="001750AE" w:rsidRPr="00602BE8" w:rsidRDefault="001B0AD4" w:rsidP="00EE7CF4">
      <w:pPr>
        <w:pStyle w:val="aff3"/>
        <w:numPr>
          <w:ilvl w:val="0"/>
          <w:numId w:val="31"/>
        </w:numPr>
        <w:ind w:firstLineChars="0"/>
      </w:pPr>
      <w:r w:rsidRPr="00602BE8">
        <w:rPr>
          <w:rFonts w:hint="eastAsia"/>
        </w:rPr>
        <w:t>对景区端</w:t>
      </w:r>
      <w:r w:rsidR="008028DF" w:rsidRPr="00602BE8">
        <w:rPr>
          <w:rFonts w:hint="eastAsia"/>
        </w:rPr>
        <w:t>所</w:t>
      </w:r>
      <w:r w:rsidRPr="00602BE8">
        <w:rPr>
          <w:rFonts w:hint="eastAsia"/>
        </w:rPr>
        <w:t>提交</w:t>
      </w:r>
      <w:r w:rsidR="003F5B5C" w:rsidRPr="00602BE8">
        <w:rPr>
          <w:rFonts w:hint="eastAsia"/>
        </w:rPr>
        <w:t>子票信息进行审核</w:t>
      </w:r>
      <w:r w:rsidRPr="00602BE8">
        <w:rPr>
          <w:rFonts w:hint="eastAsia"/>
        </w:rPr>
        <w:t>，若信息有误可拒绝通过并将拒绝理由推送回景区端进行告知。</w:t>
      </w:r>
    </w:p>
    <w:p w14:paraId="1FB9DB49" w14:textId="77777777" w:rsidR="00D90629" w:rsidRPr="00602BE8" w:rsidRDefault="0045397B" w:rsidP="00EE7CF4">
      <w:pPr>
        <w:pStyle w:val="aff3"/>
        <w:numPr>
          <w:ilvl w:val="0"/>
          <w:numId w:val="31"/>
        </w:numPr>
        <w:ind w:firstLineChars="0"/>
      </w:pPr>
      <w:r w:rsidRPr="00602BE8">
        <w:rPr>
          <w:rFonts w:hint="eastAsia"/>
        </w:rPr>
        <w:t>对已通过审核的子票进行组合生成为</w:t>
      </w:r>
      <w:r w:rsidR="00456743" w:rsidRPr="00602BE8">
        <w:rPr>
          <w:rFonts w:hint="eastAsia"/>
        </w:rPr>
        <w:t>联票。</w:t>
      </w:r>
    </w:p>
    <w:p w14:paraId="381E346B" w14:textId="77777777" w:rsidR="00857692" w:rsidRPr="00602BE8" w:rsidRDefault="00857692" w:rsidP="00EE7CF4">
      <w:pPr>
        <w:pStyle w:val="aff3"/>
        <w:numPr>
          <w:ilvl w:val="0"/>
          <w:numId w:val="31"/>
        </w:numPr>
        <w:ind w:firstLineChars="0"/>
      </w:pPr>
      <w:r w:rsidRPr="00602BE8">
        <w:rPr>
          <w:rFonts w:hint="eastAsia"/>
        </w:rPr>
        <w:t>对已生成联票设置魔方政策。</w:t>
      </w:r>
    </w:p>
    <w:p w14:paraId="79CDCFD9" w14:textId="77777777" w:rsidR="00857692" w:rsidRPr="00602BE8" w:rsidRDefault="00857692" w:rsidP="00EE7CF4">
      <w:pPr>
        <w:pStyle w:val="aff3"/>
        <w:numPr>
          <w:ilvl w:val="0"/>
          <w:numId w:val="31"/>
        </w:numPr>
        <w:ind w:firstLineChars="0"/>
      </w:pPr>
      <w:r w:rsidRPr="00602BE8">
        <w:rPr>
          <w:rFonts w:hint="eastAsia"/>
        </w:rPr>
        <w:t>对已生成联票设置直签政策。</w:t>
      </w:r>
    </w:p>
    <w:p w14:paraId="67ABB602" w14:textId="77777777" w:rsidR="00832DB9" w:rsidRPr="00602BE8" w:rsidRDefault="007C116D" w:rsidP="002E5EAC">
      <w:pPr>
        <w:pStyle w:val="2"/>
        <w:rPr>
          <w:color w:val="auto"/>
        </w:rPr>
      </w:pPr>
      <w:bookmarkStart w:id="16" w:name="_Toc440285216"/>
      <w:bookmarkStart w:id="17" w:name="_Toc451959817"/>
      <w:r w:rsidRPr="00602BE8">
        <w:rPr>
          <w:rFonts w:hint="eastAsia"/>
          <w:color w:val="auto"/>
        </w:rPr>
        <w:t xml:space="preserve">1 </w:t>
      </w:r>
      <w:bookmarkEnd w:id="16"/>
      <w:r w:rsidR="006C18BD" w:rsidRPr="00602BE8">
        <w:rPr>
          <w:rFonts w:hint="eastAsia"/>
          <w:color w:val="auto"/>
        </w:rPr>
        <w:t>子票审核</w:t>
      </w:r>
      <w:bookmarkEnd w:id="17"/>
    </w:p>
    <w:p w14:paraId="4172666F" w14:textId="77777777" w:rsidR="00715AA3" w:rsidRPr="00602BE8" w:rsidRDefault="00715AA3" w:rsidP="00715AA3">
      <w:pPr>
        <w:pStyle w:val="3"/>
        <w:rPr>
          <w:color w:val="auto"/>
          <w:szCs w:val="24"/>
        </w:rPr>
      </w:pPr>
      <w:bookmarkStart w:id="18" w:name="_Toc451959818"/>
      <w:r w:rsidRPr="00602BE8">
        <w:rPr>
          <w:rFonts w:hint="eastAsia"/>
          <w:color w:val="auto"/>
          <w:szCs w:val="24"/>
        </w:rPr>
        <w:t>概述</w:t>
      </w:r>
      <w:bookmarkEnd w:id="18"/>
    </w:p>
    <w:p w14:paraId="5CD085E4" w14:textId="77777777" w:rsidR="007969A6" w:rsidRDefault="00715AA3" w:rsidP="007969A6">
      <w:r w:rsidRPr="00602BE8">
        <w:rPr>
          <w:rFonts w:hint="eastAsia"/>
        </w:rPr>
        <w:t>景区端</w:t>
      </w:r>
      <w:r w:rsidRPr="00602BE8">
        <w:t>将子票信息提交到代供销平台后，子票进入产品审核</w:t>
      </w:r>
      <w:r w:rsidRPr="00602BE8">
        <w:rPr>
          <w:rFonts w:hint="eastAsia"/>
        </w:rPr>
        <w:t xml:space="preserve"> </w:t>
      </w:r>
      <w:r w:rsidRPr="00602BE8">
        <w:t>-&gt;</w:t>
      </w:r>
      <w:r w:rsidRPr="00602BE8">
        <w:rPr>
          <w:rFonts w:hint="eastAsia"/>
        </w:rPr>
        <w:t>子票</w:t>
      </w:r>
      <w:r w:rsidRPr="00602BE8">
        <w:rPr>
          <w:rFonts w:hint="eastAsia"/>
        </w:rPr>
        <w:t>TAB</w:t>
      </w:r>
      <w:r w:rsidRPr="00602BE8">
        <w:rPr>
          <w:rFonts w:hint="eastAsia"/>
        </w:rPr>
        <w:t>列表中，</w:t>
      </w:r>
      <w:r w:rsidRPr="00602BE8">
        <w:t>则</w:t>
      </w:r>
      <w:r w:rsidR="00BD5E18" w:rsidRPr="00602BE8">
        <w:rPr>
          <w:rFonts w:hint="eastAsia"/>
        </w:rPr>
        <w:t>子票审核</w:t>
      </w:r>
      <w:r w:rsidR="00995CE2" w:rsidRPr="00602BE8">
        <w:rPr>
          <w:rFonts w:hint="eastAsia"/>
        </w:rPr>
        <w:t>路径</w:t>
      </w:r>
      <w:r w:rsidRPr="00602BE8">
        <w:rPr>
          <w:rFonts w:hint="eastAsia"/>
        </w:rPr>
        <w:t>为</w:t>
      </w:r>
      <w:r w:rsidR="00995CE2" w:rsidRPr="00602BE8">
        <w:t>：</w:t>
      </w:r>
      <w:r w:rsidR="00BD5E18" w:rsidRPr="00602BE8">
        <w:rPr>
          <w:rFonts w:hint="eastAsia"/>
        </w:rPr>
        <w:t>产品审核</w:t>
      </w:r>
      <w:r w:rsidR="00995CE2" w:rsidRPr="00602BE8">
        <w:rPr>
          <w:rFonts w:hint="eastAsia"/>
        </w:rPr>
        <w:t xml:space="preserve"> -</w:t>
      </w:r>
      <w:r w:rsidR="00995CE2" w:rsidRPr="00602BE8">
        <w:t>&gt;</w:t>
      </w:r>
      <w:r w:rsidR="00995CE2" w:rsidRPr="00602BE8">
        <w:rPr>
          <w:rFonts w:hint="eastAsia"/>
        </w:rPr>
        <w:t>子票</w:t>
      </w:r>
      <w:r w:rsidRPr="00602BE8">
        <w:rPr>
          <w:rFonts w:hint="eastAsia"/>
        </w:rPr>
        <w:t>。</w:t>
      </w:r>
    </w:p>
    <w:p w14:paraId="1E9C0CF5" w14:textId="058310B9" w:rsidR="001D4ADF" w:rsidRPr="00F00A85" w:rsidRDefault="004F0416" w:rsidP="00F00A85">
      <w:pPr>
        <w:pStyle w:val="3"/>
        <w:rPr>
          <w:color w:val="auto"/>
          <w:szCs w:val="24"/>
        </w:rPr>
      </w:pPr>
      <w:bookmarkStart w:id="19" w:name="_Toc451959819"/>
      <w:r>
        <w:rPr>
          <w:noProof/>
        </w:rPr>
        <w:lastRenderedPageBreak/>
        <w:drawing>
          <wp:inline distT="0" distB="0" distL="0" distR="0" wp14:anchorId="10253139" wp14:editId="29648B1D">
            <wp:extent cx="5943600" cy="20072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A85" w:rsidRPr="00602BE8">
        <w:rPr>
          <w:rFonts w:hint="eastAsia"/>
          <w:color w:val="auto"/>
          <w:szCs w:val="24"/>
        </w:rPr>
        <w:t>子票状</w:t>
      </w:r>
      <w:r w:rsidR="00F00A85" w:rsidRPr="00602BE8">
        <w:rPr>
          <w:rFonts w:ascii="微软雅黑" w:eastAsia="微软雅黑" w:hAnsi="微软雅黑" w:cs="微软雅黑" w:hint="eastAsia"/>
          <w:color w:val="auto"/>
          <w:szCs w:val="24"/>
        </w:rPr>
        <w:t>态</w:t>
      </w:r>
      <w:bookmarkEnd w:id="19"/>
    </w:p>
    <w:p w14:paraId="04A5DD8C" w14:textId="29FC7C35" w:rsidR="00916015" w:rsidRPr="00602BE8" w:rsidRDefault="00916015" w:rsidP="00916015">
      <w:pPr>
        <w:rPr>
          <w:szCs w:val="18"/>
        </w:rPr>
      </w:pPr>
      <w:r w:rsidRPr="00602BE8">
        <w:rPr>
          <w:rFonts w:hint="eastAsia"/>
          <w:szCs w:val="18"/>
        </w:rPr>
        <w:t>子票包含待审核、拒绝、通过三种状态</w:t>
      </w:r>
    </w:p>
    <w:p w14:paraId="6A30F83B" w14:textId="18BD6D2A" w:rsidR="00916015" w:rsidRPr="00602BE8" w:rsidRDefault="001C1FF1" w:rsidP="00916015">
      <w:pPr>
        <w:pStyle w:val="4"/>
        <w:rPr>
          <w:rFonts w:eastAsia="宋体"/>
          <w:color w:val="auto"/>
        </w:rPr>
      </w:pPr>
      <w:r w:rsidRPr="00602BE8">
        <w:rPr>
          <w:rFonts w:eastAsia="宋体" w:hint="eastAsia"/>
          <w:color w:val="auto"/>
        </w:rPr>
        <w:t>待审核</w:t>
      </w:r>
    </w:p>
    <w:p w14:paraId="73AFEE5C" w14:textId="52FC4694" w:rsidR="00916015" w:rsidRPr="00602BE8" w:rsidRDefault="00995CE2" w:rsidP="002209EF">
      <w:pPr>
        <w:rPr>
          <w:szCs w:val="18"/>
        </w:rPr>
      </w:pPr>
      <w:r w:rsidRPr="00602BE8">
        <w:rPr>
          <w:rFonts w:hint="eastAsia"/>
          <w:szCs w:val="18"/>
        </w:rPr>
        <w:t>等待</w:t>
      </w:r>
      <w:r w:rsidR="00474F74" w:rsidRPr="00602BE8">
        <w:rPr>
          <w:rFonts w:hint="eastAsia"/>
          <w:szCs w:val="18"/>
        </w:rPr>
        <w:t>审核的子票，在子票审核列表中的所有子票都处于该状态。</w:t>
      </w:r>
    </w:p>
    <w:p w14:paraId="3F583416" w14:textId="583B5A9B" w:rsidR="00916015" w:rsidRPr="00602BE8" w:rsidRDefault="001C1FF1" w:rsidP="00916015">
      <w:pPr>
        <w:pStyle w:val="4"/>
        <w:rPr>
          <w:rFonts w:eastAsia="宋体"/>
          <w:color w:val="auto"/>
        </w:rPr>
      </w:pPr>
      <w:r w:rsidRPr="00602BE8">
        <w:rPr>
          <w:rFonts w:eastAsia="宋体" w:hint="eastAsia"/>
          <w:color w:val="auto"/>
        </w:rPr>
        <w:t>拒绝</w:t>
      </w:r>
    </w:p>
    <w:p w14:paraId="35D302CA" w14:textId="736A7156" w:rsidR="00916015" w:rsidRPr="00602BE8" w:rsidRDefault="005308E8" w:rsidP="002209EF">
      <w:pPr>
        <w:rPr>
          <w:sz w:val="24"/>
          <w:szCs w:val="24"/>
        </w:rPr>
      </w:pPr>
      <w:r w:rsidRPr="00602BE8">
        <w:rPr>
          <w:rFonts w:hint="eastAsia"/>
        </w:rPr>
        <w:t xml:space="preserve"> </w:t>
      </w:r>
      <w:r w:rsidR="002209EF" w:rsidRPr="00602BE8">
        <w:rPr>
          <w:rFonts w:hint="eastAsia"/>
        </w:rPr>
        <w:t>在该状态下的子票将会被平台推送回对应景区端，</w:t>
      </w:r>
      <w:r w:rsidR="00995CE2" w:rsidRPr="00602BE8">
        <w:rPr>
          <w:rFonts w:hint="eastAsia"/>
        </w:rPr>
        <w:t>推送时会附带拒绝理由，同时该子产品从子票</w:t>
      </w:r>
      <w:r w:rsidR="003B7F13" w:rsidRPr="00602BE8">
        <w:rPr>
          <w:rFonts w:hint="eastAsia"/>
        </w:rPr>
        <w:t>审核列表中消失。</w:t>
      </w:r>
    </w:p>
    <w:p w14:paraId="7B1ECE34" w14:textId="25EA538E" w:rsidR="00916015" w:rsidRPr="00602BE8" w:rsidRDefault="001C1FF1" w:rsidP="00916015">
      <w:pPr>
        <w:pStyle w:val="4"/>
        <w:rPr>
          <w:rFonts w:ascii="微软雅黑" w:eastAsia="宋体" w:hAnsi="微软雅黑" w:cs="微软雅黑"/>
          <w:color w:val="auto"/>
        </w:rPr>
      </w:pPr>
      <w:r w:rsidRPr="00602BE8">
        <w:rPr>
          <w:rFonts w:eastAsia="宋体" w:hint="eastAsia"/>
          <w:color w:val="auto"/>
        </w:rPr>
        <w:t>通过</w:t>
      </w:r>
    </w:p>
    <w:p w14:paraId="67D9A463" w14:textId="1C676FF9" w:rsidR="00916015" w:rsidRPr="00602BE8" w:rsidRDefault="00037371" w:rsidP="00916015">
      <w:r w:rsidRPr="00602BE8">
        <w:t xml:space="preserve"> </w:t>
      </w:r>
      <w:r w:rsidRPr="00602BE8">
        <w:rPr>
          <w:rFonts w:hint="eastAsia"/>
        </w:rPr>
        <w:t>在该状态下的子票将会被放入到产品组合中的子票</w:t>
      </w:r>
      <w:r w:rsidR="003128AD" w:rsidRPr="00602BE8">
        <w:rPr>
          <w:rFonts w:hint="eastAsia"/>
        </w:rPr>
        <w:t>列表</w:t>
      </w:r>
      <w:r w:rsidR="00995CE2" w:rsidRPr="00602BE8">
        <w:rPr>
          <w:rFonts w:hint="eastAsia"/>
        </w:rPr>
        <w:t>，同时从</w:t>
      </w:r>
      <w:r w:rsidR="0074145E" w:rsidRPr="00602BE8">
        <w:rPr>
          <w:rFonts w:hint="eastAsia"/>
        </w:rPr>
        <w:t>子票审核列表中消失。</w:t>
      </w:r>
    </w:p>
    <w:p w14:paraId="238461C7" w14:textId="473F56EF" w:rsidR="00466C11" w:rsidRPr="00602BE8" w:rsidRDefault="00F00A85" w:rsidP="00466C11">
      <w:pPr>
        <w:pStyle w:val="3"/>
        <w:rPr>
          <w:color w:val="auto"/>
          <w:szCs w:val="24"/>
        </w:rPr>
      </w:pPr>
      <w:bookmarkStart w:id="20" w:name="_Toc451959820"/>
      <w:r w:rsidRPr="00602BE8">
        <w:rPr>
          <w:noProof/>
          <w:color w:val="auto"/>
        </w:rPr>
        <w:drawing>
          <wp:anchor distT="0" distB="0" distL="114300" distR="114300" simplePos="0" relativeHeight="251651584" behindDoc="0" locked="0" layoutInCell="1" allowOverlap="1" wp14:anchorId="009A7037" wp14:editId="640888AF">
            <wp:simplePos x="0" y="0"/>
            <wp:positionH relativeFrom="column">
              <wp:posOffset>257175</wp:posOffset>
            </wp:positionH>
            <wp:positionV relativeFrom="paragraph">
              <wp:posOffset>528320</wp:posOffset>
            </wp:positionV>
            <wp:extent cx="3943350" cy="234061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C11" w:rsidRPr="00602BE8">
        <w:rPr>
          <w:rFonts w:hint="eastAsia"/>
          <w:color w:val="auto"/>
          <w:szCs w:val="24"/>
        </w:rPr>
        <w:t>状</w:t>
      </w:r>
      <w:r w:rsidR="00466C11" w:rsidRPr="00602BE8">
        <w:rPr>
          <w:rFonts w:ascii="微软雅黑" w:eastAsia="微软雅黑" w:hAnsi="微软雅黑" w:cs="微软雅黑" w:hint="eastAsia"/>
          <w:color w:val="auto"/>
          <w:szCs w:val="24"/>
        </w:rPr>
        <w:t>态切换</w:t>
      </w:r>
      <w:bookmarkEnd w:id="20"/>
    </w:p>
    <w:p w14:paraId="28A7D3C7" w14:textId="5087AD67" w:rsidR="0045670F" w:rsidRPr="00602BE8" w:rsidRDefault="0045670F" w:rsidP="00131F12">
      <w:pPr>
        <w:pStyle w:val="aff3"/>
        <w:numPr>
          <w:ilvl w:val="0"/>
          <w:numId w:val="1"/>
        </w:numPr>
        <w:ind w:firstLineChars="0"/>
      </w:pPr>
      <w:r w:rsidRPr="00602BE8">
        <w:t>在产品审核</w:t>
      </w:r>
      <w:r w:rsidRPr="00602BE8">
        <w:t>-&gt;</w:t>
      </w:r>
      <w:r w:rsidRPr="00602BE8">
        <w:rPr>
          <w:rFonts w:hint="eastAsia"/>
        </w:rPr>
        <w:t>子票</w:t>
      </w:r>
      <w:r w:rsidRPr="00602BE8">
        <w:t>的操作</w:t>
      </w:r>
      <w:r w:rsidRPr="00602BE8">
        <w:rPr>
          <w:rFonts w:hint="eastAsia"/>
        </w:rPr>
        <w:t>区域</w:t>
      </w:r>
      <w:r w:rsidRPr="00602BE8">
        <w:t>中，</w:t>
      </w:r>
      <w:r w:rsidR="00D16C73">
        <w:rPr>
          <w:rFonts w:hint="eastAsia"/>
        </w:rPr>
        <w:t>确认</w:t>
      </w:r>
      <w:r w:rsidRPr="00602BE8">
        <w:t>通过后，子票状态由待审核状态变为通过状态；</w:t>
      </w:r>
    </w:p>
    <w:p w14:paraId="497453E2" w14:textId="47ADB2EE" w:rsidR="0045670F" w:rsidRPr="00602BE8" w:rsidRDefault="0045670F" w:rsidP="00131F12">
      <w:pPr>
        <w:pStyle w:val="aff3"/>
        <w:numPr>
          <w:ilvl w:val="0"/>
          <w:numId w:val="1"/>
        </w:numPr>
        <w:ind w:firstLineChars="0"/>
      </w:pPr>
      <w:r w:rsidRPr="00602BE8">
        <w:rPr>
          <w:rFonts w:hint="eastAsia"/>
        </w:rPr>
        <w:lastRenderedPageBreak/>
        <w:t>在</w:t>
      </w:r>
      <w:r w:rsidRPr="00602BE8">
        <w:t>产品审核</w:t>
      </w:r>
      <w:r w:rsidRPr="00602BE8">
        <w:rPr>
          <w:rFonts w:hint="eastAsia"/>
        </w:rPr>
        <w:t>-&gt;</w:t>
      </w:r>
      <w:r w:rsidRPr="00602BE8">
        <w:rPr>
          <w:rFonts w:hint="eastAsia"/>
        </w:rPr>
        <w:t>子票</w:t>
      </w:r>
      <w:r w:rsidRPr="00602BE8">
        <w:t>的操作区域中，</w:t>
      </w:r>
      <w:r w:rsidR="00D16C73">
        <w:rPr>
          <w:rFonts w:hint="eastAsia"/>
        </w:rPr>
        <w:t>确认</w:t>
      </w:r>
      <w:r w:rsidRPr="00602BE8">
        <w:t>拒绝后，子票状态由待审核状态变为拒绝状态；</w:t>
      </w:r>
    </w:p>
    <w:p w14:paraId="0EC2CFBC" w14:textId="77777777" w:rsidR="0045670F" w:rsidRPr="00602BE8" w:rsidRDefault="0045670F" w:rsidP="00131F12">
      <w:pPr>
        <w:pStyle w:val="aff3"/>
        <w:numPr>
          <w:ilvl w:val="0"/>
          <w:numId w:val="1"/>
        </w:numPr>
        <w:ind w:firstLineChars="0"/>
      </w:pPr>
      <w:r w:rsidRPr="00602BE8">
        <w:rPr>
          <w:rFonts w:hint="eastAsia"/>
        </w:rPr>
        <w:t>在</w:t>
      </w:r>
      <w:r w:rsidRPr="00602BE8">
        <w:t>景区端重新提交子票信息至代供销平台，子票状态由拒绝状态变为待审核状态。</w:t>
      </w:r>
    </w:p>
    <w:p w14:paraId="62A80F79" w14:textId="03CED5E1" w:rsidR="006C18BD" w:rsidRPr="00602BE8" w:rsidRDefault="0045670F" w:rsidP="001D4ADF">
      <w:pPr>
        <w:pStyle w:val="3"/>
        <w:rPr>
          <w:color w:val="auto"/>
        </w:rPr>
      </w:pPr>
      <w:bookmarkStart w:id="21" w:name="_Toc451959821"/>
      <w:r w:rsidRPr="00602BE8">
        <w:rPr>
          <w:color w:val="auto"/>
        </w:rPr>
        <w:t>列表</w:t>
      </w:r>
      <w:r w:rsidR="00C35B7A">
        <w:rPr>
          <w:rFonts w:hint="eastAsia"/>
          <w:color w:val="auto"/>
        </w:rPr>
        <w:t>显示</w:t>
      </w:r>
      <w:r w:rsidR="006C18BD" w:rsidRPr="00602BE8">
        <w:rPr>
          <w:rFonts w:hint="eastAsia"/>
          <w:color w:val="auto"/>
        </w:rPr>
        <w:t>字段</w:t>
      </w:r>
      <w:bookmarkEnd w:id="21"/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675"/>
        <w:gridCol w:w="1843"/>
        <w:gridCol w:w="851"/>
        <w:gridCol w:w="5981"/>
      </w:tblGrid>
      <w:tr w:rsidR="002209EF" w:rsidRPr="00602BE8" w14:paraId="37BF3E6D" w14:textId="77777777" w:rsidTr="0045566C">
        <w:tc>
          <w:tcPr>
            <w:tcW w:w="675" w:type="dxa"/>
            <w:shd w:val="clear" w:color="auto" w:fill="D9D9D9" w:themeFill="background1" w:themeFillShade="D9"/>
          </w:tcPr>
          <w:p w14:paraId="64668D4A" w14:textId="77777777" w:rsidR="00656AB7" w:rsidRPr="00602BE8" w:rsidRDefault="00656AB7" w:rsidP="00DB47E1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4D474525" w14:textId="77777777" w:rsidR="00656AB7" w:rsidRPr="00602BE8" w:rsidRDefault="003F09FB" w:rsidP="00332A0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14:paraId="4234808C" w14:textId="77777777" w:rsidR="00656AB7" w:rsidRPr="00602BE8" w:rsidRDefault="00DB47E1" w:rsidP="00DB47E1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来源</w:t>
            </w:r>
          </w:p>
        </w:tc>
        <w:tc>
          <w:tcPr>
            <w:tcW w:w="5981" w:type="dxa"/>
            <w:shd w:val="clear" w:color="auto" w:fill="D9D9D9" w:themeFill="background1" w:themeFillShade="D9"/>
          </w:tcPr>
          <w:p w14:paraId="7334481C" w14:textId="77777777" w:rsidR="00656AB7" w:rsidRPr="00602BE8" w:rsidRDefault="00656AB7" w:rsidP="00DB47E1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45670F" w:rsidRPr="00602BE8" w14:paraId="5D636997" w14:textId="77777777" w:rsidTr="0045670F">
        <w:trPr>
          <w:trHeight w:val="301"/>
        </w:trPr>
        <w:tc>
          <w:tcPr>
            <w:tcW w:w="675" w:type="dxa"/>
          </w:tcPr>
          <w:p w14:paraId="3ECAB6F0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843" w:type="dxa"/>
          </w:tcPr>
          <w:p w14:paraId="01D8D8C7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子票编号</w:t>
            </w:r>
          </w:p>
        </w:tc>
        <w:tc>
          <w:tcPr>
            <w:tcW w:w="851" w:type="dxa"/>
          </w:tcPr>
          <w:p w14:paraId="7700F79F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7B288AD8" w14:textId="77777777" w:rsidR="0045670F" w:rsidRPr="00602BE8" w:rsidRDefault="0045670F" w:rsidP="003A7DDC">
            <w:pPr>
              <w:spacing w:line="240" w:lineRule="auto"/>
              <w:rPr>
                <w:szCs w:val="24"/>
              </w:rPr>
            </w:pPr>
            <w:r w:rsidRPr="00602BE8">
              <w:rPr>
                <w:rFonts w:hint="eastAsia"/>
                <w:szCs w:val="18"/>
              </w:rPr>
              <w:t>由</w:t>
            </w:r>
            <w:r w:rsidRPr="00602BE8">
              <w:rPr>
                <w:szCs w:val="18"/>
              </w:rPr>
              <w:t>景区端生成，</w:t>
            </w:r>
            <w:r w:rsidRPr="00602BE8">
              <w:rPr>
                <w:rFonts w:hint="eastAsia"/>
                <w:szCs w:val="18"/>
              </w:rPr>
              <w:t>字段</w:t>
            </w:r>
            <w:r w:rsidRPr="00602BE8">
              <w:rPr>
                <w:szCs w:val="18"/>
              </w:rPr>
              <w:t>规范详见景区端说明</w:t>
            </w:r>
          </w:p>
        </w:tc>
      </w:tr>
      <w:tr w:rsidR="0045670F" w:rsidRPr="00602BE8" w14:paraId="7178BC6C" w14:textId="77777777" w:rsidTr="0045566C">
        <w:tc>
          <w:tcPr>
            <w:tcW w:w="675" w:type="dxa"/>
          </w:tcPr>
          <w:p w14:paraId="49D6C010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843" w:type="dxa"/>
          </w:tcPr>
          <w:p w14:paraId="4E930977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子票名称</w:t>
            </w:r>
          </w:p>
        </w:tc>
        <w:tc>
          <w:tcPr>
            <w:tcW w:w="851" w:type="dxa"/>
          </w:tcPr>
          <w:p w14:paraId="79DF0A65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7C9EC1AB" w14:textId="77777777" w:rsidR="0045670F" w:rsidRPr="00602BE8" w:rsidRDefault="0045670F" w:rsidP="0045670F">
            <w:pPr>
              <w:rPr>
                <w:szCs w:val="18"/>
              </w:rPr>
            </w:pPr>
          </w:p>
        </w:tc>
      </w:tr>
      <w:tr w:rsidR="0045670F" w:rsidRPr="00602BE8" w14:paraId="7BB83389" w14:textId="77777777" w:rsidTr="0045566C">
        <w:tc>
          <w:tcPr>
            <w:tcW w:w="675" w:type="dxa"/>
          </w:tcPr>
          <w:p w14:paraId="3FE16C74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843" w:type="dxa"/>
          </w:tcPr>
          <w:p w14:paraId="460A634D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景区公司</w:t>
            </w:r>
          </w:p>
        </w:tc>
        <w:tc>
          <w:tcPr>
            <w:tcW w:w="851" w:type="dxa"/>
          </w:tcPr>
          <w:p w14:paraId="17904D8D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15FBE621" w14:textId="77777777" w:rsidR="0045670F" w:rsidRPr="00602BE8" w:rsidRDefault="0045670F" w:rsidP="0045670F">
            <w:pPr>
              <w:rPr>
                <w:szCs w:val="18"/>
              </w:rPr>
            </w:pPr>
          </w:p>
        </w:tc>
      </w:tr>
      <w:tr w:rsidR="0045670F" w:rsidRPr="00602BE8" w14:paraId="2A439149" w14:textId="77777777" w:rsidTr="0045566C">
        <w:tc>
          <w:tcPr>
            <w:tcW w:w="675" w:type="dxa"/>
          </w:tcPr>
          <w:p w14:paraId="649E0DC5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4</w:t>
            </w:r>
          </w:p>
        </w:tc>
        <w:tc>
          <w:tcPr>
            <w:tcW w:w="1843" w:type="dxa"/>
          </w:tcPr>
          <w:p w14:paraId="1E833A46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所属景区</w:t>
            </w:r>
          </w:p>
        </w:tc>
        <w:tc>
          <w:tcPr>
            <w:tcW w:w="851" w:type="dxa"/>
          </w:tcPr>
          <w:p w14:paraId="2B5F6500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05B2751D" w14:textId="77777777" w:rsidR="0045670F" w:rsidRPr="00602BE8" w:rsidRDefault="0045670F" w:rsidP="004A5B1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</w:t>
            </w:r>
            <w:r w:rsidR="004A5B1B" w:rsidRPr="00602BE8">
              <w:rPr>
                <w:rFonts w:hint="eastAsia"/>
                <w:szCs w:val="18"/>
              </w:rPr>
              <w:t>名称之间</w:t>
            </w:r>
            <w:r w:rsidR="004A5B1B" w:rsidRPr="00602BE8">
              <w:rPr>
                <w:szCs w:val="18"/>
              </w:rPr>
              <w:t>用</w:t>
            </w:r>
            <w:r w:rsidR="004A5B1B" w:rsidRPr="00602BE8">
              <w:rPr>
                <w:szCs w:val="18"/>
              </w:rPr>
              <w:t>“</w:t>
            </w:r>
            <w:r w:rsidR="004A5B1B" w:rsidRPr="00602BE8">
              <w:rPr>
                <w:rFonts w:hint="eastAsia"/>
                <w:szCs w:val="18"/>
              </w:rPr>
              <w:t>、</w:t>
            </w:r>
            <w:r w:rsidR="004A5B1B" w:rsidRPr="00602BE8">
              <w:rPr>
                <w:szCs w:val="18"/>
              </w:rPr>
              <w:t>”</w:t>
            </w:r>
            <w:r w:rsidR="004A5B1B" w:rsidRPr="00602BE8">
              <w:rPr>
                <w:rFonts w:hint="eastAsia"/>
                <w:szCs w:val="18"/>
              </w:rPr>
              <w:t>隔开</w:t>
            </w:r>
            <w:r w:rsidR="004A5B1B"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（点击弹出窗口显示出所有景区）</w:t>
            </w:r>
          </w:p>
        </w:tc>
      </w:tr>
      <w:tr w:rsidR="0045670F" w:rsidRPr="00602BE8" w14:paraId="2FCF6E3B" w14:textId="77777777" w:rsidTr="0045566C">
        <w:tc>
          <w:tcPr>
            <w:tcW w:w="675" w:type="dxa"/>
          </w:tcPr>
          <w:p w14:paraId="7D295663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5</w:t>
            </w:r>
          </w:p>
        </w:tc>
        <w:tc>
          <w:tcPr>
            <w:tcW w:w="1843" w:type="dxa"/>
          </w:tcPr>
          <w:p w14:paraId="35E40F00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包含景点</w:t>
            </w:r>
          </w:p>
        </w:tc>
        <w:tc>
          <w:tcPr>
            <w:tcW w:w="851" w:type="dxa"/>
          </w:tcPr>
          <w:p w14:paraId="0920305F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32EC56EC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</w:t>
            </w:r>
            <w:r w:rsidR="004A5B1B" w:rsidRPr="00602BE8">
              <w:rPr>
                <w:rFonts w:hint="eastAsia"/>
                <w:szCs w:val="18"/>
              </w:rPr>
              <w:t>名称之间</w:t>
            </w:r>
            <w:r w:rsidR="004A5B1B" w:rsidRPr="00602BE8">
              <w:rPr>
                <w:szCs w:val="18"/>
              </w:rPr>
              <w:t>用</w:t>
            </w:r>
            <w:r w:rsidR="004A5B1B" w:rsidRPr="00602BE8">
              <w:rPr>
                <w:szCs w:val="18"/>
              </w:rPr>
              <w:t>“</w:t>
            </w:r>
            <w:r w:rsidR="004A5B1B" w:rsidRPr="00602BE8">
              <w:rPr>
                <w:rFonts w:hint="eastAsia"/>
                <w:szCs w:val="18"/>
              </w:rPr>
              <w:t>、</w:t>
            </w:r>
            <w:r w:rsidR="004A5B1B" w:rsidRPr="00602BE8">
              <w:rPr>
                <w:szCs w:val="18"/>
              </w:rPr>
              <w:t>”</w:t>
            </w:r>
            <w:r w:rsidR="004A5B1B" w:rsidRPr="00602BE8">
              <w:rPr>
                <w:rFonts w:hint="eastAsia"/>
                <w:szCs w:val="18"/>
              </w:rPr>
              <w:t>隔开</w:t>
            </w:r>
            <w:r w:rsidR="004A5B1B"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（点击弹出窗口显示出所有景点）</w:t>
            </w:r>
          </w:p>
        </w:tc>
      </w:tr>
      <w:tr w:rsidR="0045670F" w:rsidRPr="00602BE8" w14:paraId="00882544" w14:textId="77777777" w:rsidTr="0045566C">
        <w:tc>
          <w:tcPr>
            <w:tcW w:w="675" w:type="dxa"/>
          </w:tcPr>
          <w:p w14:paraId="43C4A6C0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6</w:t>
            </w:r>
          </w:p>
        </w:tc>
        <w:tc>
          <w:tcPr>
            <w:tcW w:w="1843" w:type="dxa"/>
          </w:tcPr>
          <w:p w14:paraId="6A3DDB01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可联票供应商</w:t>
            </w:r>
          </w:p>
        </w:tc>
        <w:tc>
          <w:tcPr>
            <w:tcW w:w="851" w:type="dxa"/>
          </w:tcPr>
          <w:p w14:paraId="6207AB99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5B4EFE8C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</w:t>
            </w:r>
            <w:r w:rsidR="004A5B1B" w:rsidRPr="00602BE8">
              <w:rPr>
                <w:rFonts w:hint="eastAsia"/>
                <w:szCs w:val="18"/>
              </w:rPr>
              <w:t>名称之间</w:t>
            </w:r>
            <w:r w:rsidR="004A5B1B" w:rsidRPr="00602BE8">
              <w:rPr>
                <w:szCs w:val="18"/>
              </w:rPr>
              <w:t>用</w:t>
            </w:r>
            <w:r w:rsidR="004A5B1B" w:rsidRPr="00602BE8">
              <w:rPr>
                <w:szCs w:val="18"/>
              </w:rPr>
              <w:t>“</w:t>
            </w:r>
            <w:r w:rsidR="004A5B1B" w:rsidRPr="00602BE8">
              <w:rPr>
                <w:rFonts w:hint="eastAsia"/>
                <w:szCs w:val="18"/>
              </w:rPr>
              <w:t>、</w:t>
            </w:r>
            <w:r w:rsidR="004A5B1B" w:rsidRPr="00602BE8">
              <w:rPr>
                <w:szCs w:val="18"/>
              </w:rPr>
              <w:t>”</w:t>
            </w:r>
            <w:r w:rsidR="004A5B1B" w:rsidRPr="00602BE8">
              <w:rPr>
                <w:rFonts w:hint="eastAsia"/>
                <w:szCs w:val="18"/>
              </w:rPr>
              <w:t>隔开</w:t>
            </w:r>
            <w:r w:rsidR="004A5B1B"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（点击弹出窗口显示出所有供应商）</w:t>
            </w:r>
          </w:p>
        </w:tc>
      </w:tr>
      <w:tr w:rsidR="0045670F" w:rsidRPr="00602BE8" w14:paraId="63BC7062" w14:textId="77777777" w:rsidTr="0045566C">
        <w:tc>
          <w:tcPr>
            <w:tcW w:w="675" w:type="dxa"/>
          </w:tcPr>
          <w:p w14:paraId="020A6478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7</w:t>
            </w:r>
          </w:p>
        </w:tc>
        <w:tc>
          <w:tcPr>
            <w:tcW w:w="1843" w:type="dxa"/>
          </w:tcPr>
          <w:p w14:paraId="63BCFD00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场次</w:t>
            </w:r>
          </w:p>
        </w:tc>
        <w:tc>
          <w:tcPr>
            <w:tcW w:w="851" w:type="dxa"/>
          </w:tcPr>
          <w:p w14:paraId="6442D12F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725FE40B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仅演艺票有该信息</w:t>
            </w:r>
            <w:r w:rsidR="004A5B1B" w:rsidRPr="00602BE8">
              <w:rPr>
                <w:rFonts w:hint="eastAsia"/>
                <w:szCs w:val="18"/>
              </w:rPr>
              <w:t>，</w:t>
            </w:r>
            <w:r w:rsidR="004A5B1B" w:rsidRPr="00602BE8">
              <w:rPr>
                <w:szCs w:val="18"/>
              </w:rPr>
              <w:t>没有该信息时，默认显示</w:t>
            </w:r>
            <w:r w:rsidR="004A5B1B" w:rsidRPr="00602BE8">
              <w:rPr>
                <w:szCs w:val="18"/>
              </w:rPr>
              <w:t>“/”</w:t>
            </w:r>
          </w:p>
        </w:tc>
      </w:tr>
      <w:tr w:rsidR="0045670F" w:rsidRPr="00602BE8" w14:paraId="11EC4D7B" w14:textId="77777777" w:rsidTr="0045566C">
        <w:tc>
          <w:tcPr>
            <w:tcW w:w="675" w:type="dxa"/>
          </w:tcPr>
          <w:p w14:paraId="4F303924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8</w:t>
            </w:r>
          </w:p>
        </w:tc>
        <w:tc>
          <w:tcPr>
            <w:tcW w:w="1843" w:type="dxa"/>
          </w:tcPr>
          <w:p w14:paraId="080CF63E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区域</w:t>
            </w:r>
          </w:p>
        </w:tc>
        <w:tc>
          <w:tcPr>
            <w:tcW w:w="851" w:type="dxa"/>
          </w:tcPr>
          <w:p w14:paraId="744F6C08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25F061FF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仅演艺票有该信息</w:t>
            </w:r>
            <w:r w:rsidR="004A5B1B" w:rsidRPr="00602BE8">
              <w:rPr>
                <w:rFonts w:hint="eastAsia"/>
                <w:szCs w:val="18"/>
              </w:rPr>
              <w:t>，</w:t>
            </w:r>
            <w:r w:rsidR="004A5B1B" w:rsidRPr="00602BE8">
              <w:rPr>
                <w:szCs w:val="18"/>
              </w:rPr>
              <w:t>没有该信息时，默认显示</w:t>
            </w:r>
            <w:r w:rsidR="004A5B1B" w:rsidRPr="00602BE8">
              <w:rPr>
                <w:szCs w:val="18"/>
              </w:rPr>
              <w:t>“/”</w:t>
            </w:r>
          </w:p>
        </w:tc>
      </w:tr>
      <w:tr w:rsidR="0045670F" w:rsidRPr="00602BE8" w14:paraId="20F146F4" w14:textId="77777777" w:rsidTr="0045566C">
        <w:tc>
          <w:tcPr>
            <w:tcW w:w="675" w:type="dxa"/>
          </w:tcPr>
          <w:p w14:paraId="316512FE" w14:textId="77777777" w:rsidR="0045670F" w:rsidRPr="00602BE8" w:rsidRDefault="0045670F" w:rsidP="0045670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9</w:t>
            </w:r>
          </w:p>
        </w:tc>
        <w:tc>
          <w:tcPr>
            <w:tcW w:w="1843" w:type="dxa"/>
          </w:tcPr>
          <w:p w14:paraId="0D9673AB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当日购买时间节点</w:t>
            </w:r>
          </w:p>
        </w:tc>
        <w:tc>
          <w:tcPr>
            <w:tcW w:w="851" w:type="dxa"/>
          </w:tcPr>
          <w:p w14:paraId="5FE00EFB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31ABA54D" w14:textId="77777777" w:rsidR="0045670F" w:rsidRPr="00602BE8" w:rsidRDefault="004A5B1B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格式</w:t>
            </w:r>
            <w:r w:rsidRPr="00602BE8">
              <w:rPr>
                <w:szCs w:val="18"/>
              </w:rPr>
              <w:t>为</w:t>
            </w:r>
            <w:r w:rsidRPr="00602BE8">
              <w:rPr>
                <w:rFonts w:hint="eastAsia"/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XX:XX</w:t>
            </w:r>
            <w:r w:rsidRPr="00602BE8">
              <w:rPr>
                <w:rFonts w:hint="eastAsia"/>
                <w:szCs w:val="18"/>
              </w:rPr>
              <w:t>前”，</w:t>
            </w:r>
            <w:r w:rsidRPr="00602BE8">
              <w:rPr>
                <w:szCs w:val="18"/>
              </w:rPr>
              <w:t>范围在</w:t>
            </w:r>
            <w:r w:rsidRPr="00602BE8">
              <w:rPr>
                <w:rFonts w:hint="eastAsia"/>
                <w:szCs w:val="18"/>
              </w:rPr>
              <w:t>00:00~</w:t>
            </w:r>
            <w:r w:rsidRPr="00602BE8">
              <w:rPr>
                <w:szCs w:val="18"/>
              </w:rPr>
              <w:t>23</w:t>
            </w:r>
            <w:r w:rsidRPr="00602BE8">
              <w:rPr>
                <w:rFonts w:hint="eastAsia"/>
                <w:szCs w:val="18"/>
              </w:rPr>
              <w:t>:59</w:t>
            </w:r>
            <w:r w:rsidRPr="00602BE8">
              <w:rPr>
                <w:rFonts w:hint="eastAsia"/>
                <w:szCs w:val="18"/>
              </w:rPr>
              <w:t>之间</w:t>
            </w:r>
          </w:p>
        </w:tc>
      </w:tr>
      <w:tr w:rsidR="00CA1B71" w:rsidRPr="00166DA4" w14:paraId="4A08BBBA" w14:textId="77777777" w:rsidTr="0045566C">
        <w:tc>
          <w:tcPr>
            <w:tcW w:w="675" w:type="dxa"/>
          </w:tcPr>
          <w:p w14:paraId="121F1BFA" w14:textId="557FDB1E" w:rsidR="00CA1B71" w:rsidRPr="00166DA4" w:rsidRDefault="00CA1B71" w:rsidP="0045670F">
            <w:pPr>
              <w:jc w:val="center"/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10</w:t>
            </w:r>
          </w:p>
        </w:tc>
        <w:tc>
          <w:tcPr>
            <w:tcW w:w="1843" w:type="dxa"/>
          </w:tcPr>
          <w:p w14:paraId="4E80FFD0" w14:textId="655CC020" w:rsidR="00CA1B71" w:rsidRPr="00166DA4" w:rsidRDefault="00CA1B71" w:rsidP="003A7DDC">
            <w:pPr>
              <w:jc w:val="center"/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游玩时长</w:t>
            </w:r>
          </w:p>
        </w:tc>
        <w:tc>
          <w:tcPr>
            <w:tcW w:w="851" w:type="dxa"/>
          </w:tcPr>
          <w:p w14:paraId="45E2BF08" w14:textId="687F0F97" w:rsidR="00CA1B71" w:rsidRPr="00166DA4" w:rsidRDefault="00CA1B71" w:rsidP="0045670F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26C76209" w14:textId="6C1AC1C2" w:rsidR="00CA1B71" w:rsidRPr="00166DA4" w:rsidRDefault="00103799" w:rsidP="0045670F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与单票一致</w:t>
            </w:r>
          </w:p>
        </w:tc>
      </w:tr>
      <w:tr w:rsidR="0045670F" w:rsidRPr="00602BE8" w14:paraId="3A89DFE0" w14:textId="77777777" w:rsidTr="0045566C">
        <w:tc>
          <w:tcPr>
            <w:tcW w:w="675" w:type="dxa"/>
          </w:tcPr>
          <w:p w14:paraId="633BB928" w14:textId="78A2B87B" w:rsidR="0045670F" w:rsidRPr="00602BE8" w:rsidRDefault="00CA1B71" w:rsidP="0045670F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11</w:t>
            </w:r>
          </w:p>
        </w:tc>
        <w:tc>
          <w:tcPr>
            <w:tcW w:w="1843" w:type="dxa"/>
          </w:tcPr>
          <w:p w14:paraId="053B2E6B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票型</w:t>
            </w:r>
          </w:p>
        </w:tc>
        <w:tc>
          <w:tcPr>
            <w:tcW w:w="851" w:type="dxa"/>
          </w:tcPr>
          <w:p w14:paraId="4A706E27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563E993F" w14:textId="77777777" w:rsidR="0045670F" w:rsidRPr="00602BE8" w:rsidRDefault="0045670F" w:rsidP="0045670F">
            <w:pPr>
              <w:rPr>
                <w:szCs w:val="18"/>
              </w:rPr>
            </w:pPr>
          </w:p>
        </w:tc>
      </w:tr>
      <w:tr w:rsidR="0045670F" w:rsidRPr="00602BE8" w14:paraId="2A853D7A" w14:textId="77777777" w:rsidTr="0045566C">
        <w:tc>
          <w:tcPr>
            <w:tcW w:w="675" w:type="dxa"/>
          </w:tcPr>
          <w:p w14:paraId="565E73FC" w14:textId="20445A6A" w:rsidR="0045670F" w:rsidRPr="00602BE8" w:rsidRDefault="00CA1B71" w:rsidP="0045670F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12</w:t>
            </w:r>
          </w:p>
        </w:tc>
        <w:tc>
          <w:tcPr>
            <w:tcW w:w="1843" w:type="dxa"/>
          </w:tcPr>
          <w:p w14:paraId="00945BB3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门市价</w:t>
            </w:r>
          </w:p>
        </w:tc>
        <w:tc>
          <w:tcPr>
            <w:tcW w:w="851" w:type="dxa"/>
          </w:tcPr>
          <w:p w14:paraId="568E8AA3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35697A4A" w14:textId="77777777" w:rsidR="0045670F" w:rsidRPr="00602BE8" w:rsidRDefault="004A5B1B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精确到</w:t>
            </w:r>
            <w:r w:rsidRPr="00602BE8">
              <w:rPr>
                <w:szCs w:val="18"/>
              </w:rPr>
              <w:t>小数点后两位</w:t>
            </w:r>
            <w:r w:rsidRPr="00602BE8">
              <w:rPr>
                <w:rFonts w:hint="eastAsia"/>
                <w:szCs w:val="18"/>
              </w:rPr>
              <w:t>，</w:t>
            </w:r>
            <w:r w:rsidRPr="00602BE8">
              <w:rPr>
                <w:szCs w:val="18"/>
              </w:rPr>
              <w:t>包括人民币符号</w:t>
            </w:r>
            <w:r w:rsidRPr="00602BE8">
              <w:rPr>
                <w:rFonts w:hint="eastAsia"/>
                <w:szCs w:val="18"/>
              </w:rPr>
              <w:t>¥</w:t>
            </w:r>
          </w:p>
        </w:tc>
      </w:tr>
      <w:tr w:rsidR="0045670F" w:rsidRPr="00602BE8" w14:paraId="1E824AD3" w14:textId="77777777" w:rsidTr="0045566C">
        <w:tc>
          <w:tcPr>
            <w:tcW w:w="675" w:type="dxa"/>
          </w:tcPr>
          <w:p w14:paraId="54944DEE" w14:textId="39A82188" w:rsidR="0045670F" w:rsidRPr="00602BE8" w:rsidRDefault="00CA1B71" w:rsidP="0045670F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13</w:t>
            </w:r>
          </w:p>
        </w:tc>
        <w:tc>
          <w:tcPr>
            <w:tcW w:w="1843" w:type="dxa"/>
          </w:tcPr>
          <w:p w14:paraId="587E90C8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建议零售价</w:t>
            </w:r>
          </w:p>
        </w:tc>
        <w:tc>
          <w:tcPr>
            <w:tcW w:w="851" w:type="dxa"/>
          </w:tcPr>
          <w:p w14:paraId="0A852306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309D52E8" w14:textId="77777777" w:rsidR="0045670F" w:rsidRPr="00602BE8" w:rsidRDefault="004A5B1B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精确到</w:t>
            </w:r>
            <w:r w:rsidRPr="00602BE8">
              <w:rPr>
                <w:szCs w:val="18"/>
              </w:rPr>
              <w:t>小数点后两位</w:t>
            </w:r>
            <w:r w:rsidRPr="00602BE8">
              <w:rPr>
                <w:rFonts w:hint="eastAsia"/>
                <w:szCs w:val="18"/>
              </w:rPr>
              <w:t>，</w:t>
            </w:r>
            <w:r w:rsidRPr="00602BE8">
              <w:rPr>
                <w:szCs w:val="18"/>
              </w:rPr>
              <w:t>包括人民币符号</w:t>
            </w:r>
            <w:r w:rsidRPr="00602BE8">
              <w:rPr>
                <w:rFonts w:hint="eastAsia"/>
                <w:szCs w:val="18"/>
              </w:rPr>
              <w:t>¥</w:t>
            </w:r>
          </w:p>
        </w:tc>
      </w:tr>
      <w:tr w:rsidR="0045670F" w:rsidRPr="008B71F8" w14:paraId="7071CD27" w14:textId="77777777" w:rsidTr="0045566C">
        <w:tc>
          <w:tcPr>
            <w:tcW w:w="675" w:type="dxa"/>
          </w:tcPr>
          <w:p w14:paraId="077D5181" w14:textId="076AAD7D" w:rsidR="0045670F" w:rsidRPr="008B71F8" w:rsidRDefault="00CA1B71" w:rsidP="0045670F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14</w:t>
            </w:r>
          </w:p>
        </w:tc>
        <w:tc>
          <w:tcPr>
            <w:tcW w:w="1843" w:type="dxa"/>
          </w:tcPr>
          <w:p w14:paraId="6DAC74F6" w14:textId="77777777" w:rsidR="0045670F" w:rsidRPr="008B71F8" w:rsidRDefault="009F5957" w:rsidP="003A7DDC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底价</w:t>
            </w:r>
          </w:p>
        </w:tc>
        <w:tc>
          <w:tcPr>
            <w:tcW w:w="851" w:type="dxa"/>
          </w:tcPr>
          <w:p w14:paraId="0C0FFCED" w14:textId="77777777" w:rsidR="0045670F" w:rsidRPr="008B71F8" w:rsidRDefault="0045670F" w:rsidP="0045670F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景区端</w:t>
            </w:r>
          </w:p>
        </w:tc>
        <w:tc>
          <w:tcPr>
            <w:tcW w:w="5981" w:type="dxa"/>
          </w:tcPr>
          <w:p w14:paraId="5C66D7CD" w14:textId="77777777" w:rsidR="0045670F" w:rsidRPr="008B71F8" w:rsidRDefault="004A5B1B" w:rsidP="0045670F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精确到</w:t>
            </w:r>
            <w:r w:rsidRPr="008B71F8">
              <w:rPr>
                <w:szCs w:val="18"/>
              </w:rPr>
              <w:t>小数点后两位</w:t>
            </w:r>
            <w:r w:rsidRPr="008B71F8">
              <w:rPr>
                <w:rFonts w:hint="eastAsia"/>
                <w:szCs w:val="18"/>
              </w:rPr>
              <w:t>，</w:t>
            </w:r>
            <w:r w:rsidRPr="008B71F8">
              <w:rPr>
                <w:szCs w:val="18"/>
              </w:rPr>
              <w:t>包括人民币符号</w:t>
            </w:r>
            <w:r w:rsidRPr="008B71F8">
              <w:rPr>
                <w:rFonts w:hint="eastAsia"/>
                <w:szCs w:val="18"/>
              </w:rPr>
              <w:t>¥</w:t>
            </w:r>
          </w:p>
        </w:tc>
      </w:tr>
      <w:tr w:rsidR="0045670F" w:rsidRPr="00602BE8" w14:paraId="43574B40" w14:textId="77777777" w:rsidTr="0045566C">
        <w:tc>
          <w:tcPr>
            <w:tcW w:w="675" w:type="dxa"/>
          </w:tcPr>
          <w:p w14:paraId="58D850C5" w14:textId="47CA06B1" w:rsidR="0045670F" w:rsidRPr="00602BE8" w:rsidRDefault="00CA1B71" w:rsidP="0045670F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15</w:t>
            </w:r>
          </w:p>
        </w:tc>
        <w:tc>
          <w:tcPr>
            <w:tcW w:w="1843" w:type="dxa"/>
          </w:tcPr>
          <w:p w14:paraId="7D9F7C4A" w14:textId="77777777" w:rsidR="0045670F" w:rsidRPr="00602BE8" w:rsidRDefault="0045670F" w:rsidP="003A7DDC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操作</w:t>
            </w:r>
          </w:p>
        </w:tc>
        <w:tc>
          <w:tcPr>
            <w:tcW w:w="851" w:type="dxa"/>
          </w:tcPr>
          <w:p w14:paraId="6A702435" w14:textId="77777777" w:rsidR="0045670F" w:rsidRPr="00602BE8" w:rsidRDefault="0045670F" w:rsidP="0045670F">
            <w:pPr>
              <w:rPr>
                <w:szCs w:val="18"/>
              </w:rPr>
            </w:pPr>
          </w:p>
        </w:tc>
        <w:tc>
          <w:tcPr>
            <w:tcW w:w="5981" w:type="dxa"/>
          </w:tcPr>
          <w:p w14:paraId="6B29F2DF" w14:textId="77777777" w:rsidR="0045670F" w:rsidRPr="00602BE8" w:rsidRDefault="0045670F" w:rsidP="0045670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通过按钮、拒绝按钮</w:t>
            </w:r>
          </w:p>
        </w:tc>
      </w:tr>
    </w:tbl>
    <w:p w14:paraId="680F6F28" w14:textId="33283855" w:rsidR="00EB036A" w:rsidRPr="008B71F8" w:rsidRDefault="00EB036A" w:rsidP="00EB036A">
      <w:pPr>
        <w:pStyle w:val="3"/>
        <w:rPr>
          <w:color w:val="auto"/>
        </w:rPr>
      </w:pPr>
      <w:bookmarkStart w:id="22" w:name="_Toc451959822"/>
      <w:r w:rsidRPr="008B71F8">
        <w:rPr>
          <w:rFonts w:hint="eastAsia"/>
          <w:color w:val="auto"/>
        </w:rPr>
        <w:t>字段</w:t>
      </w:r>
      <w:r w:rsidRPr="008B71F8">
        <w:rPr>
          <w:color w:val="auto"/>
        </w:rPr>
        <w:t>输入规范</w:t>
      </w:r>
      <w:bookmarkEnd w:id="22"/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566"/>
        <w:gridCol w:w="1290"/>
        <w:gridCol w:w="2930"/>
        <w:gridCol w:w="4790"/>
      </w:tblGrid>
      <w:tr w:rsidR="00823AF7" w:rsidRPr="008B71F8" w14:paraId="0BB856B9" w14:textId="77777777" w:rsidTr="00EB036A">
        <w:tc>
          <w:tcPr>
            <w:tcW w:w="566" w:type="dxa"/>
            <w:shd w:val="clear" w:color="auto" w:fill="D9D9D9" w:themeFill="background1" w:themeFillShade="D9"/>
          </w:tcPr>
          <w:p w14:paraId="53DDA868" w14:textId="77777777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序号</w:t>
            </w:r>
          </w:p>
        </w:tc>
        <w:tc>
          <w:tcPr>
            <w:tcW w:w="1290" w:type="dxa"/>
            <w:shd w:val="clear" w:color="auto" w:fill="D9D9D9" w:themeFill="background1" w:themeFillShade="D9"/>
          </w:tcPr>
          <w:p w14:paraId="79928840" w14:textId="77777777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2930" w:type="dxa"/>
            <w:shd w:val="clear" w:color="auto" w:fill="D9D9D9" w:themeFill="background1" w:themeFillShade="D9"/>
          </w:tcPr>
          <w:p w14:paraId="06078018" w14:textId="5EA98872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默认</w:t>
            </w:r>
            <w:r w:rsidRPr="008B71F8">
              <w:rPr>
                <w:szCs w:val="18"/>
              </w:rPr>
              <w:t>提示内容</w:t>
            </w:r>
          </w:p>
        </w:tc>
        <w:tc>
          <w:tcPr>
            <w:tcW w:w="4790" w:type="dxa"/>
            <w:shd w:val="clear" w:color="auto" w:fill="D9D9D9" w:themeFill="background1" w:themeFillShade="D9"/>
          </w:tcPr>
          <w:p w14:paraId="67D5AF70" w14:textId="44D04C2F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输入规范</w:t>
            </w:r>
          </w:p>
        </w:tc>
      </w:tr>
      <w:tr w:rsidR="00823AF7" w:rsidRPr="008B71F8" w14:paraId="6FEF4E68" w14:textId="77777777" w:rsidTr="00EB036A">
        <w:trPr>
          <w:trHeight w:val="301"/>
        </w:trPr>
        <w:tc>
          <w:tcPr>
            <w:tcW w:w="566" w:type="dxa"/>
          </w:tcPr>
          <w:p w14:paraId="39E3B46D" w14:textId="77777777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1</w:t>
            </w:r>
          </w:p>
        </w:tc>
        <w:tc>
          <w:tcPr>
            <w:tcW w:w="1290" w:type="dxa"/>
          </w:tcPr>
          <w:p w14:paraId="6F8D7C6E" w14:textId="7575FA93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拒绝理由</w:t>
            </w:r>
          </w:p>
        </w:tc>
        <w:tc>
          <w:tcPr>
            <w:tcW w:w="2930" w:type="dxa"/>
          </w:tcPr>
          <w:p w14:paraId="1F74F9CE" w14:textId="55AB32FE" w:rsidR="00EB036A" w:rsidRPr="008B71F8" w:rsidRDefault="00EB036A" w:rsidP="00987A15">
            <w:pPr>
              <w:spacing w:line="240" w:lineRule="auto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请输入</w:t>
            </w:r>
            <w:r w:rsidRPr="008B71F8">
              <w:rPr>
                <w:szCs w:val="18"/>
              </w:rPr>
              <w:t>拒绝理由，最多可输入</w:t>
            </w:r>
            <w:r w:rsidRPr="008B71F8">
              <w:rPr>
                <w:rFonts w:hint="eastAsia"/>
                <w:szCs w:val="18"/>
              </w:rPr>
              <w:t>200</w:t>
            </w:r>
            <w:r w:rsidRPr="008B71F8">
              <w:rPr>
                <w:rFonts w:hint="eastAsia"/>
                <w:szCs w:val="18"/>
              </w:rPr>
              <w:t>个</w:t>
            </w:r>
            <w:r w:rsidRPr="008B71F8">
              <w:rPr>
                <w:szCs w:val="18"/>
              </w:rPr>
              <w:t>字符。</w:t>
            </w:r>
          </w:p>
        </w:tc>
        <w:tc>
          <w:tcPr>
            <w:tcW w:w="4790" w:type="dxa"/>
          </w:tcPr>
          <w:p w14:paraId="63F60373" w14:textId="618CBCAB" w:rsidR="00EB036A" w:rsidRPr="008B71F8" w:rsidRDefault="00EB036A" w:rsidP="00987A15">
            <w:pPr>
              <w:spacing w:line="240" w:lineRule="auto"/>
              <w:rPr>
                <w:szCs w:val="24"/>
              </w:rPr>
            </w:pPr>
            <w:r w:rsidRPr="008B71F8">
              <w:rPr>
                <w:rFonts w:hint="eastAsia"/>
                <w:szCs w:val="18"/>
              </w:rPr>
              <w:t>最高限</w:t>
            </w:r>
            <w:r w:rsidR="00823AF7" w:rsidRPr="008B71F8">
              <w:rPr>
                <w:rFonts w:hint="eastAsia"/>
                <w:szCs w:val="18"/>
              </w:rPr>
              <w:t>输入</w:t>
            </w:r>
            <w:r w:rsidRPr="008B71F8">
              <w:rPr>
                <w:rFonts w:hint="eastAsia"/>
                <w:szCs w:val="18"/>
              </w:rPr>
              <w:t>200</w:t>
            </w:r>
            <w:r w:rsidRPr="008B71F8">
              <w:rPr>
                <w:rFonts w:hint="eastAsia"/>
                <w:szCs w:val="18"/>
              </w:rPr>
              <w:t>个</w:t>
            </w:r>
            <w:r w:rsidRPr="008B71F8">
              <w:rPr>
                <w:szCs w:val="18"/>
              </w:rPr>
              <w:t>字符。</w:t>
            </w:r>
          </w:p>
        </w:tc>
      </w:tr>
    </w:tbl>
    <w:p w14:paraId="740C88CE" w14:textId="5D392FE1" w:rsidR="00EB036A" w:rsidRPr="008B71F8" w:rsidRDefault="00EB036A" w:rsidP="00EB036A">
      <w:pPr>
        <w:pStyle w:val="3"/>
        <w:rPr>
          <w:color w:val="auto"/>
        </w:rPr>
      </w:pPr>
      <w:bookmarkStart w:id="23" w:name="_Toc451959823"/>
      <w:r w:rsidRPr="008B71F8">
        <w:rPr>
          <w:rFonts w:hint="eastAsia"/>
          <w:color w:val="auto"/>
        </w:rPr>
        <w:t>界面</w:t>
      </w:r>
      <w:r w:rsidRPr="008B71F8">
        <w:rPr>
          <w:color w:val="auto"/>
        </w:rPr>
        <w:t>判断及反馈</w:t>
      </w:r>
      <w:bookmarkEnd w:id="23"/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675"/>
        <w:gridCol w:w="1134"/>
        <w:gridCol w:w="1909"/>
        <w:gridCol w:w="2261"/>
        <w:gridCol w:w="3597"/>
      </w:tblGrid>
      <w:tr w:rsidR="00823AF7" w:rsidRPr="008B71F8" w14:paraId="1B4E799E" w14:textId="77777777" w:rsidTr="00EB036A">
        <w:tc>
          <w:tcPr>
            <w:tcW w:w="675" w:type="dxa"/>
            <w:shd w:val="clear" w:color="auto" w:fill="D9D9D9" w:themeFill="background1" w:themeFillShade="D9"/>
          </w:tcPr>
          <w:p w14:paraId="07317E15" w14:textId="77777777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序号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10BE913F" w14:textId="77777777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1909" w:type="dxa"/>
            <w:shd w:val="clear" w:color="auto" w:fill="D9D9D9" w:themeFill="background1" w:themeFillShade="D9"/>
          </w:tcPr>
          <w:p w14:paraId="1909774F" w14:textId="31E06209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判断</w:t>
            </w:r>
            <w:r w:rsidRPr="008B71F8">
              <w:rPr>
                <w:szCs w:val="18"/>
              </w:rPr>
              <w:t>时间</w:t>
            </w:r>
          </w:p>
        </w:tc>
        <w:tc>
          <w:tcPr>
            <w:tcW w:w="2261" w:type="dxa"/>
            <w:shd w:val="clear" w:color="auto" w:fill="D9D9D9" w:themeFill="background1" w:themeFillShade="D9"/>
          </w:tcPr>
          <w:p w14:paraId="79D6D867" w14:textId="0EC0E478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判断条件</w:t>
            </w:r>
          </w:p>
        </w:tc>
        <w:tc>
          <w:tcPr>
            <w:tcW w:w="3597" w:type="dxa"/>
            <w:shd w:val="clear" w:color="auto" w:fill="D9D9D9" w:themeFill="background1" w:themeFillShade="D9"/>
          </w:tcPr>
          <w:p w14:paraId="4238E24D" w14:textId="747CC392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错误提示</w:t>
            </w:r>
          </w:p>
        </w:tc>
      </w:tr>
      <w:tr w:rsidR="00823AF7" w:rsidRPr="008B71F8" w14:paraId="466C8BCE" w14:textId="77777777" w:rsidTr="00EB036A">
        <w:trPr>
          <w:trHeight w:val="301"/>
        </w:trPr>
        <w:tc>
          <w:tcPr>
            <w:tcW w:w="675" w:type="dxa"/>
          </w:tcPr>
          <w:p w14:paraId="2C9C6D7A" w14:textId="77777777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1</w:t>
            </w:r>
          </w:p>
        </w:tc>
        <w:tc>
          <w:tcPr>
            <w:tcW w:w="1134" w:type="dxa"/>
          </w:tcPr>
          <w:p w14:paraId="0820BB50" w14:textId="77777777" w:rsidR="00EB036A" w:rsidRPr="008B71F8" w:rsidRDefault="00EB036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拒绝理由</w:t>
            </w:r>
          </w:p>
        </w:tc>
        <w:tc>
          <w:tcPr>
            <w:tcW w:w="1909" w:type="dxa"/>
          </w:tcPr>
          <w:p w14:paraId="074FCF2D" w14:textId="2FF22E38" w:rsidR="00EB036A" w:rsidRPr="008B71F8" w:rsidRDefault="00EB036A" w:rsidP="00987A15">
            <w:pPr>
              <w:spacing w:line="240" w:lineRule="auto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点击</w:t>
            </w:r>
            <w:r w:rsidRPr="008B71F8">
              <w:rPr>
                <w:szCs w:val="18"/>
              </w:rPr>
              <w:t>【</w:t>
            </w:r>
            <w:r w:rsidRPr="008B71F8">
              <w:rPr>
                <w:rFonts w:hint="eastAsia"/>
                <w:szCs w:val="18"/>
              </w:rPr>
              <w:t>确定</w:t>
            </w:r>
            <w:r w:rsidRPr="008B71F8">
              <w:rPr>
                <w:szCs w:val="18"/>
              </w:rPr>
              <w:t>】</w:t>
            </w:r>
          </w:p>
        </w:tc>
        <w:tc>
          <w:tcPr>
            <w:tcW w:w="2261" w:type="dxa"/>
          </w:tcPr>
          <w:p w14:paraId="6ABEA54E" w14:textId="58FF5B92" w:rsidR="00EB036A" w:rsidRPr="008B71F8" w:rsidRDefault="00EB036A" w:rsidP="00987A15">
            <w:pPr>
              <w:spacing w:line="240" w:lineRule="auto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为空</w:t>
            </w:r>
          </w:p>
        </w:tc>
        <w:tc>
          <w:tcPr>
            <w:tcW w:w="3597" w:type="dxa"/>
          </w:tcPr>
          <w:p w14:paraId="2ED898D9" w14:textId="17E1A33E" w:rsidR="00EB036A" w:rsidRPr="008B71F8" w:rsidRDefault="00EB036A" w:rsidP="00987A15">
            <w:pPr>
              <w:spacing w:line="240" w:lineRule="auto"/>
              <w:rPr>
                <w:szCs w:val="24"/>
              </w:rPr>
            </w:pPr>
            <w:r w:rsidRPr="008B71F8">
              <w:rPr>
                <w:rFonts w:hint="eastAsia"/>
                <w:szCs w:val="18"/>
              </w:rPr>
              <w:t>拒绝理由不能</w:t>
            </w:r>
            <w:r w:rsidRPr="008B71F8">
              <w:rPr>
                <w:szCs w:val="18"/>
              </w:rPr>
              <w:t>为空。</w:t>
            </w:r>
          </w:p>
        </w:tc>
      </w:tr>
    </w:tbl>
    <w:p w14:paraId="2905F6D0" w14:textId="5B60553B" w:rsidR="00EB036A" w:rsidRPr="008B71F8" w:rsidRDefault="00EB036A" w:rsidP="00EB036A"/>
    <w:p w14:paraId="06EEA202" w14:textId="27F17105" w:rsidR="00656AB7" w:rsidRPr="008B71F8" w:rsidRDefault="00F00A85" w:rsidP="00F00A85">
      <w:pPr>
        <w:pStyle w:val="3"/>
        <w:rPr>
          <w:color w:val="auto"/>
        </w:rPr>
      </w:pPr>
      <w:bookmarkStart w:id="24" w:name="_Toc451959824"/>
      <w:r w:rsidRPr="008B71F8">
        <w:rPr>
          <w:rFonts w:hint="eastAsia"/>
          <w:color w:val="auto"/>
        </w:rPr>
        <w:t>功能及交互</w:t>
      </w:r>
      <w:bookmarkEnd w:id="24"/>
    </w:p>
    <w:p w14:paraId="0699B3D8" w14:textId="7726B1AF" w:rsidR="0031742D" w:rsidRPr="008B71F8" w:rsidRDefault="0031742D" w:rsidP="00131F12">
      <w:pPr>
        <w:pStyle w:val="aff3"/>
        <w:numPr>
          <w:ilvl w:val="0"/>
          <w:numId w:val="8"/>
        </w:numPr>
        <w:ind w:firstLineChars="0"/>
      </w:pPr>
      <w:r w:rsidRPr="008B71F8">
        <w:rPr>
          <w:rFonts w:hint="eastAsia"/>
        </w:rPr>
        <w:t>当</w:t>
      </w:r>
      <w:r w:rsidRPr="008B71F8">
        <w:t>审核列表没有子票时，上方显示字段</w:t>
      </w:r>
      <w:r w:rsidRPr="008B71F8">
        <w:rPr>
          <w:rFonts w:hint="eastAsia"/>
        </w:rPr>
        <w:t>表头</w:t>
      </w:r>
      <w:r w:rsidRPr="008B71F8">
        <w:t>，且界面中间显示</w:t>
      </w:r>
      <w:r w:rsidRPr="008B71F8">
        <w:t>“</w:t>
      </w:r>
      <w:r w:rsidRPr="008B71F8">
        <w:rPr>
          <w:rFonts w:hint="eastAsia"/>
        </w:rPr>
        <w:t>暂无信息</w:t>
      </w:r>
      <w:r w:rsidRPr="008B71F8">
        <w:t>。</w:t>
      </w:r>
      <w:r w:rsidRPr="008B71F8">
        <w:t>”</w:t>
      </w:r>
    </w:p>
    <w:p w14:paraId="3D52BDEE" w14:textId="5772E214" w:rsidR="003A7DDC" w:rsidRPr="00602BE8" w:rsidRDefault="004A5B1B" w:rsidP="00131F12">
      <w:pPr>
        <w:pStyle w:val="aff3"/>
        <w:numPr>
          <w:ilvl w:val="0"/>
          <w:numId w:val="8"/>
        </w:numPr>
        <w:ind w:firstLineChars="0"/>
      </w:pPr>
      <w:r w:rsidRPr="00602BE8">
        <w:t>点击</w:t>
      </w:r>
      <w:r w:rsidRPr="00602BE8">
        <w:rPr>
          <w:rFonts w:hint="eastAsia"/>
        </w:rPr>
        <w:t>任一</w:t>
      </w:r>
      <w:r w:rsidR="003A7DDC" w:rsidRPr="00602BE8">
        <w:t>子票的</w:t>
      </w:r>
      <w:r w:rsidR="003A7DDC" w:rsidRPr="00602BE8">
        <w:t>“</w:t>
      </w:r>
      <w:r w:rsidR="003A7DDC" w:rsidRPr="00602BE8">
        <w:t>所属景区</w:t>
      </w:r>
      <w:r w:rsidR="003A7DDC" w:rsidRPr="00602BE8">
        <w:t>”</w:t>
      </w:r>
      <w:r w:rsidR="003A7DDC" w:rsidRPr="00602BE8">
        <w:rPr>
          <w:rFonts w:hint="eastAsia"/>
        </w:rPr>
        <w:t>后</w:t>
      </w:r>
      <w:r w:rsidR="003A7DDC" w:rsidRPr="00602BE8">
        <w:t>弹窗显示</w:t>
      </w:r>
      <w:r w:rsidRPr="00602BE8">
        <w:rPr>
          <w:rFonts w:hint="eastAsia"/>
        </w:rPr>
        <w:t>该子票</w:t>
      </w:r>
      <w:r w:rsidRPr="00602BE8">
        <w:t>的</w:t>
      </w:r>
      <w:r w:rsidR="003A7DDC" w:rsidRPr="00602BE8">
        <w:rPr>
          <w:rFonts w:hint="eastAsia"/>
        </w:rPr>
        <w:t>所有</w:t>
      </w:r>
      <w:r w:rsidR="003A7DDC" w:rsidRPr="00602BE8">
        <w:t>景区信息，</w:t>
      </w:r>
      <w:r w:rsidR="003A7DDC" w:rsidRPr="00602BE8">
        <w:rPr>
          <w:rFonts w:hint="eastAsia"/>
        </w:rPr>
        <w:t>如下图</w:t>
      </w:r>
      <w:r w:rsidR="003A7DDC" w:rsidRPr="00602BE8">
        <w:t>所示</w:t>
      </w:r>
      <w:r w:rsidR="003A7DDC" w:rsidRPr="00602BE8">
        <w:rPr>
          <w:rFonts w:hint="eastAsia"/>
        </w:rPr>
        <w:t>：</w:t>
      </w:r>
    </w:p>
    <w:p w14:paraId="2A4D291B" w14:textId="1C08127C" w:rsidR="004A5B1B" w:rsidRPr="00602BE8" w:rsidRDefault="00EB036A" w:rsidP="00131F12">
      <w:pPr>
        <w:pStyle w:val="aff3"/>
        <w:numPr>
          <w:ilvl w:val="0"/>
          <w:numId w:val="2"/>
        </w:numPr>
        <w:ind w:firstLineChars="0"/>
      </w:pPr>
      <w:r w:rsidRPr="00602BE8">
        <w:rPr>
          <w:noProof/>
        </w:rPr>
        <w:drawing>
          <wp:anchor distT="0" distB="0" distL="114300" distR="114300" simplePos="0" relativeHeight="251643392" behindDoc="0" locked="0" layoutInCell="1" allowOverlap="1" wp14:anchorId="1921B1D2" wp14:editId="36707E90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4324350" cy="1743075"/>
            <wp:effectExtent l="0" t="0" r="0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7DDC" w:rsidRPr="00602BE8">
        <w:rPr>
          <w:rFonts w:hint="eastAsia"/>
        </w:rPr>
        <w:t>所有</w:t>
      </w:r>
      <w:r w:rsidR="003A7DDC" w:rsidRPr="00602BE8">
        <w:t>子票的</w:t>
      </w:r>
      <w:r w:rsidR="003A7DDC" w:rsidRPr="00602BE8">
        <w:t>”</w:t>
      </w:r>
      <w:r w:rsidR="003A7DDC" w:rsidRPr="00602BE8">
        <w:rPr>
          <w:rFonts w:hint="eastAsia"/>
        </w:rPr>
        <w:t>所属景区</w:t>
      </w:r>
      <w:r w:rsidR="003A7DDC" w:rsidRPr="00602BE8">
        <w:t>“</w:t>
      </w:r>
      <w:r w:rsidR="003A7DDC" w:rsidRPr="00602BE8">
        <w:rPr>
          <w:rFonts w:hint="eastAsia"/>
        </w:rPr>
        <w:t>点击</w:t>
      </w:r>
      <w:r w:rsidR="003A7DDC" w:rsidRPr="00602BE8">
        <w:t>后都会弹窗显示</w:t>
      </w:r>
      <w:r w:rsidR="004A5B1B" w:rsidRPr="00602BE8">
        <w:rPr>
          <w:rFonts w:hint="eastAsia"/>
        </w:rPr>
        <w:t>上图。</w:t>
      </w:r>
    </w:p>
    <w:p w14:paraId="6D2EBBE2" w14:textId="5A842EE6" w:rsidR="004925B9" w:rsidRPr="00602BE8" w:rsidRDefault="004A5B1B" w:rsidP="00131F12">
      <w:pPr>
        <w:pStyle w:val="aff3"/>
        <w:numPr>
          <w:ilvl w:val="0"/>
          <w:numId w:val="2"/>
        </w:numPr>
        <w:ind w:firstLineChars="0"/>
      </w:pPr>
      <w:r w:rsidRPr="00602BE8">
        <w:rPr>
          <w:rFonts w:hint="eastAsia"/>
        </w:rPr>
        <w:t>每行最多</w:t>
      </w:r>
      <w:r w:rsidR="004925B9" w:rsidRPr="00602BE8">
        <w:rPr>
          <w:rFonts w:hint="eastAsia"/>
        </w:rPr>
        <w:t>显示</w:t>
      </w:r>
      <w:r w:rsidR="004925B9" w:rsidRPr="00602BE8">
        <w:rPr>
          <w:rFonts w:hint="eastAsia"/>
        </w:rPr>
        <w:t>4</w:t>
      </w:r>
      <w:r w:rsidR="004925B9" w:rsidRPr="00602BE8">
        <w:rPr>
          <w:rFonts w:hint="eastAsia"/>
        </w:rPr>
        <w:t>个景区名称</w:t>
      </w:r>
      <w:r w:rsidRPr="00602BE8">
        <w:rPr>
          <w:rFonts w:hint="eastAsia"/>
        </w:rPr>
        <w:t>，最多</w:t>
      </w:r>
      <w:r w:rsidRPr="00602BE8">
        <w:t>显示</w:t>
      </w:r>
      <w:r w:rsidRPr="00602BE8">
        <w:rPr>
          <w:rFonts w:hint="eastAsia"/>
        </w:rPr>
        <w:t>3</w:t>
      </w:r>
      <w:r w:rsidRPr="00602BE8">
        <w:rPr>
          <w:rFonts w:hint="eastAsia"/>
        </w:rPr>
        <w:t>行</w:t>
      </w:r>
      <w:r w:rsidRPr="00602BE8">
        <w:t>，</w:t>
      </w:r>
      <w:r w:rsidRPr="00602BE8">
        <w:rPr>
          <w:rFonts w:hint="eastAsia"/>
        </w:rPr>
        <w:t>当</w:t>
      </w:r>
      <w:r w:rsidRPr="00602BE8">
        <w:t>总数超过</w:t>
      </w:r>
      <w:r w:rsidRPr="00602BE8">
        <w:rPr>
          <w:rFonts w:hint="eastAsia"/>
        </w:rPr>
        <w:t>12</w:t>
      </w:r>
      <w:r w:rsidRPr="00602BE8">
        <w:rPr>
          <w:rFonts w:hint="eastAsia"/>
        </w:rPr>
        <w:t>个</w:t>
      </w:r>
      <w:r w:rsidRPr="00602BE8">
        <w:t>时</w:t>
      </w:r>
      <w:r w:rsidRPr="00602BE8">
        <w:rPr>
          <w:rFonts w:hint="eastAsia"/>
        </w:rPr>
        <w:t>，</w:t>
      </w:r>
      <w:r w:rsidRPr="00602BE8">
        <w:t>弹窗下方</w:t>
      </w:r>
      <w:r w:rsidRPr="00602BE8">
        <w:rPr>
          <w:rFonts w:hint="eastAsia"/>
        </w:rPr>
        <w:t>可</w:t>
      </w:r>
      <w:r w:rsidRPr="00602BE8">
        <w:t>左右</w:t>
      </w:r>
      <w:r w:rsidRPr="00602BE8">
        <w:rPr>
          <w:rFonts w:hint="eastAsia"/>
        </w:rPr>
        <w:t>切换查看</w:t>
      </w:r>
      <w:r w:rsidRPr="00602BE8">
        <w:t>，</w:t>
      </w:r>
      <w:r w:rsidRPr="00602BE8">
        <w:rPr>
          <w:rFonts w:hint="eastAsia"/>
        </w:rPr>
        <w:t>翻页</w:t>
      </w:r>
      <w:r w:rsidRPr="00602BE8">
        <w:t>按钮中间显示</w:t>
      </w:r>
      <w:r w:rsidRPr="00602BE8">
        <w:rPr>
          <w:rFonts w:hint="eastAsia"/>
        </w:rPr>
        <w:t>A/B</w:t>
      </w:r>
      <w:r w:rsidRPr="00602BE8">
        <w:rPr>
          <w:rFonts w:hint="eastAsia"/>
        </w:rPr>
        <w:t>，</w:t>
      </w:r>
      <w:r w:rsidRPr="00602BE8">
        <w:rPr>
          <w:rFonts w:hint="eastAsia"/>
        </w:rPr>
        <w:t>A</w:t>
      </w:r>
      <w:r w:rsidRPr="00602BE8">
        <w:rPr>
          <w:rFonts w:hint="eastAsia"/>
        </w:rPr>
        <w:t>代表</w:t>
      </w:r>
      <w:r w:rsidRPr="00602BE8">
        <w:t>当前页</w:t>
      </w:r>
      <w:r w:rsidRPr="00602BE8">
        <w:rPr>
          <w:rFonts w:hint="eastAsia"/>
        </w:rPr>
        <w:t>数</w:t>
      </w:r>
      <w:r w:rsidRPr="00602BE8">
        <w:t>，</w:t>
      </w:r>
      <w:r w:rsidRPr="00602BE8">
        <w:rPr>
          <w:rFonts w:hint="eastAsia"/>
        </w:rPr>
        <w:t>B</w:t>
      </w:r>
      <w:r w:rsidRPr="00602BE8">
        <w:rPr>
          <w:rFonts w:hint="eastAsia"/>
        </w:rPr>
        <w:t>代表</w:t>
      </w:r>
      <w:r w:rsidRPr="00602BE8">
        <w:t>总页数</w:t>
      </w:r>
      <w:r w:rsidRPr="00602BE8">
        <w:rPr>
          <w:rFonts w:hint="eastAsia"/>
        </w:rPr>
        <w:t>。</w:t>
      </w:r>
    </w:p>
    <w:p w14:paraId="34EACD74" w14:textId="76920BC7" w:rsidR="00471565" w:rsidRPr="00602BE8" w:rsidRDefault="00471565" w:rsidP="00131F12">
      <w:pPr>
        <w:pStyle w:val="aff3"/>
        <w:numPr>
          <w:ilvl w:val="0"/>
          <w:numId w:val="2"/>
        </w:numPr>
        <w:ind w:firstLineChars="0"/>
      </w:pPr>
      <w:r w:rsidRPr="00602BE8">
        <w:rPr>
          <w:rFonts w:hint="eastAsia"/>
        </w:rPr>
        <w:t>在第一页</w:t>
      </w:r>
      <w:r w:rsidRPr="00602BE8">
        <w:t>时，左切换按钮不可操作；在最后一页时，右切换按钮不可操作。</w:t>
      </w:r>
    </w:p>
    <w:p w14:paraId="4B8408C5" w14:textId="3E7611F2" w:rsidR="00471565" w:rsidRDefault="004925B9" w:rsidP="00131F12">
      <w:pPr>
        <w:pStyle w:val="aff3"/>
        <w:numPr>
          <w:ilvl w:val="0"/>
          <w:numId w:val="2"/>
        </w:numPr>
        <w:ind w:firstLineChars="0"/>
      </w:pPr>
      <w:r w:rsidRPr="00602BE8">
        <w:rPr>
          <w:rFonts w:hint="eastAsia"/>
        </w:rPr>
        <w:t>点击</w:t>
      </w:r>
      <w:r w:rsidR="004A5B1B" w:rsidRPr="00602BE8">
        <w:rPr>
          <w:rFonts w:hint="eastAsia"/>
        </w:rPr>
        <w:t>右上方</w:t>
      </w:r>
      <w:r w:rsidRPr="00602BE8">
        <w:rPr>
          <w:rFonts w:hint="eastAsia"/>
        </w:rPr>
        <w:t>【关闭】</w:t>
      </w:r>
      <w:r w:rsidR="004A5B1B" w:rsidRPr="00602BE8">
        <w:rPr>
          <w:rFonts w:hint="eastAsia"/>
        </w:rPr>
        <w:t>按钮</w:t>
      </w:r>
      <w:r w:rsidRPr="00602BE8">
        <w:rPr>
          <w:rFonts w:hint="eastAsia"/>
        </w:rPr>
        <w:t>可关闭该弹窗。</w:t>
      </w:r>
    </w:p>
    <w:p w14:paraId="2D7A221F" w14:textId="473FA51F" w:rsidR="00F00A85" w:rsidRPr="00602BE8" w:rsidRDefault="00F00A85" w:rsidP="00F00A85"/>
    <w:p w14:paraId="2351386C" w14:textId="77777777" w:rsidR="00FC312C" w:rsidRPr="00602BE8" w:rsidRDefault="00471565" w:rsidP="00FC312C">
      <w:r w:rsidRPr="00602BE8">
        <w:rPr>
          <w:noProof/>
        </w:rPr>
        <w:drawing>
          <wp:anchor distT="0" distB="0" distL="114300" distR="114300" simplePos="0" relativeHeight="251649536" behindDoc="0" locked="0" layoutInCell="1" allowOverlap="1" wp14:anchorId="351D0D54" wp14:editId="14B41DC0">
            <wp:simplePos x="0" y="0"/>
            <wp:positionH relativeFrom="column">
              <wp:posOffset>0</wp:posOffset>
            </wp:positionH>
            <wp:positionV relativeFrom="paragraph">
              <wp:posOffset>396875</wp:posOffset>
            </wp:positionV>
            <wp:extent cx="4333875" cy="1743075"/>
            <wp:effectExtent l="0" t="0" r="9525" b="9525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5B1B" w:rsidRPr="00602BE8">
        <w:t>2</w:t>
      </w:r>
      <w:r w:rsidR="004A5B1B" w:rsidRPr="00602BE8">
        <w:rPr>
          <w:rFonts w:hint="eastAsia"/>
        </w:rPr>
        <w:t>）</w:t>
      </w:r>
      <w:r w:rsidR="004A5B1B" w:rsidRPr="00602BE8">
        <w:t>点击任一子票的</w:t>
      </w:r>
      <w:r w:rsidR="004A5B1B" w:rsidRPr="00602BE8">
        <w:t>“</w:t>
      </w:r>
      <w:r w:rsidR="004A5B1B" w:rsidRPr="00602BE8">
        <w:rPr>
          <w:rFonts w:hint="eastAsia"/>
        </w:rPr>
        <w:t>包含景点</w:t>
      </w:r>
      <w:r w:rsidR="004A5B1B" w:rsidRPr="00602BE8">
        <w:t>”</w:t>
      </w:r>
      <w:r w:rsidR="004A5B1B" w:rsidRPr="00602BE8">
        <w:rPr>
          <w:rFonts w:hint="eastAsia"/>
        </w:rPr>
        <w:t>后</w:t>
      </w:r>
      <w:r w:rsidR="004A5B1B" w:rsidRPr="00602BE8">
        <w:t>弹窗显示</w:t>
      </w:r>
      <w:r w:rsidR="004A5B1B" w:rsidRPr="00602BE8">
        <w:rPr>
          <w:rFonts w:hint="eastAsia"/>
        </w:rPr>
        <w:t>该</w:t>
      </w:r>
      <w:r w:rsidR="004A5B1B" w:rsidRPr="00602BE8">
        <w:t>子票的所有景点信息，如下图所示：</w:t>
      </w:r>
    </w:p>
    <w:p w14:paraId="7DEE4C51" w14:textId="77777777" w:rsidR="001E310B" w:rsidRPr="00602BE8" w:rsidRDefault="001E310B" w:rsidP="00131F12">
      <w:pPr>
        <w:pStyle w:val="aff3"/>
        <w:numPr>
          <w:ilvl w:val="0"/>
          <w:numId w:val="3"/>
        </w:numPr>
        <w:ind w:firstLineChars="0"/>
      </w:pPr>
      <w:r w:rsidRPr="00602BE8">
        <w:rPr>
          <w:rFonts w:hint="eastAsia"/>
        </w:rPr>
        <w:t>所有</w:t>
      </w:r>
      <w:r w:rsidRPr="00602BE8">
        <w:t>子票的</w:t>
      </w:r>
      <w:r w:rsidRPr="00602BE8">
        <w:t>“</w:t>
      </w:r>
      <w:r w:rsidRPr="00602BE8">
        <w:rPr>
          <w:rFonts w:hint="eastAsia"/>
        </w:rPr>
        <w:t>包含景点</w:t>
      </w:r>
      <w:r w:rsidRPr="00602BE8">
        <w:t>”</w:t>
      </w:r>
      <w:r w:rsidRPr="00602BE8">
        <w:rPr>
          <w:rFonts w:hint="eastAsia"/>
        </w:rPr>
        <w:t>点击</w:t>
      </w:r>
      <w:r w:rsidRPr="00602BE8">
        <w:t>后都会弹窗显示</w:t>
      </w:r>
      <w:r w:rsidRPr="00602BE8">
        <w:rPr>
          <w:rFonts w:hint="eastAsia"/>
        </w:rPr>
        <w:t>上图。</w:t>
      </w:r>
    </w:p>
    <w:p w14:paraId="39F2AB66" w14:textId="77777777" w:rsidR="00D0587F" w:rsidRPr="00602BE8" w:rsidRDefault="00D0587F" w:rsidP="00131F12">
      <w:pPr>
        <w:pStyle w:val="aff3"/>
        <w:numPr>
          <w:ilvl w:val="0"/>
          <w:numId w:val="3"/>
        </w:numPr>
        <w:ind w:firstLineChars="0"/>
      </w:pPr>
      <w:r w:rsidRPr="00602BE8">
        <w:rPr>
          <w:rFonts w:hint="eastAsia"/>
        </w:rPr>
        <w:t>每行</w:t>
      </w:r>
      <w:r w:rsidR="001E310B" w:rsidRPr="00602BE8">
        <w:rPr>
          <w:rFonts w:hint="eastAsia"/>
        </w:rPr>
        <w:t>最多</w:t>
      </w:r>
      <w:r w:rsidRPr="00602BE8">
        <w:rPr>
          <w:rFonts w:hint="eastAsia"/>
        </w:rPr>
        <w:t>显示</w:t>
      </w:r>
      <w:r w:rsidRPr="00602BE8">
        <w:rPr>
          <w:rFonts w:hint="eastAsia"/>
        </w:rPr>
        <w:t>4</w:t>
      </w:r>
      <w:r w:rsidRPr="00602BE8">
        <w:rPr>
          <w:rFonts w:hint="eastAsia"/>
        </w:rPr>
        <w:t>个景点名称</w:t>
      </w:r>
      <w:r w:rsidR="001E310B" w:rsidRPr="00602BE8">
        <w:rPr>
          <w:rFonts w:hint="eastAsia"/>
        </w:rPr>
        <w:t>，最多</w:t>
      </w:r>
      <w:r w:rsidR="001E310B" w:rsidRPr="00602BE8">
        <w:t>显示</w:t>
      </w:r>
      <w:r w:rsidR="001E310B" w:rsidRPr="00602BE8">
        <w:rPr>
          <w:rFonts w:hint="eastAsia"/>
        </w:rPr>
        <w:t>3</w:t>
      </w:r>
      <w:r w:rsidR="001E310B" w:rsidRPr="00602BE8">
        <w:rPr>
          <w:rFonts w:hint="eastAsia"/>
        </w:rPr>
        <w:t>行</w:t>
      </w:r>
      <w:r w:rsidR="001E310B" w:rsidRPr="00602BE8">
        <w:t>，</w:t>
      </w:r>
      <w:r w:rsidR="001E310B" w:rsidRPr="00602BE8">
        <w:rPr>
          <w:rFonts w:hint="eastAsia"/>
        </w:rPr>
        <w:t>当</w:t>
      </w:r>
      <w:r w:rsidR="001E310B" w:rsidRPr="00602BE8">
        <w:t>总数超过</w:t>
      </w:r>
      <w:r w:rsidR="001E310B" w:rsidRPr="00602BE8">
        <w:rPr>
          <w:rFonts w:hint="eastAsia"/>
        </w:rPr>
        <w:t>12</w:t>
      </w:r>
      <w:r w:rsidR="001E310B" w:rsidRPr="00602BE8">
        <w:rPr>
          <w:rFonts w:hint="eastAsia"/>
        </w:rPr>
        <w:t>个</w:t>
      </w:r>
      <w:r w:rsidR="001E310B" w:rsidRPr="00602BE8">
        <w:t>时</w:t>
      </w:r>
      <w:r w:rsidR="001E310B" w:rsidRPr="00602BE8">
        <w:rPr>
          <w:rFonts w:hint="eastAsia"/>
        </w:rPr>
        <w:t>，</w:t>
      </w:r>
      <w:r w:rsidR="001E310B" w:rsidRPr="00602BE8">
        <w:t>弹窗下方</w:t>
      </w:r>
      <w:r w:rsidR="001E310B" w:rsidRPr="00602BE8">
        <w:rPr>
          <w:rFonts w:hint="eastAsia"/>
        </w:rPr>
        <w:t>可</w:t>
      </w:r>
      <w:r w:rsidR="001E310B" w:rsidRPr="00602BE8">
        <w:t>左右</w:t>
      </w:r>
      <w:r w:rsidR="001E310B" w:rsidRPr="00602BE8">
        <w:rPr>
          <w:rFonts w:hint="eastAsia"/>
        </w:rPr>
        <w:t>切换查看</w:t>
      </w:r>
      <w:r w:rsidR="001E310B" w:rsidRPr="00602BE8">
        <w:t>，</w:t>
      </w:r>
      <w:r w:rsidR="001E310B" w:rsidRPr="00602BE8">
        <w:rPr>
          <w:rFonts w:hint="eastAsia"/>
        </w:rPr>
        <w:t>翻页</w:t>
      </w:r>
      <w:r w:rsidR="001E310B" w:rsidRPr="00602BE8">
        <w:t>按钮中间显示</w:t>
      </w:r>
      <w:r w:rsidR="001E310B" w:rsidRPr="00602BE8">
        <w:rPr>
          <w:rFonts w:hint="eastAsia"/>
        </w:rPr>
        <w:t>A/B</w:t>
      </w:r>
      <w:r w:rsidR="001E310B" w:rsidRPr="00602BE8">
        <w:rPr>
          <w:rFonts w:hint="eastAsia"/>
        </w:rPr>
        <w:t>，</w:t>
      </w:r>
      <w:r w:rsidR="001E310B" w:rsidRPr="00602BE8">
        <w:rPr>
          <w:rFonts w:hint="eastAsia"/>
        </w:rPr>
        <w:t>A</w:t>
      </w:r>
      <w:r w:rsidR="001E310B" w:rsidRPr="00602BE8">
        <w:rPr>
          <w:rFonts w:hint="eastAsia"/>
        </w:rPr>
        <w:t>代表</w:t>
      </w:r>
      <w:r w:rsidR="001E310B" w:rsidRPr="00602BE8">
        <w:t>当前页</w:t>
      </w:r>
      <w:r w:rsidR="001E310B" w:rsidRPr="00602BE8">
        <w:rPr>
          <w:rFonts w:hint="eastAsia"/>
        </w:rPr>
        <w:t>数</w:t>
      </w:r>
      <w:r w:rsidR="001E310B" w:rsidRPr="00602BE8">
        <w:t>，</w:t>
      </w:r>
      <w:r w:rsidR="001E310B" w:rsidRPr="00602BE8">
        <w:rPr>
          <w:rFonts w:hint="eastAsia"/>
        </w:rPr>
        <w:t>B</w:t>
      </w:r>
      <w:r w:rsidR="001E310B" w:rsidRPr="00602BE8">
        <w:rPr>
          <w:rFonts w:hint="eastAsia"/>
        </w:rPr>
        <w:t>代表</w:t>
      </w:r>
      <w:r w:rsidR="001E310B" w:rsidRPr="00602BE8">
        <w:t>总页数</w:t>
      </w:r>
      <w:r w:rsidR="001E310B" w:rsidRPr="00602BE8">
        <w:rPr>
          <w:rFonts w:hint="eastAsia"/>
        </w:rPr>
        <w:t>。</w:t>
      </w:r>
    </w:p>
    <w:p w14:paraId="2DA63828" w14:textId="77777777" w:rsidR="00471565" w:rsidRPr="00602BE8" w:rsidRDefault="00471565" w:rsidP="00131F12">
      <w:pPr>
        <w:pStyle w:val="aff3"/>
        <w:numPr>
          <w:ilvl w:val="0"/>
          <w:numId w:val="3"/>
        </w:numPr>
        <w:ind w:firstLineChars="0"/>
      </w:pPr>
      <w:r w:rsidRPr="00602BE8">
        <w:rPr>
          <w:rFonts w:hint="eastAsia"/>
        </w:rPr>
        <w:t>在第一页</w:t>
      </w:r>
      <w:r w:rsidRPr="00602BE8">
        <w:t>时，左切换按钮不可操作；在最后一页时，右切换按钮不可操作。</w:t>
      </w:r>
    </w:p>
    <w:p w14:paraId="5CC510AD" w14:textId="77777777" w:rsidR="00D0587F" w:rsidRPr="00602BE8" w:rsidRDefault="00D0587F" w:rsidP="00131F12">
      <w:pPr>
        <w:pStyle w:val="aff3"/>
        <w:numPr>
          <w:ilvl w:val="0"/>
          <w:numId w:val="3"/>
        </w:numPr>
        <w:ind w:firstLineChars="0"/>
      </w:pPr>
      <w:r w:rsidRPr="00602BE8">
        <w:rPr>
          <w:rFonts w:hint="eastAsia"/>
        </w:rPr>
        <w:t>点击</w:t>
      </w:r>
      <w:r w:rsidR="001E310B" w:rsidRPr="00602BE8">
        <w:rPr>
          <w:rFonts w:hint="eastAsia"/>
        </w:rPr>
        <w:t>右上方</w:t>
      </w:r>
      <w:r w:rsidRPr="00602BE8">
        <w:rPr>
          <w:rFonts w:hint="eastAsia"/>
        </w:rPr>
        <w:t>【关闭】</w:t>
      </w:r>
      <w:r w:rsidR="001E310B" w:rsidRPr="00602BE8">
        <w:rPr>
          <w:rFonts w:hint="eastAsia"/>
        </w:rPr>
        <w:t>按钮</w:t>
      </w:r>
      <w:r w:rsidRPr="00602BE8">
        <w:rPr>
          <w:rFonts w:hint="eastAsia"/>
        </w:rPr>
        <w:t>即可关闭该弹窗。</w:t>
      </w:r>
    </w:p>
    <w:p w14:paraId="0F1D94E4" w14:textId="77777777" w:rsidR="00471565" w:rsidRPr="00602BE8" w:rsidRDefault="00471565" w:rsidP="00471565"/>
    <w:p w14:paraId="7CE5B2B6" w14:textId="1916FE53" w:rsidR="00471565" w:rsidRPr="00602BE8" w:rsidRDefault="00823AF7" w:rsidP="00FC312C">
      <w:r w:rsidRPr="00602BE8">
        <w:rPr>
          <w:noProof/>
        </w:rPr>
        <w:drawing>
          <wp:anchor distT="0" distB="0" distL="114300" distR="114300" simplePos="0" relativeHeight="251645440" behindDoc="0" locked="0" layoutInCell="1" allowOverlap="1" wp14:anchorId="13FE729F" wp14:editId="5CE61482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4521200" cy="1838325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0B" w:rsidRPr="00602BE8">
        <w:rPr>
          <w:rFonts w:hint="eastAsia"/>
        </w:rPr>
        <w:t>3</w:t>
      </w:r>
      <w:r w:rsidR="001E310B" w:rsidRPr="00602BE8">
        <w:rPr>
          <w:rFonts w:hint="eastAsia"/>
        </w:rPr>
        <w:t>）</w:t>
      </w:r>
      <w:r w:rsidR="001E310B" w:rsidRPr="00602BE8">
        <w:t>点击任一子票的可联票</w:t>
      </w:r>
      <w:r w:rsidR="00815A06" w:rsidRPr="00602BE8">
        <w:rPr>
          <w:rFonts w:hint="eastAsia"/>
        </w:rPr>
        <w:t>供应商</w:t>
      </w:r>
      <w:r w:rsidR="001E310B" w:rsidRPr="00602BE8">
        <w:rPr>
          <w:rFonts w:hint="eastAsia"/>
        </w:rPr>
        <w:t>，</w:t>
      </w:r>
      <w:r w:rsidR="001E310B" w:rsidRPr="00602BE8">
        <w:t>弹窗显示该</w:t>
      </w:r>
      <w:r w:rsidR="001E310B" w:rsidRPr="00602BE8">
        <w:rPr>
          <w:rFonts w:hint="eastAsia"/>
        </w:rPr>
        <w:t>子票</w:t>
      </w:r>
      <w:r w:rsidR="001E310B" w:rsidRPr="00602BE8">
        <w:t>的所有可进行</w:t>
      </w:r>
      <w:r>
        <w:rPr>
          <w:rFonts w:hint="eastAsia"/>
        </w:rPr>
        <w:t>产品</w:t>
      </w:r>
      <w:r>
        <w:t>组合</w:t>
      </w:r>
      <w:r w:rsidR="001E310B" w:rsidRPr="00602BE8">
        <w:t>的供应商信息，如下图：</w:t>
      </w:r>
    </w:p>
    <w:p w14:paraId="6363283F" w14:textId="4287DF59" w:rsidR="007F4956" w:rsidRPr="00602BE8" w:rsidRDefault="007F4956" w:rsidP="00131F12">
      <w:pPr>
        <w:pStyle w:val="aff3"/>
        <w:numPr>
          <w:ilvl w:val="0"/>
          <w:numId w:val="4"/>
        </w:numPr>
        <w:ind w:firstLineChars="0"/>
      </w:pPr>
      <w:r w:rsidRPr="00602BE8">
        <w:rPr>
          <w:rFonts w:hint="eastAsia"/>
        </w:rPr>
        <w:t>每行</w:t>
      </w:r>
      <w:r w:rsidR="001E310B" w:rsidRPr="00602BE8">
        <w:rPr>
          <w:rFonts w:hint="eastAsia"/>
        </w:rPr>
        <w:t>最多</w:t>
      </w:r>
      <w:r w:rsidRPr="00602BE8">
        <w:rPr>
          <w:rFonts w:hint="eastAsia"/>
        </w:rPr>
        <w:t>显示</w:t>
      </w:r>
      <w:r w:rsidRPr="00602BE8">
        <w:rPr>
          <w:rFonts w:hint="eastAsia"/>
        </w:rPr>
        <w:t>4</w:t>
      </w:r>
      <w:r w:rsidRPr="00602BE8">
        <w:rPr>
          <w:rFonts w:hint="eastAsia"/>
        </w:rPr>
        <w:t>个</w:t>
      </w:r>
      <w:r w:rsidR="007D1A17" w:rsidRPr="00602BE8">
        <w:rPr>
          <w:rFonts w:hint="eastAsia"/>
        </w:rPr>
        <w:t>供应商名称</w:t>
      </w:r>
      <w:r w:rsidR="001E310B" w:rsidRPr="00602BE8">
        <w:rPr>
          <w:rFonts w:hint="eastAsia"/>
        </w:rPr>
        <w:t>，最多</w:t>
      </w:r>
      <w:r w:rsidR="001E310B" w:rsidRPr="00602BE8">
        <w:t>显示</w:t>
      </w:r>
      <w:r w:rsidR="001E310B" w:rsidRPr="00602BE8">
        <w:rPr>
          <w:rFonts w:hint="eastAsia"/>
        </w:rPr>
        <w:t>3</w:t>
      </w:r>
      <w:r w:rsidR="001E310B" w:rsidRPr="00602BE8">
        <w:rPr>
          <w:rFonts w:hint="eastAsia"/>
        </w:rPr>
        <w:t>行</w:t>
      </w:r>
      <w:r w:rsidR="001E310B" w:rsidRPr="00602BE8">
        <w:t>，</w:t>
      </w:r>
      <w:r w:rsidR="001E310B" w:rsidRPr="00602BE8">
        <w:rPr>
          <w:rFonts w:hint="eastAsia"/>
        </w:rPr>
        <w:t>当</w:t>
      </w:r>
      <w:r w:rsidR="001E310B" w:rsidRPr="00602BE8">
        <w:t>总数超过</w:t>
      </w:r>
      <w:r w:rsidR="001E310B" w:rsidRPr="00602BE8">
        <w:rPr>
          <w:rFonts w:hint="eastAsia"/>
        </w:rPr>
        <w:t>12</w:t>
      </w:r>
      <w:r w:rsidR="001E310B" w:rsidRPr="00602BE8">
        <w:rPr>
          <w:rFonts w:hint="eastAsia"/>
        </w:rPr>
        <w:t>个</w:t>
      </w:r>
      <w:r w:rsidR="001E310B" w:rsidRPr="00602BE8">
        <w:t>时</w:t>
      </w:r>
      <w:r w:rsidR="001E310B" w:rsidRPr="00602BE8">
        <w:rPr>
          <w:rFonts w:hint="eastAsia"/>
        </w:rPr>
        <w:t>，</w:t>
      </w:r>
      <w:r w:rsidR="001E310B" w:rsidRPr="00602BE8">
        <w:t>弹窗下方</w:t>
      </w:r>
      <w:r w:rsidR="001E310B" w:rsidRPr="00602BE8">
        <w:rPr>
          <w:rFonts w:hint="eastAsia"/>
        </w:rPr>
        <w:t>可</w:t>
      </w:r>
      <w:r w:rsidR="001E310B" w:rsidRPr="00602BE8">
        <w:t>左右</w:t>
      </w:r>
      <w:r w:rsidR="001E310B" w:rsidRPr="00602BE8">
        <w:rPr>
          <w:rFonts w:hint="eastAsia"/>
        </w:rPr>
        <w:t>切换查看</w:t>
      </w:r>
      <w:r w:rsidR="001E310B" w:rsidRPr="00602BE8">
        <w:t>，</w:t>
      </w:r>
      <w:r w:rsidR="001E310B" w:rsidRPr="00602BE8">
        <w:rPr>
          <w:rFonts w:hint="eastAsia"/>
        </w:rPr>
        <w:t>翻页</w:t>
      </w:r>
      <w:r w:rsidR="001E310B" w:rsidRPr="00602BE8">
        <w:t>按钮中间显示</w:t>
      </w:r>
      <w:r w:rsidR="001E310B" w:rsidRPr="00602BE8">
        <w:rPr>
          <w:rFonts w:hint="eastAsia"/>
        </w:rPr>
        <w:t>A/B</w:t>
      </w:r>
      <w:r w:rsidR="001E310B" w:rsidRPr="00602BE8">
        <w:rPr>
          <w:rFonts w:hint="eastAsia"/>
        </w:rPr>
        <w:t>，</w:t>
      </w:r>
      <w:r w:rsidR="001E310B" w:rsidRPr="00602BE8">
        <w:rPr>
          <w:rFonts w:hint="eastAsia"/>
        </w:rPr>
        <w:t>A</w:t>
      </w:r>
      <w:r w:rsidR="001E310B" w:rsidRPr="00602BE8">
        <w:rPr>
          <w:rFonts w:hint="eastAsia"/>
        </w:rPr>
        <w:t>代表</w:t>
      </w:r>
      <w:r w:rsidR="001E310B" w:rsidRPr="00602BE8">
        <w:t>当前页</w:t>
      </w:r>
      <w:r w:rsidR="001E310B" w:rsidRPr="00602BE8">
        <w:rPr>
          <w:rFonts w:hint="eastAsia"/>
        </w:rPr>
        <w:t>数</w:t>
      </w:r>
      <w:r w:rsidR="001E310B" w:rsidRPr="00602BE8">
        <w:t>，</w:t>
      </w:r>
      <w:r w:rsidR="001E310B" w:rsidRPr="00602BE8">
        <w:rPr>
          <w:rFonts w:hint="eastAsia"/>
        </w:rPr>
        <w:t>B</w:t>
      </w:r>
      <w:r w:rsidR="001E310B" w:rsidRPr="00602BE8">
        <w:rPr>
          <w:rFonts w:hint="eastAsia"/>
        </w:rPr>
        <w:t>代表</w:t>
      </w:r>
      <w:r w:rsidR="001E310B" w:rsidRPr="00602BE8">
        <w:t>总页数</w:t>
      </w:r>
      <w:r w:rsidR="001E310B" w:rsidRPr="00602BE8">
        <w:rPr>
          <w:rFonts w:hint="eastAsia"/>
        </w:rPr>
        <w:t>。</w:t>
      </w:r>
    </w:p>
    <w:p w14:paraId="6E0BD366" w14:textId="35B6402B" w:rsidR="00471565" w:rsidRPr="00602BE8" w:rsidRDefault="00471565" w:rsidP="00131F12">
      <w:pPr>
        <w:pStyle w:val="aff3"/>
        <w:numPr>
          <w:ilvl w:val="0"/>
          <w:numId w:val="4"/>
        </w:numPr>
        <w:ind w:firstLineChars="0"/>
      </w:pPr>
      <w:r w:rsidRPr="00602BE8">
        <w:rPr>
          <w:rFonts w:hint="eastAsia"/>
        </w:rPr>
        <w:t>在第一页</w:t>
      </w:r>
      <w:r w:rsidRPr="00602BE8">
        <w:t>时，左切换按钮不可操作；在最后一页时，右切换按钮不可操作。</w:t>
      </w:r>
    </w:p>
    <w:p w14:paraId="4C0107C6" w14:textId="77078D5D" w:rsidR="00EB036A" w:rsidRDefault="007F4956" w:rsidP="00131F12">
      <w:pPr>
        <w:pStyle w:val="aff3"/>
        <w:numPr>
          <w:ilvl w:val="0"/>
          <w:numId w:val="4"/>
        </w:numPr>
        <w:ind w:firstLineChars="0"/>
      </w:pPr>
      <w:r w:rsidRPr="00602BE8">
        <w:rPr>
          <w:rFonts w:hint="eastAsia"/>
        </w:rPr>
        <w:t>点击</w:t>
      </w:r>
      <w:r w:rsidR="001E310B" w:rsidRPr="00602BE8">
        <w:rPr>
          <w:rFonts w:hint="eastAsia"/>
        </w:rPr>
        <w:t>右上方</w:t>
      </w:r>
      <w:r w:rsidRPr="00602BE8">
        <w:rPr>
          <w:rFonts w:hint="eastAsia"/>
        </w:rPr>
        <w:t>【关闭】</w:t>
      </w:r>
      <w:r w:rsidR="001E310B" w:rsidRPr="00602BE8">
        <w:rPr>
          <w:rFonts w:hint="eastAsia"/>
        </w:rPr>
        <w:t>按钮</w:t>
      </w:r>
      <w:r w:rsidRPr="00602BE8">
        <w:rPr>
          <w:rFonts w:hint="eastAsia"/>
        </w:rPr>
        <w:t>即可关闭该弹窗。</w:t>
      </w:r>
    </w:p>
    <w:p w14:paraId="745E2659" w14:textId="77777777" w:rsidR="00800F86" w:rsidRPr="00602BE8" w:rsidRDefault="00800F86" w:rsidP="00800F86"/>
    <w:p w14:paraId="3E095AEE" w14:textId="4AF8AD1B" w:rsidR="00815A06" w:rsidRPr="00602BE8" w:rsidRDefault="001E310B" w:rsidP="002E5EAC">
      <w:r w:rsidRPr="00602BE8">
        <w:rPr>
          <w:rFonts w:hint="eastAsia"/>
        </w:rPr>
        <w:t>4</w:t>
      </w:r>
      <w:r w:rsidRPr="00602BE8">
        <w:rPr>
          <w:rFonts w:hint="eastAsia"/>
        </w:rPr>
        <w:t>）操作</w:t>
      </w:r>
      <w:r w:rsidRPr="00602BE8">
        <w:t>区域</w:t>
      </w:r>
      <w:r w:rsidRPr="00602BE8">
        <w:rPr>
          <w:rFonts w:hint="eastAsia"/>
        </w:rPr>
        <w:t>：包括</w:t>
      </w:r>
      <w:r w:rsidRPr="00602BE8">
        <w:t>”</w:t>
      </w:r>
      <w:r w:rsidRPr="00602BE8">
        <w:rPr>
          <w:rFonts w:hint="eastAsia"/>
        </w:rPr>
        <w:t>通过</w:t>
      </w:r>
      <w:r w:rsidRPr="00602BE8">
        <w:t>“</w:t>
      </w:r>
      <w:r w:rsidRPr="00602BE8">
        <w:rPr>
          <w:rFonts w:hint="eastAsia"/>
        </w:rPr>
        <w:t>和</w:t>
      </w:r>
      <w:r w:rsidRPr="00602BE8">
        <w:t>”</w:t>
      </w:r>
      <w:r w:rsidRPr="00602BE8">
        <w:rPr>
          <w:rFonts w:hint="eastAsia"/>
        </w:rPr>
        <w:t>拒绝</w:t>
      </w:r>
      <w:r w:rsidRPr="00602BE8">
        <w:t>“</w:t>
      </w:r>
      <w:r w:rsidRPr="00602BE8">
        <w:rPr>
          <w:rFonts w:hint="eastAsia"/>
        </w:rPr>
        <w:t>两项</w:t>
      </w:r>
      <w:r w:rsidRPr="00602BE8">
        <w:t>。</w:t>
      </w:r>
    </w:p>
    <w:p w14:paraId="04EA419B" w14:textId="00E0A791" w:rsidR="00B767FD" w:rsidRPr="00800F86" w:rsidRDefault="00800F86" w:rsidP="00131F12">
      <w:pPr>
        <w:pStyle w:val="aff3"/>
        <w:numPr>
          <w:ilvl w:val="0"/>
          <w:numId w:val="5"/>
        </w:numPr>
        <w:ind w:firstLineChars="0"/>
      </w:pPr>
      <w:r w:rsidRPr="007545C3">
        <w:rPr>
          <w:noProof/>
          <w:color w:val="FF0000"/>
        </w:rPr>
        <w:drawing>
          <wp:anchor distT="0" distB="0" distL="114300" distR="114300" simplePos="0" relativeHeight="251641344" behindDoc="0" locked="0" layoutInCell="1" allowOverlap="1" wp14:anchorId="7ECC5D87" wp14:editId="01AD9D31">
            <wp:simplePos x="0" y="0"/>
            <wp:positionH relativeFrom="column">
              <wp:posOffset>295275</wp:posOffset>
            </wp:positionH>
            <wp:positionV relativeFrom="paragraph">
              <wp:posOffset>412750</wp:posOffset>
            </wp:positionV>
            <wp:extent cx="3529330" cy="1752600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5AA" w:rsidRPr="00800F86">
        <w:rPr>
          <w:rFonts w:hint="eastAsia"/>
        </w:rPr>
        <w:t>点击</w:t>
      </w:r>
      <w:r w:rsidR="00D852A3" w:rsidRPr="00800F86">
        <w:rPr>
          <w:rFonts w:hint="eastAsia"/>
        </w:rPr>
        <w:t>【</w:t>
      </w:r>
      <w:r w:rsidR="004945AA" w:rsidRPr="00800F86">
        <w:rPr>
          <w:rFonts w:hint="eastAsia"/>
        </w:rPr>
        <w:t>通过</w:t>
      </w:r>
      <w:r w:rsidR="00D852A3" w:rsidRPr="00800F86">
        <w:rPr>
          <w:rFonts w:hint="eastAsia"/>
        </w:rPr>
        <w:t>】</w:t>
      </w:r>
      <w:r w:rsidR="00B767FD" w:rsidRPr="00800F86">
        <w:rPr>
          <w:rFonts w:hint="eastAsia"/>
        </w:rPr>
        <w:t>按钮时</w:t>
      </w:r>
      <w:r w:rsidR="00B767FD" w:rsidRPr="00800F86">
        <w:t>，</w:t>
      </w:r>
      <w:r>
        <w:rPr>
          <w:rFonts w:hint="eastAsia"/>
        </w:rPr>
        <w:t>弹出</w:t>
      </w:r>
      <w:r>
        <w:t>如下窗口</w:t>
      </w:r>
      <w:r>
        <w:rPr>
          <w:rFonts w:hint="eastAsia"/>
        </w:rPr>
        <w:t>：</w:t>
      </w:r>
    </w:p>
    <w:p w14:paraId="07F22AC4" w14:textId="133AE0D3" w:rsidR="00815A06" w:rsidRPr="00800F86" w:rsidRDefault="00EB036A" w:rsidP="00800F86">
      <w:r w:rsidRPr="00800F86">
        <w:rPr>
          <w:rFonts w:hint="eastAsia"/>
        </w:rPr>
        <w:t>点击【确认】即通过审核；点击【取消】则关闭弹窗留在</w:t>
      </w:r>
      <w:r w:rsidRPr="00800F86">
        <w:t>当前页</w:t>
      </w:r>
      <w:r w:rsidRPr="00800F86">
        <w:rPr>
          <w:rFonts w:hint="eastAsia"/>
        </w:rPr>
        <w:t>，此时子票依然处于未审核状态。</w:t>
      </w:r>
    </w:p>
    <w:p w14:paraId="17F51F65" w14:textId="77777777" w:rsidR="00800F86" w:rsidRPr="00800F86" w:rsidRDefault="00800F86" w:rsidP="00800F86">
      <w:pPr>
        <w:ind w:left="420"/>
        <w:rPr>
          <w:color w:val="FF0000"/>
        </w:rPr>
      </w:pPr>
    </w:p>
    <w:p w14:paraId="19AFA4E4" w14:textId="18D3AE8F" w:rsidR="00EB036A" w:rsidRPr="00602BE8" w:rsidRDefault="00823AF7" w:rsidP="00131F12">
      <w:pPr>
        <w:pStyle w:val="aff3"/>
        <w:numPr>
          <w:ilvl w:val="0"/>
          <w:numId w:val="5"/>
        </w:numPr>
        <w:ind w:firstLineChars="0"/>
      </w:pPr>
      <w:r w:rsidRPr="00602BE8">
        <w:rPr>
          <w:noProof/>
        </w:rPr>
        <w:lastRenderedPageBreak/>
        <w:drawing>
          <wp:anchor distT="0" distB="0" distL="114300" distR="114300" simplePos="0" relativeHeight="251666944" behindDoc="0" locked="0" layoutInCell="1" allowOverlap="1" wp14:anchorId="02559034" wp14:editId="79607BCE">
            <wp:simplePos x="0" y="0"/>
            <wp:positionH relativeFrom="column">
              <wp:posOffset>0</wp:posOffset>
            </wp:positionH>
            <wp:positionV relativeFrom="paragraph">
              <wp:posOffset>404495</wp:posOffset>
            </wp:positionV>
            <wp:extent cx="3646800" cy="2696400"/>
            <wp:effectExtent l="0" t="0" r="0" b="889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269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036A" w:rsidRPr="00602BE8">
        <w:rPr>
          <w:rFonts w:hint="eastAsia"/>
        </w:rPr>
        <w:t>点击【拒绝】按钮，弹出如下图所示弹窗：</w:t>
      </w:r>
    </w:p>
    <w:p w14:paraId="667A491D" w14:textId="5BAA0EBF" w:rsidR="00B767FD" w:rsidRPr="00EB036A" w:rsidRDefault="00823AF7" w:rsidP="00005A6C">
      <w:pPr>
        <w:pStyle w:val="aff3"/>
        <w:numPr>
          <w:ilvl w:val="0"/>
          <w:numId w:val="38"/>
        </w:numPr>
        <w:ind w:firstLineChars="0"/>
      </w:pPr>
      <w:r w:rsidRPr="00602BE8">
        <w:rPr>
          <w:rFonts w:hint="eastAsia"/>
        </w:rPr>
        <w:t>拒绝理由不能为空，且全部输入空格或</w:t>
      </w:r>
      <w:r>
        <w:rPr>
          <w:rFonts w:hint="eastAsia"/>
        </w:rPr>
        <w:t>全部</w:t>
      </w:r>
      <w:r w:rsidRPr="00602BE8">
        <w:rPr>
          <w:rFonts w:hint="eastAsia"/>
        </w:rPr>
        <w:t>换行</w:t>
      </w:r>
      <w:r>
        <w:rPr>
          <w:rFonts w:hint="eastAsia"/>
        </w:rPr>
        <w:t>都</w:t>
      </w:r>
      <w:r w:rsidRPr="00602BE8">
        <w:rPr>
          <w:rFonts w:hint="eastAsia"/>
        </w:rPr>
        <w:t>视为空。</w:t>
      </w:r>
    </w:p>
    <w:p w14:paraId="19E333F5" w14:textId="77777777" w:rsidR="00B448FD" w:rsidRPr="00602BE8" w:rsidRDefault="00B448FD" w:rsidP="00131F12">
      <w:pPr>
        <w:pStyle w:val="aff3"/>
        <w:numPr>
          <w:ilvl w:val="0"/>
          <w:numId w:val="6"/>
        </w:numPr>
        <w:ind w:firstLineChars="0"/>
      </w:pPr>
      <w:r w:rsidRPr="00602BE8">
        <w:rPr>
          <w:rFonts w:hint="eastAsia"/>
        </w:rPr>
        <w:t>最多输入</w:t>
      </w:r>
      <w:r w:rsidRPr="00602BE8">
        <w:rPr>
          <w:rFonts w:hint="eastAsia"/>
        </w:rPr>
        <w:t>200</w:t>
      </w:r>
      <w:r w:rsidRPr="00602BE8">
        <w:rPr>
          <w:rFonts w:hint="eastAsia"/>
        </w:rPr>
        <w:t>个字符，超出后继续输入无效。</w:t>
      </w:r>
    </w:p>
    <w:p w14:paraId="3C4CEF9B" w14:textId="792BECF3" w:rsidR="009B4D31" w:rsidRPr="00602BE8" w:rsidRDefault="009B4D31" w:rsidP="00131F12">
      <w:pPr>
        <w:pStyle w:val="aff3"/>
        <w:numPr>
          <w:ilvl w:val="0"/>
          <w:numId w:val="6"/>
        </w:numPr>
        <w:ind w:firstLineChars="0"/>
      </w:pPr>
      <w:r w:rsidRPr="00602BE8">
        <w:rPr>
          <w:rFonts w:hint="eastAsia"/>
        </w:rPr>
        <w:t>点击【确定】按钮，</w:t>
      </w:r>
      <w:r w:rsidR="00823AF7">
        <w:rPr>
          <w:rFonts w:hint="eastAsia"/>
        </w:rPr>
        <w:t>若判定拒绝理由</w:t>
      </w:r>
      <w:r w:rsidRPr="00602BE8">
        <w:rPr>
          <w:rFonts w:hint="eastAsia"/>
        </w:rPr>
        <w:t>为空，则</w:t>
      </w:r>
      <w:r w:rsidR="00D5297C" w:rsidRPr="00602BE8">
        <w:rPr>
          <w:rFonts w:hint="eastAsia"/>
        </w:rPr>
        <w:t>在确定</w:t>
      </w:r>
      <w:r w:rsidR="00D5297C" w:rsidRPr="00602BE8">
        <w:t>按钮上方</w:t>
      </w:r>
      <w:r w:rsidR="00823AF7">
        <w:rPr>
          <w:rFonts w:hint="eastAsia"/>
        </w:rPr>
        <w:t>显示</w:t>
      </w:r>
      <w:r w:rsidR="00823AF7">
        <w:t>错误提示</w:t>
      </w:r>
      <w:r w:rsidR="00381105" w:rsidRPr="00602BE8">
        <w:rPr>
          <w:rFonts w:hint="eastAsia"/>
        </w:rPr>
        <w:t>。</w:t>
      </w:r>
    </w:p>
    <w:p w14:paraId="6E90F096" w14:textId="77777777" w:rsidR="00381105" w:rsidRPr="00602BE8" w:rsidRDefault="00381105" w:rsidP="00131F12">
      <w:pPr>
        <w:pStyle w:val="aff3"/>
        <w:numPr>
          <w:ilvl w:val="0"/>
          <w:numId w:val="6"/>
        </w:numPr>
        <w:ind w:firstLineChars="0"/>
      </w:pPr>
      <w:r w:rsidRPr="00602BE8">
        <w:rPr>
          <w:rFonts w:hint="eastAsia"/>
        </w:rPr>
        <w:t>点击【确定】按钮，若拒绝理由不为空，则拒绝操作成功，此时自动关闭弹窗，对应子票状态变为拒绝，平台将该子票及拒绝理由推送回发布景区。</w:t>
      </w:r>
    </w:p>
    <w:p w14:paraId="2604A867" w14:textId="458BA48F" w:rsidR="00823AF7" w:rsidRDefault="0035026A" w:rsidP="00131F12">
      <w:pPr>
        <w:pStyle w:val="aff3"/>
        <w:numPr>
          <w:ilvl w:val="0"/>
          <w:numId w:val="6"/>
        </w:numPr>
        <w:ind w:firstLineChars="0"/>
      </w:pPr>
      <w:r w:rsidRPr="00602BE8">
        <w:rPr>
          <w:rFonts w:hint="eastAsia"/>
        </w:rPr>
        <w:t>点击右上角【</w:t>
      </w:r>
      <w:r w:rsidRPr="00602BE8">
        <w:rPr>
          <w:rFonts w:hint="eastAsia"/>
        </w:rPr>
        <w:t>X</w:t>
      </w:r>
      <w:r w:rsidRPr="00602BE8">
        <w:rPr>
          <w:rFonts w:hint="eastAsia"/>
        </w:rPr>
        <w:t>】</w:t>
      </w:r>
      <w:r w:rsidR="005A3452" w:rsidRPr="00602BE8">
        <w:rPr>
          <w:rFonts w:hint="eastAsia"/>
        </w:rPr>
        <w:t>可关闭该弹窗</w:t>
      </w:r>
      <w:r w:rsidR="000171C7" w:rsidRPr="00602BE8">
        <w:rPr>
          <w:rFonts w:hint="eastAsia"/>
        </w:rPr>
        <w:t>，此时子票依然处于未审核状态</w:t>
      </w:r>
      <w:r w:rsidR="005A3452" w:rsidRPr="00602BE8">
        <w:rPr>
          <w:rFonts w:hint="eastAsia"/>
        </w:rPr>
        <w:t>。</w:t>
      </w:r>
    </w:p>
    <w:p w14:paraId="3BFE2273" w14:textId="77777777" w:rsidR="00846F73" w:rsidRPr="00602BE8" w:rsidRDefault="00846F73" w:rsidP="00846F73"/>
    <w:p w14:paraId="1F78E8E5" w14:textId="77777777" w:rsidR="00D5297C" w:rsidRPr="00602BE8" w:rsidRDefault="00D5297C" w:rsidP="00361221">
      <w:r w:rsidRPr="00602BE8">
        <w:rPr>
          <w:rFonts w:hint="eastAsia"/>
        </w:rPr>
        <w:t>5</w:t>
      </w:r>
      <w:r w:rsidRPr="00602BE8">
        <w:rPr>
          <w:rFonts w:hint="eastAsia"/>
        </w:rPr>
        <w:t>）界面</w:t>
      </w:r>
      <w:r w:rsidRPr="00602BE8">
        <w:t>翻页</w:t>
      </w:r>
    </w:p>
    <w:p w14:paraId="7C8B4F36" w14:textId="5918809D" w:rsidR="00361221" w:rsidRPr="00602BE8" w:rsidRDefault="00D60E63" w:rsidP="00131F12">
      <w:pPr>
        <w:pStyle w:val="aff3"/>
        <w:numPr>
          <w:ilvl w:val="0"/>
          <w:numId w:val="7"/>
        </w:numPr>
        <w:ind w:firstLineChars="0"/>
      </w:pPr>
      <w:r w:rsidRPr="00602BE8">
        <w:rPr>
          <w:rFonts w:hint="eastAsia"/>
        </w:rPr>
        <w:t>每页</w:t>
      </w:r>
      <w:r w:rsidR="00D5297C" w:rsidRPr="00602BE8">
        <w:rPr>
          <w:rFonts w:hint="eastAsia"/>
        </w:rPr>
        <w:t>最多</w:t>
      </w:r>
      <w:r w:rsidRPr="00602BE8">
        <w:rPr>
          <w:rFonts w:hint="eastAsia"/>
        </w:rPr>
        <w:t>显示</w:t>
      </w:r>
      <w:r w:rsidRPr="00602BE8">
        <w:rPr>
          <w:rFonts w:hint="eastAsia"/>
        </w:rPr>
        <w:t>10</w:t>
      </w:r>
      <w:r w:rsidRPr="00602BE8">
        <w:rPr>
          <w:rFonts w:hint="eastAsia"/>
        </w:rPr>
        <w:t>条数据，</w:t>
      </w:r>
      <w:r w:rsidR="00823AF7" w:rsidRPr="00602BE8">
        <w:rPr>
          <w:rFonts w:hint="eastAsia"/>
        </w:rPr>
        <w:t>列表</w:t>
      </w:r>
      <w:r w:rsidR="00823AF7">
        <w:rPr>
          <w:rFonts w:hint="eastAsia"/>
        </w:rPr>
        <w:t>正下方</w:t>
      </w:r>
      <w:r w:rsidR="00823AF7" w:rsidRPr="00602BE8">
        <w:rPr>
          <w:rFonts w:hint="eastAsia"/>
        </w:rPr>
        <w:t>始终显示翻页信息，</w:t>
      </w:r>
      <w:r w:rsidR="00361221" w:rsidRPr="00602BE8">
        <w:rPr>
          <w:rFonts w:hint="eastAsia"/>
        </w:rPr>
        <w:t>格式如下图所示：</w:t>
      </w:r>
    </w:p>
    <w:p w14:paraId="076AC966" w14:textId="77777777" w:rsidR="00361221" w:rsidRPr="00602BE8" w:rsidRDefault="00D5297C" w:rsidP="00361221">
      <w:r w:rsidRPr="00602BE8">
        <w:rPr>
          <w:noProof/>
        </w:rPr>
        <w:drawing>
          <wp:inline distT="0" distB="0" distL="0" distR="0" wp14:anchorId="195AACED" wp14:editId="057A99F5">
            <wp:extent cx="5486400" cy="259715"/>
            <wp:effectExtent l="0" t="0" r="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0E6C" w14:textId="631FC4DE" w:rsidR="00D5297C" w:rsidRDefault="00471565" w:rsidP="00131F12">
      <w:pPr>
        <w:pStyle w:val="aff3"/>
        <w:numPr>
          <w:ilvl w:val="0"/>
          <w:numId w:val="7"/>
        </w:numPr>
        <w:ind w:firstLineChars="0"/>
      </w:pPr>
      <w:r w:rsidRPr="00602BE8">
        <w:t>从左至右依次显示</w:t>
      </w:r>
      <w:r w:rsidRPr="00602BE8">
        <w:rPr>
          <w:rFonts w:hint="eastAsia"/>
        </w:rPr>
        <w:t>：</w:t>
      </w:r>
      <w:r w:rsidRPr="00602BE8">
        <w:t>总项数</w:t>
      </w:r>
      <w:r w:rsidRPr="00602BE8">
        <w:rPr>
          <w:rFonts w:hint="eastAsia"/>
        </w:rPr>
        <w:t>、总页数</w:t>
      </w:r>
      <w:r w:rsidRPr="00602BE8">
        <w:t>、当前页数；页码在第一页和最后一页时，</w:t>
      </w:r>
      <w:r w:rsidRPr="00602BE8">
        <w:rPr>
          <w:rFonts w:hint="eastAsia"/>
        </w:rPr>
        <w:t>“上一页”</w:t>
      </w:r>
      <w:r w:rsidRPr="00602BE8">
        <w:t>和</w:t>
      </w:r>
      <w:r w:rsidRPr="00602BE8">
        <w:t>“</w:t>
      </w:r>
      <w:r w:rsidRPr="00602BE8">
        <w:rPr>
          <w:rFonts w:hint="eastAsia"/>
        </w:rPr>
        <w:t>下一页</w:t>
      </w:r>
      <w:r w:rsidRPr="00602BE8">
        <w:t>”</w:t>
      </w:r>
      <w:r w:rsidRPr="00602BE8">
        <w:rPr>
          <w:rFonts w:hint="eastAsia"/>
        </w:rPr>
        <w:t>按钮</w:t>
      </w:r>
      <w:r w:rsidRPr="00602BE8">
        <w:t>分别不可操作。</w:t>
      </w:r>
    </w:p>
    <w:p w14:paraId="471135D9" w14:textId="3377DF42" w:rsidR="00D16C73" w:rsidRPr="007545C3" w:rsidRDefault="00D16C73" w:rsidP="00D16C73">
      <w:pPr>
        <w:pStyle w:val="aff3"/>
        <w:ind w:left="420" w:firstLineChars="0" w:firstLine="0"/>
        <w:rPr>
          <w:i/>
          <w:color w:val="000000" w:themeColor="text1"/>
        </w:rPr>
      </w:pPr>
      <w:r w:rsidRPr="007545C3">
        <w:rPr>
          <w:rFonts w:hint="eastAsia"/>
          <w:i/>
          <w:color w:val="000000" w:themeColor="text1"/>
        </w:rPr>
        <w:t>（注</w:t>
      </w:r>
      <w:r w:rsidRPr="007545C3">
        <w:rPr>
          <w:i/>
          <w:color w:val="000000" w:themeColor="text1"/>
        </w:rPr>
        <w:t>）</w:t>
      </w:r>
      <w:r w:rsidRPr="007545C3">
        <w:rPr>
          <w:rFonts w:hint="eastAsia"/>
          <w:i/>
          <w:color w:val="000000" w:themeColor="text1"/>
        </w:rPr>
        <w:t>：翻页</w:t>
      </w:r>
      <w:r w:rsidRPr="007545C3">
        <w:rPr>
          <w:i/>
          <w:color w:val="000000" w:themeColor="text1"/>
        </w:rPr>
        <w:t>的</w:t>
      </w:r>
      <w:r w:rsidRPr="007545C3">
        <w:rPr>
          <w:rFonts w:hint="eastAsia"/>
          <w:i/>
          <w:color w:val="000000" w:themeColor="text1"/>
        </w:rPr>
        <w:t>实际显示、交互请参照支撑平台已实现功能。</w:t>
      </w:r>
    </w:p>
    <w:p w14:paraId="120350A0" w14:textId="77777777" w:rsidR="00846F73" w:rsidRPr="00846F73" w:rsidRDefault="00846F73" w:rsidP="00846F73">
      <w:pPr>
        <w:rPr>
          <w:i/>
          <w:color w:val="FF0000"/>
        </w:rPr>
      </w:pPr>
    </w:p>
    <w:p w14:paraId="2B986101" w14:textId="4BBB1638" w:rsidR="00DB2F10" w:rsidRPr="007545C3" w:rsidRDefault="00D5297C" w:rsidP="00E4763F">
      <w:pPr>
        <w:rPr>
          <w:color w:val="000000" w:themeColor="text1"/>
        </w:rPr>
      </w:pPr>
      <w:r w:rsidRPr="00602BE8">
        <w:rPr>
          <w:rFonts w:hint="eastAsia"/>
        </w:rPr>
        <w:t>6</w:t>
      </w:r>
      <w:r w:rsidRPr="00602BE8">
        <w:rPr>
          <w:rFonts w:hint="eastAsia"/>
        </w:rPr>
        <w:t>）</w:t>
      </w:r>
      <w:r w:rsidR="00DB2F10" w:rsidRPr="007545C3">
        <w:rPr>
          <w:rFonts w:hint="eastAsia"/>
          <w:color w:val="000000" w:themeColor="text1"/>
        </w:rPr>
        <w:t>审核</w:t>
      </w:r>
      <w:r w:rsidR="00DB2F10" w:rsidRPr="007545C3">
        <w:rPr>
          <w:color w:val="000000" w:themeColor="text1"/>
        </w:rPr>
        <w:t>列表</w:t>
      </w:r>
      <w:r w:rsidR="00647C75" w:rsidRPr="007545C3">
        <w:rPr>
          <w:rFonts w:hint="eastAsia"/>
          <w:color w:val="000000" w:themeColor="text1"/>
        </w:rPr>
        <w:t>按照</w:t>
      </w:r>
      <w:r w:rsidR="00DB2F10" w:rsidRPr="007545C3">
        <w:rPr>
          <w:rFonts w:hint="eastAsia"/>
          <w:color w:val="000000" w:themeColor="text1"/>
        </w:rPr>
        <w:t>子票</w:t>
      </w:r>
      <w:r w:rsidR="00846F73" w:rsidRPr="007545C3">
        <w:rPr>
          <w:rFonts w:hint="eastAsia"/>
          <w:color w:val="000000" w:themeColor="text1"/>
        </w:rPr>
        <w:t>创建</w:t>
      </w:r>
      <w:r w:rsidR="00647C75" w:rsidRPr="007545C3">
        <w:rPr>
          <w:rFonts w:hint="eastAsia"/>
          <w:color w:val="000000" w:themeColor="text1"/>
        </w:rPr>
        <w:t>时间倒序排列</w:t>
      </w:r>
      <w:r w:rsidRPr="007545C3">
        <w:rPr>
          <w:rFonts w:hint="eastAsia"/>
          <w:color w:val="000000" w:themeColor="text1"/>
        </w:rPr>
        <w:t>，</w:t>
      </w:r>
      <w:r w:rsidRPr="007545C3">
        <w:rPr>
          <w:color w:val="000000" w:themeColor="text1"/>
        </w:rPr>
        <w:t>时间精确到秒</w:t>
      </w:r>
      <w:r w:rsidR="00846F73" w:rsidRPr="007545C3">
        <w:rPr>
          <w:rFonts w:hint="eastAsia"/>
          <w:color w:val="000000" w:themeColor="text1"/>
        </w:rPr>
        <w:t>，</w:t>
      </w:r>
      <w:r w:rsidR="00846F73" w:rsidRPr="007545C3">
        <w:rPr>
          <w:color w:val="000000" w:themeColor="text1"/>
        </w:rPr>
        <w:t>同一时间</w:t>
      </w:r>
      <w:r w:rsidR="00846F73" w:rsidRPr="007545C3">
        <w:rPr>
          <w:rFonts w:hint="eastAsia"/>
          <w:color w:val="000000" w:themeColor="text1"/>
        </w:rPr>
        <w:t>创建</w:t>
      </w:r>
      <w:r w:rsidR="00846F73" w:rsidRPr="007545C3">
        <w:rPr>
          <w:color w:val="000000" w:themeColor="text1"/>
        </w:rPr>
        <w:t>的子票随机排列。</w:t>
      </w:r>
    </w:p>
    <w:p w14:paraId="0A91A65C" w14:textId="6079CEC4" w:rsidR="00EB036A" w:rsidRPr="007545C3" w:rsidRDefault="00EB036A" w:rsidP="00EB036A">
      <w:pPr>
        <w:rPr>
          <w:color w:val="000000" w:themeColor="text1"/>
        </w:rPr>
      </w:pPr>
      <w:r w:rsidRPr="007545C3">
        <w:rPr>
          <w:color w:val="000000" w:themeColor="text1"/>
        </w:rPr>
        <w:t>7</w:t>
      </w:r>
      <w:r w:rsidRPr="007545C3">
        <w:rPr>
          <w:rFonts w:hint="eastAsia"/>
          <w:color w:val="000000" w:themeColor="text1"/>
        </w:rPr>
        <w:t>）</w:t>
      </w:r>
      <w:r w:rsidR="00846F73" w:rsidRPr="007545C3">
        <w:rPr>
          <w:rFonts w:hint="eastAsia"/>
          <w:color w:val="000000" w:themeColor="text1"/>
        </w:rPr>
        <w:t>运营</w:t>
      </w:r>
      <w:r w:rsidR="00846F73" w:rsidRPr="007545C3">
        <w:rPr>
          <w:color w:val="000000" w:themeColor="text1"/>
        </w:rPr>
        <w:t>人员若对审核列表界面进行了刷新，则此时在审核</w:t>
      </w:r>
      <w:r w:rsidR="00846F73" w:rsidRPr="007545C3">
        <w:rPr>
          <w:rFonts w:hint="eastAsia"/>
          <w:color w:val="000000" w:themeColor="text1"/>
        </w:rPr>
        <w:t>之前</w:t>
      </w:r>
      <w:r w:rsidR="00846F73" w:rsidRPr="007545C3">
        <w:rPr>
          <w:color w:val="000000" w:themeColor="text1"/>
        </w:rPr>
        <w:t>就被景区端禁用的子票会从审核列表中消失。</w:t>
      </w:r>
    </w:p>
    <w:p w14:paraId="7550FA32" w14:textId="77777777" w:rsidR="004271BF" w:rsidRPr="007545C3" w:rsidRDefault="004271BF" w:rsidP="00E4763F">
      <w:pPr>
        <w:rPr>
          <w:color w:val="000000" w:themeColor="text1"/>
        </w:rPr>
      </w:pPr>
    </w:p>
    <w:p w14:paraId="3E9B33D2" w14:textId="77777777" w:rsidR="00E4763F" w:rsidRPr="00602BE8" w:rsidRDefault="00E4763F" w:rsidP="00E4763F">
      <w:pPr>
        <w:pStyle w:val="2"/>
        <w:rPr>
          <w:color w:val="auto"/>
        </w:rPr>
      </w:pPr>
      <w:bookmarkStart w:id="25" w:name="_Toc451959825"/>
      <w:r w:rsidRPr="00602BE8">
        <w:rPr>
          <w:rFonts w:hint="eastAsia"/>
          <w:color w:val="auto"/>
        </w:rPr>
        <w:lastRenderedPageBreak/>
        <w:t xml:space="preserve">2 </w:t>
      </w:r>
      <w:r w:rsidRPr="00602BE8">
        <w:rPr>
          <w:rFonts w:hint="eastAsia"/>
          <w:color w:val="auto"/>
        </w:rPr>
        <w:t>子票组合</w:t>
      </w:r>
      <w:bookmarkEnd w:id="25"/>
    </w:p>
    <w:p w14:paraId="631FC93E" w14:textId="77777777" w:rsidR="00715AA3" w:rsidRPr="00602BE8" w:rsidRDefault="00715AA3" w:rsidP="00715AA3">
      <w:pPr>
        <w:pStyle w:val="3"/>
        <w:rPr>
          <w:rFonts w:ascii="微软雅黑" w:eastAsia="微软雅黑" w:hAnsi="微软雅黑" w:cs="微软雅黑"/>
          <w:color w:val="auto"/>
        </w:rPr>
      </w:pPr>
      <w:bookmarkStart w:id="26" w:name="_Toc451959826"/>
      <w:r w:rsidRPr="00602BE8">
        <w:rPr>
          <w:rFonts w:ascii="微软雅黑" w:eastAsia="微软雅黑" w:hAnsi="微软雅黑" w:cs="微软雅黑" w:hint="eastAsia"/>
          <w:color w:val="auto"/>
        </w:rPr>
        <w:t>概述</w:t>
      </w:r>
      <w:bookmarkEnd w:id="26"/>
    </w:p>
    <w:p w14:paraId="55783414" w14:textId="77777777" w:rsidR="00D90629" w:rsidRPr="00602BE8" w:rsidRDefault="00715AA3" w:rsidP="00715AA3">
      <w:pPr>
        <w:ind w:firstLineChars="250" w:firstLine="525"/>
        <w:rPr>
          <w:rFonts w:ascii="微软雅黑" w:hAnsi="微软雅黑"/>
          <w:szCs w:val="18"/>
        </w:rPr>
      </w:pPr>
      <w:r w:rsidRPr="00602BE8">
        <w:rPr>
          <w:rFonts w:hint="eastAsia"/>
        </w:rPr>
        <w:t>联票</w:t>
      </w:r>
      <w:r w:rsidRPr="00602BE8">
        <w:t>为魔方</w:t>
      </w:r>
      <w:r w:rsidRPr="00602BE8">
        <w:rPr>
          <w:rFonts w:hint="eastAsia"/>
        </w:rPr>
        <w:t>的</w:t>
      </w:r>
      <w:r w:rsidRPr="00602BE8">
        <w:t>产品，</w:t>
      </w:r>
      <w:r w:rsidRPr="00602BE8">
        <w:rPr>
          <w:rFonts w:hint="eastAsia"/>
        </w:rPr>
        <w:t>在</w:t>
      </w:r>
      <w:r w:rsidRPr="00602BE8">
        <w:t>设置政策之前，需先有联票产品，则需</w:t>
      </w:r>
      <w:r w:rsidRPr="00602BE8">
        <w:rPr>
          <w:rFonts w:hint="eastAsia"/>
        </w:rPr>
        <w:t>先</w:t>
      </w:r>
      <w:r w:rsidRPr="00602BE8">
        <w:t>对构成联票的子票进行组合</w:t>
      </w:r>
      <w:r w:rsidRPr="00602BE8">
        <w:rPr>
          <w:rFonts w:hint="eastAsia"/>
        </w:rPr>
        <w:t>。</w:t>
      </w:r>
      <w:r w:rsidR="00E4763F" w:rsidRPr="00602BE8">
        <w:rPr>
          <w:rFonts w:ascii="微软雅黑" w:hAnsi="微软雅黑" w:hint="eastAsia"/>
          <w:szCs w:val="18"/>
        </w:rPr>
        <w:t>通过审核的子票将会在【产品组合】中的【子票</w:t>
      </w:r>
      <w:r w:rsidR="004271BF" w:rsidRPr="00602BE8">
        <w:rPr>
          <w:rFonts w:ascii="微软雅黑" w:hAnsi="微软雅黑" w:hint="eastAsia"/>
          <w:szCs w:val="18"/>
        </w:rPr>
        <w:t>TAB</w:t>
      </w:r>
      <w:r w:rsidR="00E4763F" w:rsidRPr="00602BE8">
        <w:rPr>
          <w:rFonts w:ascii="微软雅黑" w:hAnsi="微软雅黑" w:hint="eastAsia"/>
          <w:szCs w:val="18"/>
        </w:rPr>
        <w:t>】列表中显示</w:t>
      </w:r>
      <w:r w:rsidRPr="00602BE8">
        <w:rPr>
          <w:rFonts w:ascii="微软雅黑" w:hAnsi="微软雅黑" w:hint="eastAsia"/>
          <w:szCs w:val="18"/>
        </w:rPr>
        <w:t>，在</w:t>
      </w:r>
      <w:r w:rsidRPr="00602BE8">
        <w:rPr>
          <w:rFonts w:ascii="微软雅黑" w:hAnsi="微软雅黑"/>
          <w:szCs w:val="18"/>
        </w:rPr>
        <w:t>子票</w:t>
      </w:r>
      <w:r w:rsidRPr="00602BE8">
        <w:rPr>
          <w:rFonts w:ascii="微软雅黑" w:hAnsi="微软雅黑" w:hint="eastAsia"/>
          <w:szCs w:val="18"/>
        </w:rPr>
        <w:t>TAB中预选</w:t>
      </w:r>
      <w:r w:rsidRPr="00602BE8">
        <w:rPr>
          <w:rFonts w:ascii="微软雅黑" w:hAnsi="微软雅黑"/>
          <w:szCs w:val="18"/>
        </w:rPr>
        <w:t>一个子票产品</w:t>
      </w:r>
      <w:r w:rsidRPr="00602BE8">
        <w:rPr>
          <w:rFonts w:ascii="微软雅黑" w:hAnsi="微软雅黑" w:hint="eastAsia"/>
          <w:szCs w:val="18"/>
        </w:rPr>
        <w:t>后</w:t>
      </w:r>
      <w:r w:rsidRPr="00602BE8">
        <w:rPr>
          <w:rFonts w:ascii="微软雅黑" w:hAnsi="微软雅黑"/>
          <w:szCs w:val="18"/>
        </w:rPr>
        <w:t>，则会进入新的页面进行组合</w:t>
      </w:r>
      <w:r w:rsidR="00E4763F" w:rsidRPr="00602BE8">
        <w:rPr>
          <w:rFonts w:ascii="微软雅黑" w:hAnsi="微软雅黑" w:hint="eastAsia"/>
          <w:szCs w:val="18"/>
        </w:rPr>
        <w:t>。</w:t>
      </w:r>
    </w:p>
    <w:p w14:paraId="7F72B3F6" w14:textId="77777777" w:rsidR="00715AA3" w:rsidRPr="004D7688" w:rsidRDefault="004D7688" w:rsidP="00715AA3">
      <w:pPr>
        <w:rPr>
          <w:rFonts w:ascii="微软雅黑" w:hAnsi="微软雅黑"/>
          <w:i/>
          <w:szCs w:val="18"/>
        </w:rPr>
      </w:pPr>
      <w:r w:rsidRPr="004D7688">
        <w:rPr>
          <w:rFonts w:ascii="微软雅黑" w:hAnsi="微软雅黑" w:hint="eastAsia"/>
          <w:i/>
          <w:szCs w:val="18"/>
        </w:rPr>
        <w:t>（注</w:t>
      </w:r>
      <w:r w:rsidRPr="004D7688">
        <w:rPr>
          <w:rFonts w:ascii="微软雅黑" w:hAnsi="微软雅黑"/>
          <w:i/>
          <w:szCs w:val="18"/>
        </w:rPr>
        <w:t>）</w:t>
      </w:r>
      <w:r w:rsidRPr="004D7688">
        <w:rPr>
          <w:rFonts w:ascii="微软雅黑" w:hAnsi="微软雅黑" w:hint="eastAsia"/>
          <w:i/>
          <w:szCs w:val="18"/>
        </w:rPr>
        <w:t>：</w:t>
      </w:r>
      <w:r w:rsidRPr="004D7688">
        <w:rPr>
          <w:rFonts w:ascii="微软雅黑" w:hAnsi="微软雅黑"/>
          <w:i/>
          <w:szCs w:val="18"/>
        </w:rPr>
        <w:t>待组合的子票分为两类</w:t>
      </w:r>
      <w:r w:rsidRPr="004D7688">
        <w:rPr>
          <w:rFonts w:ascii="微软雅黑" w:hAnsi="微软雅黑" w:hint="eastAsia"/>
          <w:i/>
          <w:szCs w:val="18"/>
        </w:rPr>
        <w:t>：</w:t>
      </w:r>
    </w:p>
    <w:p w14:paraId="6E6ED641" w14:textId="77777777" w:rsidR="004D7688" w:rsidRPr="004D7688" w:rsidRDefault="004D7688" w:rsidP="00715AA3">
      <w:pPr>
        <w:rPr>
          <w:rFonts w:ascii="微软雅黑" w:hAnsi="微软雅黑"/>
          <w:i/>
          <w:szCs w:val="18"/>
        </w:rPr>
      </w:pPr>
      <w:r w:rsidRPr="004D7688">
        <w:rPr>
          <w:rFonts w:ascii="微软雅黑" w:hAnsi="微软雅黑"/>
          <w:i/>
          <w:szCs w:val="18"/>
        </w:rPr>
        <w:t>1</w:t>
      </w:r>
      <w:r w:rsidRPr="004D7688">
        <w:rPr>
          <w:rFonts w:ascii="微软雅黑" w:hAnsi="微软雅黑" w:hint="eastAsia"/>
          <w:i/>
          <w:szCs w:val="18"/>
        </w:rPr>
        <w:t>）组合</w:t>
      </w:r>
      <w:r w:rsidRPr="004D7688">
        <w:rPr>
          <w:rFonts w:ascii="微软雅黑" w:hAnsi="微软雅黑"/>
          <w:i/>
          <w:szCs w:val="18"/>
        </w:rPr>
        <w:t>后不可再次组合：即</w:t>
      </w:r>
      <w:r w:rsidRPr="004D7688">
        <w:rPr>
          <w:rFonts w:ascii="微软雅黑" w:hAnsi="微软雅黑" w:hint="eastAsia"/>
          <w:i/>
          <w:szCs w:val="18"/>
        </w:rPr>
        <w:t>“</w:t>
      </w:r>
      <w:r w:rsidRPr="004D7688">
        <w:rPr>
          <w:rFonts w:ascii="微软雅黑" w:hAnsi="微软雅黑"/>
          <w:i/>
          <w:szCs w:val="18"/>
        </w:rPr>
        <w:t>可</w:t>
      </w:r>
      <w:r w:rsidRPr="004D7688">
        <w:rPr>
          <w:rFonts w:ascii="微软雅黑" w:hAnsi="微软雅黑" w:hint="eastAsia"/>
          <w:i/>
          <w:szCs w:val="18"/>
        </w:rPr>
        <w:t>联票</w:t>
      </w:r>
      <w:r w:rsidRPr="004D7688">
        <w:rPr>
          <w:rFonts w:ascii="微软雅黑" w:hAnsi="微软雅黑"/>
          <w:i/>
          <w:szCs w:val="18"/>
        </w:rPr>
        <w:t>供应商</w:t>
      </w:r>
      <w:r w:rsidRPr="004D7688">
        <w:rPr>
          <w:rFonts w:ascii="微软雅黑" w:hAnsi="微软雅黑" w:hint="eastAsia"/>
          <w:i/>
          <w:szCs w:val="18"/>
        </w:rPr>
        <w:t>”</w:t>
      </w:r>
      <w:r w:rsidRPr="004D7688">
        <w:rPr>
          <w:rFonts w:ascii="微软雅黑" w:hAnsi="微软雅黑"/>
          <w:i/>
          <w:szCs w:val="18"/>
        </w:rPr>
        <w:t>为</w:t>
      </w:r>
      <w:r w:rsidRPr="004D7688">
        <w:rPr>
          <w:rFonts w:ascii="微软雅黑" w:hAnsi="微软雅黑" w:hint="eastAsia"/>
          <w:i/>
          <w:szCs w:val="18"/>
        </w:rPr>
        <w:t>指定</w:t>
      </w:r>
      <w:r w:rsidRPr="004D7688">
        <w:rPr>
          <w:rFonts w:ascii="微软雅黑" w:hAnsi="微软雅黑"/>
          <w:i/>
          <w:szCs w:val="18"/>
        </w:rPr>
        <w:t>供应商的子票；</w:t>
      </w:r>
    </w:p>
    <w:p w14:paraId="2D1E7F6A" w14:textId="644C2945" w:rsidR="004D7688" w:rsidRPr="007545C3" w:rsidRDefault="004D7688" w:rsidP="00715AA3">
      <w:pPr>
        <w:rPr>
          <w:rFonts w:ascii="微软雅黑" w:hAnsi="微软雅黑"/>
          <w:i/>
          <w:color w:val="000000" w:themeColor="text1"/>
          <w:szCs w:val="18"/>
        </w:rPr>
      </w:pPr>
      <w:r w:rsidRPr="007545C3">
        <w:rPr>
          <w:rFonts w:ascii="微软雅黑" w:hAnsi="微软雅黑"/>
          <w:i/>
          <w:color w:val="000000" w:themeColor="text1"/>
          <w:szCs w:val="18"/>
        </w:rPr>
        <w:t>2</w:t>
      </w:r>
      <w:r w:rsidRPr="007545C3">
        <w:rPr>
          <w:rFonts w:ascii="微软雅黑" w:hAnsi="微软雅黑" w:hint="eastAsia"/>
          <w:i/>
          <w:color w:val="000000" w:themeColor="text1"/>
          <w:szCs w:val="18"/>
        </w:rPr>
        <w:t>）</w:t>
      </w:r>
      <w:r w:rsidRPr="007545C3">
        <w:rPr>
          <w:rFonts w:ascii="微软雅黑" w:hAnsi="微软雅黑"/>
          <w:i/>
          <w:color w:val="000000" w:themeColor="text1"/>
          <w:szCs w:val="18"/>
        </w:rPr>
        <w:t>可重复组合：即</w:t>
      </w:r>
      <w:r w:rsidRPr="007545C3">
        <w:rPr>
          <w:rFonts w:ascii="微软雅黑" w:hAnsi="微软雅黑" w:hint="eastAsia"/>
          <w:i/>
          <w:color w:val="000000" w:themeColor="text1"/>
          <w:szCs w:val="18"/>
        </w:rPr>
        <w:t>“可联票</w:t>
      </w:r>
      <w:r w:rsidRPr="007545C3">
        <w:rPr>
          <w:rFonts w:ascii="微软雅黑" w:hAnsi="微软雅黑"/>
          <w:i/>
          <w:color w:val="000000" w:themeColor="text1"/>
          <w:szCs w:val="18"/>
        </w:rPr>
        <w:t>供应商”</w:t>
      </w:r>
      <w:r w:rsidRPr="007545C3">
        <w:rPr>
          <w:rFonts w:ascii="微软雅黑" w:hAnsi="微软雅黑" w:hint="eastAsia"/>
          <w:i/>
          <w:color w:val="000000" w:themeColor="text1"/>
          <w:szCs w:val="18"/>
        </w:rPr>
        <w:t>为</w:t>
      </w:r>
      <w:r w:rsidR="00D16C73" w:rsidRPr="007545C3">
        <w:rPr>
          <w:rFonts w:ascii="微软雅黑" w:hAnsi="微软雅黑"/>
          <w:i/>
          <w:color w:val="000000" w:themeColor="text1"/>
          <w:szCs w:val="18"/>
        </w:rPr>
        <w:t>任意供应商的子票</w:t>
      </w:r>
      <w:r w:rsidR="00D16C73" w:rsidRPr="007545C3">
        <w:rPr>
          <w:rFonts w:ascii="微软雅黑" w:hAnsi="微软雅黑" w:hint="eastAsia"/>
          <w:i/>
          <w:color w:val="000000" w:themeColor="text1"/>
          <w:szCs w:val="18"/>
        </w:rPr>
        <w:t>（当景区端在创建子票时，所选【期望联票供应商数量】为【魔方旅游】时则为该类子票）。</w:t>
      </w:r>
    </w:p>
    <w:p w14:paraId="060ACC78" w14:textId="77777777" w:rsidR="004D7688" w:rsidRPr="004D7688" w:rsidRDefault="004D7688" w:rsidP="00715AA3">
      <w:pPr>
        <w:rPr>
          <w:rFonts w:ascii="微软雅黑" w:hAnsi="微软雅黑"/>
          <w:szCs w:val="18"/>
        </w:rPr>
      </w:pPr>
    </w:p>
    <w:p w14:paraId="6752CB98" w14:textId="77777777" w:rsidR="00832DB9" w:rsidRPr="00602BE8" w:rsidRDefault="0035548E" w:rsidP="00832DB9">
      <w:pPr>
        <w:pStyle w:val="3"/>
        <w:rPr>
          <w:rFonts w:ascii="微软雅黑" w:eastAsia="微软雅黑" w:hAnsi="微软雅黑" w:cs="微软雅黑"/>
          <w:color w:val="auto"/>
        </w:rPr>
      </w:pPr>
      <w:bookmarkStart w:id="27" w:name="_Toc440285220"/>
      <w:bookmarkStart w:id="28" w:name="_Toc451959827"/>
      <w:r w:rsidRPr="00602BE8">
        <w:rPr>
          <w:rFonts w:ascii="微软雅黑" w:eastAsia="微软雅黑" w:hAnsi="微软雅黑" w:cs="微软雅黑" w:hint="eastAsia"/>
          <w:color w:val="auto"/>
        </w:rPr>
        <w:t>子票</w:t>
      </w:r>
      <w:r w:rsidR="00BD3009" w:rsidRPr="00602BE8">
        <w:rPr>
          <w:rFonts w:ascii="微软雅黑" w:eastAsia="微软雅黑" w:hAnsi="微软雅黑" w:cs="微软雅黑" w:hint="eastAsia"/>
          <w:color w:val="auto"/>
        </w:rPr>
        <w:t>状态</w:t>
      </w:r>
      <w:bookmarkEnd w:id="27"/>
      <w:bookmarkEnd w:id="28"/>
    </w:p>
    <w:p w14:paraId="6E59624E" w14:textId="77777777" w:rsidR="00BD3009" w:rsidRPr="00602BE8" w:rsidRDefault="00715AA3" w:rsidP="00BD3009">
      <w:pPr>
        <w:rPr>
          <w:rFonts w:ascii="微软雅黑" w:hAnsi="微软雅黑"/>
          <w:szCs w:val="18"/>
        </w:rPr>
      </w:pPr>
      <w:r w:rsidRPr="00602BE8">
        <w:rPr>
          <w:rFonts w:ascii="微软雅黑" w:hAnsi="微软雅黑" w:hint="eastAsia"/>
          <w:szCs w:val="18"/>
        </w:rPr>
        <w:t>通过</w:t>
      </w:r>
      <w:r w:rsidRPr="00602BE8">
        <w:rPr>
          <w:rFonts w:ascii="微软雅黑" w:hAnsi="微软雅黑"/>
          <w:szCs w:val="18"/>
        </w:rPr>
        <w:t>审核的</w:t>
      </w:r>
      <w:r w:rsidR="00C26B40" w:rsidRPr="00602BE8">
        <w:rPr>
          <w:rFonts w:ascii="微软雅黑" w:hAnsi="微软雅黑"/>
          <w:szCs w:val="18"/>
        </w:rPr>
        <w:t>子票</w:t>
      </w:r>
      <w:r w:rsidR="005878FD" w:rsidRPr="00602BE8">
        <w:rPr>
          <w:rFonts w:ascii="微软雅黑" w:hAnsi="微软雅黑" w:hint="eastAsia"/>
          <w:szCs w:val="18"/>
        </w:rPr>
        <w:t>包含</w:t>
      </w:r>
      <w:r w:rsidR="004D7688">
        <w:rPr>
          <w:rFonts w:ascii="微软雅黑" w:hAnsi="微软雅黑" w:hint="eastAsia"/>
          <w:szCs w:val="18"/>
        </w:rPr>
        <w:t>可组合</w:t>
      </w:r>
      <w:r w:rsidR="00C26B40" w:rsidRPr="00602BE8">
        <w:rPr>
          <w:rFonts w:ascii="微软雅黑" w:hAnsi="微软雅黑"/>
          <w:szCs w:val="18"/>
        </w:rPr>
        <w:t>、</w:t>
      </w:r>
      <w:r w:rsidR="004D7688">
        <w:rPr>
          <w:rFonts w:ascii="微软雅黑" w:hAnsi="微软雅黑" w:hint="eastAsia"/>
          <w:szCs w:val="18"/>
        </w:rPr>
        <w:t>待组合</w:t>
      </w:r>
      <w:r w:rsidR="00C26B40" w:rsidRPr="00602BE8">
        <w:rPr>
          <w:rFonts w:ascii="微软雅黑" w:hAnsi="微软雅黑" w:hint="eastAsia"/>
          <w:szCs w:val="18"/>
        </w:rPr>
        <w:t>、已组合</w:t>
      </w:r>
      <w:r w:rsidR="00C26B40" w:rsidRPr="00602BE8">
        <w:rPr>
          <w:rFonts w:ascii="微软雅黑" w:hAnsi="微软雅黑"/>
          <w:szCs w:val="18"/>
        </w:rPr>
        <w:t>3</w:t>
      </w:r>
      <w:r w:rsidR="005878FD" w:rsidRPr="00602BE8">
        <w:rPr>
          <w:rFonts w:ascii="微软雅黑" w:hAnsi="微软雅黑" w:hint="eastAsia"/>
          <w:szCs w:val="18"/>
        </w:rPr>
        <w:t>种状态</w:t>
      </w:r>
      <w:r w:rsidR="003C14E0" w:rsidRPr="00602BE8">
        <w:rPr>
          <w:rFonts w:ascii="微软雅黑" w:hAnsi="微软雅黑" w:hint="eastAsia"/>
          <w:szCs w:val="18"/>
        </w:rPr>
        <w:t>。</w:t>
      </w:r>
    </w:p>
    <w:p w14:paraId="761D2D3D" w14:textId="77777777" w:rsidR="00E901E8" w:rsidRPr="00602BE8" w:rsidRDefault="004D7688" w:rsidP="00BD3009">
      <w:pPr>
        <w:pStyle w:val="4"/>
        <w:rPr>
          <w:rFonts w:eastAsia="黑体"/>
          <w:color w:val="auto"/>
        </w:rPr>
      </w:pPr>
      <w:r>
        <w:rPr>
          <w:rFonts w:eastAsia="黑体" w:hint="eastAsia"/>
          <w:color w:val="auto"/>
        </w:rPr>
        <w:t>可组合</w:t>
      </w:r>
    </w:p>
    <w:p w14:paraId="585D745F" w14:textId="77777777" w:rsidR="00F6105C" w:rsidRPr="00602BE8" w:rsidRDefault="005B6758" w:rsidP="00F6105C">
      <w:pPr>
        <w:rPr>
          <w:szCs w:val="18"/>
        </w:rPr>
      </w:pPr>
      <w:r w:rsidRPr="00602BE8">
        <w:rPr>
          <w:rFonts w:hint="eastAsia"/>
          <w:szCs w:val="18"/>
        </w:rPr>
        <w:t>即</w:t>
      </w:r>
      <w:r w:rsidRPr="00602BE8">
        <w:rPr>
          <w:szCs w:val="18"/>
        </w:rPr>
        <w:t>可选状态</w:t>
      </w:r>
      <w:r w:rsidR="004D7688">
        <w:rPr>
          <w:szCs w:val="18"/>
        </w:rPr>
        <w:t>，</w:t>
      </w:r>
      <w:r w:rsidRPr="00602BE8">
        <w:rPr>
          <w:szCs w:val="18"/>
        </w:rPr>
        <w:t>是</w:t>
      </w:r>
      <w:r w:rsidR="00C26B40" w:rsidRPr="00602BE8">
        <w:rPr>
          <w:rFonts w:hint="eastAsia"/>
          <w:szCs w:val="18"/>
        </w:rPr>
        <w:t>从未</w:t>
      </w:r>
      <w:r w:rsidR="00C26B40" w:rsidRPr="00602BE8">
        <w:rPr>
          <w:szCs w:val="18"/>
        </w:rPr>
        <w:t>组合过的子票</w:t>
      </w:r>
      <w:r w:rsidRPr="00602BE8">
        <w:rPr>
          <w:rFonts w:hint="eastAsia"/>
          <w:szCs w:val="18"/>
        </w:rPr>
        <w:t>默认</w:t>
      </w:r>
      <w:r w:rsidR="00C26B40" w:rsidRPr="00602BE8">
        <w:rPr>
          <w:rFonts w:hint="eastAsia"/>
          <w:szCs w:val="18"/>
        </w:rPr>
        <w:t>的初始状态</w:t>
      </w:r>
      <w:r w:rsidR="004D7688">
        <w:rPr>
          <w:rFonts w:hint="eastAsia"/>
          <w:szCs w:val="18"/>
        </w:rPr>
        <w:t>，</w:t>
      </w:r>
      <w:r w:rsidR="004D7688">
        <w:rPr>
          <w:szCs w:val="18"/>
        </w:rPr>
        <w:t>所有可联票</w:t>
      </w:r>
      <w:r w:rsidR="004D7688">
        <w:rPr>
          <w:rFonts w:hint="eastAsia"/>
          <w:szCs w:val="18"/>
        </w:rPr>
        <w:t>供应商</w:t>
      </w:r>
      <w:r w:rsidR="004D7688">
        <w:rPr>
          <w:szCs w:val="18"/>
        </w:rPr>
        <w:t>为任意供应</w:t>
      </w:r>
      <w:r w:rsidR="004D7688">
        <w:rPr>
          <w:rFonts w:hint="eastAsia"/>
          <w:szCs w:val="18"/>
        </w:rPr>
        <w:t>商</w:t>
      </w:r>
      <w:r w:rsidR="004D7688">
        <w:rPr>
          <w:szCs w:val="18"/>
        </w:rPr>
        <w:t>的子票在子票</w:t>
      </w:r>
      <w:r w:rsidR="004D7688">
        <w:rPr>
          <w:rFonts w:hint="eastAsia"/>
          <w:szCs w:val="18"/>
        </w:rPr>
        <w:t>TAB</w:t>
      </w:r>
      <w:r w:rsidR="004D7688">
        <w:rPr>
          <w:rFonts w:hint="eastAsia"/>
          <w:szCs w:val="18"/>
        </w:rPr>
        <w:t>页</w:t>
      </w:r>
      <w:r w:rsidR="004D7688">
        <w:rPr>
          <w:szCs w:val="18"/>
        </w:rPr>
        <w:t>中的状态都是此状态。</w:t>
      </w:r>
      <w:r w:rsidR="00C26B40" w:rsidRPr="00602BE8">
        <w:rPr>
          <w:rFonts w:hint="eastAsia"/>
          <w:szCs w:val="18"/>
        </w:rPr>
        <w:t>。</w:t>
      </w:r>
    </w:p>
    <w:p w14:paraId="14463A0E" w14:textId="77777777" w:rsidR="003C14E0" w:rsidRPr="00602BE8" w:rsidRDefault="004D7688" w:rsidP="00BD3009">
      <w:pPr>
        <w:pStyle w:val="4"/>
        <w:rPr>
          <w:rFonts w:eastAsia="黑体"/>
          <w:color w:val="auto"/>
        </w:rPr>
      </w:pPr>
      <w:bookmarkStart w:id="29" w:name="_状态切换"/>
      <w:bookmarkEnd w:id="29"/>
      <w:r>
        <w:rPr>
          <w:rFonts w:eastAsia="黑体" w:hint="eastAsia"/>
          <w:color w:val="auto"/>
        </w:rPr>
        <w:t>待组合</w:t>
      </w:r>
    </w:p>
    <w:p w14:paraId="652DE0E2" w14:textId="77777777" w:rsidR="003C14E0" w:rsidRPr="00602BE8" w:rsidRDefault="00C26B40" w:rsidP="003C14E0">
      <w:r w:rsidRPr="00602BE8">
        <w:rPr>
          <w:rFonts w:hint="eastAsia"/>
        </w:rPr>
        <w:t>即</w:t>
      </w:r>
      <w:r w:rsidR="004D7688">
        <w:rPr>
          <w:rFonts w:hint="eastAsia"/>
        </w:rPr>
        <w:t>选中</w:t>
      </w:r>
      <w:r w:rsidRPr="00602BE8">
        <w:t>状态，</w:t>
      </w:r>
      <w:r w:rsidRPr="00602BE8">
        <w:rPr>
          <w:rFonts w:hint="eastAsia"/>
        </w:rPr>
        <w:t>代表</w:t>
      </w:r>
      <w:r w:rsidRPr="00602BE8">
        <w:t>已手动</w:t>
      </w:r>
      <w:r w:rsidRPr="00602BE8">
        <w:rPr>
          <w:rFonts w:hint="eastAsia"/>
        </w:rPr>
        <w:t>选择、</w:t>
      </w:r>
      <w:r w:rsidRPr="00602BE8">
        <w:t>还未组合</w:t>
      </w:r>
      <w:r w:rsidRPr="00602BE8">
        <w:rPr>
          <w:rFonts w:hint="eastAsia"/>
        </w:rPr>
        <w:t>完成的子票状态</w:t>
      </w:r>
      <w:r w:rsidR="003C14E0" w:rsidRPr="00602BE8">
        <w:rPr>
          <w:rFonts w:hint="eastAsia"/>
        </w:rPr>
        <w:t>。</w:t>
      </w:r>
    </w:p>
    <w:p w14:paraId="2C1927FA" w14:textId="77777777" w:rsidR="00C26B40" w:rsidRPr="00602BE8" w:rsidRDefault="00C26B40" w:rsidP="00C26B40">
      <w:pPr>
        <w:pStyle w:val="4"/>
        <w:rPr>
          <w:rFonts w:eastAsia="黑体"/>
          <w:color w:val="auto"/>
        </w:rPr>
      </w:pPr>
      <w:r w:rsidRPr="00602BE8">
        <w:rPr>
          <w:rFonts w:eastAsia="黑体" w:hint="eastAsia"/>
          <w:color w:val="auto"/>
        </w:rPr>
        <w:t>已组合</w:t>
      </w:r>
    </w:p>
    <w:p w14:paraId="5C1F6E8C" w14:textId="77777777" w:rsidR="00C26B40" w:rsidRDefault="00C26B40" w:rsidP="003C14E0">
      <w:r w:rsidRPr="00602BE8">
        <w:rPr>
          <w:rFonts w:hint="eastAsia"/>
        </w:rPr>
        <w:t>已</w:t>
      </w:r>
      <w:r w:rsidRPr="00602BE8">
        <w:t>与其他子票发生过组合，且不能再次进行组合的子票状态。</w:t>
      </w:r>
    </w:p>
    <w:p w14:paraId="3CE0CAB3" w14:textId="77777777" w:rsidR="004D7688" w:rsidRPr="00602BE8" w:rsidRDefault="004D7688" w:rsidP="003C14E0"/>
    <w:p w14:paraId="16CD06B4" w14:textId="77777777" w:rsidR="004D7688" w:rsidRPr="004D7688" w:rsidRDefault="004D7688" w:rsidP="004D7688">
      <w:pPr>
        <w:pStyle w:val="3"/>
        <w:rPr>
          <w:rFonts w:ascii="微软雅黑" w:eastAsia="微软雅黑" w:hAnsi="微软雅黑" w:cs="微软雅黑"/>
          <w:color w:val="auto"/>
        </w:rPr>
      </w:pPr>
      <w:bookmarkStart w:id="30" w:name="_Toc451959828"/>
      <w:r>
        <w:rPr>
          <w:noProof/>
        </w:rPr>
        <w:drawing>
          <wp:anchor distT="0" distB="0" distL="114300" distR="114300" simplePos="0" relativeHeight="251660800" behindDoc="0" locked="0" layoutInCell="1" allowOverlap="1" wp14:anchorId="545DA936" wp14:editId="4B70F2E4">
            <wp:simplePos x="0" y="0"/>
            <wp:positionH relativeFrom="column">
              <wp:posOffset>-38100</wp:posOffset>
            </wp:positionH>
            <wp:positionV relativeFrom="paragraph">
              <wp:posOffset>403860</wp:posOffset>
            </wp:positionV>
            <wp:extent cx="5686425" cy="930910"/>
            <wp:effectExtent l="0" t="0" r="9525" b="254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3009" w:rsidRPr="00602BE8">
        <w:rPr>
          <w:rFonts w:ascii="微软雅黑" w:eastAsia="微软雅黑" w:hAnsi="微软雅黑" w:cs="微软雅黑" w:hint="eastAsia"/>
          <w:color w:val="auto"/>
        </w:rPr>
        <w:t>状态切换</w:t>
      </w:r>
      <w:bookmarkEnd w:id="30"/>
    </w:p>
    <w:p w14:paraId="5286DA6A" w14:textId="77777777" w:rsidR="00715AA3" w:rsidRPr="00602BE8" w:rsidRDefault="004D7688" w:rsidP="00131F12">
      <w:pPr>
        <w:pStyle w:val="aff3"/>
        <w:numPr>
          <w:ilvl w:val="0"/>
          <w:numId w:val="9"/>
        </w:numPr>
        <w:ind w:firstLineChars="0"/>
        <w:rPr>
          <w:szCs w:val="18"/>
        </w:rPr>
      </w:pPr>
      <w:r>
        <w:rPr>
          <w:rFonts w:hint="eastAsia"/>
          <w:szCs w:val="18"/>
        </w:rPr>
        <w:t>可组合</w:t>
      </w:r>
      <w:r w:rsidR="005B6758" w:rsidRPr="00602BE8">
        <w:rPr>
          <w:rFonts w:hint="eastAsia"/>
          <w:szCs w:val="18"/>
        </w:rPr>
        <w:t>、</w:t>
      </w:r>
      <w:r>
        <w:rPr>
          <w:szCs w:val="18"/>
        </w:rPr>
        <w:t>待组合</w:t>
      </w:r>
      <w:r>
        <w:rPr>
          <w:rFonts w:hint="eastAsia"/>
          <w:szCs w:val="18"/>
        </w:rPr>
        <w:t>状态</w:t>
      </w:r>
      <w:r w:rsidR="00715AA3" w:rsidRPr="00602BE8">
        <w:rPr>
          <w:rFonts w:hint="eastAsia"/>
          <w:szCs w:val="18"/>
        </w:rPr>
        <w:t>有两种</w:t>
      </w:r>
      <w:r w:rsidR="00715AA3" w:rsidRPr="00602BE8">
        <w:rPr>
          <w:szCs w:val="18"/>
        </w:rPr>
        <w:t>方式进行切换：</w:t>
      </w:r>
    </w:p>
    <w:p w14:paraId="1A760919" w14:textId="77777777" w:rsidR="003964B1" w:rsidRPr="00602BE8" w:rsidRDefault="00FA693D" w:rsidP="00715AA3">
      <w:pPr>
        <w:pStyle w:val="aff3"/>
        <w:ind w:left="360" w:firstLineChars="0" w:firstLine="0"/>
        <w:rPr>
          <w:szCs w:val="18"/>
        </w:rPr>
      </w:pPr>
      <w:r w:rsidRPr="00602BE8">
        <w:rPr>
          <w:b/>
          <w:szCs w:val="18"/>
        </w:rPr>
        <w:lastRenderedPageBreak/>
        <w:t>①</w:t>
      </w:r>
      <w:r w:rsidRPr="00602BE8">
        <w:rPr>
          <w:szCs w:val="18"/>
        </w:rPr>
        <w:t>：</w:t>
      </w:r>
      <w:r w:rsidR="00715AA3" w:rsidRPr="00602BE8">
        <w:rPr>
          <w:rFonts w:hint="eastAsia"/>
          <w:szCs w:val="18"/>
        </w:rPr>
        <w:t>在</w:t>
      </w:r>
      <w:r w:rsidR="00715AA3" w:rsidRPr="00602BE8">
        <w:rPr>
          <w:szCs w:val="18"/>
        </w:rPr>
        <w:t>产品组合</w:t>
      </w:r>
      <w:r w:rsidR="00715AA3" w:rsidRPr="00602BE8">
        <w:rPr>
          <w:szCs w:val="18"/>
        </w:rPr>
        <w:t>-&gt;</w:t>
      </w:r>
      <w:r w:rsidR="00715AA3" w:rsidRPr="00602BE8">
        <w:rPr>
          <w:rFonts w:hint="eastAsia"/>
          <w:szCs w:val="18"/>
        </w:rPr>
        <w:t>子票</w:t>
      </w:r>
      <w:r w:rsidR="00715AA3" w:rsidRPr="00602BE8">
        <w:rPr>
          <w:rFonts w:hint="eastAsia"/>
          <w:szCs w:val="18"/>
        </w:rPr>
        <w:t>TAB</w:t>
      </w:r>
      <w:r w:rsidR="00715AA3" w:rsidRPr="00602BE8">
        <w:rPr>
          <w:rFonts w:hint="eastAsia"/>
          <w:szCs w:val="18"/>
        </w:rPr>
        <w:t>选择</w:t>
      </w:r>
      <w:r w:rsidR="00715AA3" w:rsidRPr="00602BE8">
        <w:rPr>
          <w:szCs w:val="18"/>
        </w:rPr>
        <w:t>某子票后</w:t>
      </w:r>
      <w:r w:rsidR="00715AA3" w:rsidRPr="00602BE8">
        <w:rPr>
          <w:rFonts w:hint="eastAsia"/>
          <w:szCs w:val="18"/>
        </w:rPr>
        <w:t>进入</w:t>
      </w:r>
      <w:r w:rsidR="00715AA3" w:rsidRPr="00602BE8">
        <w:rPr>
          <w:szCs w:val="18"/>
        </w:rPr>
        <w:t>新页面，该子票</w:t>
      </w:r>
      <w:r w:rsidR="004D7688">
        <w:rPr>
          <w:rFonts w:hint="eastAsia"/>
          <w:szCs w:val="18"/>
        </w:rPr>
        <w:t>由可组合状态</w:t>
      </w:r>
      <w:r w:rsidR="00715AA3" w:rsidRPr="00602BE8">
        <w:rPr>
          <w:szCs w:val="18"/>
        </w:rPr>
        <w:t>变为</w:t>
      </w:r>
      <w:r w:rsidR="004D7688">
        <w:rPr>
          <w:rFonts w:hint="eastAsia"/>
          <w:szCs w:val="18"/>
        </w:rPr>
        <w:t>待组合</w:t>
      </w:r>
      <w:r w:rsidR="00715AA3" w:rsidRPr="00602BE8">
        <w:rPr>
          <w:szCs w:val="18"/>
        </w:rPr>
        <w:t>状态，当</w:t>
      </w:r>
      <w:r w:rsidR="00715AA3" w:rsidRPr="00602BE8">
        <w:rPr>
          <w:rFonts w:hint="eastAsia"/>
          <w:szCs w:val="18"/>
        </w:rPr>
        <w:t>从</w:t>
      </w:r>
      <w:r w:rsidR="00715AA3" w:rsidRPr="00602BE8">
        <w:rPr>
          <w:szCs w:val="18"/>
        </w:rPr>
        <w:t>新页面返回</w:t>
      </w:r>
      <w:r w:rsidR="00715AA3" w:rsidRPr="00602BE8">
        <w:rPr>
          <w:rFonts w:hint="eastAsia"/>
          <w:szCs w:val="18"/>
        </w:rPr>
        <w:t>产品组合</w:t>
      </w:r>
      <w:r w:rsidR="00715AA3" w:rsidRPr="00602BE8">
        <w:rPr>
          <w:rFonts w:hint="eastAsia"/>
          <w:szCs w:val="18"/>
        </w:rPr>
        <w:t>-&gt;</w:t>
      </w:r>
      <w:r w:rsidR="00715AA3" w:rsidRPr="00602BE8">
        <w:rPr>
          <w:szCs w:val="18"/>
        </w:rPr>
        <w:t>子票</w:t>
      </w:r>
      <w:r w:rsidR="00715AA3" w:rsidRPr="00602BE8">
        <w:rPr>
          <w:rFonts w:hint="eastAsia"/>
          <w:szCs w:val="18"/>
        </w:rPr>
        <w:t>TAB</w:t>
      </w:r>
      <w:r w:rsidR="00715AA3" w:rsidRPr="00602BE8">
        <w:rPr>
          <w:rFonts w:hint="eastAsia"/>
          <w:szCs w:val="18"/>
        </w:rPr>
        <w:t>页</w:t>
      </w:r>
      <w:r w:rsidR="00715AA3" w:rsidRPr="00602BE8">
        <w:rPr>
          <w:szCs w:val="18"/>
        </w:rPr>
        <w:t>时，</w:t>
      </w:r>
      <w:r w:rsidR="00715AA3" w:rsidRPr="00602BE8">
        <w:rPr>
          <w:rFonts w:hint="eastAsia"/>
          <w:szCs w:val="18"/>
        </w:rPr>
        <w:t>该子票</w:t>
      </w:r>
      <w:r w:rsidR="004D7688">
        <w:rPr>
          <w:rFonts w:hint="eastAsia"/>
          <w:szCs w:val="18"/>
        </w:rPr>
        <w:t>又从</w:t>
      </w:r>
      <w:r w:rsidR="004D7688">
        <w:rPr>
          <w:szCs w:val="18"/>
        </w:rPr>
        <w:t>待组合状态</w:t>
      </w:r>
      <w:r w:rsidR="00715AA3" w:rsidRPr="00602BE8">
        <w:rPr>
          <w:rFonts w:hint="eastAsia"/>
          <w:szCs w:val="18"/>
        </w:rPr>
        <w:t>变为</w:t>
      </w:r>
      <w:r w:rsidR="004D7688">
        <w:rPr>
          <w:rFonts w:hint="eastAsia"/>
          <w:szCs w:val="18"/>
        </w:rPr>
        <w:t>可组合</w:t>
      </w:r>
      <w:r w:rsidR="00715AA3" w:rsidRPr="00602BE8">
        <w:rPr>
          <w:szCs w:val="18"/>
        </w:rPr>
        <w:t>状态</w:t>
      </w:r>
      <w:r w:rsidR="004B069B" w:rsidRPr="00602BE8">
        <w:rPr>
          <w:rFonts w:hint="eastAsia"/>
          <w:szCs w:val="18"/>
        </w:rPr>
        <w:t>；</w:t>
      </w:r>
    </w:p>
    <w:p w14:paraId="3D47CFD6" w14:textId="77777777" w:rsidR="00715AA3" w:rsidRPr="00602BE8" w:rsidRDefault="00FA693D" w:rsidP="00715AA3">
      <w:pPr>
        <w:pStyle w:val="aff3"/>
        <w:ind w:left="360" w:firstLineChars="0" w:firstLine="0"/>
        <w:rPr>
          <w:szCs w:val="18"/>
        </w:rPr>
      </w:pPr>
      <w:r w:rsidRPr="00602BE8">
        <w:rPr>
          <w:rFonts w:hint="eastAsia"/>
          <w:b/>
          <w:szCs w:val="18"/>
        </w:rPr>
        <w:t>②</w:t>
      </w:r>
      <w:r w:rsidRPr="00602BE8">
        <w:rPr>
          <w:szCs w:val="18"/>
        </w:rPr>
        <w:t>：在进入</w:t>
      </w:r>
      <w:r w:rsidR="004D7688">
        <w:rPr>
          <w:rFonts w:hint="eastAsia"/>
          <w:szCs w:val="18"/>
        </w:rPr>
        <w:t>已选</w:t>
      </w:r>
      <w:r w:rsidR="004D7688">
        <w:rPr>
          <w:szCs w:val="18"/>
        </w:rPr>
        <w:t>子票的</w:t>
      </w:r>
      <w:r w:rsidRPr="00602BE8">
        <w:rPr>
          <w:szCs w:val="18"/>
        </w:rPr>
        <w:t>新页面后，</w:t>
      </w:r>
      <w:r w:rsidRPr="00602BE8">
        <w:rPr>
          <w:rFonts w:hint="eastAsia"/>
          <w:szCs w:val="18"/>
        </w:rPr>
        <w:t>“可选子票</w:t>
      </w:r>
      <w:r w:rsidR="004D7688" w:rsidRPr="00602BE8">
        <w:rPr>
          <w:szCs w:val="18"/>
        </w:rPr>
        <w:t>列表</w:t>
      </w:r>
      <w:r w:rsidRPr="00602BE8">
        <w:rPr>
          <w:rFonts w:hint="eastAsia"/>
          <w:szCs w:val="18"/>
        </w:rPr>
        <w:t>”中</w:t>
      </w:r>
      <w:r w:rsidRPr="00602BE8">
        <w:rPr>
          <w:szCs w:val="18"/>
        </w:rPr>
        <w:t>的子票，可通过手动操作</w:t>
      </w:r>
      <w:r w:rsidRPr="00602BE8">
        <w:rPr>
          <w:rFonts w:hint="eastAsia"/>
          <w:szCs w:val="18"/>
        </w:rPr>
        <w:t>直接</w:t>
      </w:r>
      <w:r w:rsidRPr="00602BE8">
        <w:rPr>
          <w:szCs w:val="18"/>
        </w:rPr>
        <w:t>切换</w:t>
      </w:r>
      <w:r w:rsidR="004D7688">
        <w:rPr>
          <w:rFonts w:hint="eastAsia"/>
          <w:szCs w:val="18"/>
        </w:rPr>
        <w:t>可组合</w:t>
      </w:r>
      <w:r w:rsidRPr="00602BE8">
        <w:rPr>
          <w:szCs w:val="18"/>
        </w:rPr>
        <w:t>或者</w:t>
      </w:r>
      <w:r w:rsidR="004D7688">
        <w:rPr>
          <w:rFonts w:hint="eastAsia"/>
          <w:szCs w:val="18"/>
        </w:rPr>
        <w:t>待组合</w:t>
      </w:r>
      <w:r w:rsidRPr="00602BE8">
        <w:rPr>
          <w:szCs w:val="18"/>
        </w:rPr>
        <w:t>状态。</w:t>
      </w:r>
    </w:p>
    <w:p w14:paraId="06FD10B9" w14:textId="77777777" w:rsidR="004B069B" w:rsidRPr="00602BE8" w:rsidRDefault="004B069B" w:rsidP="00131F12">
      <w:pPr>
        <w:pStyle w:val="aff3"/>
        <w:numPr>
          <w:ilvl w:val="0"/>
          <w:numId w:val="9"/>
        </w:numPr>
        <w:ind w:firstLineChars="0"/>
        <w:rPr>
          <w:szCs w:val="18"/>
        </w:rPr>
      </w:pPr>
      <w:r w:rsidRPr="00602BE8">
        <w:rPr>
          <w:rFonts w:hint="eastAsia"/>
          <w:szCs w:val="18"/>
        </w:rPr>
        <w:t>待组合</w:t>
      </w:r>
      <w:r w:rsidRPr="00602BE8">
        <w:rPr>
          <w:szCs w:val="18"/>
        </w:rPr>
        <w:t>状态的子票通过组合</w:t>
      </w:r>
      <w:r w:rsidR="005B6758" w:rsidRPr="00602BE8">
        <w:rPr>
          <w:rFonts w:hint="eastAsia"/>
          <w:szCs w:val="18"/>
        </w:rPr>
        <w:t>操作</w:t>
      </w:r>
      <w:r w:rsidRPr="00602BE8">
        <w:rPr>
          <w:szCs w:val="18"/>
        </w:rPr>
        <w:t>，</w:t>
      </w:r>
      <w:r w:rsidR="00FA693D" w:rsidRPr="00602BE8">
        <w:rPr>
          <w:rFonts w:hint="eastAsia"/>
          <w:szCs w:val="18"/>
        </w:rPr>
        <w:t>可</w:t>
      </w:r>
      <w:r w:rsidRPr="00602BE8">
        <w:rPr>
          <w:rFonts w:hint="eastAsia"/>
          <w:szCs w:val="18"/>
        </w:rPr>
        <w:t>切换</w:t>
      </w:r>
      <w:r w:rsidRPr="00602BE8">
        <w:rPr>
          <w:szCs w:val="18"/>
        </w:rPr>
        <w:t>为已组合状态，且进入到产品管理的联票</w:t>
      </w:r>
      <w:r w:rsidRPr="00602BE8">
        <w:rPr>
          <w:rFonts w:hint="eastAsia"/>
          <w:szCs w:val="18"/>
        </w:rPr>
        <w:t>TAB</w:t>
      </w:r>
      <w:r w:rsidRPr="00602BE8">
        <w:rPr>
          <w:rFonts w:hint="eastAsia"/>
          <w:szCs w:val="18"/>
        </w:rPr>
        <w:t>中</w:t>
      </w:r>
      <w:r w:rsidRPr="00602BE8">
        <w:rPr>
          <w:szCs w:val="18"/>
        </w:rPr>
        <w:t>；</w:t>
      </w:r>
    </w:p>
    <w:p w14:paraId="357743BA" w14:textId="77777777" w:rsidR="004B069B" w:rsidRPr="004D7688" w:rsidRDefault="004B069B" w:rsidP="00131F12">
      <w:pPr>
        <w:pStyle w:val="aff3"/>
        <w:numPr>
          <w:ilvl w:val="0"/>
          <w:numId w:val="9"/>
        </w:numPr>
        <w:ind w:firstLineChars="0"/>
        <w:rPr>
          <w:szCs w:val="18"/>
        </w:rPr>
      </w:pPr>
      <w:r w:rsidRPr="00602BE8">
        <w:rPr>
          <w:rFonts w:hint="eastAsia"/>
          <w:szCs w:val="18"/>
        </w:rPr>
        <w:t>子票</w:t>
      </w:r>
      <w:r w:rsidRPr="00602BE8">
        <w:rPr>
          <w:szCs w:val="18"/>
        </w:rPr>
        <w:t>列表中有一类子票状态比较特殊，即</w:t>
      </w:r>
      <w:r w:rsidRPr="00602BE8">
        <w:rPr>
          <w:rFonts w:hint="eastAsia"/>
          <w:szCs w:val="18"/>
        </w:rPr>
        <w:t>“</w:t>
      </w:r>
      <w:r w:rsidRPr="00602BE8">
        <w:rPr>
          <w:szCs w:val="18"/>
        </w:rPr>
        <w:t>可</w:t>
      </w:r>
      <w:r w:rsidRPr="00602BE8">
        <w:rPr>
          <w:rFonts w:hint="eastAsia"/>
          <w:szCs w:val="18"/>
        </w:rPr>
        <w:t>联票供应商”</w:t>
      </w:r>
      <w:r w:rsidRPr="00602BE8">
        <w:rPr>
          <w:szCs w:val="18"/>
        </w:rPr>
        <w:t>为</w:t>
      </w:r>
      <w:r w:rsidRPr="00602BE8">
        <w:rPr>
          <w:rFonts w:hint="eastAsia"/>
          <w:szCs w:val="18"/>
        </w:rPr>
        <w:t>“</w:t>
      </w:r>
      <w:r w:rsidRPr="00602BE8">
        <w:rPr>
          <w:szCs w:val="18"/>
        </w:rPr>
        <w:t>任意供应商</w:t>
      </w:r>
      <w:r w:rsidRPr="00602BE8">
        <w:rPr>
          <w:rFonts w:hint="eastAsia"/>
          <w:szCs w:val="18"/>
        </w:rPr>
        <w:t>”</w:t>
      </w:r>
      <w:r w:rsidRPr="00602BE8">
        <w:rPr>
          <w:szCs w:val="18"/>
        </w:rPr>
        <w:t>的子票</w:t>
      </w:r>
      <w:r w:rsidRPr="00602BE8">
        <w:rPr>
          <w:rFonts w:hint="eastAsia"/>
          <w:szCs w:val="18"/>
        </w:rPr>
        <w:t>。</w:t>
      </w:r>
      <w:r w:rsidRPr="00602BE8">
        <w:rPr>
          <w:szCs w:val="18"/>
        </w:rPr>
        <w:t>由于</w:t>
      </w:r>
      <w:r w:rsidRPr="00602BE8">
        <w:rPr>
          <w:rFonts w:hint="eastAsia"/>
          <w:szCs w:val="18"/>
        </w:rPr>
        <w:t>其</w:t>
      </w:r>
      <w:r w:rsidRPr="00602BE8">
        <w:rPr>
          <w:szCs w:val="18"/>
        </w:rPr>
        <w:t>可重复组合，</w:t>
      </w:r>
      <w:r w:rsidR="005B6758" w:rsidRPr="00602BE8">
        <w:rPr>
          <w:rFonts w:hint="eastAsia"/>
          <w:szCs w:val="18"/>
        </w:rPr>
        <w:t>在产品组合</w:t>
      </w:r>
      <w:r w:rsidR="005B6758" w:rsidRPr="00602BE8">
        <w:rPr>
          <w:rFonts w:hint="eastAsia"/>
          <w:szCs w:val="18"/>
        </w:rPr>
        <w:t>-&gt;</w:t>
      </w:r>
      <w:r w:rsidR="005B6758" w:rsidRPr="00602BE8">
        <w:rPr>
          <w:rFonts w:hint="eastAsia"/>
          <w:szCs w:val="18"/>
        </w:rPr>
        <w:t>子票</w:t>
      </w:r>
      <w:r w:rsidR="005B6758" w:rsidRPr="00602BE8">
        <w:rPr>
          <w:rFonts w:hint="eastAsia"/>
          <w:szCs w:val="18"/>
        </w:rPr>
        <w:t>TAB</w:t>
      </w:r>
      <w:r w:rsidR="005B6758" w:rsidRPr="00602BE8">
        <w:rPr>
          <w:rFonts w:hint="eastAsia"/>
          <w:szCs w:val="18"/>
        </w:rPr>
        <w:t>列表中</w:t>
      </w:r>
      <w:r w:rsidR="005B6758" w:rsidRPr="00602BE8">
        <w:rPr>
          <w:szCs w:val="18"/>
        </w:rPr>
        <w:t>，一直处于</w:t>
      </w:r>
      <w:r w:rsidR="004D7688">
        <w:rPr>
          <w:rFonts w:hint="eastAsia"/>
          <w:szCs w:val="18"/>
        </w:rPr>
        <w:t>可组合</w:t>
      </w:r>
      <w:r w:rsidR="005B6758" w:rsidRPr="00602BE8">
        <w:rPr>
          <w:szCs w:val="18"/>
        </w:rPr>
        <w:t>状态</w:t>
      </w:r>
      <w:r w:rsidR="00734B2F" w:rsidRPr="00602BE8">
        <w:rPr>
          <w:rFonts w:hint="eastAsia"/>
          <w:szCs w:val="18"/>
        </w:rPr>
        <w:t>供</w:t>
      </w:r>
      <w:r w:rsidR="00FA693D" w:rsidRPr="00602BE8">
        <w:rPr>
          <w:rFonts w:hint="eastAsia"/>
          <w:szCs w:val="18"/>
        </w:rPr>
        <w:t>组合</w:t>
      </w:r>
      <w:r w:rsidRPr="00602BE8">
        <w:rPr>
          <w:szCs w:val="18"/>
        </w:rPr>
        <w:t>。</w:t>
      </w:r>
    </w:p>
    <w:p w14:paraId="3B6E0B17" w14:textId="7B90F9DF" w:rsidR="00FA693D" w:rsidRPr="00987A15" w:rsidRDefault="00FA693D" w:rsidP="00987A15">
      <w:pPr>
        <w:pStyle w:val="3"/>
      </w:pPr>
      <w:bookmarkStart w:id="31" w:name="_Toc440285221"/>
      <w:bookmarkStart w:id="32" w:name="_Toc451959829"/>
      <w:r w:rsidRPr="00987A15">
        <w:rPr>
          <w:rFonts w:hint="eastAsia"/>
        </w:rPr>
        <w:t>列表</w:t>
      </w:r>
      <w:r w:rsidR="00C35B7A" w:rsidRPr="00987A15">
        <w:rPr>
          <w:rFonts w:hint="eastAsia"/>
        </w:rPr>
        <w:t>显示</w:t>
      </w:r>
      <w:r w:rsidR="00DE5AFB" w:rsidRPr="00987A15">
        <w:rPr>
          <w:rFonts w:hint="eastAsia"/>
        </w:rPr>
        <w:t>字段</w:t>
      </w:r>
      <w:bookmarkEnd w:id="31"/>
      <w:bookmarkEnd w:id="32"/>
    </w:p>
    <w:p w14:paraId="07AC4701" w14:textId="77777777" w:rsidR="00FA693D" w:rsidRPr="00602BE8" w:rsidRDefault="00FA693D" w:rsidP="00FA693D">
      <w:pPr>
        <w:rPr>
          <w:b/>
        </w:rPr>
      </w:pPr>
      <w:r w:rsidRPr="00602BE8">
        <w:rPr>
          <w:rFonts w:hint="eastAsia"/>
          <w:b/>
        </w:rPr>
        <w:t>1</w:t>
      </w:r>
      <w:r w:rsidRPr="00602BE8">
        <w:rPr>
          <w:rFonts w:hint="eastAsia"/>
          <w:b/>
        </w:rPr>
        <w:t>）产品</w:t>
      </w:r>
      <w:r w:rsidRPr="00602BE8">
        <w:rPr>
          <w:b/>
        </w:rPr>
        <w:t>组合</w:t>
      </w:r>
      <w:r w:rsidRPr="00602BE8">
        <w:rPr>
          <w:rFonts w:hint="eastAsia"/>
          <w:b/>
        </w:rPr>
        <w:t xml:space="preserve"> -&gt;</w:t>
      </w:r>
      <w:r w:rsidRPr="00602BE8">
        <w:rPr>
          <w:rFonts w:hint="eastAsia"/>
          <w:b/>
        </w:rPr>
        <w:t>子票</w:t>
      </w:r>
      <w:r w:rsidRPr="00602BE8">
        <w:rPr>
          <w:rFonts w:hint="eastAsia"/>
          <w:b/>
        </w:rPr>
        <w:t>TAB</w:t>
      </w:r>
      <w:r w:rsidRPr="00602BE8">
        <w:rPr>
          <w:rFonts w:hint="eastAsia"/>
          <w:b/>
        </w:rPr>
        <w:t>列表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709"/>
        <w:gridCol w:w="5981"/>
      </w:tblGrid>
      <w:tr w:rsidR="005762A5" w:rsidRPr="00602BE8" w14:paraId="64FA116C" w14:textId="77777777" w:rsidTr="00A51279">
        <w:tc>
          <w:tcPr>
            <w:tcW w:w="675" w:type="dxa"/>
            <w:shd w:val="clear" w:color="auto" w:fill="D9D9D9" w:themeFill="background1" w:themeFillShade="D9"/>
          </w:tcPr>
          <w:p w14:paraId="772C9613" w14:textId="77777777" w:rsidR="005762A5" w:rsidRPr="00602BE8" w:rsidRDefault="005762A5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04865742" w14:textId="77777777" w:rsidR="005762A5" w:rsidRPr="00602BE8" w:rsidRDefault="005762A5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30CE384C" w14:textId="77777777" w:rsidR="005762A5" w:rsidRPr="00602BE8" w:rsidRDefault="005762A5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来源</w:t>
            </w:r>
          </w:p>
        </w:tc>
        <w:tc>
          <w:tcPr>
            <w:tcW w:w="5981" w:type="dxa"/>
            <w:shd w:val="clear" w:color="auto" w:fill="D9D9D9" w:themeFill="background1" w:themeFillShade="D9"/>
          </w:tcPr>
          <w:p w14:paraId="725293B9" w14:textId="77777777" w:rsidR="005762A5" w:rsidRPr="00602BE8" w:rsidRDefault="005762A5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4B069B" w:rsidRPr="00602BE8" w14:paraId="2FD3A44B" w14:textId="77777777" w:rsidTr="00A51279">
        <w:tc>
          <w:tcPr>
            <w:tcW w:w="675" w:type="dxa"/>
          </w:tcPr>
          <w:p w14:paraId="687B47C1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5C7CAA0D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子票</w:t>
            </w:r>
            <w:r w:rsidRPr="00602BE8">
              <w:rPr>
                <w:szCs w:val="18"/>
              </w:rPr>
              <w:t>编号</w:t>
            </w:r>
          </w:p>
        </w:tc>
        <w:tc>
          <w:tcPr>
            <w:tcW w:w="709" w:type="dxa"/>
          </w:tcPr>
          <w:p w14:paraId="3594A6FD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22D711D4" w14:textId="77777777" w:rsidR="004B069B" w:rsidRPr="00602BE8" w:rsidRDefault="004B069B" w:rsidP="004B069B">
            <w:pPr>
              <w:spacing w:line="240" w:lineRule="auto"/>
              <w:rPr>
                <w:szCs w:val="24"/>
              </w:rPr>
            </w:pPr>
            <w:r w:rsidRPr="00602BE8">
              <w:rPr>
                <w:rFonts w:hint="eastAsia"/>
                <w:szCs w:val="18"/>
              </w:rPr>
              <w:t>由</w:t>
            </w:r>
            <w:r w:rsidRPr="00602BE8">
              <w:rPr>
                <w:szCs w:val="18"/>
              </w:rPr>
              <w:t>景区端生成，</w:t>
            </w:r>
            <w:r w:rsidRPr="00602BE8">
              <w:rPr>
                <w:rFonts w:hint="eastAsia"/>
                <w:szCs w:val="18"/>
              </w:rPr>
              <w:t>字段</w:t>
            </w:r>
            <w:r w:rsidRPr="00602BE8">
              <w:rPr>
                <w:szCs w:val="18"/>
              </w:rPr>
              <w:t>规范详见景区端说明</w:t>
            </w:r>
          </w:p>
        </w:tc>
      </w:tr>
      <w:tr w:rsidR="004B069B" w:rsidRPr="00602BE8" w14:paraId="05148427" w14:textId="77777777" w:rsidTr="00A51279">
        <w:tc>
          <w:tcPr>
            <w:tcW w:w="675" w:type="dxa"/>
          </w:tcPr>
          <w:p w14:paraId="6552A683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985" w:type="dxa"/>
          </w:tcPr>
          <w:p w14:paraId="2ECAE48E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子票名称</w:t>
            </w:r>
          </w:p>
        </w:tc>
        <w:tc>
          <w:tcPr>
            <w:tcW w:w="709" w:type="dxa"/>
          </w:tcPr>
          <w:p w14:paraId="38AEE3D1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2866A6AA" w14:textId="77777777" w:rsidR="004B069B" w:rsidRPr="00602BE8" w:rsidRDefault="004B069B" w:rsidP="004B069B">
            <w:pPr>
              <w:rPr>
                <w:szCs w:val="18"/>
              </w:rPr>
            </w:pPr>
          </w:p>
        </w:tc>
      </w:tr>
      <w:tr w:rsidR="004B069B" w:rsidRPr="00602BE8" w14:paraId="4223356B" w14:textId="77777777" w:rsidTr="00A51279">
        <w:tc>
          <w:tcPr>
            <w:tcW w:w="675" w:type="dxa"/>
          </w:tcPr>
          <w:p w14:paraId="7F1E8F13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985" w:type="dxa"/>
          </w:tcPr>
          <w:p w14:paraId="5263D3F9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景区公司</w:t>
            </w:r>
          </w:p>
        </w:tc>
        <w:tc>
          <w:tcPr>
            <w:tcW w:w="709" w:type="dxa"/>
          </w:tcPr>
          <w:p w14:paraId="5AC7CBE6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3DE62B98" w14:textId="77777777" w:rsidR="004B069B" w:rsidRPr="00602BE8" w:rsidRDefault="004B069B" w:rsidP="004B069B">
            <w:pPr>
              <w:rPr>
                <w:szCs w:val="18"/>
              </w:rPr>
            </w:pPr>
          </w:p>
        </w:tc>
      </w:tr>
      <w:tr w:rsidR="004B069B" w:rsidRPr="00602BE8" w14:paraId="2B822A2E" w14:textId="77777777" w:rsidTr="00A51279">
        <w:tc>
          <w:tcPr>
            <w:tcW w:w="675" w:type="dxa"/>
          </w:tcPr>
          <w:p w14:paraId="5BC5237C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4</w:t>
            </w:r>
          </w:p>
        </w:tc>
        <w:tc>
          <w:tcPr>
            <w:tcW w:w="1985" w:type="dxa"/>
          </w:tcPr>
          <w:p w14:paraId="34EF2F2E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所属景区</w:t>
            </w:r>
          </w:p>
        </w:tc>
        <w:tc>
          <w:tcPr>
            <w:tcW w:w="709" w:type="dxa"/>
          </w:tcPr>
          <w:p w14:paraId="56F1B719" w14:textId="77777777" w:rsidR="004B069B" w:rsidRPr="00602BE8" w:rsidRDefault="004B069B" w:rsidP="004B069B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120A2D8D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个字符，名称之间</w:t>
            </w:r>
            <w:r w:rsidRPr="00602BE8">
              <w:rPr>
                <w:szCs w:val="18"/>
              </w:rPr>
              <w:t>用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、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隔开</w:t>
            </w:r>
            <w:r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（点击弹出窗口显示出所有景区）</w:t>
            </w:r>
          </w:p>
        </w:tc>
      </w:tr>
      <w:tr w:rsidR="004B069B" w:rsidRPr="00602BE8" w14:paraId="76564EFC" w14:textId="77777777" w:rsidTr="00A51279">
        <w:tc>
          <w:tcPr>
            <w:tcW w:w="675" w:type="dxa"/>
          </w:tcPr>
          <w:p w14:paraId="3B98E3C7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5</w:t>
            </w:r>
          </w:p>
        </w:tc>
        <w:tc>
          <w:tcPr>
            <w:tcW w:w="1985" w:type="dxa"/>
          </w:tcPr>
          <w:p w14:paraId="7367248E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包含景点</w:t>
            </w:r>
          </w:p>
        </w:tc>
        <w:tc>
          <w:tcPr>
            <w:tcW w:w="709" w:type="dxa"/>
          </w:tcPr>
          <w:p w14:paraId="56F23E91" w14:textId="77777777" w:rsidR="004B069B" w:rsidRPr="00602BE8" w:rsidRDefault="004B069B" w:rsidP="004B069B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26571892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个字符，名称之间</w:t>
            </w:r>
            <w:r w:rsidRPr="00602BE8">
              <w:rPr>
                <w:szCs w:val="18"/>
              </w:rPr>
              <w:t>用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、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隔开</w:t>
            </w:r>
            <w:r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（点击弹出窗口显示出所有景点）</w:t>
            </w:r>
          </w:p>
        </w:tc>
      </w:tr>
      <w:tr w:rsidR="004B069B" w:rsidRPr="00602BE8" w14:paraId="29A4AB53" w14:textId="77777777" w:rsidTr="00A51279">
        <w:tc>
          <w:tcPr>
            <w:tcW w:w="675" w:type="dxa"/>
          </w:tcPr>
          <w:p w14:paraId="6821115B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6</w:t>
            </w:r>
          </w:p>
        </w:tc>
        <w:tc>
          <w:tcPr>
            <w:tcW w:w="1985" w:type="dxa"/>
          </w:tcPr>
          <w:p w14:paraId="57A3BAFB" w14:textId="77777777" w:rsidR="004B069B" w:rsidRPr="00602BE8" w:rsidRDefault="00FA693D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可</w:t>
            </w:r>
            <w:r w:rsidR="004B069B" w:rsidRPr="00602BE8">
              <w:rPr>
                <w:rFonts w:hint="eastAsia"/>
                <w:szCs w:val="18"/>
              </w:rPr>
              <w:t>联票供应商</w:t>
            </w:r>
          </w:p>
        </w:tc>
        <w:tc>
          <w:tcPr>
            <w:tcW w:w="709" w:type="dxa"/>
          </w:tcPr>
          <w:p w14:paraId="3F4910BE" w14:textId="77777777" w:rsidR="004B069B" w:rsidRPr="00602BE8" w:rsidRDefault="004B069B" w:rsidP="004B069B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71140F87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个字符，名称之间</w:t>
            </w:r>
            <w:r w:rsidRPr="00602BE8">
              <w:rPr>
                <w:szCs w:val="18"/>
              </w:rPr>
              <w:t>用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、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隔开</w:t>
            </w:r>
            <w:r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（点击弹出窗口显示出所有供应商）</w:t>
            </w:r>
          </w:p>
        </w:tc>
      </w:tr>
      <w:tr w:rsidR="004B069B" w:rsidRPr="00602BE8" w14:paraId="410557FA" w14:textId="77777777" w:rsidTr="00A51279">
        <w:tc>
          <w:tcPr>
            <w:tcW w:w="675" w:type="dxa"/>
          </w:tcPr>
          <w:p w14:paraId="2D4D5D9B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7</w:t>
            </w:r>
          </w:p>
        </w:tc>
        <w:tc>
          <w:tcPr>
            <w:tcW w:w="1985" w:type="dxa"/>
          </w:tcPr>
          <w:p w14:paraId="0C0CBD9B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场次</w:t>
            </w:r>
          </w:p>
        </w:tc>
        <w:tc>
          <w:tcPr>
            <w:tcW w:w="709" w:type="dxa"/>
          </w:tcPr>
          <w:p w14:paraId="5FD2A2EC" w14:textId="77777777" w:rsidR="004B069B" w:rsidRPr="00602BE8" w:rsidRDefault="004B069B" w:rsidP="004B069B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2EC119BE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仅演艺票有该信息，</w:t>
            </w:r>
            <w:r w:rsidRPr="00602BE8">
              <w:rPr>
                <w:szCs w:val="18"/>
              </w:rPr>
              <w:t>没有该信息时，默认显示</w:t>
            </w:r>
            <w:r w:rsidRPr="00602BE8">
              <w:rPr>
                <w:szCs w:val="18"/>
              </w:rPr>
              <w:t>“/”</w:t>
            </w:r>
          </w:p>
        </w:tc>
      </w:tr>
      <w:tr w:rsidR="004B069B" w:rsidRPr="00602BE8" w14:paraId="482A0070" w14:textId="77777777" w:rsidTr="00A51279">
        <w:tc>
          <w:tcPr>
            <w:tcW w:w="675" w:type="dxa"/>
          </w:tcPr>
          <w:p w14:paraId="050CF661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8</w:t>
            </w:r>
          </w:p>
        </w:tc>
        <w:tc>
          <w:tcPr>
            <w:tcW w:w="1985" w:type="dxa"/>
          </w:tcPr>
          <w:p w14:paraId="5D549192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区域</w:t>
            </w:r>
          </w:p>
        </w:tc>
        <w:tc>
          <w:tcPr>
            <w:tcW w:w="709" w:type="dxa"/>
          </w:tcPr>
          <w:p w14:paraId="10617FEF" w14:textId="77777777" w:rsidR="004B069B" w:rsidRPr="00602BE8" w:rsidRDefault="004B069B" w:rsidP="004B069B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0775AAE6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仅演艺票有该信息，</w:t>
            </w:r>
            <w:r w:rsidRPr="00602BE8">
              <w:rPr>
                <w:szCs w:val="18"/>
              </w:rPr>
              <w:t>没有该信息时，默认显示</w:t>
            </w:r>
            <w:r w:rsidRPr="00602BE8">
              <w:rPr>
                <w:szCs w:val="18"/>
              </w:rPr>
              <w:t>“/”</w:t>
            </w:r>
          </w:p>
        </w:tc>
      </w:tr>
      <w:tr w:rsidR="004B069B" w:rsidRPr="00602BE8" w14:paraId="5923F62E" w14:textId="77777777" w:rsidTr="00A51279">
        <w:tc>
          <w:tcPr>
            <w:tcW w:w="675" w:type="dxa"/>
          </w:tcPr>
          <w:p w14:paraId="0E5F9C16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9</w:t>
            </w:r>
          </w:p>
        </w:tc>
        <w:tc>
          <w:tcPr>
            <w:tcW w:w="1985" w:type="dxa"/>
          </w:tcPr>
          <w:p w14:paraId="04F3B1D7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当日购买时间节点</w:t>
            </w:r>
          </w:p>
        </w:tc>
        <w:tc>
          <w:tcPr>
            <w:tcW w:w="709" w:type="dxa"/>
          </w:tcPr>
          <w:p w14:paraId="13FA4147" w14:textId="77777777" w:rsidR="004B069B" w:rsidRPr="00602BE8" w:rsidRDefault="004B069B" w:rsidP="004B069B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02A6EECE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格式</w:t>
            </w:r>
            <w:r w:rsidRPr="00602BE8">
              <w:rPr>
                <w:szCs w:val="18"/>
              </w:rPr>
              <w:t>为</w:t>
            </w:r>
            <w:r w:rsidRPr="00602BE8">
              <w:rPr>
                <w:rFonts w:hint="eastAsia"/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XX:XX</w:t>
            </w:r>
            <w:r w:rsidRPr="00602BE8">
              <w:rPr>
                <w:rFonts w:hint="eastAsia"/>
                <w:szCs w:val="18"/>
              </w:rPr>
              <w:t>前”，</w:t>
            </w:r>
            <w:r w:rsidRPr="00602BE8">
              <w:rPr>
                <w:szCs w:val="18"/>
              </w:rPr>
              <w:t>范围在</w:t>
            </w:r>
            <w:r w:rsidRPr="00602BE8">
              <w:rPr>
                <w:rFonts w:hint="eastAsia"/>
                <w:szCs w:val="18"/>
              </w:rPr>
              <w:t>00:00~</w:t>
            </w:r>
            <w:r w:rsidRPr="00602BE8">
              <w:rPr>
                <w:szCs w:val="18"/>
              </w:rPr>
              <w:t>23</w:t>
            </w:r>
            <w:r w:rsidRPr="00602BE8">
              <w:rPr>
                <w:rFonts w:hint="eastAsia"/>
                <w:szCs w:val="18"/>
              </w:rPr>
              <w:t>:59</w:t>
            </w:r>
            <w:r w:rsidRPr="00602BE8">
              <w:rPr>
                <w:rFonts w:hint="eastAsia"/>
                <w:szCs w:val="18"/>
              </w:rPr>
              <w:t>之间</w:t>
            </w:r>
          </w:p>
        </w:tc>
      </w:tr>
      <w:tr w:rsidR="004B069B" w:rsidRPr="00602BE8" w14:paraId="540E35D4" w14:textId="77777777" w:rsidTr="00A51279">
        <w:tc>
          <w:tcPr>
            <w:tcW w:w="675" w:type="dxa"/>
          </w:tcPr>
          <w:p w14:paraId="53A81608" w14:textId="77777777" w:rsidR="004B069B" w:rsidRPr="00602BE8" w:rsidRDefault="004B069B" w:rsidP="004B069B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10</w:t>
            </w:r>
          </w:p>
        </w:tc>
        <w:tc>
          <w:tcPr>
            <w:tcW w:w="1985" w:type="dxa"/>
          </w:tcPr>
          <w:p w14:paraId="72622125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票型</w:t>
            </w:r>
          </w:p>
        </w:tc>
        <w:tc>
          <w:tcPr>
            <w:tcW w:w="709" w:type="dxa"/>
          </w:tcPr>
          <w:p w14:paraId="399E8C64" w14:textId="77777777" w:rsidR="004B069B" w:rsidRPr="00602BE8" w:rsidRDefault="004B069B" w:rsidP="004B069B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127CAD3A" w14:textId="77777777" w:rsidR="004B069B" w:rsidRPr="00602BE8" w:rsidRDefault="004B069B" w:rsidP="004B069B">
            <w:pPr>
              <w:rPr>
                <w:szCs w:val="18"/>
              </w:rPr>
            </w:pPr>
          </w:p>
        </w:tc>
      </w:tr>
      <w:tr w:rsidR="00213D53" w:rsidRPr="00166DA4" w14:paraId="7A2DBE36" w14:textId="77777777" w:rsidTr="00A51279">
        <w:tc>
          <w:tcPr>
            <w:tcW w:w="675" w:type="dxa"/>
          </w:tcPr>
          <w:p w14:paraId="1FF2BE3A" w14:textId="2BFF05F3" w:rsidR="00213D53" w:rsidRPr="00166DA4" w:rsidRDefault="00213D53" w:rsidP="004B069B">
            <w:pPr>
              <w:jc w:val="center"/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11</w:t>
            </w:r>
          </w:p>
        </w:tc>
        <w:tc>
          <w:tcPr>
            <w:tcW w:w="1985" w:type="dxa"/>
          </w:tcPr>
          <w:p w14:paraId="3E788D3D" w14:textId="4D66D8C8" w:rsidR="00213D53" w:rsidRPr="00166DA4" w:rsidRDefault="00213D53" w:rsidP="004B069B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游玩时长</w:t>
            </w:r>
          </w:p>
        </w:tc>
        <w:tc>
          <w:tcPr>
            <w:tcW w:w="709" w:type="dxa"/>
          </w:tcPr>
          <w:p w14:paraId="31CF32A8" w14:textId="3BBFCA88" w:rsidR="00213D53" w:rsidRPr="00166DA4" w:rsidRDefault="00213D53" w:rsidP="004B069B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74D7142B" w14:textId="7F22535A" w:rsidR="00213D53" w:rsidRPr="00166DA4" w:rsidRDefault="00213D53" w:rsidP="004B069B">
            <w:pPr>
              <w:rPr>
                <w:szCs w:val="18"/>
              </w:rPr>
            </w:pPr>
          </w:p>
        </w:tc>
      </w:tr>
      <w:tr w:rsidR="004B069B" w:rsidRPr="00602BE8" w14:paraId="63C0D440" w14:textId="77777777" w:rsidTr="00A51279">
        <w:tc>
          <w:tcPr>
            <w:tcW w:w="675" w:type="dxa"/>
          </w:tcPr>
          <w:p w14:paraId="4033E2DA" w14:textId="04345E0A" w:rsidR="004B069B" w:rsidRPr="00602BE8" w:rsidRDefault="00213D53" w:rsidP="004B069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12</w:t>
            </w:r>
          </w:p>
        </w:tc>
        <w:tc>
          <w:tcPr>
            <w:tcW w:w="1985" w:type="dxa"/>
          </w:tcPr>
          <w:p w14:paraId="2192A10F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门市价</w:t>
            </w:r>
          </w:p>
        </w:tc>
        <w:tc>
          <w:tcPr>
            <w:tcW w:w="709" w:type="dxa"/>
          </w:tcPr>
          <w:p w14:paraId="11398A74" w14:textId="77777777" w:rsidR="004B069B" w:rsidRPr="00602BE8" w:rsidRDefault="004B069B" w:rsidP="004B069B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67813AFC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精确到</w:t>
            </w:r>
            <w:r w:rsidRPr="00602BE8">
              <w:rPr>
                <w:szCs w:val="18"/>
              </w:rPr>
              <w:t>小数点后两位</w:t>
            </w:r>
            <w:r w:rsidRPr="00602BE8">
              <w:rPr>
                <w:rFonts w:hint="eastAsia"/>
                <w:szCs w:val="18"/>
              </w:rPr>
              <w:t>，</w:t>
            </w:r>
            <w:r w:rsidRPr="00602BE8">
              <w:rPr>
                <w:szCs w:val="18"/>
              </w:rPr>
              <w:t>包括人民币符号</w:t>
            </w:r>
            <w:r w:rsidRPr="00602BE8">
              <w:rPr>
                <w:rFonts w:hint="eastAsia"/>
                <w:szCs w:val="18"/>
              </w:rPr>
              <w:t>¥</w:t>
            </w:r>
          </w:p>
        </w:tc>
      </w:tr>
      <w:tr w:rsidR="004B069B" w:rsidRPr="00602BE8" w14:paraId="22A40785" w14:textId="77777777" w:rsidTr="00A51279">
        <w:tc>
          <w:tcPr>
            <w:tcW w:w="675" w:type="dxa"/>
          </w:tcPr>
          <w:p w14:paraId="779B7B01" w14:textId="0937A411" w:rsidR="004B069B" w:rsidRPr="00602BE8" w:rsidRDefault="00213D53" w:rsidP="004B069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13</w:t>
            </w:r>
          </w:p>
        </w:tc>
        <w:tc>
          <w:tcPr>
            <w:tcW w:w="1985" w:type="dxa"/>
          </w:tcPr>
          <w:p w14:paraId="22CADAD0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建议零售价</w:t>
            </w:r>
          </w:p>
        </w:tc>
        <w:tc>
          <w:tcPr>
            <w:tcW w:w="709" w:type="dxa"/>
          </w:tcPr>
          <w:p w14:paraId="5B39245E" w14:textId="77777777" w:rsidR="004B069B" w:rsidRPr="00602BE8" w:rsidRDefault="004B069B" w:rsidP="004B069B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3A351CF0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精确到</w:t>
            </w:r>
            <w:r w:rsidRPr="00602BE8">
              <w:rPr>
                <w:szCs w:val="18"/>
              </w:rPr>
              <w:t>小数点后两位</w:t>
            </w:r>
            <w:r w:rsidRPr="00602BE8">
              <w:rPr>
                <w:rFonts w:hint="eastAsia"/>
                <w:szCs w:val="18"/>
              </w:rPr>
              <w:t>，</w:t>
            </w:r>
            <w:r w:rsidRPr="00602BE8">
              <w:rPr>
                <w:szCs w:val="18"/>
              </w:rPr>
              <w:t>包括人民币符号</w:t>
            </w:r>
            <w:r w:rsidRPr="00602BE8">
              <w:rPr>
                <w:rFonts w:hint="eastAsia"/>
                <w:szCs w:val="18"/>
              </w:rPr>
              <w:t>¥</w:t>
            </w:r>
          </w:p>
        </w:tc>
      </w:tr>
      <w:tr w:rsidR="004B069B" w:rsidRPr="008B71F8" w14:paraId="36ACEF63" w14:textId="77777777" w:rsidTr="00A51279">
        <w:tc>
          <w:tcPr>
            <w:tcW w:w="675" w:type="dxa"/>
          </w:tcPr>
          <w:p w14:paraId="09C1351D" w14:textId="562F9B41" w:rsidR="004B069B" w:rsidRPr="008B71F8" w:rsidRDefault="00213D53" w:rsidP="004B069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14</w:t>
            </w:r>
          </w:p>
        </w:tc>
        <w:tc>
          <w:tcPr>
            <w:tcW w:w="1985" w:type="dxa"/>
          </w:tcPr>
          <w:p w14:paraId="541F4B10" w14:textId="77777777" w:rsidR="004B069B" w:rsidRPr="008B71F8" w:rsidRDefault="009F5957" w:rsidP="004B069B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底价</w:t>
            </w:r>
          </w:p>
        </w:tc>
        <w:tc>
          <w:tcPr>
            <w:tcW w:w="709" w:type="dxa"/>
          </w:tcPr>
          <w:p w14:paraId="4F8F8120" w14:textId="77777777" w:rsidR="004B069B" w:rsidRPr="008B71F8" w:rsidRDefault="004B069B" w:rsidP="004B069B">
            <w:r w:rsidRPr="008B71F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4F597A12" w14:textId="77777777" w:rsidR="004B069B" w:rsidRPr="008B71F8" w:rsidRDefault="004B069B" w:rsidP="004B069B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精确到</w:t>
            </w:r>
            <w:r w:rsidRPr="008B71F8">
              <w:rPr>
                <w:szCs w:val="18"/>
              </w:rPr>
              <w:t>小数点后两位</w:t>
            </w:r>
            <w:r w:rsidRPr="008B71F8">
              <w:rPr>
                <w:rFonts w:hint="eastAsia"/>
                <w:szCs w:val="18"/>
              </w:rPr>
              <w:t>，</w:t>
            </w:r>
            <w:r w:rsidRPr="008B71F8">
              <w:rPr>
                <w:szCs w:val="18"/>
              </w:rPr>
              <w:t>包括人民币符号</w:t>
            </w:r>
            <w:r w:rsidRPr="008B71F8">
              <w:rPr>
                <w:rFonts w:hint="eastAsia"/>
                <w:szCs w:val="18"/>
              </w:rPr>
              <w:t>¥</w:t>
            </w:r>
          </w:p>
        </w:tc>
      </w:tr>
      <w:tr w:rsidR="00FA693D" w:rsidRPr="00602BE8" w14:paraId="68534470" w14:textId="77777777" w:rsidTr="00A51279">
        <w:tc>
          <w:tcPr>
            <w:tcW w:w="675" w:type="dxa"/>
          </w:tcPr>
          <w:p w14:paraId="2368838E" w14:textId="5855C829" w:rsidR="00FA693D" w:rsidRPr="00602BE8" w:rsidRDefault="00213D53" w:rsidP="004B069B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15</w:t>
            </w:r>
          </w:p>
        </w:tc>
        <w:tc>
          <w:tcPr>
            <w:tcW w:w="1985" w:type="dxa"/>
          </w:tcPr>
          <w:p w14:paraId="7B8BA936" w14:textId="77777777" w:rsidR="00FA693D" w:rsidRPr="00602BE8" w:rsidRDefault="00FA693D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状态</w:t>
            </w:r>
          </w:p>
        </w:tc>
        <w:tc>
          <w:tcPr>
            <w:tcW w:w="709" w:type="dxa"/>
          </w:tcPr>
          <w:p w14:paraId="37E77986" w14:textId="77777777" w:rsidR="00FA693D" w:rsidRPr="00602BE8" w:rsidRDefault="00FA693D" w:rsidP="004B069B">
            <w:pPr>
              <w:rPr>
                <w:szCs w:val="18"/>
              </w:rPr>
            </w:pPr>
          </w:p>
        </w:tc>
        <w:tc>
          <w:tcPr>
            <w:tcW w:w="5981" w:type="dxa"/>
          </w:tcPr>
          <w:p w14:paraId="462DDBBA" w14:textId="77777777" w:rsidR="00FA693D" w:rsidRPr="00602BE8" w:rsidRDefault="00FA693D" w:rsidP="00734B2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表示</w:t>
            </w:r>
            <w:r w:rsidRPr="00602BE8">
              <w:rPr>
                <w:szCs w:val="18"/>
              </w:rPr>
              <w:t>此子票是否可进行组合</w:t>
            </w:r>
            <w:r w:rsidRPr="00602BE8">
              <w:rPr>
                <w:rFonts w:hint="eastAsia"/>
                <w:szCs w:val="18"/>
              </w:rPr>
              <w:t>，包含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已被组合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和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可组合</w:t>
            </w:r>
            <w:r w:rsidRPr="00602BE8">
              <w:rPr>
                <w:szCs w:val="18"/>
              </w:rPr>
              <w:t>”</w:t>
            </w:r>
          </w:p>
        </w:tc>
      </w:tr>
      <w:tr w:rsidR="004B069B" w:rsidRPr="00602BE8" w14:paraId="7ED8200A" w14:textId="77777777" w:rsidTr="00A51279">
        <w:tc>
          <w:tcPr>
            <w:tcW w:w="675" w:type="dxa"/>
          </w:tcPr>
          <w:p w14:paraId="5D755CAB" w14:textId="497B5129" w:rsidR="004B069B" w:rsidRPr="00602BE8" w:rsidRDefault="004B069B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  <w:r w:rsidR="00213D53">
              <w:rPr>
                <w:szCs w:val="18"/>
              </w:rPr>
              <w:t>6</w:t>
            </w:r>
          </w:p>
        </w:tc>
        <w:tc>
          <w:tcPr>
            <w:tcW w:w="1985" w:type="dxa"/>
          </w:tcPr>
          <w:p w14:paraId="7A71001B" w14:textId="77777777" w:rsidR="004B069B" w:rsidRPr="00602BE8" w:rsidRDefault="004B069B" w:rsidP="004B069B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操作</w:t>
            </w:r>
          </w:p>
        </w:tc>
        <w:tc>
          <w:tcPr>
            <w:tcW w:w="709" w:type="dxa"/>
          </w:tcPr>
          <w:p w14:paraId="5C1E12E7" w14:textId="77777777" w:rsidR="004B069B" w:rsidRPr="00602BE8" w:rsidRDefault="004B069B" w:rsidP="004B069B">
            <w:pPr>
              <w:rPr>
                <w:szCs w:val="18"/>
              </w:rPr>
            </w:pPr>
          </w:p>
        </w:tc>
        <w:tc>
          <w:tcPr>
            <w:tcW w:w="5981" w:type="dxa"/>
          </w:tcPr>
          <w:p w14:paraId="08C814F1" w14:textId="77777777" w:rsidR="004B069B" w:rsidRPr="00602BE8" w:rsidRDefault="004B069B" w:rsidP="00734B2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【选择】按钮</w:t>
            </w:r>
            <w:r w:rsidR="00BA4E58" w:rsidRPr="00602BE8">
              <w:rPr>
                <w:rFonts w:hint="eastAsia"/>
                <w:szCs w:val="18"/>
              </w:rPr>
              <w:t>，</w:t>
            </w:r>
            <w:r w:rsidR="00BA4E58" w:rsidRPr="00602BE8">
              <w:rPr>
                <w:szCs w:val="18"/>
              </w:rPr>
              <w:t>存在置灰的情况</w:t>
            </w:r>
          </w:p>
        </w:tc>
      </w:tr>
    </w:tbl>
    <w:p w14:paraId="44520C34" w14:textId="77777777" w:rsidR="00FA693D" w:rsidRPr="00602BE8" w:rsidRDefault="00FA693D" w:rsidP="00FA693D">
      <w:pPr>
        <w:rPr>
          <w:b/>
        </w:rPr>
      </w:pPr>
    </w:p>
    <w:p w14:paraId="1AAB0860" w14:textId="77777777" w:rsidR="00FA693D" w:rsidRPr="00602BE8" w:rsidRDefault="00FA693D" w:rsidP="00FA693D">
      <w:pPr>
        <w:rPr>
          <w:b/>
        </w:rPr>
      </w:pPr>
      <w:r w:rsidRPr="00602BE8">
        <w:rPr>
          <w:rFonts w:hint="eastAsia"/>
          <w:b/>
        </w:rPr>
        <w:lastRenderedPageBreak/>
        <w:t>2</w:t>
      </w:r>
      <w:r w:rsidRPr="00602BE8">
        <w:rPr>
          <w:rFonts w:hint="eastAsia"/>
          <w:b/>
        </w:rPr>
        <w:t>）产品</w:t>
      </w:r>
      <w:r w:rsidRPr="00602BE8">
        <w:rPr>
          <w:b/>
        </w:rPr>
        <w:t>组合</w:t>
      </w:r>
      <w:r w:rsidRPr="00602BE8">
        <w:rPr>
          <w:rFonts w:hint="eastAsia"/>
          <w:b/>
        </w:rPr>
        <w:t xml:space="preserve"> -&gt;</w:t>
      </w:r>
      <w:r w:rsidRPr="00602BE8">
        <w:rPr>
          <w:rFonts w:hint="eastAsia"/>
          <w:b/>
        </w:rPr>
        <w:t>已选子票信息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709"/>
        <w:gridCol w:w="5981"/>
      </w:tblGrid>
      <w:tr w:rsidR="00FA693D" w:rsidRPr="00602BE8" w14:paraId="750D9E94" w14:textId="77777777" w:rsidTr="00FA693D">
        <w:tc>
          <w:tcPr>
            <w:tcW w:w="675" w:type="dxa"/>
            <w:shd w:val="clear" w:color="auto" w:fill="D9D9D9" w:themeFill="background1" w:themeFillShade="D9"/>
          </w:tcPr>
          <w:p w14:paraId="2E6D0A6A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28355F8C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229F4BF0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来源</w:t>
            </w:r>
          </w:p>
        </w:tc>
        <w:tc>
          <w:tcPr>
            <w:tcW w:w="5981" w:type="dxa"/>
            <w:shd w:val="clear" w:color="auto" w:fill="D9D9D9" w:themeFill="background1" w:themeFillShade="D9"/>
          </w:tcPr>
          <w:p w14:paraId="5430F401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FA693D" w:rsidRPr="00602BE8" w14:paraId="5C41DF5D" w14:textId="77777777" w:rsidTr="00FA693D">
        <w:tc>
          <w:tcPr>
            <w:tcW w:w="675" w:type="dxa"/>
          </w:tcPr>
          <w:p w14:paraId="26899A44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07EFD7FB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子票</w:t>
            </w:r>
            <w:r w:rsidRPr="00602BE8">
              <w:rPr>
                <w:szCs w:val="18"/>
              </w:rPr>
              <w:t>编号</w:t>
            </w:r>
          </w:p>
        </w:tc>
        <w:tc>
          <w:tcPr>
            <w:tcW w:w="709" w:type="dxa"/>
          </w:tcPr>
          <w:p w14:paraId="173D7148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2B2F9A5E" w14:textId="77777777" w:rsidR="00FA693D" w:rsidRPr="00602BE8" w:rsidRDefault="00FA693D" w:rsidP="00FA693D">
            <w:pPr>
              <w:spacing w:line="240" w:lineRule="auto"/>
              <w:rPr>
                <w:szCs w:val="24"/>
              </w:rPr>
            </w:pPr>
            <w:r w:rsidRPr="00602BE8">
              <w:rPr>
                <w:rFonts w:hint="eastAsia"/>
                <w:szCs w:val="18"/>
              </w:rPr>
              <w:t>由</w:t>
            </w:r>
            <w:r w:rsidRPr="00602BE8">
              <w:rPr>
                <w:szCs w:val="18"/>
              </w:rPr>
              <w:t>景区端生成，</w:t>
            </w:r>
            <w:r w:rsidRPr="00602BE8">
              <w:rPr>
                <w:rFonts w:hint="eastAsia"/>
                <w:szCs w:val="18"/>
              </w:rPr>
              <w:t>字段</w:t>
            </w:r>
            <w:r w:rsidRPr="00602BE8">
              <w:rPr>
                <w:szCs w:val="18"/>
              </w:rPr>
              <w:t>规范详见景区端说明</w:t>
            </w:r>
          </w:p>
        </w:tc>
      </w:tr>
      <w:tr w:rsidR="00FA693D" w:rsidRPr="00602BE8" w14:paraId="194AD281" w14:textId="77777777" w:rsidTr="00FA693D">
        <w:tc>
          <w:tcPr>
            <w:tcW w:w="675" w:type="dxa"/>
          </w:tcPr>
          <w:p w14:paraId="6622DD1B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985" w:type="dxa"/>
          </w:tcPr>
          <w:p w14:paraId="62894B58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子票名称</w:t>
            </w:r>
          </w:p>
        </w:tc>
        <w:tc>
          <w:tcPr>
            <w:tcW w:w="709" w:type="dxa"/>
          </w:tcPr>
          <w:p w14:paraId="481C5672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022D2756" w14:textId="77777777" w:rsidR="00FA693D" w:rsidRPr="00602BE8" w:rsidRDefault="00FA693D" w:rsidP="00FA693D">
            <w:pPr>
              <w:rPr>
                <w:szCs w:val="18"/>
              </w:rPr>
            </w:pPr>
          </w:p>
        </w:tc>
      </w:tr>
      <w:tr w:rsidR="00FA693D" w:rsidRPr="00602BE8" w14:paraId="5EE3312E" w14:textId="77777777" w:rsidTr="00FA693D">
        <w:tc>
          <w:tcPr>
            <w:tcW w:w="675" w:type="dxa"/>
          </w:tcPr>
          <w:p w14:paraId="667A648C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985" w:type="dxa"/>
          </w:tcPr>
          <w:p w14:paraId="00703CDC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景区公司</w:t>
            </w:r>
          </w:p>
        </w:tc>
        <w:tc>
          <w:tcPr>
            <w:tcW w:w="709" w:type="dxa"/>
          </w:tcPr>
          <w:p w14:paraId="6CDB69E8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387AED02" w14:textId="77777777" w:rsidR="00FA693D" w:rsidRPr="00602BE8" w:rsidRDefault="00FA693D" w:rsidP="00FA693D">
            <w:pPr>
              <w:rPr>
                <w:szCs w:val="18"/>
              </w:rPr>
            </w:pPr>
          </w:p>
        </w:tc>
      </w:tr>
      <w:tr w:rsidR="00FA693D" w:rsidRPr="00602BE8" w14:paraId="51481C48" w14:textId="77777777" w:rsidTr="00FA693D">
        <w:tc>
          <w:tcPr>
            <w:tcW w:w="675" w:type="dxa"/>
          </w:tcPr>
          <w:p w14:paraId="4CE2882D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4</w:t>
            </w:r>
          </w:p>
        </w:tc>
        <w:tc>
          <w:tcPr>
            <w:tcW w:w="1985" w:type="dxa"/>
          </w:tcPr>
          <w:p w14:paraId="298F17B7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所属景区</w:t>
            </w:r>
          </w:p>
        </w:tc>
        <w:tc>
          <w:tcPr>
            <w:tcW w:w="709" w:type="dxa"/>
          </w:tcPr>
          <w:p w14:paraId="718D9A80" w14:textId="77777777" w:rsidR="00FA693D" w:rsidRPr="00602BE8" w:rsidRDefault="00FA693D" w:rsidP="00FA693D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606D043A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个字符，名称之间</w:t>
            </w:r>
            <w:r w:rsidRPr="00602BE8">
              <w:rPr>
                <w:szCs w:val="18"/>
              </w:rPr>
              <w:t>用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、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隔开</w:t>
            </w:r>
            <w:r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（点击弹出窗口显示出所有景区）</w:t>
            </w:r>
          </w:p>
        </w:tc>
      </w:tr>
      <w:tr w:rsidR="00FA693D" w:rsidRPr="00602BE8" w14:paraId="442A8209" w14:textId="77777777" w:rsidTr="00FA693D">
        <w:tc>
          <w:tcPr>
            <w:tcW w:w="675" w:type="dxa"/>
          </w:tcPr>
          <w:p w14:paraId="5671CF9F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5</w:t>
            </w:r>
          </w:p>
        </w:tc>
        <w:tc>
          <w:tcPr>
            <w:tcW w:w="1985" w:type="dxa"/>
          </w:tcPr>
          <w:p w14:paraId="6736DBF4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包含景点</w:t>
            </w:r>
          </w:p>
        </w:tc>
        <w:tc>
          <w:tcPr>
            <w:tcW w:w="709" w:type="dxa"/>
          </w:tcPr>
          <w:p w14:paraId="3EA10DA3" w14:textId="77777777" w:rsidR="00FA693D" w:rsidRPr="00602BE8" w:rsidRDefault="00FA693D" w:rsidP="00FA693D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4394F291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个字符，名称之间</w:t>
            </w:r>
            <w:r w:rsidRPr="00602BE8">
              <w:rPr>
                <w:szCs w:val="18"/>
              </w:rPr>
              <w:t>用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、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隔开</w:t>
            </w:r>
            <w:r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（点击弹出窗口显示出所有景点）</w:t>
            </w:r>
          </w:p>
        </w:tc>
      </w:tr>
      <w:tr w:rsidR="00FA693D" w:rsidRPr="00602BE8" w14:paraId="7A1D2DC1" w14:textId="77777777" w:rsidTr="00FA693D">
        <w:tc>
          <w:tcPr>
            <w:tcW w:w="675" w:type="dxa"/>
          </w:tcPr>
          <w:p w14:paraId="2DCB798C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6</w:t>
            </w:r>
          </w:p>
        </w:tc>
        <w:tc>
          <w:tcPr>
            <w:tcW w:w="1985" w:type="dxa"/>
          </w:tcPr>
          <w:p w14:paraId="7202C75F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可联票供应商</w:t>
            </w:r>
          </w:p>
        </w:tc>
        <w:tc>
          <w:tcPr>
            <w:tcW w:w="709" w:type="dxa"/>
          </w:tcPr>
          <w:p w14:paraId="6FA78DB5" w14:textId="77777777" w:rsidR="00FA693D" w:rsidRPr="00602BE8" w:rsidRDefault="00FA693D" w:rsidP="00FA693D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09F43EE3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个字符，名称之间</w:t>
            </w:r>
            <w:r w:rsidRPr="00602BE8">
              <w:rPr>
                <w:szCs w:val="18"/>
              </w:rPr>
              <w:t>用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、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隔开</w:t>
            </w:r>
            <w:r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（点击弹出窗口显示出所有供应商）</w:t>
            </w:r>
          </w:p>
        </w:tc>
      </w:tr>
      <w:tr w:rsidR="00FA693D" w:rsidRPr="00602BE8" w14:paraId="1F0975BC" w14:textId="77777777" w:rsidTr="00FA693D">
        <w:tc>
          <w:tcPr>
            <w:tcW w:w="675" w:type="dxa"/>
          </w:tcPr>
          <w:p w14:paraId="4C713428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7</w:t>
            </w:r>
          </w:p>
        </w:tc>
        <w:tc>
          <w:tcPr>
            <w:tcW w:w="1985" w:type="dxa"/>
          </w:tcPr>
          <w:p w14:paraId="2DEAC3DD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场次</w:t>
            </w:r>
          </w:p>
        </w:tc>
        <w:tc>
          <w:tcPr>
            <w:tcW w:w="709" w:type="dxa"/>
          </w:tcPr>
          <w:p w14:paraId="2268CD41" w14:textId="77777777" w:rsidR="00FA693D" w:rsidRPr="00602BE8" w:rsidRDefault="00FA693D" w:rsidP="00FA693D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2996F388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仅演艺票有该信息，</w:t>
            </w:r>
            <w:r w:rsidRPr="00602BE8">
              <w:rPr>
                <w:szCs w:val="18"/>
              </w:rPr>
              <w:t>没有该信息时，默认显示</w:t>
            </w:r>
            <w:r w:rsidRPr="00602BE8">
              <w:rPr>
                <w:szCs w:val="18"/>
              </w:rPr>
              <w:t>“/”</w:t>
            </w:r>
          </w:p>
        </w:tc>
      </w:tr>
      <w:tr w:rsidR="00FA693D" w:rsidRPr="00602BE8" w14:paraId="5FEC27F4" w14:textId="77777777" w:rsidTr="00FA693D">
        <w:tc>
          <w:tcPr>
            <w:tcW w:w="675" w:type="dxa"/>
          </w:tcPr>
          <w:p w14:paraId="48F67228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8</w:t>
            </w:r>
          </w:p>
        </w:tc>
        <w:tc>
          <w:tcPr>
            <w:tcW w:w="1985" w:type="dxa"/>
          </w:tcPr>
          <w:p w14:paraId="31863F99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区域</w:t>
            </w:r>
          </w:p>
        </w:tc>
        <w:tc>
          <w:tcPr>
            <w:tcW w:w="709" w:type="dxa"/>
          </w:tcPr>
          <w:p w14:paraId="0642ACF9" w14:textId="77777777" w:rsidR="00FA693D" w:rsidRPr="00602BE8" w:rsidRDefault="00FA693D" w:rsidP="00FA693D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46F27E82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仅演艺票有该信息，</w:t>
            </w:r>
            <w:r w:rsidRPr="00602BE8">
              <w:rPr>
                <w:szCs w:val="18"/>
              </w:rPr>
              <w:t>没有该信息时，默认显示</w:t>
            </w:r>
            <w:r w:rsidRPr="00602BE8">
              <w:rPr>
                <w:szCs w:val="18"/>
              </w:rPr>
              <w:t>“/”</w:t>
            </w:r>
          </w:p>
        </w:tc>
      </w:tr>
      <w:tr w:rsidR="00FA693D" w:rsidRPr="00602BE8" w14:paraId="6D86EC18" w14:textId="77777777" w:rsidTr="00FA693D">
        <w:tc>
          <w:tcPr>
            <w:tcW w:w="675" w:type="dxa"/>
          </w:tcPr>
          <w:p w14:paraId="01C5969C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9</w:t>
            </w:r>
          </w:p>
        </w:tc>
        <w:tc>
          <w:tcPr>
            <w:tcW w:w="1985" w:type="dxa"/>
          </w:tcPr>
          <w:p w14:paraId="142F7F6B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当日购买时间节点</w:t>
            </w:r>
          </w:p>
        </w:tc>
        <w:tc>
          <w:tcPr>
            <w:tcW w:w="709" w:type="dxa"/>
          </w:tcPr>
          <w:p w14:paraId="7D37EDCF" w14:textId="77777777" w:rsidR="00FA693D" w:rsidRPr="00602BE8" w:rsidRDefault="00FA693D" w:rsidP="00FA693D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65AB090C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格式</w:t>
            </w:r>
            <w:r w:rsidRPr="00602BE8">
              <w:rPr>
                <w:szCs w:val="18"/>
              </w:rPr>
              <w:t>为</w:t>
            </w:r>
            <w:r w:rsidRPr="00602BE8">
              <w:rPr>
                <w:rFonts w:hint="eastAsia"/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XX:XX</w:t>
            </w:r>
            <w:r w:rsidRPr="00602BE8">
              <w:rPr>
                <w:rFonts w:hint="eastAsia"/>
                <w:szCs w:val="18"/>
              </w:rPr>
              <w:t>前”，</w:t>
            </w:r>
            <w:r w:rsidRPr="00602BE8">
              <w:rPr>
                <w:szCs w:val="18"/>
              </w:rPr>
              <w:t>范围在</w:t>
            </w:r>
            <w:r w:rsidRPr="00602BE8">
              <w:rPr>
                <w:rFonts w:hint="eastAsia"/>
                <w:szCs w:val="18"/>
              </w:rPr>
              <w:t>00:00~</w:t>
            </w:r>
            <w:r w:rsidRPr="00602BE8">
              <w:rPr>
                <w:szCs w:val="18"/>
              </w:rPr>
              <w:t>23</w:t>
            </w:r>
            <w:r w:rsidRPr="00602BE8">
              <w:rPr>
                <w:rFonts w:hint="eastAsia"/>
                <w:szCs w:val="18"/>
              </w:rPr>
              <w:t>:59</w:t>
            </w:r>
            <w:r w:rsidRPr="00602BE8">
              <w:rPr>
                <w:rFonts w:hint="eastAsia"/>
                <w:szCs w:val="18"/>
              </w:rPr>
              <w:t>之间</w:t>
            </w:r>
          </w:p>
        </w:tc>
      </w:tr>
      <w:tr w:rsidR="00FA693D" w:rsidRPr="00602BE8" w14:paraId="01515466" w14:textId="77777777" w:rsidTr="00FA693D">
        <w:tc>
          <w:tcPr>
            <w:tcW w:w="675" w:type="dxa"/>
          </w:tcPr>
          <w:p w14:paraId="6C1C53A5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10</w:t>
            </w:r>
          </w:p>
        </w:tc>
        <w:tc>
          <w:tcPr>
            <w:tcW w:w="1985" w:type="dxa"/>
          </w:tcPr>
          <w:p w14:paraId="15C1D5C2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票型</w:t>
            </w:r>
          </w:p>
        </w:tc>
        <w:tc>
          <w:tcPr>
            <w:tcW w:w="709" w:type="dxa"/>
          </w:tcPr>
          <w:p w14:paraId="48322DD8" w14:textId="77777777" w:rsidR="00FA693D" w:rsidRPr="00602BE8" w:rsidRDefault="00FA693D" w:rsidP="00FA693D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4815A46A" w14:textId="77777777" w:rsidR="00FA693D" w:rsidRPr="00602BE8" w:rsidRDefault="00FA693D" w:rsidP="00FA693D">
            <w:pPr>
              <w:rPr>
                <w:szCs w:val="18"/>
              </w:rPr>
            </w:pPr>
          </w:p>
        </w:tc>
      </w:tr>
      <w:tr w:rsidR="00213D53" w:rsidRPr="00166DA4" w14:paraId="7E556920" w14:textId="77777777" w:rsidTr="002622EC">
        <w:tc>
          <w:tcPr>
            <w:tcW w:w="675" w:type="dxa"/>
          </w:tcPr>
          <w:p w14:paraId="08B744AE" w14:textId="77777777" w:rsidR="00213D53" w:rsidRPr="00166DA4" w:rsidRDefault="00213D53" w:rsidP="002622EC">
            <w:pPr>
              <w:jc w:val="center"/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11</w:t>
            </w:r>
          </w:p>
        </w:tc>
        <w:tc>
          <w:tcPr>
            <w:tcW w:w="1985" w:type="dxa"/>
          </w:tcPr>
          <w:p w14:paraId="79D28EB1" w14:textId="77777777" w:rsidR="00213D53" w:rsidRPr="00166DA4" w:rsidRDefault="00213D53" w:rsidP="002622EC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游玩时长</w:t>
            </w:r>
          </w:p>
        </w:tc>
        <w:tc>
          <w:tcPr>
            <w:tcW w:w="709" w:type="dxa"/>
          </w:tcPr>
          <w:p w14:paraId="1DB90EEA" w14:textId="77777777" w:rsidR="00213D53" w:rsidRPr="00166DA4" w:rsidRDefault="00213D53" w:rsidP="002622EC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5F7DF60E" w14:textId="4160A52A" w:rsidR="00213D53" w:rsidRPr="00166DA4" w:rsidRDefault="00213D53" w:rsidP="00103799">
            <w:pPr>
              <w:rPr>
                <w:szCs w:val="18"/>
              </w:rPr>
            </w:pPr>
          </w:p>
        </w:tc>
      </w:tr>
      <w:tr w:rsidR="00FA693D" w:rsidRPr="00602BE8" w14:paraId="66EBDEA0" w14:textId="77777777" w:rsidTr="00FA693D">
        <w:tc>
          <w:tcPr>
            <w:tcW w:w="675" w:type="dxa"/>
          </w:tcPr>
          <w:p w14:paraId="281F7106" w14:textId="0B85F3B8" w:rsidR="00FA693D" w:rsidRPr="00602BE8" w:rsidRDefault="00213D53" w:rsidP="00FA693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12</w:t>
            </w:r>
          </w:p>
        </w:tc>
        <w:tc>
          <w:tcPr>
            <w:tcW w:w="1985" w:type="dxa"/>
          </w:tcPr>
          <w:p w14:paraId="593FADD9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门市价</w:t>
            </w:r>
          </w:p>
        </w:tc>
        <w:tc>
          <w:tcPr>
            <w:tcW w:w="709" w:type="dxa"/>
          </w:tcPr>
          <w:p w14:paraId="7AFD4BC9" w14:textId="77777777" w:rsidR="00FA693D" w:rsidRPr="00602BE8" w:rsidRDefault="00FA693D" w:rsidP="00FA693D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62516065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精确到</w:t>
            </w:r>
            <w:r w:rsidRPr="00602BE8">
              <w:rPr>
                <w:szCs w:val="18"/>
              </w:rPr>
              <w:t>小数点后两位</w:t>
            </w:r>
            <w:r w:rsidRPr="00602BE8">
              <w:rPr>
                <w:rFonts w:hint="eastAsia"/>
                <w:szCs w:val="18"/>
              </w:rPr>
              <w:t>，</w:t>
            </w:r>
            <w:r w:rsidRPr="00602BE8">
              <w:rPr>
                <w:szCs w:val="18"/>
              </w:rPr>
              <w:t>包括人民币符号</w:t>
            </w:r>
            <w:r w:rsidRPr="00602BE8">
              <w:rPr>
                <w:rFonts w:hint="eastAsia"/>
                <w:szCs w:val="18"/>
              </w:rPr>
              <w:t>¥</w:t>
            </w:r>
          </w:p>
        </w:tc>
      </w:tr>
      <w:tr w:rsidR="00FA693D" w:rsidRPr="00602BE8" w14:paraId="36BC6C9D" w14:textId="77777777" w:rsidTr="00FA693D">
        <w:tc>
          <w:tcPr>
            <w:tcW w:w="675" w:type="dxa"/>
          </w:tcPr>
          <w:p w14:paraId="01C89B76" w14:textId="1EE56E8A" w:rsidR="00FA693D" w:rsidRPr="00602BE8" w:rsidRDefault="00213D53" w:rsidP="00FA693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13</w:t>
            </w:r>
          </w:p>
        </w:tc>
        <w:tc>
          <w:tcPr>
            <w:tcW w:w="1985" w:type="dxa"/>
          </w:tcPr>
          <w:p w14:paraId="0800B099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建议零售价</w:t>
            </w:r>
          </w:p>
        </w:tc>
        <w:tc>
          <w:tcPr>
            <w:tcW w:w="709" w:type="dxa"/>
          </w:tcPr>
          <w:p w14:paraId="1D838FF0" w14:textId="77777777" w:rsidR="00FA693D" w:rsidRPr="00602BE8" w:rsidRDefault="00FA693D" w:rsidP="00FA693D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5B35B70E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精确到</w:t>
            </w:r>
            <w:r w:rsidRPr="00602BE8">
              <w:rPr>
                <w:szCs w:val="18"/>
              </w:rPr>
              <w:t>小数点后两位</w:t>
            </w:r>
            <w:r w:rsidRPr="00602BE8">
              <w:rPr>
                <w:rFonts w:hint="eastAsia"/>
                <w:szCs w:val="18"/>
              </w:rPr>
              <w:t>，</w:t>
            </w:r>
            <w:r w:rsidRPr="00602BE8">
              <w:rPr>
                <w:szCs w:val="18"/>
              </w:rPr>
              <w:t>包括人民币符号</w:t>
            </w:r>
            <w:r w:rsidRPr="00602BE8">
              <w:rPr>
                <w:rFonts w:hint="eastAsia"/>
                <w:szCs w:val="18"/>
              </w:rPr>
              <w:t>¥</w:t>
            </w:r>
          </w:p>
        </w:tc>
      </w:tr>
      <w:tr w:rsidR="00FA693D" w:rsidRPr="008B71F8" w14:paraId="469630C2" w14:textId="77777777" w:rsidTr="00FA693D">
        <w:tc>
          <w:tcPr>
            <w:tcW w:w="675" w:type="dxa"/>
          </w:tcPr>
          <w:p w14:paraId="759FA0FE" w14:textId="7D49E39E" w:rsidR="00FA693D" w:rsidRPr="008B71F8" w:rsidRDefault="00213D53" w:rsidP="00FA693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14</w:t>
            </w:r>
          </w:p>
        </w:tc>
        <w:tc>
          <w:tcPr>
            <w:tcW w:w="1985" w:type="dxa"/>
          </w:tcPr>
          <w:p w14:paraId="07F027F0" w14:textId="77777777" w:rsidR="00FA693D" w:rsidRPr="008B71F8" w:rsidRDefault="00705388" w:rsidP="00FA693D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底价</w:t>
            </w:r>
          </w:p>
        </w:tc>
        <w:tc>
          <w:tcPr>
            <w:tcW w:w="709" w:type="dxa"/>
          </w:tcPr>
          <w:p w14:paraId="2338D8D0" w14:textId="77777777" w:rsidR="00FA693D" w:rsidRPr="008B71F8" w:rsidRDefault="00FA693D" w:rsidP="00FA693D">
            <w:r w:rsidRPr="008B71F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56E266FF" w14:textId="77777777" w:rsidR="00FA693D" w:rsidRPr="008B71F8" w:rsidRDefault="00FA693D" w:rsidP="00FA693D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精确到</w:t>
            </w:r>
            <w:r w:rsidRPr="008B71F8">
              <w:rPr>
                <w:szCs w:val="18"/>
              </w:rPr>
              <w:t>小数点后两位</w:t>
            </w:r>
            <w:r w:rsidRPr="008B71F8">
              <w:rPr>
                <w:rFonts w:hint="eastAsia"/>
                <w:szCs w:val="18"/>
              </w:rPr>
              <w:t>，</w:t>
            </w:r>
            <w:r w:rsidRPr="008B71F8">
              <w:rPr>
                <w:szCs w:val="18"/>
              </w:rPr>
              <w:t>包括人民币符号</w:t>
            </w:r>
            <w:r w:rsidRPr="008B71F8">
              <w:rPr>
                <w:rFonts w:hint="eastAsia"/>
                <w:szCs w:val="18"/>
              </w:rPr>
              <w:t>¥</w:t>
            </w:r>
          </w:p>
        </w:tc>
      </w:tr>
    </w:tbl>
    <w:p w14:paraId="0AD96071" w14:textId="77777777" w:rsidR="00FA693D" w:rsidRPr="00602BE8" w:rsidRDefault="00FA693D" w:rsidP="00FA693D">
      <w:pPr>
        <w:rPr>
          <w:b/>
        </w:rPr>
      </w:pPr>
    </w:p>
    <w:p w14:paraId="505579FC" w14:textId="77777777" w:rsidR="00FA693D" w:rsidRPr="00602BE8" w:rsidRDefault="00FA693D" w:rsidP="00FA693D">
      <w:pPr>
        <w:rPr>
          <w:b/>
        </w:rPr>
      </w:pPr>
      <w:r w:rsidRPr="00602BE8">
        <w:rPr>
          <w:b/>
        </w:rPr>
        <w:t>3</w:t>
      </w:r>
      <w:r w:rsidRPr="00602BE8">
        <w:rPr>
          <w:rFonts w:hint="eastAsia"/>
          <w:b/>
        </w:rPr>
        <w:t>）产品</w:t>
      </w:r>
      <w:r w:rsidRPr="00602BE8">
        <w:rPr>
          <w:b/>
        </w:rPr>
        <w:t>组合</w:t>
      </w:r>
      <w:r w:rsidRPr="00602BE8">
        <w:rPr>
          <w:rFonts w:hint="eastAsia"/>
          <w:b/>
        </w:rPr>
        <w:t xml:space="preserve"> -&gt;</w:t>
      </w:r>
      <w:r w:rsidRPr="00602BE8">
        <w:rPr>
          <w:rFonts w:hint="eastAsia"/>
          <w:b/>
        </w:rPr>
        <w:t>可选子票列表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709"/>
        <w:gridCol w:w="5981"/>
      </w:tblGrid>
      <w:tr w:rsidR="00FA693D" w:rsidRPr="00602BE8" w14:paraId="37E26E6A" w14:textId="77777777" w:rsidTr="00FA693D">
        <w:tc>
          <w:tcPr>
            <w:tcW w:w="675" w:type="dxa"/>
            <w:shd w:val="clear" w:color="auto" w:fill="D9D9D9" w:themeFill="background1" w:themeFillShade="D9"/>
          </w:tcPr>
          <w:p w14:paraId="7A359574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74B38C55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271B8933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来源</w:t>
            </w:r>
          </w:p>
        </w:tc>
        <w:tc>
          <w:tcPr>
            <w:tcW w:w="5981" w:type="dxa"/>
            <w:shd w:val="clear" w:color="auto" w:fill="D9D9D9" w:themeFill="background1" w:themeFillShade="D9"/>
          </w:tcPr>
          <w:p w14:paraId="666B27CA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FA693D" w:rsidRPr="00602BE8" w14:paraId="4D0AC396" w14:textId="77777777" w:rsidTr="00FA693D">
        <w:tc>
          <w:tcPr>
            <w:tcW w:w="675" w:type="dxa"/>
          </w:tcPr>
          <w:p w14:paraId="04B29FEB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53ADB1D1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子票</w:t>
            </w:r>
            <w:r w:rsidRPr="00602BE8">
              <w:rPr>
                <w:szCs w:val="18"/>
              </w:rPr>
              <w:t>编号</w:t>
            </w:r>
          </w:p>
        </w:tc>
        <w:tc>
          <w:tcPr>
            <w:tcW w:w="709" w:type="dxa"/>
          </w:tcPr>
          <w:p w14:paraId="498B88A6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09062D76" w14:textId="77777777" w:rsidR="00FA693D" w:rsidRPr="00602BE8" w:rsidRDefault="00FA693D" w:rsidP="00FA693D">
            <w:pPr>
              <w:spacing w:line="240" w:lineRule="auto"/>
              <w:rPr>
                <w:szCs w:val="24"/>
              </w:rPr>
            </w:pPr>
            <w:r w:rsidRPr="00602BE8">
              <w:rPr>
                <w:rFonts w:hint="eastAsia"/>
                <w:szCs w:val="18"/>
              </w:rPr>
              <w:t>由</w:t>
            </w:r>
            <w:r w:rsidRPr="00602BE8">
              <w:rPr>
                <w:szCs w:val="18"/>
              </w:rPr>
              <w:t>景区端生成，</w:t>
            </w:r>
            <w:r w:rsidRPr="00602BE8">
              <w:rPr>
                <w:rFonts w:hint="eastAsia"/>
                <w:szCs w:val="18"/>
              </w:rPr>
              <w:t>字段</w:t>
            </w:r>
            <w:r w:rsidRPr="00602BE8">
              <w:rPr>
                <w:szCs w:val="18"/>
              </w:rPr>
              <w:t>规范详见景区端说明</w:t>
            </w:r>
          </w:p>
        </w:tc>
      </w:tr>
      <w:tr w:rsidR="00FA693D" w:rsidRPr="00602BE8" w14:paraId="5BA0C52E" w14:textId="77777777" w:rsidTr="00FA693D">
        <w:tc>
          <w:tcPr>
            <w:tcW w:w="675" w:type="dxa"/>
          </w:tcPr>
          <w:p w14:paraId="30FE226A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985" w:type="dxa"/>
          </w:tcPr>
          <w:p w14:paraId="207B1CF1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子票名称</w:t>
            </w:r>
          </w:p>
        </w:tc>
        <w:tc>
          <w:tcPr>
            <w:tcW w:w="709" w:type="dxa"/>
          </w:tcPr>
          <w:p w14:paraId="2E121AA0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07943423" w14:textId="77777777" w:rsidR="00FA693D" w:rsidRPr="00602BE8" w:rsidRDefault="00FA693D" w:rsidP="00FA693D">
            <w:pPr>
              <w:rPr>
                <w:szCs w:val="18"/>
              </w:rPr>
            </w:pPr>
          </w:p>
        </w:tc>
      </w:tr>
      <w:tr w:rsidR="00FA693D" w:rsidRPr="00602BE8" w14:paraId="222EF6FF" w14:textId="77777777" w:rsidTr="00FA693D">
        <w:tc>
          <w:tcPr>
            <w:tcW w:w="675" w:type="dxa"/>
          </w:tcPr>
          <w:p w14:paraId="41B964D4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3</w:t>
            </w:r>
          </w:p>
        </w:tc>
        <w:tc>
          <w:tcPr>
            <w:tcW w:w="1985" w:type="dxa"/>
          </w:tcPr>
          <w:p w14:paraId="005E012C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景区公司</w:t>
            </w:r>
          </w:p>
        </w:tc>
        <w:tc>
          <w:tcPr>
            <w:tcW w:w="709" w:type="dxa"/>
          </w:tcPr>
          <w:p w14:paraId="315F9488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3AD1EAF1" w14:textId="77777777" w:rsidR="00FA693D" w:rsidRPr="00602BE8" w:rsidRDefault="00FA693D" w:rsidP="00FA693D">
            <w:pPr>
              <w:rPr>
                <w:szCs w:val="18"/>
              </w:rPr>
            </w:pPr>
          </w:p>
        </w:tc>
      </w:tr>
      <w:tr w:rsidR="00FA693D" w:rsidRPr="00602BE8" w14:paraId="49745378" w14:textId="77777777" w:rsidTr="00FA693D">
        <w:tc>
          <w:tcPr>
            <w:tcW w:w="675" w:type="dxa"/>
          </w:tcPr>
          <w:p w14:paraId="7EC64723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4</w:t>
            </w:r>
          </w:p>
        </w:tc>
        <w:tc>
          <w:tcPr>
            <w:tcW w:w="1985" w:type="dxa"/>
          </w:tcPr>
          <w:p w14:paraId="17A3F3E4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所属景区</w:t>
            </w:r>
          </w:p>
        </w:tc>
        <w:tc>
          <w:tcPr>
            <w:tcW w:w="709" w:type="dxa"/>
          </w:tcPr>
          <w:p w14:paraId="07D03425" w14:textId="77777777" w:rsidR="00FA693D" w:rsidRPr="00602BE8" w:rsidRDefault="00FA693D" w:rsidP="00FA693D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596D1966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个字符，名称之间</w:t>
            </w:r>
            <w:r w:rsidRPr="00602BE8">
              <w:rPr>
                <w:szCs w:val="18"/>
              </w:rPr>
              <w:t>用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、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隔开</w:t>
            </w:r>
            <w:r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（点击弹出窗口显示出所有景区）</w:t>
            </w:r>
          </w:p>
        </w:tc>
      </w:tr>
      <w:tr w:rsidR="00FA693D" w:rsidRPr="00602BE8" w14:paraId="6CA61914" w14:textId="77777777" w:rsidTr="00FA693D">
        <w:tc>
          <w:tcPr>
            <w:tcW w:w="675" w:type="dxa"/>
          </w:tcPr>
          <w:p w14:paraId="0EB2EE46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5</w:t>
            </w:r>
          </w:p>
        </w:tc>
        <w:tc>
          <w:tcPr>
            <w:tcW w:w="1985" w:type="dxa"/>
          </w:tcPr>
          <w:p w14:paraId="016BB871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包含景点</w:t>
            </w:r>
          </w:p>
        </w:tc>
        <w:tc>
          <w:tcPr>
            <w:tcW w:w="709" w:type="dxa"/>
          </w:tcPr>
          <w:p w14:paraId="1C8F85B1" w14:textId="77777777" w:rsidR="00FA693D" w:rsidRPr="00602BE8" w:rsidRDefault="00FA693D" w:rsidP="00FA693D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4908AB72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个字符，名称之间</w:t>
            </w:r>
            <w:r w:rsidRPr="00602BE8">
              <w:rPr>
                <w:szCs w:val="18"/>
              </w:rPr>
              <w:t>用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、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隔开</w:t>
            </w:r>
            <w:r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（点击弹出窗口显示出所有景点）</w:t>
            </w:r>
          </w:p>
        </w:tc>
      </w:tr>
      <w:tr w:rsidR="00FA693D" w:rsidRPr="00602BE8" w14:paraId="71253B79" w14:textId="77777777" w:rsidTr="00FA693D">
        <w:tc>
          <w:tcPr>
            <w:tcW w:w="675" w:type="dxa"/>
          </w:tcPr>
          <w:p w14:paraId="3B1D0290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6</w:t>
            </w:r>
          </w:p>
        </w:tc>
        <w:tc>
          <w:tcPr>
            <w:tcW w:w="1985" w:type="dxa"/>
          </w:tcPr>
          <w:p w14:paraId="62F8102C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可联票供应商</w:t>
            </w:r>
          </w:p>
        </w:tc>
        <w:tc>
          <w:tcPr>
            <w:tcW w:w="709" w:type="dxa"/>
          </w:tcPr>
          <w:p w14:paraId="61915B39" w14:textId="77777777" w:rsidR="00FA693D" w:rsidRPr="00602BE8" w:rsidRDefault="00FA693D" w:rsidP="00FA693D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2065817C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个字符，名称之间</w:t>
            </w:r>
            <w:r w:rsidRPr="00602BE8">
              <w:rPr>
                <w:szCs w:val="18"/>
              </w:rPr>
              <w:t>用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、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隔开</w:t>
            </w:r>
            <w:r w:rsidRPr="00602BE8">
              <w:rPr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（点击弹出窗口显示出所有供应商）</w:t>
            </w:r>
          </w:p>
        </w:tc>
      </w:tr>
      <w:tr w:rsidR="00FA693D" w:rsidRPr="00602BE8" w14:paraId="4BBEBD97" w14:textId="77777777" w:rsidTr="00FA693D">
        <w:tc>
          <w:tcPr>
            <w:tcW w:w="675" w:type="dxa"/>
          </w:tcPr>
          <w:p w14:paraId="3C679176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lastRenderedPageBreak/>
              <w:t>7</w:t>
            </w:r>
          </w:p>
        </w:tc>
        <w:tc>
          <w:tcPr>
            <w:tcW w:w="1985" w:type="dxa"/>
          </w:tcPr>
          <w:p w14:paraId="6C44231F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场次</w:t>
            </w:r>
          </w:p>
        </w:tc>
        <w:tc>
          <w:tcPr>
            <w:tcW w:w="709" w:type="dxa"/>
          </w:tcPr>
          <w:p w14:paraId="0D045281" w14:textId="77777777" w:rsidR="00FA693D" w:rsidRPr="00602BE8" w:rsidRDefault="00FA693D" w:rsidP="00FA693D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79DDC440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仅演艺票有该信息，</w:t>
            </w:r>
            <w:r w:rsidRPr="00602BE8">
              <w:rPr>
                <w:szCs w:val="18"/>
              </w:rPr>
              <w:t>没有该信息时，默认显示</w:t>
            </w:r>
            <w:r w:rsidRPr="00602BE8">
              <w:rPr>
                <w:szCs w:val="18"/>
              </w:rPr>
              <w:t>“/”</w:t>
            </w:r>
          </w:p>
        </w:tc>
      </w:tr>
      <w:tr w:rsidR="00FA693D" w:rsidRPr="00602BE8" w14:paraId="6F27A85F" w14:textId="77777777" w:rsidTr="00FA693D">
        <w:tc>
          <w:tcPr>
            <w:tcW w:w="675" w:type="dxa"/>
          </w:tcPr>
          <w:p w14:paraId="6F7C2AE3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szCs w:val="18"/>
              </w:rPr>
              <w:t>8</w:t>
            </w:r>
          </w:p>
        </w:tc>
        <w:tc>
          <w:tcPr>
            <w:tcW w:w="1985" w:type="dxa"/>
          </w:tcPr>
          <w:p w14:paraId="098628ED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区域</w:t>
            </w:r>
          </w:p>
        </w:tc>
        <w:tc>
          <w:tcPr>
            <w:tcW w:w="709" w:type="dxa"/>
          </w:tcPr>
          <w:p w14:paraId="7ADCB348" w14:textId="77777777" w:rsidR="00FA693D" w:rsidRPr="00602BE8" w:rsidRDefault="00FA693D" w:rsidP="00FA693D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7FD6D148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仅演艺票有该信息，</w:t>
            </w:r>
            <w:r w:rsidRPr="00602BE8">
              <w:rPr>
                <w:szCs w:val="18"/>
              </w:rPr>
              <w:t>没有该信息时，默认显示</w:t>
            </w:r>
            <w:r w:rsidRPr="00602BE8">
              <w:rPr>
                <w:szCs w:val="18"/>
              </w:rPr>
              <w:t>“/”</w:t>
            </w:r>
          </w:p>
        </w:tc>
      </w:tr>
      <w:tr w:rsidR="00FA693D" w:rsidRPr="00602BE8" w14:paraId="66592775" w14:textId="77777777" w:rsidTr="00FA693D">
        <w:tc>
          <w:tcPr>
            <w:tcW w:w="675" w:type="dxa"/>
          </w:tcPr>
          <w:p w14:paraId="5F733008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9</w:t>
            </w:r>
          </w:p>
        </w:tc>
        <w:tc>
          <w:tcPr>
            <w:tcW w:w="1985" w:type="dxa"/>
          </w:tcPr>
          <w:p w14:paraId="610695EB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当日购买时间节点</w:t>
            </w:r>
          </w:p>
        </w:tc>
        <w:tc>
          <w:tcPr>
            <w:tcW w:w="709" w:type="dxa"/>
          </w:tcPr>
          <w:p w14:paraId="54B2519B" w14:textId="77777777" w:rsidR="00FA693D" w:rsidRPr="00602BE8" w:rsidRDefault="00FA693D" w:rsidP="00FA693D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57F17D1A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格式</w:t>
            </w:r>
            <w:r w:rsidRPr="00602BE8">
              <w:rPr>
                <w:szCs w:val="18"/>
              </w:rPr>
              <w:t>为</w:t>
            </w:r>
            <w:r w:rsidRPr="00602BE8">
              <w:rPr>
                <w:rFonts w:hint="eastAsia"/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XX:XX</w:t>
            </w:r>
            <w:r w:rsidRPr="00602BE8">
              <w:rPr>
                <w:rFonts w:hint="eastAsia"/>
                <w:szCs w:val="18"/>
              </w:rPr>
              <w:t>前”，</w:t>
            </w:r>
            <w:r w:rsidRPr="00602BE8">
              <w:rPr>
                <w:szCs w:val="18"/>
              </w:rPr>
              <w:t>范围在</w:t>
            </w:r>
            <w:r w:rsidRPr="00602BE8">
              <w:rPr>
                <w:rFonts w:hint="eastAsia"/>
                <w:szCs w:val="18"/>
              </w:rPr>
              <w:t>00:00~</w:t>
            </w:r>
            <w:r w:rsidRPr="00602BE8">
              <w:rPr>
                <w:szCs w:val="18"/>
              </w:rPr>
              <w:t>23</w:t>
            </w:r>
            <w:r w:rsidRPr="00602BE8">
              <w:rPr>
                <w:rFonts w:hint="eastAsia"/>
                <w:szCs w:val="18"/>
              </w:rPr>
              <w:t>:59</w:t>
            </w:r>
            <w:r w:rsidRPr="00602BE8">
              <w:rPr>
                <w:rFonts w:hint="eastAsia"/>
                <w:szCs w:val="18"/>
              </w:rPr>
              <w:t>之间</w:t>
            </w:r>
          </w:p>
        </w:tc>
      </w:tr>
      <w:tr w:rsidR="00FA693D" w:rsidRPr="00602BE8" w14:paraId="65B4FC9D" w14:textId="77777777" w:rsidTr="00FA693D">
        <w:tc>
          <w:tcPr>
            <w:tcW w:w="675" w:type="dxa"/>
          </w:tcPr>
          <w:p w14:paraId="054BAB9E" w14:textId="77777777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10</w:t>
            </w:r>
          </w:p>
        </w:tc>
        <w:tc>
          <w:tcPr>
            <w:tcW w:w="1985" w:type="dxa"/>
          </w:tcPr>
          <w:p w14:paraId="43038665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票型</w:t>
            </w:r>
          </w:p>
        </w:tc>
        <w:tc>
          <w:tcPr>
            <w:tcW w:w="709" w:type="dxa"/>
          </w:tcPr>
          <w:p w14:paraId="79479ACB" w14:textId="77777777" w:rsidR="00FA693D" w:rsidRPr="00602BE8" w:rsidRDefault="00FA693D" w:rsidP="00FA693D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4B0A503C" w14:textId="77777777" w:rsidR="00FA693D" w:rsidRPr="00602BE8" w:rsidRDefault="00FA693D" w:rsidP="00FA693D">
            <w:pPr>
              <w:rPr>
                <w:szCs w:val="18"/>
              </w:rPr>
            </w:pPr>
          </w:p>
        </w:tc>
      </w:tr>
      <w:tr w:rsidR="00213D53" w:rsidRPr="00166DA4" w14:paraId="41CA5A3E" w14:textId="77777777" w:rsidTr="002622EC">
        <w:tc>
          <w:tcPr>
            <w:tcW w:w="675" w:type="dxa"/>
          </w:tcPr>
          <w:p w14:paraId="30F1B321" w14:textId="77777777" w:rsidR="00213D53" w:rsidRPr="00166DA4" w:rsidRDefault="00213D53" w:rsidP="002622EC">
            <w:pPr>
              <w:jc w:val="center"/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11</w:t>
            </w:r>
          </w:p>
        </w:tc>
        <w:tc>
          <w:tcPr>
            <w:tcW w:w="1985" w:type="dxa"/>
          </w:tcPr>
          <w:p w14:paraId="4371C138" w14:textId="77777777" w:rsidR="00213D53" w:rsidRPr="00166DA4" w:rsidRDefault="00213D53" w:rsidP="002622EC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游玩时长</w:t>
            </w:r>
          </w:p>
        </w:tc>
        <w:tc>
          <w:tcPr>
            <w:tcW w:w="709" w:type="dxa"/>
          </w:tcPr>
          <w:p w14:paraId="7E0E5F13" w14:textId="77777777" w:rsidR="00213D53" w:rsidRPr="00166DA4" w:rsidRDefault="00213D53" w:rsidP="002622EC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08626506" w14:textId="17CEB2FE" w:rsidR="00213D53" w:rsidRPr="00166DA4" w:rsidRDefault="00213D53" w:rsidP="00103799">
            <w:pPr>
              <w:rPr>
                <w:szCs w:val="18"/>
              </w:rPr>
            </w:pPr>
          </w:p>
        </w:tc>
      </w:tr>
      <w:tr w:rsidR="00FA693D" w:rsidRPr="00602BE8" w14:paraId="51DBB29A" w14:textId="77777777" w:rsidTr="00FA693D">
        <w:tc>
          <w:tcPr>
            <w:tcW w:w="675" w:type="dxa"/>
          </w:tcPr>
          <w:p w14:paraId="6B4C05AC" w14:textId="6D548D8F" w:rsidR="00FA693D" w:rsidRPr="00602BE8" w:rsidRDefault="00213D53" w:rsidP="00FA693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12</w:t>
            </w:r>
          </w:p>
        </w:tc>
        <w:tc>
          <w:tcPr>
            <w:tcW w:w="1985" w:type="dxa"/>
          </w:tcPr>
          <w:p w14:paraId="5E82943D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门市价</w:t>
            </w:r>
          </w:p>
        </w:tc>
        <w:tc>
          <w:tcPr>
            <w:tcW w:w="709" w:type="dxa"/>
          </w:tcPr>
          <w:p w14:paraId="527DD2A2" w14:textId="77777777" w:rsidR="00FA693D" w:rsidRPr="00602BE8" w:rsidRDefault="00FA693D" w:rsidP="00FA693D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40066EF6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精确到</w:t>
            </w:r>
            <w:r w:rsidRPr="00602BE8">
              <w:rPr>
                <w:szCs w:val="18"/>
              </w:rPr>
              <w:t>小数点后两位</w:t>
            </w:r>
            <w:r w:rsidRPr="00602BE8">
              <w:rPr>
                <w:rFonts w:hint="eastAsia"/>
                <w:szCs w:val="18"/>
              </w:rPr>
              <w:t>，</w:t>
            </w:r>
            <w:r w:rsidRPr="00602BE8">
              <w:rPr>
                <w:szCs w:val="18"/>
              </w:rPr>
              <w:t>包括人民币符号</w:t>
            </w:r>
            <w:r w:rsidRPr="00602BE8">
              <w:rPr>
                <w:rFonts w:hint="eastAsia"/>
                <w:szCs w:val="18"/>
              </w:rPr>
              <w:t>¥</w:t>
            </w:r>
          </w:p>
        </w:tc>
      </w:tr>
      <w:tr w:rsidR="00FA693D" w:rsidRPr="00602BE8" w14:paraId="72FD7639" w14:textId="77777777" w:rsidTr="00FA693D">
        <w:tc>
          <w:tcPr>
            <w:tcW w:w="675" w:type="dxa"/>
          </w:tcPr>
          <w:p w14:paraId="745F929D" w14:textId="3DB96316" w:rsidR="00FA693D" w:rsidRPr="00602BE8" w:rsidRDefault="00213D53" w:rsidP="00FA693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13</w:t>
            </w:r>
          </w:p>
        </w:tc>
        <w:tc>
          <w:tcPr>
            <w:tcW w:w="1985" w:type="dxa"/>
          </w:tcPr>
          <w:p w14:paraId="1188749E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建议零售价</w:t>
            </w:r>
          </w:p>
        </w:tc>
        <w:tc>
          <w:tcPr>
            <w:tcW w:w="709" w:type="dxa"/>
          </w:tcPr>
          <w:p w14:paraId="3AEE944F" w14:textId="77777777" w:rsidR="00FA693D" w:rsidRPr="00602BE8" w:rsidRDefault="00FA693D" w:rsidP="00FA693D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6DBC7C67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精确到</w:t>
            </w:r>
            <w:r w:rsidRPr="00602BE8">
              <w:rPr>
                <w:szCs w:val="18"/>
              </w:rPr>
              <w:t>小数点后两位</w:t>
            </w:r>
            <w:r w:rsidRPr="00602BE8">
              <w:rPr>
                <w:rFonts w:hint="eastAsia"/>
                <w:szCs w:val="18"/>
              </w:rPr>
              <w:t>，</w:t>
            </w:r>
            <w:r w:rsidRPr="00602BE8">
              <w:rPr>
                <w:szCs w:val="18"/>
              </w:rPr>
              <w:t>包括人民币符号</w:t>
            </w:r>
            <w:r w:rsidRPr="00602BE8">
              <w:rPr>
                <w:rFonts w:hint="eastAsia"/>
                <w:szCs w:val="18"/>
              </w:rPr>
              <w:t>¥</w:t>
            </w:r>
          </w:p>
        </w:tc>
      </w:tr>
      <w:tr w:rsidR="00FA693D" w:rsidRPr="008B71F8" w14:paraId="0CC5BDC7" w14:textId="77777777" w:rsidTr="00FA693D">
        <w:tc>
          <w:tcPr>
            <w:tcW w:w="675" w:type="dxa"/>
          </w:tcPr>
          <w:p w14:paraId="00AD5DD3" w14:textId="2164526F" w:rsidR="00FA693D" w:rsidRPr="008B71F8" w:rsidRDefault="00213D53" w:rsidP="00FA693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14</w:t>
            </w:r>
          </w:p>
        </w:tc>
        <w:tc>
          <w:tcPr>
            <w:tcW w:w="1985" w:type="dxa"/>
          </w:tcPr>
          <w:p w14:paraId="15F51789" w14:textId="77777777" w:rsidR="00FA693D" w:rsidRPr="008B71F8" w:rsidRDefault="00705388" w:rsidP="00FA693D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底价</w:t>
            </w:r>
          </w:p>
        </w:tc>
        <w:tc>
          <w:tcPr>
            <w:tcW w:w="709" w:type="dxa"/>
          </w:tcPr>
          <w:p w14:paraId="769498DE" w14:textId="77777777" w:rsidR="00FA693D" w:rsidRPr="008B71F8" w:rsidRDefault="00FA693D" w:rsidP="00FA693D">
            <w:r w:rsidRPr="008B71F8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3DB96789" w14:textId="77777777" w:rsidR="00FA693D" w:rsidRPr="008B71F8" w:rsidRDefault="00FA693D" w:rsidP="00FA693D">
            <w:pPr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精确到</w:t>
            </w:r>
            <w:r w:rsidRPr="008B71F8">
              <w:rPr>
                <w:szCs w:val="18"/>
              </w:rPr>
              <w:t>小数点后两位</w:t>
            </w:r>
            <w:r w:rsidRPr="008B71F8">
              <w:rPr>
                <w:rFonts w:hint="eastAsia"/>
                <w:szCs w:val="18"/>
              </w:rPr>
              <w:t>，</w:t>
            </w:r>
            <w:r w:rsidRPr="008B71F8">
              <w:rPr>
                <w:szCs w:val="18"/>
              </w:rPr>
              <w:t>包括人民币符号</w:t>
            </w:r>
            <w:r w:rsidRPr="008B71F8">
              <w:rPr>
                <w:rFonts w:hint="eastAsia"/>
                <w:szCs w:val="18"/>
              </w:rPr>
              <w:t>¥</w:t>
            </w:r>
          </w:p>
        </w:tc>
      </w:tr>
      <w:tr w:rsidR="00FA693D" w:rsidRPr="00602BE8" w14:paraId="21AD31F4" w14:textId="77777777" w:rsidTr="00FA693D">
        <w:tc>
          <w:tcPr>
            <w:tcW w:w="675" w:type="dxa"/>
          </w:tcPr>
          <w:p w14:paraId="190E27F4" w14:textId="542D28F2" w:rsidR="00FA693D" w:rsidRPr="00602BE8" w:rsidRDefault="00213D53" w:rsidP="00FA693D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15</w:t>
            </w:r>
          </w:p>
        </w:tc>
        <w:tc>
          <w:tcPr>
            <w:tcW w:w="1985" w:type="dxa"/>
          </w:tcPr>
          <w:p w14:paraId="4F1F7902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状态</w:t>
            </w:r>
          </w:p>
        </w:tc>
        <w:tc>
          <w:tcPr>
            <w:tcW w:w="709" w:type="dxa"/>
          </w:tcPr>
          <w:p w14:paraId="05721281" w14:textId="77777777" w:rsidR="00FA693D" w:rsidRPr="00602BE8" w:rsidRDefault="00FA693D" w:rsidP="00FA693D">
            <w:pPr>
              <w:rPr>
                <w:szCs w:val="18"/>
              </w:rPr>
            </w:pPr>
          </w:p>
        </w:tc>
        <w:tc>
          <w:tcPr>
            <w:tcW w:w="5981" w:type="dxa"/>
          </w:tcPr>
          <w:p w14:paraId="043C8B00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表示</w:t>
            </w:r>
            <w:r w:rsidRPr="00602BE8">
              <w:rPr>
                <w:szCs w:val="18"/>
              </w:rPr>
              <w:t>此子票是否可进行组合</w:t>
            </w:r>
            <w:r w:rsidRPr="00602BE8">
              <w:rPr>
                <w:rFonts w:hint="eastAsia"/>
                <w:szCs w:val="18"/>
              </w:rPr>
              <w:t>，包含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已被组合</w:t>
            </w:r>
            <w:r w:rsidRPr="00602BE8">
              <w:rPr>
                <w:szCs w:val="18"/>
              </w:rPr>
              <w:t>”</w:t>
            </w:r>
            <w:r w:rsidRPr="00602BE8">
              <w:rPr>
                <w:rFonts w:hint="eastAsia"/>
                <w:szCs w:val="18"/>
              </w:rPr>
              <w:t>和</w:t>
            </w:r>
            <w:r w:rsidRPr="00602BE8">
              <w:rPr>
                <w:szCs w:val="18"/>
              </w:rPr>
              <w:t>“</w:t>
            </w:r>
            <w:r w:rsidRPr="00602BE8">
              <w:rPr>
                <w:rFonts w:hint="eastAsia"/>
                <w:szCs w:val="18"/>
              </w:rPr>
              <w:t>可组合</w:t>
            </w:r>
            <w:r w:rsidRPr="00602BE8">
              <w:rPr>
                <w:szCs w:val="18"/>
              </w:rPr>
              <w:t>”</w:t>
            </w:r>
          </w:p>
        </w:tc>
      </w:tr>
      <w:tr w:rsidR="00FA693D" w:rsidRPr="00602BE8" w14:paraId="09E5739C" w14:textId="77777777" w:rsidTr="00FA693D">
        <w:tc>
          <w:tcPr>
            <w:tcW w:w="675" w:type="dxa"/>
          </w:tcPr>
          <w:p w14:paraId="0C6224E7" w14:textId="65804505" w:rsidR="00FA693D" w:rsidRPr="00602BE8" w:rsidRDefault="00FA693D" w:rsidP="00FA693D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  <w:r w:rsidR="00213D53">
              <w:rPr>
                <w:szCs w:val="18"/>
              </w:rPr>
              <w:t>6</w:t>
            </w:r>
          </w:p>
        </w:tc>
        <w:tc>
          <w:tcPr>
            <w:tcW w:w="1985" w:type="dxa"/>
          </w:tcPr>
          <w:p w14:paraId="2C2E5B6E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操作</w:t>
            </w:r>
          </w:p>
        </w:tc>
        <w:tc>
          <w:tcPr>
            <w:tcW w:w="709" w:type="dxa"/>
          </w:tcPr>
          <w:p w14:paraId="09765691" w14:textId="77777777" w:rsidR="00FA693D" w:rsidRPr="00602BE8" w:rsidRDefault="00FA693D" w:rsidP="00FA693D">
            <w:pPr>
              <w:rPr>
                <w:szCs w:val="18"/>
              </w:rPr>
            </w:pPr>
          </w:p>
        </w:tc>
        <w:tc>
          <w:tcPr>
            <w:tcW w:w="5981" w:type="dxa"/>
          </w:tcPr>
          <w:p w14:paraId="1BE3B6B8" w14:textId="77777777" w:rsidR="00FA693D" w:rsidRPr="00602BE8" w:rsidRDefault="00FA693D" w:rsidP="00FA693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【选择】按钮</w:t>
            </w:r>
            <w:r w:rsidR="00BA4E58" w:rsidRPr="00602BE8">
              <w:rPr>
                <w:rFonts w:hint="eastAsia"/>
                <w:szCs w:val="18"/>
              </w:rPr>
              <w:t>/</w:t>
            </w:r>
            <w:r w:rsidR="00BA4E58" w:rsidRPr="00602BE8">
              <w:rPr>
                <w:rFonts w:hint="eastAsia"/>
                <w:szCs w:val="18"/>
              </w:rPr>
              <w:t>【取消选择</w:t>
            </w:r>
            <w:r w:rsidR="00BA4E58" w:rsidRPr="00602BE8">
              <w:rPr>
                <w:szCs w:val="18"/>
              </w:rPr>
              <w:t>】</w:t>
            </w:r>
            <w:r w:rsidR="00BA4E58" w:rsidRPr="00602BE8">
              <w:rPr>
                <w:rFonts w:hint="eastAsia"/>
                <w:szCs w:val="18"/>
              </w:rPr>
              <w:t>按钮</w:t>
            </w:r>
            <w:r w:rsidR="00BA4E58" w:rsidRPr="00602BE8">
              <w:rPr>
                <w:szCs w:val="18"/>
              </w:rPr>
              <w:t>，部分按钮置灰</w:t>
            </w:r>
          </w:p>
        </w:tc>
      </w:tr>
    </w:tbl>
    <w:p w14:paraId="4290D514" w14:textId="77777777" w:rsidR="00042E2D" w:rsidRPr="00602BE8" w:rsidRDefault="00042E2D" w:rsidP="00DE5AFB">
      <w:pPr>
        <w:rPr>
          <w:sz w:val="40"/>
        </w:rPr>
      </w:pPr>
    </w:p>
    <w:p w14:paraId="494B3CF4" w14:textId="77777777" w:rsidR="008F7EA7" w:rsidRPr="00602BE8" w:rsidRDefault="008F7EA7" w:rsidP="008F7EA7">
      <w:pPr>
        <w:rPr>
          <w:b/>
        </w:rPr>
      </w:pPr>
      <w:r w:rsidRPr="00602BE8">
        <w:rPr>
          <w:b/>
        </w:rPr>
        <w:t>3</w:t>
      </w:r>
      <w:r w:rsidRPr="00602BE8">
        <w:rPr>
          <w:rFonts w:hint="eastAsia"/>
          <w:b/>
        </w:rPr>
        <w:t>）产品</w:t>
      </w:r>
      <w:r w:rsidRPr="00602BE8">
        <w:rPr>
          <w:b/>
        </w:rPr>
        <w:t>组合</w:t>
      </w:r>
      <w:r w:rsidRPr="00602BE8">
        <w:rPr>
          <w:rFonts w:hint="eastAsia"/>
          <w:b/>
        </w:rPr>
        <w:t xml:space="preserve"> -&gt;</w:t>
      </w:r>
      <w:r w:rsidRPr="00602BE8">
        <w:rPr>
          <w:rFonts w:hint="eastAsia"/>
          <w:b/>
        </w:rPr>
        <w:t>创建联票</w:t>
      </w:r>
      <w:r w:rsidR="00C929FB" w:rsidRPr="00602BE8">
        <w:rPr>
          <w:rFonts w:hint="eastAsia"/>
          <w:b/>
        </w:rPr>
        <w:t>弹窗</w:t>
      </w:r>
      <w:r w:rsidRPr="00602BE8">
        <w:rPr>
          <w:b/>
        </w:rPr>
        <w:t>列表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985"/>
        <w:gridCol w:w="709"/>
        <w:gridCol w:w="5981"/>
      </w:tblGrid>
      <w:tr w:rsidR="000B4C1A" w:rsidRPr="00602BE8" w14:paraId="0F348273" w14:textId="77777777" w:rsidTr="00983F9E">
        <w:tc>
          <w:tcPr>
            <w:tcW w:w="1985" w:type="dxa"/>
            <w:shd w:val="clear" w:color="auto" w:fill="D9D9D9" w:themeFill="background1" w:themeFillShade="D9"/>
          </w:tcPr>
          <w:p w14:paraId="2B63D2EB" w14:textId="77777777" w:rsidR="000B4C1A" w:rsidRPr="00602BE8" w:rsidRDefault="000B4C1A" w:rsidP="00983F9E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2F9F5DD5" w14:textId="77777777" w:rsidR="000B4C1A" w:rsidRPr="00602BE8" w:rsidRDefault="000B4C1A" w:rsidP="00983F9E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来源</w:t>
            </w:r>
          </w:p>
        </w:tc>
        <w:tc>
          <w:tcPr>
            <w:tcW w:w="5981" w:type="dxa"/>
            <w:shd w:val="clear" w:color="auto" w:fill="D9D9D9" w:themeFill="background1" w:themeFillShade="D9"/>
          </w:tcPr>
          <w:p w14:paraId="0FDF93C4" w14:textId="77777777" w:rsidR="000B4C1A" w:rsidRPr="00602BE8" w:rsidRDefault="000B4C1A" w:rsidP="00983F9E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0B4C1A" w:rsidRPr="0073301B" w14:paraId="4FD9CAED" w14:textId="77777777" w:rsidTr="00983F9E">
        <w:tc>
          <w:tcPr>
            <w:tcW w:w="1985" w:type="dxa"/>
          </w:tcPr>
          <w:p w14:paraId="18DDF1B4" w14:textId="77777777" w:rsidR="000B4C1A" w:rsidRPr="0073301B" w:rsidRDefault="000B4C1A" w:rsidP="00983F9E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联票名称</w:t>
            </w:r>
          </w:p>
        </w:tc>
        <w:tc>
          <w:tcPr>
            <w:tcW w:w="709" w:type="dxa"/>
          </w:tcPr>
          <w:p w14:paraId="158E33E0" w14:textId="77777777" w:rsidR="000B4C1A" w:rsidRPr="0073301B" w:rsidRDefault="000B4C1A" w:rsidP="00983F9E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创建</w:t>
            </w:r>
          </w:p>
        </w:tc>
        <w:tc>
          <w:tcPr>
            <w:tcW w:w="5981" w:type="dxa"/>
          </w:tcPr>
          <w:p w14:paraId="0B68D5AB" w14:textId="25CEF128" w:rsidR="000B4C1A" w:rsidRPr="0073301B" w:rsidRDefault="000B4C1A" w:rsidP="001A11D1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必填</w:t>
            </w:r>
            <w:r w:rsidRPr="0073301B">
              <w:rPr>
                <w:szCs w:val="18"/>
              </w:rPr>
              <w:t>，汉字、英文、数字的组合，</w:t>
            </w:r>
            <w:r w:rsidRPr="0073301B">
              <w:rPr>
                <w:rFonts w:hint="eastAsia"/>
                <w:szCs w:val="18"/>
              </w:rPr>
              <w:t>最高限</w:t>
            </w:r>
            <w:r w:rsidRPr="0073301B">
              <w:rPr>
                <w:rFonts w:hint="eastAsia"/>
                <w:szCs w:val="18"/>
              </w:rPr>
              <w:t>32</w:t>
            </w:r>
            <w:r w:rsidRPr="0073301B">
              <w:rPr>
                <w:rFonts w:hint="eastAsia"/>
                <w:szCs w:val="18"/>
              </w:rPr>
              <w:t>位</w:t>
            </w:r>
            <w:r w:rsidRPr="0073301B">
              <w:rPr>
                <w:szCs w:val="18"/>
              </w:rPr>
              <w:t>字符</w:t>
            </w:r>
          </w:p>
        </w:tc>
      </w:tr>
      <w:tr w:rsidR="000B4C1A" w:rsidRPr="0073301B" w14:paraId="35E0C7D7" w14:textId="77777777" w:rsidTr="00983F9E">
        <w:tc>
          <w:tcPr>
            <w:tcW w:w="1985" w:type="dxa"/>
          </w:tcPr>
          <w:p w14:paraId="6ECAB02F" w14:textId="0B5F65B7" w:rsidR="000B4C1A" w:rsidRPr="0073301B" w:rsidRDefault="000B4C1A" w:rsidP="00983F9E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产品有效期</w:t>
            </w:r>
          </w:p>
        </w:tc>
        <w:tc>
          <w:tcPr>
            <w:tcW w:w="709" w:type="dxa"/>
          </w:tcPr>
          <w:p w14:paraId="70D5EF6F" w14:textId="65CDD274" w:rsidR="000B4C1A" w:rsidRPr="0073301B" w:rsidRDefault="000B4C1A" w:rsidP="00983F9E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创建</w:t>
            </w:r>
          </w:p>
        </w:tc>
        <w:tc>
          <w:tcPr>
            <w:tcW w:w="5981" w:type="dxa"/>
          </w:tcPr>
          <w:p w14:paraId="5A4F78F9" w14:textId="0F955FB7" w:rsidR="000B4C1A" w:rsidRPr="0073301B" w:rsidRDefault="000B4C1A" w:rsidP="001A11D1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必填</w:t>
            </w:r>
            <w:r w:rsidRPr="0073301B">
              <w:rPr>
                <w:szCs w:val="18"/>
              </w:rPr>
              <w:t>，起始日期必须早于结束日期，</w:t>
            </w:r>
            <w:r w:rsidRPr="0073301B">
              <w:rPr>
                <w:rFonts w:hint="eastAsia"/>
                <w:szCs w:val="18"/>
              </w:rPr>
              <w:t>都不能</w:t>
            </w:r>
            <w:r w:rsidRPr="0073301B">
              <w:rPr>
                <w:szCs w:val="18"/>
              </w:rPr>
              <w:t>为空。</w:t>
            </w:r>
          </w:p>
        </w:tc>
      </w:tr>
      <w:tr w:rsidR="009F7531" w:rsidRPr="009F7531" w14:paraId="16DF2FFF" w14:textId="77777777" w:rsidTr="00983F9E">
        <w:tc>
          <w:tcPr>
            <w:tcW w:w="1985" w:type="dxa"/>
          </w:tcPr>
          <w:p w14:paraId="37A7FD38" w14:textId="22518689" w:rsidR="000B4C1A" w:rsidRPr="009F7531" w:rsidRDefault="00D0342C" w:rsidP="009F7531">
            <w:pPr>
              <w:rPr>
                <w:color w:val="FF0000"/>
                <w:szCs w:val="18"/>
              </w:rPr>
            </w:pPr>
            <w:r w:rsidRPr="009F7531">
              <w:rPr>
                <w:rFonts w:hint="eastAsia"/>
                <w:color w:val="FF0000"/>
                <w:szCs w:val="18"/>
              </w:rPr>
              <w:t>取</w:t>
            </w:r>
            <w:r w:rsidR="000B4C1A" w:rsidRPr="009F7531">
              <w:rPr>
                <w:rFonts w:hint="eastAsia"/>
                <w:color w:val="FF0000"/>
                <w:szCs w:val="18"/>
              </w:rPr>
              <w:t>票</w:t>
            </w:r>
            <w:r w:rsidR="009F7531" w:rsidRPr="009F7531">
              <w:rPr>
                <w:rFonts w:hint="eastAsia"/>
                <w:color w:val="FF0000"/>
                <w:szCs w:val="18"/>
              </w:rPr>
              <w:t>人信息</w:t>
            </w:r>
          </w:p>
        </w:tc>
        <w:tc>
          <w:tcPr>
            <w:tcW w:w="709" w:type="dxa"/>
          </w:tcPr>
          <w:p w14:paraId="42AA2708" w14:textId="5D0EE7D0" w:rsidR="000B4C1A" w:rsidRPr="009F7531" w:rsidRDefault="000B4C1A" w:rsidP="00983F9E">
            <w:pPr>
              <w:rPr>
                <w:color w:val="FF0000"/>
                <w:szCs w:val="18"/>
              </w:rPr>
            </w:pPr>
            <w:r w:rsidRPr="009F7531">
              <w:rPr>
                <w:rFonts w:hint="eastAsia"/>
                <w:color w:val="FF0000"/>
                <w:szCs w:val="18"/>
              </w:rPr>
              <w:t>创建</w:t>
            </w:r>
          </w:p>
        </w:tc>
        <w:tc>
          <w:tcPr>
            <w:tcW w:w="5981" w:type="dxa"/>
          </w:tcPr>
          <w:p w14:paraId="14A84802" w14:textId="0CE06206" w:rsidR="000B4C1A" w:rsidRPr="009F7531" w:rsidRDefault="000B4C1A" w:rsidP="001A11D1">
            <w:pPr>
              <w:rPr>
                <w:color w:val="FF0000"/>
                <w:szCs w:val="18"/>
              </w:rPr>
            </w:pPr>
          </w:p>
        </w:tc>
      </w:tr>
      <w:tr w:rsidR="002C0E32" w:rsidRPr="002C0E32" w14:paraId="22E81568" w14:textId="77777777" w:rsidTr="00983F9E">
        <w:tc>
          <w:tcPr>
            <w:tcW w:w="1985" w:type="dxa"/>
          </w:tcPr>
          <w:p w14:paraId="5FAE8BAB" w14:textId="3A12271A" w:rsidR="000B4C1A" w:rsidRPr="002C0E32" w:rsidRDefault="00D0342C" w:rsidP="00983F9E">
            <w:pPr>
              <w:rPr>
                <w:szCs w:val="18"/>
              </w:rPr>
            </w:pPr>
            <w:r w:rsidRPr="002C0E32">
              <w:rPr>
                <w:rFonts w:hint="eastAsia"/>
                <w:szCs w:val="18"/>
              </w:rPr>
              <w:t>单条取票信息人数</w:t>
            </w:r>
          </w:p>
        </w:tc>
        <w:tc>
          <w:tcPr>
            <w:tcW w:w="709" w:type="dxa"/>
          </w:tcPr>
          <w:p w14:paraId="46310E17" w14:textId="238EC113" w:rsidR="000B4C1A" w:rsidRPr="002C0E32" w:rsidRDefault="000B4C1A" w:rsidP="00983F9E">
            <w:pPr>
              <w:rPr>
                <w:szCs w:val="18"/>
              </w:rPr>
            </w:pPr>
            <w:r w:rsidRPr="002C0E32">
              <w:rPr>
                <w:rFonts w:hint="eastAsia"/>
                <w:szCs w:val="18"/>
              </w:rPr>
              <w:t>创建</w:t>
            </w:r>
          </w:p>
        </w:tc>
        <w:tc>
          <w:tcPr>
            <w:tcW w:w="5981" w:type="dxa"/>
          </w:tcPr>
          <w:p w14:paraId="62F66E08" w14:textId="499933C9" w:rsidR="000B4C1A" w:rsidRPr="002C0E32" w:rsidRDefault="000B4C1A" w:rsidP="001A11D1">
            <w:pPr>
              <w:rPr>
                <w:szCs w:val="18"/>
              </w:rPr>
            </w:pPr>
            <w:r w:rsidRPr="002C0E32">
              <w:rPr>
                <w:rFonts w:hint="eastAsia"/>
                <w:szCs w:val="18"/>
              </w:rPr>
              <w:t>必选一项</w:t>
            </w:r>
          </w:p>
        </w:tc>
      </w:tr>
      <w:tr w:rsidR="002C0E32" w:rsidRPr="002C0E32" w14:paraId="394F99E0" w14:textId="77777777" w:rsidTr="00983F9E">
        <w:tc>
          <w:tcPr>
            <w:tcW w:w="1985" w:type="dxa"/>
          </w:tcPr>
          <w:p w14:paraId="0B4B2CFB" w14:textId="3AF45D82" w:rsidR="00D0342C" w:rsidRPr="002C0E32" w:rsidRDefault="00D0342C" w:rsidP="00983F9E">
            <w:pPr>
              <w:rPr>
                <w:szCs w:val="18"/>
              </w:rPr>
            </w:pPr>
            <w:r w:rsidRPr="002C0E32">
              <w:rPr>
                <w:rFonts w:hint="eastAsia"/>
                <w:szCs w:val="18"/>
              </w:rPr>
              <w:t>同一取票人在时间段内的购买限制</w:t>
            </w:r>
          </w:p>
        </w:tc>
        <w:tc>
          <w:tcPr>
            <w:tcW w:w="709" w:type="dxa"/>
          </w:tcPr>
          <w:p w14:paraId="5E09422B" w14:textId="721C476D" w:rsidR="00D0342C" w:rsidRPr="002C0E32" w:rsidRDefault="00D0342C" w:rsidP="00983F9E">
            <w:pPr>
              <w:rPr>
                <w:szCs w:val="18"/>
              </w:rPr>
            </w:pPr>
            <w:r w:rsidRPr="002C0E32">
              <w:rPr>
                <w:rFonts w:hint="eastAsia"/>
                <w:szCs w:val="18"/>
              </w:rPr>
              <w:t>创建</w:t>
            </w:r>
          </w:p>
        </w:tc>
        <w:tc>
          <w:tcPr>
            <w:tcW w:w="5981" w:type="dxa"/>
          </w:tcPr>
          <w:p w14:paraId="243C532D" w14:textId="3A29E15B" w:rsidR="00D0342C" w:rsidRPr="002C0E32" w:rsidRDefault="00D0342C" w:rsidP="001A11D1">
            <w:pPr>
              <w:rPr>
                <w:szCs w:val="18"/>
              </w:rPr>
            </w:pPr>
            <w:r w:rsidRPr="002C0E32">
              <w:rPr>
                <w:rFonts w:hint="eastAsia"/>
                <w:szCs w:val="18"/>
              </w:rPr>
              <w:t>必选一项</w:t>
            </w:r>
          </w:p>
        </w:tc>
      </w:tr>
      <w:tr w:rsidR="002C0E32" w:rsidRPr="002C0E32" w14:paraId="7C87C6FA" w14:textId="77777777" w:rsidTr="00983F9E">
        <w:tc>
          <w:tcPr>
            <w:tcW w:w="1985" w:type="dxa"/>
          </w:tcPr>
          <w:p w14:paraId="172BF5E7" w14:textId="1014B53A" w:rsidR="00D0342C" w:rsidRPr="002C0E32" w:rsidRDefault="00D0342C" w:rsidP="00983F9E">
            <w:pPr>
              <w:rPr>
                <w:szCs w:val="18"/>
              </w:rPr>
            </w:pPr>
            <w:r w:rsidRPr="002C0E32">
              <w:rPr>
                <w:rFonts w:hint="eastAsia"/>
                <w:szCs w:val="18"/>
              </w:rPr>
              <w:t>同一订单最小起订量</w:t>
            </w:r>
          </w:p>
        </w:tc>
        <w:tc>
          <w:tcPr>
            <w:tcW w:w="709" w:type="dxa"/>
          </w:tcPr>
          <w:p w14:paraId="0C85619C" w14:textId="6546ADD7" w:rsidR="00D0342C" w:rsidRPr="002C0E32" w:rsidRDefault="00D0342C" w:rsidP="00983F9E">
            <w:pPr>
              <w:rPr>
                <w:szCs w:val="18"/>
              </w:rPr>
            </w:pPr>
            <w:r w:rsidRPr="002C0E32">
              <w:rPr>
                <w:rFonts w:hint="eastAsia"/>
                <w:szCs w:val="18"/>
              </w:rPr>
              <w:t>创建</w:t>
            </w:r>
          </w:p>
        </w:tc>
        <w:tc>
          <w:tcPr>
            <w:tcW w:w="5981" w:type="dxa"/>
          </w:tcPr>
          <w:p w14:paraId="73FE441B" w14:textId="1E5BE008" w:rsidR="00D0342C" w:rsidRPr="002C0E32" w:rsidRDefault="00D0342C" w:rsidP="001A11D1">
            <w:pPr>
              <w:rPr>
                <w:szCs w:val="18"/>
              </w:rPr>
            </w:pPr>
            <w:r w:rsidRPr="002C0E32">
              <w:rPr>
                <w:rFonts w:hint="eastAsia"/>
                <w:szCs w:val="18"/>
              </w:rPr>
              <w:t>必填</w:t>
            </w:r>
          </w:p>
        </w:tc>
      </w:tr>
      <w:tr w:rsidR="002C0E32" w:rsidRPr="002C0E32" w14:paraId="77C771AC" w14:textId="77777777" w:rsidTr="00983F9E">
        <w:tc>
          <w:tcPr>
            <w:tcW w:w="1985" w:type="dxa"/>
          </w:tcPr>
          <w:p w14:paraId="458410A9" w14:textId="7C1A6F46" w:rsidR="004E4250" w:rsidRPr="002C0E32" w:rsidRDefault="004E4250" w:rsidP="00983F9E">
            <w:pPr>
              <w:rPr>
                <w:szCs w:val="18"/>
              </w:rPr>
            </w:pPr>
            <w:r w:rsidRPr="002C0E32">
              <w:rPr>
                <w:rFonts w:hint="eastAsia"/>
                <w:szCs w:val="18"/>
              </w:rPr>
              <w:t>短信</w:t>
            </w:r>
            <w:r w:rsidR="002A5063" w:rsidRPr="002C0E32">
              <w:rPr>
                <w:rFonts w:hint="eastAsia"/>
                <w:szCs w:val="18"/>
              </w:rPr>
              <w:t>模板</w:t>
            </w:r>
          </w:p>
        </w:tc>
        <w:tc>
          <w:tcPr>
            <w:tcW w:w="709" w:type="dxa"/>
          </w:tcPr>
          <w:p w14:paraId="76800925" w14:textId="5EC0C1AF" w:rsidR="004E4250" w:rsidRPr="002C0E32" w:rsidRDefault="004E4250" w:rsidP="00983F9E">
            <w:pPr>
              <w:rPr>
                <w:szCs w:val="18"/>
              </w:rPr>
            </w:pPr>
            <w:r w:rsidRPr="002C0E32">
              <w:rPr>
                <w:rFonts w:hint="eastAsia"/>
                <w:szCs w:val="18"/>
              </w:rPr>
              <w:t>创建</w:t>
            </w:r>
          </w:p>
        </w:tc>
        <w:tc>
          <w:tcPr>
            <w:tcW w:w="5981" w:type="dxa"/>
          </w:tcPr>
          <w:p w14:paraId="28EBC3E8" w14:textId="15A31648" w:rsidR="004E4250" w:rsidRPr="002C0E32" w:rsidRDefault="004E4250" w:rsidP="001A11D1">
            <w:pPr>
              <w:rPr>
                <w:szCs w:val="18"/>
              </w:rPr>
            </w:pPr>
            <w:r w:rsidRPr="002C0E32">
              <w:rPr>
                <w:rFonts w:hint="eastAsia"/>
                <w:szCs w:val="18"/>
              </w:rPr>
              <w:t>必填</w:t>
            </w:r>
          </w:p>
        </w:tc>
      </w:tr>
      <w:tr w:rsidR="000B4C1A" w:rsidRPr="0073301B" w14:paraId="78D6CEA8" w14:textId="77777777" w:rsidTr="00983F9E">
        <w:tc>
          <w:tcPr>
            <w:tcW w:w="1985" w:type="dxa"/>
          </w:tcPr>
          <w:p w14:paraId="5B36916B" w14:textId="77777777" w:rsidR="000B4C1A" w:rsidRPr="0073301B" w:rsidRDefault="000B4C1A" w:rsidP="00C57273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子票名称</w:t>
            </w:r>
          </w:p>
        </w:tc>
        <w:tc>
          <w:tcPr>
            <w:tcW w:w="709" w:type="dxa"/>
          </w:tcPr>
          <w:p w14:paraId="5775A716" w14:textId="77777777" w:rsidR="000B4C1A" w:rsidRPr="0073301B" w:rsidRDefault="000B4C1A" w:rsidP="00C57273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5797E270" w14:textId="77777777" w:rsidR="000B4C1A" w:rsidRPr="0073301B" w:rsidRDefault="000B4C1A" w:rsidP="00C57273">
            <w:pPr>
              <w:rPr>
                <w:szCs w:val="18"/>
              </w:rPr>
            </w:pPr>
          </w:p>
        </w:tc>
      </w:tr>
      <w:tr w:rsidR="000B4C1A" w:rsidRPr="0073301B" w14:paraId="4A08E158" w14:textId="77777777" w:rsidTr="00983F9E">
        <w:tc>
          <w:tcPr>
            <w:tcW w:w="1985" w:type="dxa"/>
          </w:tcPr>
          <w:p w14:paraId="49E75769" w14:textId="77777777" w:rsidR="000B4C1A" w:rsidRPr="0073301B" w:rsidRDefault="000B4C1A" w:rsidP="00C57273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景区公司</w:t>
            </w:r>
          </w:p>
        </w:tc>
        <w:tc>
          <w:tcPr>
            <w:tcW w:w="709" w:type="dxa"/>
          </w:tcPr>
          <w:p w14:paraId="4B11334E" w14:textId="77777777" w:rsidR="000B4C1A" w:rsidRPr="0073301B" w:rsidRDefault="000B4C1A" w:rsidP="00C57273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6DEA2135" w14:textId="77777777" w:rsidR="000B4C1A" w:rsidRPr="0073301B" w:rsidRDefault="000B4C1A" w:rsidP="00C57273">
            <w:pPr>
              <w:rPr>
                <w:szCs w:val="18"/>
              </w:rPr>
            </w:pPr>
          </w:p>
        </w:tc>
      </w:tr>
      <w:tr w:rsidR="000B4C1A" w:rsidRPr="0073301B" w14:paraId="415CE6B2" w14:textId="77777777" w:rsidTr="00983F9E">
        <w:tc>
          <w:tcPr>
            <w:tcW w:w="1985" w:type="dxa"/>
          </w:tcPr>
          <w:p w14:paraId="5F0CC4DF" w14:textId="77777777" w:rsidR="000B4C1A" w:rsidRPr="0073301B" w:rsidRDefault="000B4C1A" w:rsidP="00C57273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可联票供应商</w:t>
            </w:r>
          </w:p>
        </w:tc>
        <w:tc>
          <w:tcPr>
            <w:tcW w:w="709" w:type="dxa"/>
          </w:tcPr>
          <w:p w14:paraId="07E97868" w14:textId="77777777" w:rsidR="000B4C1A" w:rsidRPr="0073301B" w:rsidRDefault="000B4C1A" w:rsidP="00C57273">
            <w:r w:rsidRPr="0073301B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22BCD5A5" w14:textId="77777777" w:rsidR="000B4C1A" w:rsidRPr="0073301B" w:rsidRDefault="000B4C1A" w:rsidP="00C57273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默认显示</w:t>
            </w:r>
            <w:r w:rsidRPr="0073301B">
              <w:rPr>
                <w:rFonts w:hint="eastAsia"/>
                <w:szCs w:val="18"/>
              </w:rPr>
              <w:t>12</w:t>
            </w:r>
            <w:r w:rsidRPr="0073301B">
              <w:rPr>
                <w:rFonts w:hint="eastAsia"/>
                <w:szCs w:val="18"/>
              </w:rPr>
              <w:t>个字符，名称之间</w:t>
            </w:r>
            <w:r w:rsidRPr="0073301B">
              <w:rPr>
                <w:szCs w:val="18"/>
              </w:rPr>
              <w:t>用</w:t>
            </w:r>
            <w:r w:rsidRPr="0073301B">
              <w:rPr>
                <w:szCs w:val="18"/>
              </w:rPr>
              <w:t>“</w:t>
            </w:r>
            <w:r w:rsidRPr="0073301B">
              <w:rPr>
                <w:rFonts w:hint="eastAsia"/>
                <w:szCs w:val="18"/>
              </w:rPr>
              <w:t>、</w:t>
            </w:r>
            <w:r w:rsidRPr="0073301B">
              <w:rPr>
                <w:szCs w:val="18"/>
              </w:rPr>
              <w:t>”</w:t>
            </w:r>
            <w:r w:rsidRPr="0073301B">
              <w:rPr>
                <w:rFonts w:hint="eastAsia"/>
                <w:szCs w:val="18"/>
              </w:rPr>
              <w:t>隔开</w:t>
            </w:r>
            <w:r w:rsidRPr="0073301B">
              <w:rPr>
                <w:szCs w:val="18"/>
              </w:rPr>
              <w:t>，</w:t>
            </w:r>
            <w:r w:rsidRPr="0073301B">
              <w:rPr>
                <w:rFonts w:hint="eastAsia"/>
                <w:szCs w:val="18"/>
              </w:rPr>
              <w:t>超出后显示</w:t>
            </w:r>
            <w:r w:rsidRPr="0073301B">
              <w:rPr>
                <w:szCs w:val="18"/>
              </w:rPr>
              <w:t>…</w:t>
            </w:r>
            <w:r w:rsidRPr="0073301B">
              <w:rPr>
                <w:rFonts w:hint="eastAsia"/>
                <w:szCs w:val="18"/>
              </w:rPr>
              <w:t>（点击弹出窗口显示出所有供应商）</w:t>
            </w:r>
          </w:p>
        </w:tc>
      </w:tr>
      <w:tr w:rsidR="000B4C1A" w:rsidRPr="0073301B" w14:paraId="21044FD4" w14:textId="77777777" w:rsidTr="00983F9E">
        <w:tc>
          <w:tcPr>
            <w:tcW w:w="1985" w:type="dxa"/>
          </w:tcPr>
          <w:p w14:paraId="560AA276" w14:textId="77777777" w:rsidR="000B4C1A" w:rsidRPr="0073301B" w:rsidRDefault="000B4C1A" w:rsidP="00C57273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场次</w:t>
            </w:r>
          </w:p>
        </w:tc>
        <w:tc>
          <w:tcPr>
            <w:tcW w:w="709" w:type="dxa"/>
          </w:tcPr>
          <w:p w14:paraId="71075D62" w14:textId="77777777" w:rsidR="000B4C1A" w:rsidRPr="0073301B" w:rsidRDefault="000B4C1A" w:rsidP="00C57273">
            <w:r w:rsidRPr="0073301B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4296749C" w14:textId="77777777" w:rsidR="000B4C1A" w:rsidRPr="0073301B" w:rsidRDefault="000B4C1A" w:rsidP="00C57273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仅演艺票有该信息，</w:t>
            </w:r>
            <w:r w:rsidRPr="0073301B">
              <w:rPr>
                <w:szCs w:val="18"/>
              </w:rPr>
              <w:t>没有该信息时，默认显示</w:t>
            </w:r>
            <w:r w:rsidRPr="0073301B">
              <w:rPr>
                <w:szCs w:val="18"/>
              </w:rPr>
              <w:t>“/”</w:t>
            </w:r>
          </w:p>
        </w:tc>
      </w:tr>
      <w:tr w:rsidR="000B4C1A" w:rsidRPr="0073301B" w14:paraId="358E6E9F" w14:textId="77777777" w:rsidTr="00983F9E">
        <w:tc>
          <w:tcPr>
            <w:tcW w:w="1985" w:type="dxa"/>
          </w:tcPr>
          <w:p w14:paraId="20DD6629" w14:textId="77777777" w:rsidR="000B4C1A" w:rsidRPr="0073301B" w:rsidRDefault="000B4C1A" w:rsidP="00C57273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区域</w:t>
            </w:r>
          </w:p>
        </w:tc>
        <w:tc>
          <w:tcPr>
            <w:tcW w:w="709" w:type="dxa"/>
          </w:tcPr>
          <w:p w14:paraId="68A5046A" w14:textId="77777777" w:rsidR="000B4C1A" w:rsidRPr="0073301B" w:rsidRDefault="000B4C1A" w:rsidP="00C57273">
            <w:r w:rsidRPr="0073301B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1DA74854" w14:textId="77777777" w:rsidR="000B4C1A" w:rsidRPr="0073301B" w:rsidRDefault="000B4C1A" w:rsidP="00C57273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仅演艺票有该信息，</w:t>
            </w:r>
            <w:r w:rsidRPr="0073301B">
              <w:rPr>
                <w:szCs w:val="18"/>
              </w:rPr>
              <w:t>没有该信息时，默认显示</w:t>
            </w:r>
            <w:r w:rsidRPr="0073301B">
              <w:rPr>
                <w:szCs w:val="18"/>
              </w:rPr>
              <w:t>“/”</w:t>
            </w:r>
          </w:p>
        </w:tc>
      </w:tr>
      <w:tr w:rsidR="000B4C1A" w:rsidRPr="0073301B" w14:paraId="4C9C4283" w14:textId="77777777" w:rsidTr="00983F9E">
        <w:tc>
          <w:tcPr>
            <w:tcW w:w="1985" w:type="dxa"/>
          </w:tcPr>
          <w:p w14:paraId="2CF5F63A" w14:textId="77777777" w:rsidR="000B4C1A" w:rsidRPr="0073301B" w:rsidRDefault="000B4C1A" w:rsidP="00C57273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当日购买时间节点</w:t>
            </w:r>
          </w:p>
        </w:tc>
        <w:tc>
          <w:tcPr>
            <w:tcW w:w="709" w:type="dxa"/>
          </w:tcPr>
          <w:p w14:paraId="72F3CC6F" w14:textId="77777777" w:rsidR="000B4C1A" w:rsidRPr="0073301B" w:rsidRDefault="000B4C1A" w:rsidP="00C57273">
            <w:r w:rsidRPr="0073301B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0DF6B577" w14:textId="77777777" w:rsidR="000B4C1A" w:rsidRPr="0073301B" w:rsidRDefault="000B4C1A" w:rsidP="00C57273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格式</w:t>
            </w:r>
            <w:r w:rsidRPr="0073301B">
              <w:rPr>
                <w:szCs w:val="18"/>
              </w:rPr>
              <w:t>为</w:t>
            </w:r>
            <w:r w:rsidRPr="0073301B">
              <w:rPr>
                <w:rFonts w:hint="eastAsia"/>
                <w:szCs w:val="18"/>
              </w:rPr>
              <w:t>“</w:t>
            </w:r>
            <w:r w:rsidRPr="0073301B">
              <w:rPr>
                <w:rFonts w:hint="eastAsia"/>
                <w:szCs w:val="18"/>
              </w:rPr>
              <w:t>XX:XX</w:t>
            </w:r>
            <w:r w:rsidRPr="0073301B">
              <w:rPr>
                <w:rFonts w:hint="eastAsia"/>
                <w:szCs w:val="18"/>
              </w:rPr>
              <w:t>前”，</w:t>
            </w:r>
            <w:r w:rsidRPr="0073301B">
              <w:rPr>
                <w:szCs w:val="18"/>
              </w:rPr>
              <w:t>范围在</w:t>
            </w:r>
            <w:r w:rsidRPr="0073301B">
              <w:rPr>
                <w:rFonts w:hint="eastAsia"/>
                <w:szCs w:val="18"/>
              </w:rPr>
              <w:t>00:00~</w:t>
            </w:r>
            <w:r w:rsidRPr="0073301B">
              <w:rPr>
                <w:szCs w:val="18"/>
              </w:rPr>
              <w:t>23</w:t>
            </w:r>
            <w:r w:rsidRPr="0073301B">
              <w:rPr>
                <w:rFonts w:hint="eastAsia"/>
                <w:szCs w:val="18"/>
              </w:rPr>
              <w:t>:59</w:t>
            </w:r>
            <w:r w:rsidRPr="0073301B">
              <w:rPr>
                <w:rFonts w:hint="eastAsia"/>
                <w:szCs w:val="18"/>
              </w:rPr>
              <w:t>之间</w:t>
            </w:r>
          </w:p>
        </w:tc>
      </w:tr>
      <w:tr w:rsidR="000B4C1A" w:rsidRPr="0073301B" w14:paraId="77DA06A0" w14:textId="77777777" w:rsidTr="00983F9E">
        <w:tc>
          <w:tcPr>
            <w:tcW w:w="1985" w:type="dxa"/>
          </w:tcPr>
          <w:p w14:paraId="0B98577D" w14:textId="77777777" w:rsidR="000B4C1A" w:rsidRPr="0073301B" w:rsidRDefault="000B4C1A" w:rsidP="00C57273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票型</w:t>
            </w:r>
          </w:p>
        </w:tc>
        <w:tc>
          <w:tcPr>
            <w:tcW w:w="709" w:type="dxa"/>
          </w:tcPr>
          <w:p w14:paraId="6E6100AB" w14:textId="77777777" w:rsidR="000B4C1A" w:rsidRPr="0073301B" w:rsidRDefault="000B4C1A" w:rsidP="00C57273">
            <w:r w:rsidRPr="0073301B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1A638B0C" w14:textId="77777777" w:rsidR="000B4C1A" w:rsidRPr="0073301B" w:rsidRDefault="000B4C1A" w:rsidP="00C57273">
            <w:pPr>
              <w:rPr>
                <w:szCs w:val="18"/>
              </w:rPr>
            </w:pPr>
          </w:p>
        </w:tc>
      </w:tr>
      <w:tr w:rsidR="000B4C1A" w:rsidRPr="0073301B" w14:paraId="685F2FF6" w14:textId="77777777" w:rsidTr="00983F9E">
        <w:tc>
          <w:tcPr>
            <w:tcW w:w="1985" w:type="dxa"/>
          </w:tcPr>
          <w:p w14:paraId="7D66A5AC" w14:textId="77777777" w:rsidR="000B4C1A" w:rsidRPr="0073301B" w:rsidRDefault="000B4C1A" w:rsidP="00C57273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门市价</w:t>
            </w:r>
          </w:p>
        </w:tc>
        <w:tc>
          <w:tcPr>
            <w:tcW w:w="709" w:type="dxa"/>
          </w:tcPr>
          <w:p w14:paraId="65EEBA9C" w14:textId="77777777" w:rsidR="000B4C1A" w:rsidRPr="0073301B" w:rsidRDefault="000B4C1A" w:rsidP="00C57273">
            <w:r w:rsidRPr="0073301B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1279DEA6" w14:textId="77777777" w:rsidR="000B4C1A" w:rsidRPr="0073301B" w:rsidRDefault="000B4C1A" w:rsidP="00C57273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精确到</w:t>
            </w:r>
            <w:r w:rsidRPr="0073301B">
              <w:rPr>
                <w:szCs w:val="18"/>
              </w:rPr>
              <w:t>小数点后两位</w:t>
            </w:r>
            <w:r w:rsidRPr="0073301B">
              <w:rPr>
                <w:rFonts w:hint="eastAsia"/>
                <w:szCs w:val="18"/>
              </w:rPr>
              <w:t>，</w:t>
            </w:r>
            <w:r w:rsidRPr="0073301B">
              <w:rPr>
                <w:szCs w:val="18"/>
              </w:rPr>
              <w:t>包括人民币符号</w:t>
            </w:r>
            <w:r w:rsidRPr="0073301B">
              <w:rPr>
                <w:rFonts w:hint="eastAsia"/>
                <w:szCs w:val="18"/>
              </w:rPr>
              <w:t>¥</w:t>
            </w:r>
          </w:p>
        </w:tc>
      </w:tr>
      <w:tr w:rsidR="000B4C1A" w:rsidRPr="0073301B" w14:paraId="6D8F166A" w14:textId="77777777" w:rsidTr="00983F9E">
        <w:tc>
          <w:tcPr>
            <w:tcW w:w="1985" w:type="dxa"/>
          </w:tcPr>
          <w:p w14:paraId="2C71633B" w14:textId="77777777" w:rsidR="000B4C1A" w:rsidRPr="0073301B" w:rsidRDefault="000B4C1A" w:rsidP="00C57273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建议零售价</w:t>
            </w:r>
          </w:p>
        </w:tc>
        <w:tc>
          <w:tcPr>
            <w:tcW w:w="709" w:type="dxa"/>
          </w:tcPr>
          <w:p w14:paraId="14F891F2" w14:textId="77777777" w:rsidR="000B4C1A" w:rsidRPr="0073301B" w:rsidRDefault="000B4C1A" w:rsidP="00C57273">
            <w:r w:rsidRPr="0073301B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1F03BDA5" w14:textId="77777777" w:rsidR="000B4C1A" w:rsidRPr="0073301B" w:rsidRDefault="000B4C1A" w:rsidP="00C57273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精确到</w:t>
            </w:r>
            <w:r w:rsidRPr="0073301B">
              <w:rPr>
                <w:szCs w:val="18"/>
              </w:rPr>
              <w:t>小数点后两位</w:t>
            </w:r>
            <w:r w:rsidRPr="0073301B">
              <w:rPr>
                <w:rFonts w:hint="eastAsia"/>
                <w:szCs w:val="18"/>
              </w:rPr>
              <w:t>，</w:t>
            </w:r>
            <w:r w:rsidRPr="0073301B">
              <w:rPr>
                <w:szCs w:val="18"/>
              </w:rPr>
              <w:t>包括人民币符号</w:t>
            </w:r>
            <w:r w:rsidRPr="0073301B">
              <w:rPr>
                <w:rFonts w:hint="eastAsia"/>
                <w:szCs w:val="18"/>
              </w:rPr>
              <w:t>¥</w:t>
            </w:r>
          </w:p>
        </w:tc>
      </w:tr>
      <w:tr w:rsidR="000B4C1A" w:rsidRPr="0073301B" w14:paraId="4D9CEA78" w14:textId="77777777" w:rsidTr="00983F9E">
        <w:tc>
          <w:tcPr>
            <w:tcW w:w="1985" w:type="dxa"/>
          </w:tcPr>
          <w:p w14:paraId="4F8F2609" w14:textId="77777777" w:rsidR="000B4C1A" w:rsidRPr="0073301B" w:rsidRDefault="000B4C1A" w:rsidP="00C57273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lastRenderedPageBreak/>
              <w:t>底价</w:t>
            </w:r>
          </w:p>
        </w:tc>
        <w:tc>
          <w:tcPr>
            <w:tcW w:w="709" w:type="dxa"/>
          </w:tcPr>
          <w:p w14:paraId="41B3036E" w14:textId="77777777" w:rsidR="000B4C1A" w:rsidRPr="0073301B" w:rsidRDefault="000B4C1A" w:rsidP="00C57273">
            <w:r w:rsidRPr="0073301B">
              <w:rPr>
                <w:rFonts w:hint="eastAsia"/>
                <w:szCs w:val="18"/>
              </w:rPr>
              <w:t>子票</w:t>
            </w:r>
          </w:p>
        </w:tc>
        <w:tc>
          <w:tcPr>
            <w:tcW w:w="5981" w:type="dxa"/>
          </w:tcPr>
          <w:p w14:paraId="0B977CD7" w14:textId="77777777" w:rsidR="000B4C1A" w:rsidRPr="0073301B" w:rsidRDefault="000B4C1A" w:rsidP="00C57273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精确到</w:t>
            </w:r>
            <w:r w:rsidRPr="0073301B">
              <w:rPr>
                <w:szCs w:val="18"/>
              </w:rPr>
              <w:t>小数点后两位</w:t>
            </w:r>
            <w:r w:rsidRPr="0073301B">
              <w:rPr>
                <w:rFonts w:hint="eastAsia"/>
                <w:szCs w:val="18"/>
              </w:rPr>
              <w:t>，</w:t>
            </w:r>
            <w:r w:rsidRPr="0073301B">
              <w:rPr>
                <w:szCs w:val="18"/>
              </w:rPr>
              <w:t>包括人民币符号</w:t>
            </w:r>
            <w:r w:rsidRPr="0073301B">
              <w:rPr>
                <w:rFonts w:hint="eastAsia"/>
                <w:szCs w:val="18"/>
              </w:rPr>
              <w:t>¥</w:t>
            </w:r>
          </w:p>
        </w:tc>
      </w:tr>
    </w:tbl>
    <w:p w14:paraId="5F9BAF76" w14:textId="2CC3DD58" w:rsidR="00987A15" w:rsidRPr="008B71F8" w:rsidRDefault="00987A15" w:rsidP="00787491">
      <w:pPr>
        <w:pStyle w:val="3"/>
        <w:rPr>
          <w:color w:val="auto"/>
        </w:rPr>
      </w:pPr>
      <w:bookmarkStart w:id="33" w:name="_Toc451959830"/>
      <w:bookmarkStart w:id="34" w:name="_Toc440285222"/>
      <w:r w:rsidRPr="008B71F8">
        <w:rPr>
          <w:rFonts w:hint="eastAsia"/>
          <w:color w:val="auto"/>
        </w:rPr>
        <w:t>字段输入</w:t>
      </w:r>
      <w:r w:rsidRPr="008B71F8">
        <w:rPr>
          <w:color w:val="auto"/>
        </w:rPr>
        <w:t>规范</w:t>
      </w:r>
      <w:bookmarkEnd w:id="33"/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293"/>
        <w:gridCol w:w="1149"/>
        <w:gridCol w:w="1562"/>
        <w:gridCol w:w="4932"/>
      </w:tblGrid>
      <w:tr w:rsidR="000B4C1A" w:rsidRPr="008B71F8" w14:paraId="768F4201" w14:textId="77777777" w:rsidTr="00987A15">
        <w:tc>
          <w:tcPr>
            <w:tcW w:w="1293" w:type="dxa"/>
            <w:shd w:val="clear" w:color="auto" w:fill="D9D9D9" w:themeFill="background1" w:themeFillShade="D9"/>
          </w:tcPr>
          <w:p w14:paraId="16B715C9" w14:textId="77777777" w:rsidR="000B4C1A" w:rsidRPr="008B71F8" w:rsidRDefault="000B4C1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1149" w:type="dxa"/>
            <w:shd w:val="clear" w:color="auto" w:fill="D9D9D9" w:themeFill="background1" w:themeFillShade="D9"/>
          </w:tcPr>
          <w:p w14:paraId="279D3CD8" w14:textId="68B158FE" w:rsidR="000B4C1A" w:rsidRPr="008B71F8" w:rsidRDefault="000B4C1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属性</w:t>
            </w:r>
          </w:p>
        </w:tc>
        <w:tc>
          <w:tcPr>
            <w:tcW w:w="1562" w:type="dxa"/>
            <w:shd w:val="clear" w:color="auto" w:fill="D9D9D9" w:themeFill="background1" w:themeFillShade="D9"/>
          </w:tcPr>
          <w:p w14:paraId="08CB89D4" w14:textId="3AC1606E" w:rsidR="000B4C1A" w:rsidRPr="008B71F8" w:rsidRDefault="000B4C1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默认显示</w:t>
            </w:r>
            <w:r w:rsidRPr="008B71F8">
              <w:rPr>
                <w:szCs w:val="18"/>
              </w:rPr>
              <w:t>内容</w:t>
            </w:r>
          </w:p>
        </w:tc>
        <w:tc>
          <w:tcPr>
            <w:tcW w:w="4932" w:type="dxa"/>
            <w:shd w:val="clear" w:color="auto" w:fill="D9D9D9" w:themeFill="background1" w:themeFillShade="D9"/>
          </w:tcPr>
          <w:p w14:paraId="03733A46" w14:textId="0A8CA230" w:rsidR="000B4C1A" w:rsidRPr="008B71F8" w:rsidRDefault="000B4C1A" w:rsidP="00987A15">
            <w:pPr>
              <w:jc w:val="center"/>
              <w:rPr>
                <w:szCs w:val="18"/>
              </w:rPr>
            </w:pPr>
            <w:r w:rsidRPr="008B71F8">
              <w:rPr>
                <w:rFonts w:hint="eastAsia"/>
                <w:szCs w:val="18"/>
              </w:rPr>
              <w:t>输入规范</w:t>
            </w:r>
          </w:p>
        </w:tc>
      </w:tr>
      <w:tr w:rsidR="000B4C1A" w:rsidRPr="0073301B" w14:paraId="46E60D26" w14:textId="77777777" w:rsidTr="00987A15">
        <w:tc>
          <w:tcPr>
            <w:tcW w:w="1293" w:type="dxa"/>
          </w:tcPr>
          <w:p w14:paraId="7880667D" w14:textId="040681ED" w:rsidR="000B4C1A" w:rsidRPr="0073301B" w:rsidRDefault="000B4C1A" w:rsidP="00987A15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子票</w:t>
            </w:r>
            <w:r w:rsidRPr="0073301B">
              <w:rPr>
                <w:szCs w:val="18"/>
              </w:rPr>
              <w:t>名称</w:t>
            </w:r>
          </w:p>
        </w:tc>
        <w:tc>
          <w:tcPr>
            <w:tcW w:w="1149" w:type="dxa"/>
          </w:tcPr>
          <w:p w14:paraId="23CA058E" w14:textId="546D509A" w:rsidR="000B4C1A" w:rsidRPr="0073301B" w:rsidRDefault="000B4C1A" w:rsidP="00987A15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输入框</w:t>
            </w:r>
          </w:p>
        </w:tc>
        <w:tc>
          <w:tcPr>
            <w:tcW w:w="1562" w:type="dxa"/>
          </w:tcPr>
          <w:p w14:paraId="70E8C783" w14:textId="5633FEFD" w:rsidR="000B4C1A" w:rsidRPr="0073301B" w:rsidRDefault="000B4C1A" w:rsidP="00987A15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无</w:t>
            </w:r>
          </w:p>
        </w:tc>
        <w:tc>
          <w:tcPr>
            <w:tcW w:w="4932" w:type="dxa"/>
          </w:tcPr>
          <w:p w14:paraId="2D3AE168" w14:textId="39472103" w:rsidR="000B4C1A" w:rsidRPr="0073301B" w:rsidRDefault="000B4C1A" w:rsidP="001A11D1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最高限</w:t>
            </w:r>
            <w:r w:rsidRPr="0073301B">
              <w:rPr>
                <w:szCs w:val="18"/>
              </w:rPr>
              <w:t>32</w:t>
            </w:r>
            <w:r w:rsidRPr="0073301B">
              <w:rPr>
                <w:rFonts w:hint="eastAsia"/>
                <w:szCs w:val="18"/>
              </w:rPr>
              <w:t>位</w:t>
            </w:r>
            <w:r w:rsidRPr="0073301B">
              <w:rPr>
                <w:szCs w:val="18"/>
              </w:rPr>
              <w:t>字符，</w:t>
            </w:r>
            <w:r w:rsidRPr="0073301B">
              <w:rPr>
                <w:rFonts w:hint="eastAsia"/>
                <w:szCs w:val="18"/>
              </w:rPr>
              <w:t>达上限</w:t>
            </w:r>
            <w:r w:rsidRPr="0073301B">
              <w:rPr>
                <w:szCs w:val="18"/>
              </w:rPr>
              <w:t>后继续输入无效</w:t>
            </w:r>
          </w:p>
        </w:tc>
      </w:tr>
      <w:tr w:rsidR="000B4C1A" w:rsidRPr="0073301B" w14:paraId="56A4167D" w14:textId="77777777" w:rsidTr="00987A15">
        <w:tc>
          <w:tcPr>
            <w:tcW w:w="1293" w:type="dxa"/>
          </w:tcPr>
          <w:p w14:paraId="30FAEDCE" w14:textId="79AD5C39" w:rsidR="000B4C1A" w:rsidRPr="0073301B" w:rsidRDefault="000B4C1A" w:rsidP="00987A15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景区</w:t>
            </w:r>
            <w:r w:rsidRPr="0073301B">
              <w:rPr>
                <w:szCs w:val="18"/>
              </w:rPr>
              <w:t>公司名称</w:t>
            </w:r>
          </w:p>
        </w:tc>
        <w:tc>
          <w:tcPr>
            <w:tcW w:w="1149" w:type="dxa"/>
          </w:tcPr>
          <w:p w14:paraId="7F81CABE" w14:textId="00BA091B" w:rsidR="000B4C1A" w:rsidRPr="0073301B" w:rsidRDefault="000B4C1A" w:rsidP="00987A15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输入框</w:t>
            </w:r>
          </w:p>
        </w:tc>
        <w:tc>
          <w:tcPr>
            <w:tcW w:w="1562" w:type="dxa"/>
          </w:tcPr>
          <w:p w14:paraId="2581BA86" w14:textId="1843E3AB" w:rsidR="000B4C1A" w:rsidRPr="0073301B" w:rsidRDefault="000B4C1A" w:rsidP="00987A15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无</w:t>
            </w:r>
          </w:p>
        </w:tc>
        <w:tc>
          <w:tcPr>
            <w:tcW w:w="4932" w:type="dxa"/>
          </w:tcPr>
          <w:p w14:paraId="7CDD737A" w14:textId="4003D503" w:rsidR="000B4C1A" w:rsidRPr="0073301B" w:rsidRDefault="000B4C1A" w:rsidP="00987A15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最高限</w:t>
            </w:r>
            <w:r w:rsidRPr="0073301B">
              <w:rPr>
                <w:szCs w:val="18"/>
              </w:rPr>
              <w:t>32</w:t>
            </w:r>
            <w:r w:rsidRPr="0073301B">
              <w:rPr>
                <w:rFonts w:hint="eastAsia"/>
                <w:szCs w:val="18"/>
              </w:rPr>
              <w:t>位</w:t>
            </w:r>
            <w:r w:rsidRPr="0073301B">
              <w:rPr>
                <w:szCs w:val="18"/>
              </w:rPr>
              <w:t>字符，</w:t>
            </w:r>
            <w:r w:rsidRPr="0073301B">
              <w:rPr>
                <w:rFonts w:hint="eastAsia"/>
                <w:szCs w:val="18"/>
              </w:rPr>
              <w:t>达上限</w:t>
            </w:r>
            <w:r w:rsidRPr="0073301B">
              <w:rPr>
                <w:szCs w:val="18"/>
              </w:rPr>
              <w:t>后继续输入无效</w:t>
            </w:r>
          </w:p>
        </w:tc>
      </w:tr>
      <w:tr w:rsidR="000B4C1A" w:rsidRPr="0073301B" w14:paraId="2A108157" w14:textId="77777777" w:rsidTr="00987A15">
        <w:tc>
          <w:tcPr>
            <w:tcW w:w="1293" w:type="dxa"/>
          </w:tcPr>
          <w:p w14:paraId="44B3279A" w14:textId="70E19014" w:rsidR="000B4C1A" w:rsidRPr="0073301B" w:rsidRDefault="000B4C1A" w:rsidP="00987A15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子票状态</w:t>
            </w:r>
          </w:p>
        </w:tc>
        <w:tc>
          <w:tcPr>
            <w:tcW w:w="1149" w:type="dxa"/>
          </w:tcPr>
          <w:p w14:paraId="470367C9" w14:textId="384106B5" w:rsidR="000B4C1A" w:rsidRPr="0073301B" w:rsidRDefault="000B4C1A" w:rsidP="00987A15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单选框</w:t>
            </w:r>
          </w:p>
        </w:tc>
        <w:tc>
          <w:tcPr>
            <w:tcW w:w="1562" w:type="dxa"/>
          </w:tcPr>
          <w:p w14:paraId="280309F3" w14:textId="2148DEDF" w:rsidR="000B4C1A" w:rsidRPr="0073301B" w:rsidRDefault="000B4C1A" w:rsidP="00987A15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全部</w:t>
            </w:r>
          </w:p>
        </w:tc>
        <w:tc>
          <w:tcPr>
            <w:tcW w:w="4932" w:type="dxa"/>
          </w:tcPr>
          <w:p w14:paraId="17A1824D" w14:textId="52BD32B8" w:rsidR="000B4C1A" w:rsidRPr="0073301B" w:rsidRDefault="000B4C1A" w:rsidP="00987A15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全部</w:t>
            </w:r>
            <w:r w:rsidRPr="0073301B">
              <w:rPr>
                <w:szCs w:val="18"/>
              </w:rPr>
              <w:t>、可组合、已组合</w:t>
            </w:r>
            <w:r w:rsidRPr="0073301B">
              <w:rPr>
                <w:rFonts w:hint="eastAsia"/>
                <w:szCs w:val="18"/>
              </w:rPr>
              <w:t>3</w:t>
            </w:r>
            <w:r w:rsidRPr="0073301B">
              <w:rPr>
                <w:rFonts w:hint="eastAsia"/>
                <w:szCs w:val="18"/>
              </w:rPr>
              <w:t>个</w:t>
            </w:r>
            <w:r w:rsidRPr="0073301B">
              <w:rPr>
                <w:szCs w:val="18"/>
              </w:rPr>
              <w:t>选项</w:t>
            </w:r>
          </w:p>
        </w:tc>
      </w:tr>
      <w:tr w:rsidR="000B4C1A" w:rsidRPr="0073301B" w14:paraId="1F12EB59" w14:textId="77777777" w:rsidTr="00987A15">
        <w:tc>
          <w:tcPr>
            <w:tcW w:w="1293" w:type="dxa"/>
          </w:tcPr>
          <w:p w14:paraId="0786FA5A" w14:textId="0278AA89" w:rsidR="000B4C1A" w:rsidRPr="0073301B" w:rsidRDefault="000B4C1A" w:rsidP="00987A15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联票</w:t>
            </w:r>
            <w:r w:rsidRPr="0073301B">
              <w:rPr>
                <w:szCs w:val="18"/>
              </w:rPr>
              <w:t>名称</w:t>
            </w:r>
          </w:p>
        </w:tc>
        <w:tc>
          <w:tcPr>
            <w:tcW w:w="1149" w:type="dxa"/>
          </w:tcPr>
          <w:p w14:paraId="603F09E3" w14:textId="38CEAA0A" w:rsidR="000B4C1A" w:rsidRPr="0073301B" w:rsidRDefault="000B4C1A" w:rsidP="00987A15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输入框</w:t>
            </w:r>
          </w:p>
        </w:tc>
        <w:tc>
          <w:tcPr>
            <w:tcW w:w="1562" w:type="dxa"/>
          </w:tcPr>
          <w:p w14:paraId="6D6B3655" w14:textId="5C6290B1" w:rsidR="000B4C1A" w:rsidRPr="0073301B" w:rsidRDefault="000B4C1A" w:rsidP="00987A15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请输入</w:t>
            </w:r>
            <w:r w:rsidRPr="0073301B">
              <w:rPr>
                <w:szCs w:val="18"/>
              </w:rPr>
              <w:t>联票名称</w:t>
            </w:r>
          </w:p>
        </w:tc>
        <w:tc>
          <w:tcPr>
            <w:tcW w:w="4932" w:type="dxa"/>
          </w:tcPr>
          <w:p w14:paraId="45105829" w14:textId="2CBF9DD9" w:rsidR="000B4C1A" w:rsidRPr="0073301B" w:rsidRDefault="000B4C1A" w:rsidP="001A11D1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最高限</w:t>
            </w:r>
            <w:r w:rsidRPr="0073301B">
              <w:rPr>
                <w:szCs w:val="18"/>
              </w:rPr>
              <w:t>32</w:t>
            </w:r>
            <w:r w:rsidRPr="0073301B">
              <w:rPr>
                <w:rFonts w:hint="eastAsia"/>
                <w:szCs w:val="18"/>
              </w:rPr>
              <w:t>位</w:t>
            </w:r>
            <w:r w:rsidR="004E4250">
              <w:rPr>
                <w:szCs w:val="18"/>
              </w:rPr>
              <w:t>字符，达上限后继续输入无效</w:t>
            </w:r>
          </w:p>
        </w:tc>
      </w:tr>
      <w:tr w:rsidR="009F7531" w:rsidRPr="009F7531" w14:paraId="3A48FB61" w14:textId="77777777" w:rsidTr="00987A15">
        <w:tc>
          <w:tcPr>
            <w:tcW w:w="1293" w:type="dxa"/>
          </w:tcPr>
          <w:p w14:paraId="7A36BCE7" w14:textId="3FD604E2" w:rsidR="009F7531" w:rsidRPr="009F7531" w:rsidRDefault="009F7531" w:rsidP="00987A15">
            <w:pPr>
              <w:rPr>
                <w:color w:val="FF0000"/>
                <w:szCs w:val="18"/>
              </w:rPr>
            </w:pPr>
            <w:r w:rsidRPr="009F7531">
              <w:rPr>
                <w:rFonts w:hint="eastAsia"/>
                <w:color w:val="FF0000"/>
                <w:szCs w:val="18"/>
              </w:rPr>
              <w:t>取票人信息</w:t>
            </w:r>
          </w:p>
        </w:tc>
        <w:tc>
          <w:tcPr>
            <w:tcW w:w="1149" w:type="dxa"/>
          </w:tcPr>
          <w:p w14:paraId="20F9D6A4" w14:textId="2A615AF1" w:rsidR="009F7531" w:rsidRPr="009F7531" w:rsidRDefault="009F7531" w:rsidP="00987A15">
            <w:pPr>
              <w:rPr>
                <w:color w:val="FF0000"/>
                <w:szCs w:val="18"/>
              </w:rPr>
            </w:pPr>
            <w:r w:rsidRPr="009F7531">
              <w:rPr>
                <w:rFonts w:hint="eastAsia"/>
                <w:color w:val="FF0000"/>
                <w:szCs w:val="18"/>
              </w:rPr>
              <w:t>复选框</w:t>
            </w:r>
          </w:p>
        </w:tc>
        <w:tc>
          <w:tcPr>
            <w:tcW w:w="1562" w:type="dxa"/>
          </w:tcPr>
          <w:p w14:paraId="2BAC1AA3" w14:textId="3C4C0CB5" w:rsidR="009F7531" w:rsidRPr="009F7531" w:rsidRDefault="009F7531" w:rsidP="00987A15">
            <w:pPr>
              <w:rPr>
                <w:color w:val="FF0000"/>
                <w:szCs w:val="18"/>
              </w:rPr>
            </w:pPr>
            <w:r w:rsidRPr="009F7531">
              <w:rPr>
                <w:rFonts w:hint="eastAsia"/>
                <w:color w:val="FF0000"/>
                <w:szCs w:val="18"/>
              </w:rPr>
              <w:t>无</w:t>
            </w:r>
          </w:p>
        </w:tc>
        <w:tc>
          <w:tcPr>
            <w:tcW w:w="4932" w:type="dxa"/>
          </w:tcPr>
          <w:p w14:paraId="04869684" w14:textId="67FC74F2" w:rsidR="009F7531" w:rsidRPr="009F7531" w:rsidRDefault="009F7531" w:rsidP="001A11D1">
            <w:pPr>
              <w:rPr>
                <w:color w:val="FF0000"/>
                <w:szCs w:val="18"/>
              </w:rPr>
            </w:pPr>
            <w:r w:rsidRPr="009F7531">
              <w:rPr>
                <w:rFonts w:hint="eastAsia"/>
                <w:color w:val="FF0000"/>
                <w:szCs w:val="18"/>
              </w:rPr>
              <w:t>手机号为必选，</w:t>
            </w:r>
            <w:r w:rsidRPr="009F7531">
              <w:rPr>
                <w:color w:val="FF0000"/>
                <w:szCs w:val="18"/>
              </w:rPr>
              <w:t>且</w:t>
            </w:r>
            <w:r w:rsidRPr="009F7531">
              <w:rPr>
                <w:rFonts w:hint="eastAsia"/>
                <w:color w:val="FF0000"/>
                <w:szCs w:val="18"/>
              </w:rPr>
              <w:t>无法取消选择</w:t>
            </w:r>
          </w:p>
        </w:tc>
      </w:tr>
      <w:tr w:rsidR="00B47A0D" w:rsidRPr="00B47A0D" w14:paraId="55D40D7F" w14:textId="77777777" w:rsidTr="00987A15">
        <w:tc>
          <w:tcPr>
            <w:tcW w:w="1293" w:type="dxa"/>
          </w:tcPr>
          <w:p w14:paraId="16A47A9E" w14:textId="6433FCD0" w:rsidR="000B4C1A" w:rsidRPr="00B47A0D" w:rsidRDefault="00D0342C" w:rsidP="00987A15">
            <w:pPr>
              <w:rPr>
                <w:szCs w:val="18"/>
              </w:rPr>
            </w:pPr>
            <w:r w:rsidRPr="00B47A0D">
              <w:rPr>
                <w:rFonts w:hint="eastAsia"/>
                <w:szCs w:val="18"/>
              </w:rPr>
              <w:t>单条取票信息人数限制</w:t>
            </w:r>
          </w:p>
        </w:tc>
        <w:tc>
          <w:tcPr>
            <w:tcW w:w="1149" w:type="dxa"/>
          </w:tcPr>
          <w:p w14:paraId="3F00CBD3" w14:textId="6A935A8B" w:rsidR="000B4C1A" w:rsidRPr="00B47A0D" w:rsidRDefault="000B4C1A" w:rsidP="00987A15">
            <w:pPr>
              <w:rPr>
                <w:szCs w:val="18"/>
              </w:rPr>
            </w:pPr>
            <w:r w:rsidRPr="00B47A0D">
              <w:rPr>
                <w:rFonts w:hint="eastAsia"/>
                <w:szCs w:val="18"/>
              </w:rPr>
              <w:t>输入框</w:t>
            </w:r>
          </w:p>
        </w:tc>
        <w:tc>
          <w:tcPr>
            <w:tcW w:w="1562" w:type="dxa"/>
          </w:tcPr>
          <w:p w14:paraId="1C9841FC" w14:textId="37ED8841" w:rsidR="000B4C1A" w:rsidRPr="00B47A0D" w:rsidRDefault="000B4C1A" w:rsidP="00987A15">
            <w:pPr>
              <w:rPr>
                <w:szCs w:val="18"/>
              </w:rPr>
            </w:pPr>
            <w:r w:rsidRPr="00B47A0D">
              <w:rPr>
                <w:rFonts w:hint="eastAsia"/>
                <w:szCs w:val="18"/>
              </w:rPr>
              <w:t>无</w:t>
            </w:r>
          </w:p>
        </w:tc>
        <w:tc>
          <w:tcPr>
            <w:tcW w:w="4932" w:type="dxa"/>
          </w:tcPr>
          <w:p w14:paraId="18281C58" w14:textId="3098762D" w:rsidR="000B4C1A" w:rsidRPr="00B47A0D" w:rsidRDefault="00C979B6" w:rsidP="001A11D1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正</w:t>
            </w:r>
            <w:r w:rsidR="000B4C1A" w:rsidRPr="00B47A0D">
              <w:rPr>
                <w:rFonts w:hint="eastAsia"/>
                <w:szCs w:val="18"/>
              </w:rPr>
              <w:t>整数，</w:t>
            </w:r>
            <w:r w:rsidR="00D0342C" w:rsidRPr="00B47A0D">
              <w:rPr>
                <w:rFonts w:hint="eastAsia"/>
                <w:szCs w:val="18"/>
              </w:rPr>
              <w:t>范围为</w:t>
            </w:r>
            <w:r w:rsidR="000B4C1A" w:rsidRPr="00B47A0D">
              <w:rPr>
                <w:rFonts w:hint="eastAsia"/>
                <w:szCs w:val="18"/>
              </w:rPr>
              <w:t>1</w:t>
            </w:r>
            <w:r w:rsidR="000B4C1A" w:rsidRPr="00B47A0D">
              <w:rPr>
                <w:szCs w:val="18"/>
              </w:rPr>
              <w:t>~999</w:t>
            </w:r>
            <w:r w:rsidR="00166DA4" w:rsidRPr="00B47A0D">
              <w:rPr>
                <w:szCs w:val="18"/>
              </w:rPr>
              <w:t>9</w:t>
            </w:r>
          </w:p>
        </w:tc>
      </w:tr>
      <w:tr w:rsidR="00B47A0D" w:rsidRPr="00B47A0D" w14:paraId="3A00FD9C" w14:textId="77777777" w:rsidTr="00987A15">
        <w:tc>
          <w:tcPr>
            <w:tcW w:w="1293" w:type="dxa"/>
          </w:tcPr>
          <w:p w14:paraId="284DC8DF" w14:textId="34C5A408" w:rsidR="00D0342C" w:rsidRPr="00B47A0D" w:rsidRDefault="00D0342C" w:rsidP="00987A15">
            <w:pPr>
              <w:rPr>
                <w:szCs w:val="18"/>
              </w:rPr>
            </w:pPr>
            <w:r w:rsidRPr="00B47A0D">
              <w:rPr>
                <w:rFonts w:hint="eastAsia"/>
                <w:szCs w:val="18"/>
              </w:rPr>
              <w:t>同一取票人购票限制的时间单位</w:t>
            </w:r>
          </w:p>
        </w:tc>
        <w:tc>
          <w:tcPr>
            <w:tcW w:w="1149" w:type="dxa"/>
          </w:tcPr>
          <w:p w14:paraId="4B1FD5D9" w14:textId="04FAD6C7" w:rsidR="00D0342C" w:rsidRPr="00B47A0D" w:rsidRDefault="00D0342C" w:rsidP="00987A15">
            <w:pPr>
              <w:rPr>
                <w:szCs w:val="18"/>
              </w:rPr>
            </w:pPr>
            <w:r w:rsidRPr="00B47A0D">
              <w:rPr>
                <w:rFonts w:hint="eastAsia"/>
                <w:szCs w:val="18"/>
              </w:rPr>
              <w:t>下拉框</w:t>
            </w:r>
          </w:p>
        </w:tc>
        <w:tc>
          <w:tcPr>
            <w:tcW w:w="1562" w:type="dxa"/>
          </w:tcPr>
          <w:p w14:paraId="1F5BC093" w14:textId="2733BD9A" w:rsidR="00D0342C" w:rsidRPr="00B47A0D" w:rsidRDefault="00D0342C" w:rsidP="00987A15">
            <w:pPr>
              <w:rPr>
                <w:szCs w:val="18"/>
              </w:rPr>
            </w:pPr>
            <w:r w:rsidRPr="00B47A0D">
              <w:rPr>
                <w:rFonts w:hint="eastAsia"/>
                <w:szCs w:val="18"/>
              </w:rPr>
              <w:t>天</w:t>
            </w:r>
          </w:p>
        </w:tc>
        <w:tc>
          <w:tcPr>
            <w:tcW w:w="4932" w:type="dxa"/>
          </w:tcPr>
          <w:p w14:paraId="1DF7799B" w14:textId="77777777" w:rsidR="00D0342C" w:rsidRPr="00B47A0D" w:rsidRDefault="00D0342C" w:rsidP="001A11D1">
            <w:pPr>
              <w:rPr>
                <w:szCs w:val="18"/>
              </w:rPr>
            </w:pPr>
          </w:p>
        </w:tc>
      </w:tr>
      <w:tr w:rsidR="00B47A0D" w:rsidRPr="00B47A0D" w14:paraId="19DEF477" w14:textId="77777777" w:rsidTr="00987A15">
        <w:tc>
          <w:tcPr>
            <w:tcW w:w="1293" w:type="dxa"/>
          </w:tcPr>
          <w:p w14:paraId="43C9402C" w14:textId="2F1E8A14" w:rsidR="00D0342C" w:rsidRPr="00B47A0D" w:rsidRDefault="00D0342C" w:rsidP="00987A15">
            <w:pPr>
              <w:rPr>
                <w:szCs w:val="18"/>
              </w:rPr>
            </w:pPr>
            <w:r w:rsidRPr="00B47A0D">
              <w:rPr>
                <w:rFonts w:hint="eastAsia"/>
                <w:szCs w:val="18"/>
              </w:rPr>
              <w:t>同一取票人购票限制的时间</w:t>
            </w:r>
          </w:p>
        </w:tc>
        <w:tc>
          <w:tcPr>
            <w:tcW w:w="1149" w:type="dxa"/>
          </w:tcPr>
          <w:p w14:paraId="1AAFC083" w14:textId="3989FF96" w:rsidR="00D0342C" w:rsidRPr="00B47A0D" w:rsidRDefault="00D0342C" w:rsidP="00987A15">
            <w:pPr>
              <w:rPr>
                <w:szCs w:val="18"/>
              </w:rPr>
            </w:pPr>
            <w:r w:rsidRPr="00B47A0D">
              <w:rPr>
                <w:rFonts w:hint="eastAsia"/>
                <w:szCs w:val="18"/>
              </w:rPr>
              <w:t>输入框</w:t>
            </w:r>
          </w:p>
        </w:tc>
        <w:tc>
          <w:tcPr>
            <w:tcW w:w="1562" w:type="dxa"/>
          </w:tcPr>
          <w:p w14:paraId="637923F9" w14:textId="41B28EF2" w:rsidR="00D0342C" w:rsidRPr="00B47A0D" w:rsidRDefault="00D0342C" w:rsidP="00987A15">
            <w:pPr>
              <w:rPr>
                <w:szCs w:val="18"/>
              </w:rPr>
            </w:pPr>
            <w:r w:rsidRPr="00B47A0D">
              <w:rPr>
                <w:rFonts w:hint="eastAsia"/>
                <w:szCs w:val="18"/>
              </w:rPr>
              <w:t>无</w:t>
            </w:r>
          </w:p>
        </w:tc>
        <w:tc>
          <w:tcPr>
            <w:tcW w:w="4932" w:type="dxa"/>
          </w:tcPr>
          <w:p w14:paraId="3966051D" w14:textId="5B32D890" w:rsidR="00D0342C" w:rsidRPr="00B47A0D" w:rsidRDefault="00C979B6" w:rsidP="001A11D1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正</w:t>
            </w:r>
            <w:r w:rsidR="00D0342C" w:rsidRPr="00B47A0D">
              <w:rPr>
                <w:rFonts w:hint="eastAsia"/>
                <w:szCs w:val="18"/>
              </w:rPr>
              <w:t>整数，范围为</w:t>
            </w:r>
            <w:r w:rsidR="00D0342C" w:rsidRPr="00B47A0D">
              <w:rPr>
                <w:rFonts w:hint="eastAsia"/>
                <w:szCs w:val="18"/>
              </w:rPr>
              <w:t>1</w:t>
            </w:r>
            <w:r w:rsidR="00D0342C" w:rsidRPr="00B47A0D">
              <w:rPr>
                <w:szCs w:val="18"/>
              </w:rPr>
              <w:t>~9999</w:t>
            </w:r>
          </w:p>
        </w:tc>
      </w:tr>
      <w:tr w:rsidR="009F7531" w:rsidRPr="009F7531" w14:paraId="614C3C95" w14:textId="77777777" w:rsidTr="00987A15">
        <w:tc>
          <w:tcPr>
            <w:tcW w:w="1293" w:type="dxa"/>
          </w:tcPr>
          <w:p w14:paraId="31706645" w14:textId="5AE8D206" w:rsidR="00D0342C" w:rsidRPr="009F7531" w:rsidRDefault="00D0342C" w:rsidP="00987A15">
            <w:pPr>
              <w:rPr>
                <w:szCs w:val="18"/>
              </w:rPr>
            </w:pPr>
            <w:r w:rsidRPr="009F7531">
              <w:rPr>
                <w:rFonts w:hint="eastAsia"/>
                <w:szCs w:val="18"/>
              </w:rPr>
              <w:t>同一取票人购票</w:t>
            </w:r>
            <w:r w:rsidR="00B12033" w:rsidRPr="009F7531">
              <w:rPr>
                <w:rFonts w:hint="eastAsia"/>
                <w:szCs w:val="18"/>
              </w:rPr>
              <w:t>数量</w:t>
            </w:r>
            <w:r w:rsidRPr="009F7531">
              <w:rPr>
                <w:rFonts w:hint="eastAsia"/>
                <w:szCs w:val="18"/>
              </w:rPr>
              <w:t>限制</w:t>
            </w:r>
          </w:p>
        </w:tc>
        <w:tc>
          <w:tcPr>
            <w:tcW w:w="1149" w:type="dxa"/>
          </w:tcPr>
          <w:p w14:paraId="40103577" w14:textId="47A8B387" w:rsidR="00D0342C" w:rsidRPr="009F7531" w:rsidRDefault="00D0342C" w:rsidP="00987A15">
            <w:pPr>
              <w:rPr>
                <w:szCs w:val="18"/>
              </w:rPr>
            </w:pPr>
            <w:r w:rsidRPr="009F7531">
              <w:rPr>
                <w:rFonts w:hint="eastAsia"/>
                <w:szCs w:val="18"/>
              </w:rPr>
              <w:t>输入框</w:t>
            </w:r>
          </w:p>
        </w:tc>
        <w:tc>
          <w:tcPr>
            <w:tcW w:w="1562" w:type="dxa"/>
          </w:tcPr>
          <w:p w14:paraId="48DFEC3F" w14:textId="46073CCF" w:rsidR="00D0342C" w:rsidRPr="009F7531" w:rsidRDefault="00D0342C" w:rsidP="00987A15">
            <w:pPr>
              <w:rPr>
                <w:szCs w:val="18"/>
              </w:rPr>
            </w:pPr>
            <w:r w:rsidRPr="009F7531">
              <w:rPr>
                <w:rFonts w:hint="eastAsia"/>
                <w:szCs w:val="18"/>
              </w:rPr>
              <w:t>无</w:t>
            </w:r>
          </w:p>
        </w:tc>
        <w:tc>
          <w:tcPr>
            <w:tcW w:w="4932" w:type="dxa"/>
          </w:tcPr>
          <w:p w14:paraId="51771ACE" w14:textId="6855EC7F" w:rsidR="00D0342C" w:rsidRPr="009F7531" w:rsidRDefault="00CA0C80" w:rsidP="00B47A0D">
            <w:pPr>
              <w:rPr>
                <w:szCs w:val="18"/>
              </w:rPr>
            </w:pPr>
            <w:r w:rsidRPr="009F7531">
              <w:rPr>
                <w:rFonts w:hint="eastAsia"/>
                <w:szCs w:val="18"/>
              </w:rPr>
              <w:t>正</w:t>
            </w:r>
            <w:r w:rsidR="00D0342C" w:rsidRPr="009F7531">
              <w:rPr>
                <w:rFonts w:hint="eastAsia"/>
                <w:szCs w:val="18"/>
              </w:rPr>
              <w:t>整数，范围为</w:t>
            </w:r>
            <w:r w:rsidR="00B47A0D" w:rsidRPr="009F7531">
              <w:rPr>
                <w:rFonts w:hint="eastAsia"/>
                <w:szCs w:val="18"/>
              </w:rPr>
              <w:t>max</w:t>
            </w:r>
            <w:r w:rsidR="00B47A0D" w:rsidRPr="009F7531">
              <w:rPr>
                <w:szCs w:val="18"/>
              </w:rPr>
              <w:t xml:space="preserve">(1, </w:t>
            </w:r>
            <w:r w:rsidR="00B47A0D" w:rsidRPr="009F7531">
              <w:rPr>
                <w:szCs w:val="18"/>
              </w:rPr>
              <w:t>单</w:t>
            </w:r>
            <w:r w:rsidR="00B47A0D" w:rsidRPr="009F7531">
              <w:rPr>
                <w:rFonts w:hint="eastAsia"/>
                <w:szCs w:val="18"/>
              </w:rPr>
              <w:t>条取票信息人数限制</w:t>
            </w:r>
            <w:r w:rsidR="00B47A0D" w:rsidRPr="009F7531">
              <w:rPr>
                <w:rFonts w:hint="eastAsia"/>
                <w:szCs w:val="18"/>
              </w:rPr>
              <w:t>)</w:t>
            </w:r>
            <w:r w:rsidR="00B47A0D" w:rsidRPr="009F7531">
              <w:rPr>
                <w:szCs w:val="18"/>
              </w:rPr>
              <w:t xml:space="preserve"> ~</w:t>
            </w:r>
            <w:r w:rsidR="00B47A0D" w:rsidRPr="009F7531">
              <w:rPr>
                <w:rFonts w:hint="eastAsia"/>
                <w:szCs w:val="18"/>
              </w:rPr>
              <w:t xml:space="preserve"> 9999</w:t>
            </w:r>
          </w:p>
        </w:tc>
      </w:tr>
      <w:tr w:rsidR="00B47A0D" w:rsidRPr="00B47A0D" w14:paraId="5EC580DF" w14:textId="77777777" w:rsidTr="00987A15">
        <w:tc>
          <w:tcPr>
            <w:tcW w:w="1293" w:type="dxa"/>
          </w:tcPr>
          <w:p w14:paraId="164FEC18" w14:textId="73470FF0" w:rsidR="00D0342C" w:rsidRPr="00B47A0D" w:rsidRDefault="00D0342C" w:rsidP="00987A15">
            <w:pPr>
              <w:rPr>
                <w:szCs w:val="18"/>
              </w:rPr>
            </w:pPr>
            <w:r w:rsidRPr="00B47A0D">
              <w:rPr>
                <w:rFonts w:hint="eastAsia"/>
                <w:szCs w:val="18"/>
              </w:rPr>
              <w:t>同一订单最小起订量</w:t>
            </w:r>
          </w:p>
        </w:tc>
        <w:tc>
          <w:tcPr>
            <w:tcW w:w="1149" w:type="dxa"/>
          </w:tcPr>
          <w:p w14:paraId="132106C6" w14:textId="49E2DB24" w:rsidR="00D0342C" w:rsidRPr="00B47A0D" w:rsidRDefault="00D0342C" w:rsidP="00987A15">
            <w:pPr>
              <w:rPr>
                <w:szCs w:val="18"/>
              </w:rPr>
            </w:pPr>
            <w:r w:rsidRPr="00B47A0D">
              <w:rPr>
                <w:rFonts w:hint="eastAsia"/>
                <w:szCs w:val="18"/>
              </w:rPr>
              <w:t>输入框</w:t>
            </w:r>
          </w:p>
        </w:tc>
        <w:tc>
          <w:tcPr>
            <w:tcW w:w="1562" w:type="dxa"/>
          </w:tcPr>
          <w:p w14:paraId="750D9A4A" w14:textId="72AA2E4F" w:rsidR="00D0342C" w:rsidRPr="00B47A0D" w:rsidRDefault="00D0342C" w:rsidP="00987A15">
            <w:pPr>
              <w:rPr>
                <w:szCs w:val="18"/>
              </w:rPr>
            </w:pPr>
            <w:r w:rsidRPr="00B47A0D">
              <w:rPr>
                <w:rFonts w:hint="eastAsia"/>
                <w:szCs w:val="18"/>
              </w:rPr>
              <w:t>无</w:t>
            </w:r>
          </w:p>
        </w:tc>
        <w:tc>
          <w:tcPr>
            <w:tcW w:w="4932" w:type="dxa"/>
          </w:tcPr>
          <w:p w14:paraId="25E50A36" w14:textId="1A16EA4D" w:rsidR="00D0342C" w:rsidRPr="00B47A0D" w:rsidRDefault="00C979B6" w:rsidP="001A11D1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正</w:t>
            </w:r>
            <w:r w:rsidR="00D0342C" w:rsidRPr="00B47A0D">
              <w:rPr>
                <w:rFonts w:hint="eastAsia"/>
                <w:szCs w:val="18"/>
              </w:rPr>
              <w:t>整数，范围为</w:t>
            </w:r>
            <w:r w:rsidR="00337ABC" w:rsidRPr="00B47A0D">
              <w:rPr>
                <w:rFonts w:hint="eastAsia"/>
                <w:szCs w:val="18"/>
              </w:rPr>
              <w:t>1</w:t>
            </w:r>
            <w:r w:rsidR="00337ABC" w:rsidRPr="00B47A0D">
              <w:rPr>
                <w:szCs w:val="18"/>
              </w:rPr>
              <w:t>~min(</w:t>
            </w:r>
            <w:r w:rsidR="00337ABC" w:rsidRPr="00B47A0D">
              <w:rPr>
                <w:szCs w:val="18"/>
              </w:rPr>
              <w:t>单</w:t>
            </w:r>
            <w:r w:rsidR="00337ABC" w:rsidRPr="00B47A0D">
              <w:rPr>
                <w:rFonts w:hint="eastAsia"/>
                <w:szCs w:val="18"/>
              </w:rPr>
              <w:t>条取票信息人数限制</w:t>
            </w:r>
            <w:r w:rsidR="00337ABC" w:rsidRPr="00B47A0D">
              <w:rPr>
                <w:rFonts w:hint="eastAsia"/>
                <w:szCs w:val="18"/>
              </w:rPr>
              <w:t>, 9999)</w:t>
            </w:r>
          </w:p>
        </w:tc>
      </w:tr>
      <w:tr w:rsidR="00B47A0D" w:rsidRPr="00B47A0D" w14:paraId="7334D462" w14:textId="77777777" w:rsidTr="00987A15">
        <w:tc>
          <w:tcPr>
            <w:tcW w:w="1293" w:type="dxa"/>
          </w:tcPr>
          <w:p w14:paraId="416498BF" w14:textId="68AD2336" w:rsidR="004E4250" w:rsidRPr="00B47A0D" w:rsidRDefault="004E4250" w:rsidP="00987A15">
            <w:pPr>
              <w:rPr>
                <w:szCs w:val="18"/>
              </w:rPr>
            </w:pPr>
            <w:r w:rsidRPr="00B47A0D">
              <w:rPr>
                <w:rFonts w:hint="eastAsia"/>
                <w:szCs w:val="18"/>
              </w:rPr>
              <w:t>短信</w:t>
            </w:r>
            <w:r w:rsidR="002A5063" w:rsidRPr="00B47A0D">
              <w:rPr>
                <w:rFonts w:hint="eastAsia"/>
                <w:szCs w:val="18"/>
              </w:rPr>
              <w:t>模板</w:t>
            </w:r>
          </w:p>
        </w:tc>
        <w:tc>
          <w:tcPr>
            <w:tcW w:w="1149" w:type="dxa"/>
          </w:tcPr>
          <w:p w14:paraId="4B44B81E" w14:textId="359FB0E3" w:rsidR="004E4250" w:rsidRPr="00B47A0D" w:rsidRDefault="004E4250" w:rsidP="00987A15">
            <w:pPr>
              <w:rPr>
                <w:szCs w:val="18"/>
              </w:rPr>
            </w:pPr>
            <w:r w:rsidRPr="00B47A0D">
              <w:rPr>
                <w:rFonts w:hint="eastAsia"/>
                <w:szCs w:val="18"/>
              </w:rPr>
              <w:t>输入框</w:t>
            </w:r>
          </w:p>
        </w:tc>
        <w:tc>
          <w:tcPr>
            <w:tcW w:w="1562" w:type="dxa"/>
          </w:tcPr>
          <w:p w14:paraId="265843D9" w14:textId="7878C651" w:rsidR="004E4250" w:rsidRPr="00B47A0D" w:rsidRDefault="004E4250" w:rsidP="00987A15">
            <w:pPr>
              <w:rPr>
                <w:szCs w:val="18"/>
              </w:rPr>
            </w:pPr>
            <w:r w:rsidRPr="00B47A0D">
              <w:rPr>
                <w:rFonts w:hint="eastAsia"/>
                <w:szCs w:val="18"/>
              </w:rPr>
              <w:t>无</w:t>
            </w:r>
          </w:p>
        </w:tc>
        <w:tc>
          <w:tcPr>
            <w:tcW w:w="4932" w:type="dxa"/>
          </w:tcPr>
          <w:p w14:paraId="232F935B" w14:textId="29CDFE69" w:rsidR="004E4250" w:rsidRPr="00B47A0D" w:rsidRDefault="004E4250" w:rsidP="001A11D1">
            <w:pPr>
              <w:rPr>
                <w:szCs w:val="18"/>
              </w:rPr>
            </w:pPr>
            <w:r w:rsidRPr="00B47A0D">
              <w:rPr>
                <w:rFonts w:hint="eastAsia"/>
                <w:szCs w:val="18"/>
              </w:rPr>
              <w:t>1</w:t>
            </w:r>
            <w:r w:rsidRPr="00B47A0D">
              <w:rPr>
                <w:szCs w:val="18"/>
              </w:rPr>
              <w:t>~2000</w:t>
            </w:r>
            <w:r w:rsidRPr="00B47A0D">
              <w:rPr>
                <w:rFonts w:hint="eastAsia"/>
                <w:szCs w:val="18"/>
              </w:rPr>
              <w:t>个字符</w:t>
            </w:r>
            <w:r w:rsidRPr="00B47A0D">
              <w:rPr>
                <w:szCs w:val="18"/>
              </w:rPr>
              <w:t>，达上限后继续输入无效</w:t>
            </w:r>
          </w:p>
        </w:tc>
      </w:tr>
    </w:tbl>
    <w:p w14:paraId="0A7B745B" w14:textId="680C1C93" w:rsidR="00987A15" w:rsidRPr="008B71F8" w:rsidRDefault="00987A15" w:rsidP="00987A15"/>
    <w:p w14:paraId="17DBD770" w14:textId="77777777" w:rsidR="00FA693D" w:rsidRPr="00987A15" w:rsidRDefault="00787491" w:rsidP="00787491">
      <w:pPr>
        <w:pStyle w:val="3"/>
      </w:pPr>
      <w:bookmarkStart w:id="35" w:name="_Toc451959831"/>
      <w:r w:rsidRPr="00987A15">
        <w:rPr>
          <w:rFonts w:hint="eastAsia"/>
        </w:rPr>
        <w:t>功能及其</w:t>
      </w:r>
      <w:r w:rsidRPr="00987A15">
        <w:t>交互</w:t>
      </w:r>
      <w:bookmarkEnd w:id="34"/>
      <w:bookmarkEnd w:id="35"/>
    </w:p>
    <w:p w14:paraId="67E48EFE" w14:textId="76523BD9" w:rsidR="00E0419F" w:rsidRPr="00602BE8" w:rsidRDefault="005B6758" w:rsidP="00E0419F">
      <w:r w:rsidRPr="00602BE8">
        <w:rPr>
          <w:rFonts w:hint="eastAsia"/>
        </w:rPr>
        <w:t>1</w:t>
      </w:r>
      <w:r w:rsidRPr="00602BE8">
        <w:rPr>
          <w:rFonts w:hint="eastAsia"/>
        </w:rPr>
        <w:t>）</w:t>
      </w:r>
      <w:r w:rsidR="00734B2F" w:rsidRPr="00602BE8">
        <w:rPr>
          <w:rFonts w:hint="eastAsia"/>
        </w:rPr>
        <w:t>产品组合</w:t>
      </w:r>
      <w:r w:rsidR="00734B2F" w:rsidRPr="00602BE8">
        <w:rPr>
          <w:rFonts w:hint="eastAsia"/>
        </w:rPr>
        <w:t xml:space="preserve"> -&gt;</w:t>
      </w:r>
      <w:r w:rsidR="00734B2F" w:rsidRPr="00602BE8">
        <w:rPr>
          <w:rFonts w:hint="eastAsia"/>
        </w:rPr>
        <w:t>子票</w:t>
      </w:r>
      <w:r w:rsidR="00734B2F" w:rsidRPr="00602BE8">
        <w:rPr>
          <w:rFonts w:hint="eastAsia"/>
        </w:rPr>
        <w:t>TAB</w:t>
      </w:r>
      <w:r w:rsidR="00BA4E58" w:rsidRPr="00602BE8">
        <w:rPr>
          <w:rFonts w:hint="eastAsia"/>
        </w:rPr>
        <w:t>列表</w:t>
      </w:r>
    </w:p>
    <w:p w14:paraId="524428C4" w14:textId="362C0AF3" w:rsidR="00787491" w:rsidRPr="004F0416" w:rsidRDefault="004F0416" w:rsidP="00A736B8">
      <w:r>
        <w:rPr>
          <w:noProof/>
        </w:rPr>
        <w:drawing>
          <wp:anchor distT="0" distB="0" distL="114300" distR="114300" simplePos="0" relativeHeight="251661824" behindDoc="0" locked="0" layoutInCell="1" allowOverlap="1" wp14:anchorId="512FF961" wp14:editId="02C72B54">
            <wp:simplePos x="0" y="0"/>
            <wp:positionH relativeFrom="column">
              <wp:posOffset>-7061</wp:posOffset>
            </wp:positionH>
            <wp:positionV relativeFrom="paragraph">
              <wp:posOffset>262813</wp:posOffset>
            </wp:positionV>
            <wp:extent cx="5943600" cy="191135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93D" w:rsidRPr="00602BE8">
        <w:rPr>
          <w:rFonts w:hint="eastAsia"/>
        </w:rPr>
        <w:t>点击“产品组合”</w:t>
      </w:r>
      <w:r w:rsidR="00FA693D" w:rsidRPr="00602BE8">
        <w:t>，默认进入子票</w:t>
      </w:r>
      <w:r w:rsidR="00FA693D" w:rsidRPr="00602BE8">
        <w:rPr>
          <w:rFonts w:hint="eastAsia"/>
        </w:rPr>
        <w:t>TAB</w:t>
      </w:r>
      <w:r w:rsidR="00FA693D" w:rsidRPr="00602BE8">
        <w:rPr>
          <w:rFonts w:hint="eastAsia"/>
        </w:rPr>
        <w:t>列表</w:t>
      </w:r>
      <w:r w:rsidR="00FA693D" w:rsidRPr="00602BE8">
        <w:t>，</w:t>
      </w:r>
      <w:r w:rsidR="00734B2F" w:rsidRPr="00602BE8">
        <w:t>界面如下：</w:t>
      </w:r>
    </w:p>
    <w:p w14:paraId="1BDCD952" w14:textId="3920633D" w:rsidR="009C261C" w:rsidRPr="00602BE8" w:rsidRDefault="00734B2F" w:rsidP="00131F12">
      <w:pPr>
        <w:pStyle w:val="aff3"/>
        <w:numPr>
          <w:ilvl w:val="0"/>
          <w:numId w:val="10"/>
        </w:numPr>
        <w:ind w:firstLineChars="0"/>
      </w:pPr>
      <w:r w:rsidRPr="00602BE8">
        <w:rPr>
          <w:rFonts w:hint="eastAsia"/>
        </w:rPr>
        <w:lastRenderedPageBreak/>
        <w:t>可联票</w:t>
      </w:r>
      <w:r w:rsidRPr="00602BE8">
        <w:t>供应商</w:t>
      </w:r>
      <w:r w:rsidRPr="00602BE8">
        <w:rPr>
          <w:rFonts w:hint="eastAsia"/>
        </w:rPr>
        <w:t>不是</w:t>
      </w:r>
      <w:r w:rsidRPr="00602BE8">
        <w:t>“</w:t>
      </w:r>
      <w:r w:rsidRPr="00602BE8">
        <w:rPr>
          <w:rFonts w:hint="eastAsia"/>
        </w:rPr>
        <w:t>任意</w:t>
      </w:r>
      <w:r w:rsidRPr="00602BE8">
        <w:t>供应商</w:t>
      </w:r>
      <w:r w:rsidR="00BA4E58" w:rsidRPr="00602BE8">
        <w:t>”</w:t>
      </w:r>
      <w:r w:rsidRPr="00602BE8">
        <w:t>、且</w:t>
      </w:r>
      <w:r w:rsidRPr="00602BE8">
        <w:rPr>
          <w:rFonts w:hint="eastAsia"/>
        </w:rPr>
        <w:t>状态为</w:t>
      </w:r>
      <w:r w:rsidRPr="00602BE8">
        <w:t>已组合状态</w:t>
      </w:r>
      <w:r w:rsidRPr="00602BE8">
        <w:rPr>
          <w:rFonts w:hint="eastAsia"/>
        </w:rPr>
        <w:t>的</w:t>
      </w:r>
      <w:r w:rsidRPr="00602BE8">
        <w:t>产品，操作</w:t>
      </w:r>
      <w:r w:rsidRPr="00602BE8">
        <w:rPr>
          <w:rFonts w:hint="eastAsia"/>
        </w:rPr>
        <w:t>区域</w:t>
      </w:r>
      <w:r w:rsidRPr="00602BE8">
        <w:t>的按钮置灰</w:t>
      </w:r>
      <w:r w:rsidRPr="00602BE8">
        <w:rPr>
          <w:rFonts w:hint="eastAsia"/>
        </w:rPr>
        <w:t>，</w:t>
      </w:r>
      <w:r w:rsidRPr="00602BE8">
        <w:t>按钮显示</w:t>
      </w:r>
      <w:r w:rsidR="00E56338">
        <w:t>“</w:t>
      </w:r>
      <w:r w:rsidRPr="00602BE8">
        <w:rPr>
          <w:rFonts w:hint="eastAsia"/>
        </w:rPr>
        <w:t>选择</w:t>
      </w:r>
      <w:r w:rsidR="00E56338">
        <w:rPr>
          <w:rFonts w:hint="eastAsia"/>
        </w:rPr>
        <w:t>“</w:t>
      </w:r>
      <w:r w:rsidRPr="00602BE8">
        <w:t>，不可选；</w:t>
      </w:r>
      <w:r w:rsidRPr="00602BE8">
        <w:rPr>
          <w:rFonts w:hint="eastAsia"/>
        </w:rPr>
        <w:t>除</w:t>
      </w:r>
      <w:r w:rsidR="00E56338">
        <w:rPr>
          <w:rFonts w:hint="eastAsia"/>
        </w:rPr>
        <w:t>此之外</w:t>
      </w:r>
      <w:r w:rsidRPr="00602BE8">
        <w:t>的子票，</w:t>
      </w:r>
      <w:r w:rsidRPr="00602BE8">
        <w:rPr>
          <w:rFonts w:hint="eastAsia"/>
        </w:rPr>
        <w:t>操作</w:t>
      </w:r>
      <w:r w:rsidRPr="00602BE8">
        <w:t>区域的按钮可操作，</w:t>
      </w:r>
      <w:r w:rsidRPr="00602BE8">
        <w:rPr>
          <w:rFonts w:hint="eastAsia"/>
        </w:rPr>
        <w:t>默认</w:t>
      </w:r>
      <w:r w:rsidRPr="00602BE8">
        <w:t>显示</w:t>
      </w:r>
      <w:r w:rsidRPr="00602BE8">
        <w:t>“</w:t>
      </w:r>
      <w:r w:rsidRPr="00602BE8">
        <w:rPr>
          <w:rFonts w:hint="eastAsia"/>
        </w:rPr>
        <w:t>选择</w:t>
      </w:r>
      <w:r w:rsidRPr="00602BE8">
        <w:t>”</w:t>
      </w:r>
      <w:r w:rsidR="00BA4E58" w:rsidRPr="00602BE8">
        <w:rPr>
          <w:rFonts w:hint="eastAsia"/>
        </w:rPr>
        <w:t>；</w:t>
      </w:r>
      <w:r w:rsidRPr="00602BE8">
        <w:rPr>
          <w:rFonts w:hint="eastAsia"/>
        </w:rPr>
        <w:t xml:space="preserve"> </w:t>
      </w:r>
    </w:p>
    <w:p w14:paraId="0289EAC5" w14:textId="44FEA86D" w:rsidR="00E56338" w:rsidRDefault="00E56338" w:rsidP="00131F12">
      <w:pPr>
        <w:pStyle w:val="aff3"/>
        <w:numPr>
          <w:ilvl w:val="0"/>
          <w:numId w:val="10"/>
        </w:numPr>
        <w:ind w:firstLineChars="0"/>
      </w:pPr>
      <w:r>
        <w:rPr>
          <w:rFonts w:hint="eastAsia"/>
        </w:rPr>
        <w:t>点击</w:t>
      </w:r>
      <w:r>
        <w:t>所选景区、包含景点、可联票供应商</w:t>
      </w:r>
      <w:r>
        <w:rPr>
          <w:rFonts w:hint="eastAsia"/>
        </w:rPr>
        <w:t>与</w:t>
      </w:r>
      <w:r>
        <w:t>子票审核一致，详见</w:t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子票</w:t>
      </w:r>
      <w:r>
        <w:t>审核</w:t>
      </w:r>
      <w:r>
        <w:rPr>
          <w:rFonts w:hint="eastAsia"/>
        </w:rPr>
        <w:t>“阐述；</w:t>
      </w:r>
    </w:p>
    <w:p w14:paraId="00004217" w14:textId="4C7644A1" w:rsidR="00823DF0" w:rsidRPr="00602BE8" w:rsidRDefault="00BA4E58" w:rsidP="00131F12">
      <w:pPr>
        <w:pStyle w:val="aff3"/>
        <w:numPr>
          <w:ilvl w:val="0"/>
          <w:numId w:val="10"/>
        </w:numPr>
        <w:ind w:firstLineChars="0"/>
      </w:pPr>
      <w:r w:rsidRPr="00602BE8">
        <w:rPr>
          <w:rFonts w:hint="eastAsia"/>
        </w:rPr>
        <w:t>点击【</w:t>
      </w:r>
      <w:r w:rsidR="009C261C" w:rsidRPr="00602BE8">
        <w:rPr>
          <w:rFonts w:hint="eastAsia"/>
        </w:rPr>
        <w:t>选择】</w:t>
      </w:r>
      <w:r w:rsidRPr="00602BE8">
        <w:rPr>
          <w:rFonts w:hint="eastAsia"/>
        </w:rPr>
        <w:t>按钮</w:t>
      </w:r>
      <w:r w:rsidR="00DE763A" w:rsidRPr="00602BE8">
        <w:rPr>
          <w:rFonts w:hint="eastAsia"/>
        </w:rPr>
        <w:t>后</w:t>
      </w:r>
      <w:r w:rsidRPr="00602BE8">
        <w:rPr>
          <w:rFonts w:hint="eastAsia"/>
        </w:rPr>
        <w:t>跳转到</w:t>
      </w:r>
      <w:r w:rsidR="00E56338">
        <w:rPr>
          <w:rFonts w:hint="eastAsia"/>
        </w:rPr>
        <w:t>该已选</w:t>
      </w:r>
      <w:r w:rsidR="00E56338">
        <w:t>子票的</w:t>
      </w:r>
      <w:r w:rsidRPr="00602BE8">
        <w:rPr>
          <w:rFonts w:hint="eastAsia"/>
        </w:rPr>
        <w:t>新</w:t>
      </w:r>
      <w:r w:rsidRPr="00602BE8">
        <w:t>页面进行组合操作</w:t>
      </w:r>
      <w:r w:rsidRPr="00602BE8">
        <w:rPr>
          <w:rFonts w:hint="eastAsia"/>
        </w:rPr>
        <w:t>；</w:t>
      </w:r>
    </w:p>
    <w:p w14:paraId="24F41A84" w14:textId="41EA7FB6" w:rsidR="00BA4E58" w:rsidRPr="00602BE8" w:rsidRDefault="00BA4E58" w:rsidP="00131F12">
      <w:pPr>
        <w:pStyle w:val="aff3"/>
        <w:numPr>
          <w:ilvl w:val="0"/>
          <w:numId w:val="10"/>
        </w:numPr>
        <w:ind w:firstLineChars="0"/>
      </w:pPr>
      <w:r w:rsidRPr="00602BE8">
        <w:rPr>
          <w:rFonts w:hint="eastAsia"/>
        </w:rPr>
        <w:t>列表右下角始终显示翻页信息，每页最多显示</w:t>
      </w:r>
      <w:r w:rsidRPr="00602BE8">
        <w:rPr>
          <w:rFonts w:hint="eastAsia"/>
        </w:rPr>
        <w:t>10</w:t>
      </w:r>
      <w:r w:rsidRPr="00602BE8">
        <w:rPr>
          <w:rFonts w:hint="eastAsia"/>
        </w:rPr>
        <w:t>条数据，格式如下图所示：</w:t>
      </w:r>
    </w:p>
    <w:p w14:paraId="43AA003B" w14:textId="109C8CB2" w:rsidR="00BA4E58" w:rsidRPr="00602BE8" w:rsidRDefault="00BA4E58" w:rsidP="00BA4E58">
      <w:r w:rsidRPr="00602BE8">
        <w:rPr>
          <w:noProof/>
        </w:rPr>
        <w:drawing>
          <wp:inline distT="0" distB="0" distL="0" distR="0" wp14:anchorId="4A03D995" wp14:editId="23BA75D2">
            <wp:extent cx="5486400" cy="259715"/>
            <wp:effectExtent l="0" t="0" r="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AEFC" w14:textId="2869F12B" w:rsidR="00763797" w:rsidRDefault="00763797" w:rsidP="00131F12">
      <w:pPr>
        <w:pStyle w:val="aff3"/>
        <w:numPr>
          <w:ilvl w:val="0"/>
          <w:numId w:val="10"/>
        </w:numPr>
        <w:ind w:firstLineChars="0"/>
      </w:pPr>
      <w:r w:rsidRPr="00602BE8">
        <w:rPr>
          <w:rFonts w:hint="eastAsia"/>
        </w:rPr>
        <w:t>此列表</w:t>
      </w:r>
      <w:r w:rsidRPr="00602BE8">
        <w:t>按照</w:t>
      </w:r>
      <w:r w:rsidR="00C52396" w:rsidRPr="00602BE8">
        <w:rPr>
          <w:rFonts w:hint="eastAsia"/>
        </w:rPr>
        <w:t>子票</w:t>
      </w:r>
      <w:r w:rsidR="00C52396" w:rsidRPr="00602BE8">
        <w:t>审核通过的时间倒序排列，时间精确</w:t>
      </w:r>
      <w:r w:rsidR="00C52396" w:rsidRPr="00602BE8">
        <w:rPr>
          <w:rFonts w:hint="eastAsia"/>
        </w:rPr>
        <w:t>到</w:t>
      </w:r>
      <w:r w:rsidR="00C52396" w:rsidRPr="00602BE8">
        <w:t>秒，同一时间的子票随机排列；</w:t>
      </w:r>
    </w:p>
    <w:p w14:paraId="4C60F015" w14:textId="66BEF136" w:rsidR="00E56338" w:rsidRPr="007545C3" w:rsidRDefault="0031742D" w:rsidP="00131F12">
      <w:pPr>
        <w:pStyle w:val="aff3"/>
        <w:numPr>
          <w:ilvl w:val="0"/>
          <w:numId w:val="10"/>
        </w:numPr>
        <w:ind w:firstLineChars="0"/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当</w:t>
      </w:r>
      <w:r w:rsidRPr="007545C3">
        <w:rPr>
          <w:color w:val="000000" w:themeColor="text1"/>
        </w:rPr>
        <w:t>此列表没有任何子票时，默认显示字段表头，界面中间显示</w:t>
      </w:r>
      <w:r w:rsidRPr="007545C3">
        <w:rPr>
          <w:color w:val="000000" w:themeColor="text1"/>
        </w:rPr>
        <w:t>“</w:t>
      </w:r>
      <w:r w:rsidRPr="007545C3">
        <w:rPr>
          <w:rFonts w:hint="eastAsia"/>
          <w:color w:val="000000" w:themeColor="text1"/>
        </w:rPr>
        <w:t>暂无信息</w:t>
      </w:r>
      <w:r w:rsidRPr="007545C3">
        <w:rPr>
          <w:color w:val="000000" w:themeColor="text1"/>
        </w:rPr>
        <w:t>”</w:t>
      </w:r>
      <w:r w:rsidRPr="007545C3">
        <w:rPr>
          <w:rFonts w:hint="eastAsia"/>
          <w:color w:val="000000" w:themeColor="text1"/>
        </w:rPr>
        <w:t>。</w:t>
      </w:r>
    </w:p>
    <w:p w14:paraId="04ABB3AF" w14:textId="218AF421" w:rsidR="00213D53" w:rsidRPr="00602BE8" w:rsidRDefault="00BA4E58" w:rsidP="00213D53">
      <w:pPr>
        <w:pStyle w:val="aff3"/>
        <w:numPr>
          <w:ilvl w:val="0"/>
          <w:numId w:val="8"/>
        </w:numPr>
        <w:ind w:firstLineChars="0"/>
      </w:pPr>
      <w:r w:rsidRPr="00602BE8">
        <w:rPr>
          <w:rFonts w:hint="eastAsia"/>
        </w:rPr>
        <w:t>产品</w:t>
      </w:r>
      <w:r w:rsidRPr="00602BE8">
        <w:t>组合</w:t>
      </w:r>
      <w:r w:rsidRPr="00602BE8">
        <w:rPr>
          <w:rFonts w:hint="eastAsia"/>
        </w:rPr>
        <w:t xml:space="preserve"> </w:t>
      </w:r>
      <w:r w:rsidRPr="00602BE8">
        <w:t>-&gt;</w:t>
      </w:r>
      <w:r w:rsidRPr="00602BE8">
        <w:rPr>
          <w:rFonts w:hint="eastAsia"/>
        </w:rPr>
        <w:t>子票</w:t>
      </w:r>
      <w:r w:rsidRPr="00602BE8">
        <w:t>组合</w:t>
      </w:r>
    </w:p>
    <w:p w14:paraId="6B25C878" w14:textId="3937F5FD" w:rsidR="00BA4E58" w:rsidRDefault="004F0416" w:rsidP="00C52396">
      <w:pPr>
        <w:ind w:firstLineChars="200" w:firstLine="420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049E883F" wp14:editId="4346AEF0">
            <wp:simplePos x="0" y="0"/>
            <wp:positionH relativeFrom="column">
              <wp:posOffset>-7950</wp:posOffset>
            </wp:positionH>
            <wp:positionV relativeFrom="paragraph">
              <wp:posOffset>563448</wp:posOffset>
            </wp:positionV>
            <wp:extent cx="5943600" cy="284099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E58" w:rsidRPr="00602BE8">
        <w:rPr>
          <w:rFonts w:hint="eastAsia"/>
        </w:rPr>
        <w:t>在上述</w:t>
      </w:r>
      <w:r w:rsidR="00E56338">
        <w:rPr>
          <w:rFonts w:hint="eastAsia"/>
        </w:rPr>
        <w:t>产品组合</w:t>
      </w:r>
      <w:r w:rsidR="00E56338">
        <w:rPr>
          <w:rFonts w:hint="eastAsia"/>
        </w:rPr>
        <w:t xml:space="preserve"> -&gt;</w:t>
      </w:r>
      <w:r w:rsidR="00BA4E58" w:rsidRPr="00602BE8">
        <w:rPr>
          <w:rFonts w:hint="eastAsia"/>
        </w:rPr>
        <w:t>子票</w:t>
      </w:r>
      <w:r w:rsidR="00BA4E58" w:rsidRPr="00602BE8">
        <w:rPr>
          <w:rFonts w:hint="eastAsia"/>
        </w:rPr>
        <w:t>TAB</w:t>
      </w:r>
      <w:r w:rsidR="00E56338">
        <w:rPr>
          <w:rFonts w:hint="eastAsia"/>
        </w:rPr>
        <w:t>页</w:t>
      </w:r>
      <w:r w:rsidR="00BA4E58" w:rsidRPr="00602BE8">
        <w:rPr>
          <w:rFonts w:hint="eastAsia"/>
        </w:rPr>
        <w:t>中</w:t>
      </w:r>
      <w:r w:rsidR="00E56338">
        <w:rPr>
          <w:rFonts w:hint="eastAsia"/>
        </w:rPr>
        <w:t>，</w:t>
      </w:r>
      <w:r w:rsidR="00BA4E58" w:rsidRPr="00602BE8">
        <w:rPr>
          <w:rFonts w:hint="eastAsia"/>
        </w:rPr>
        <w:t>点击</w:t>
      </w:r>
      <w:r w:rsidR="00BA4E58" w:rsidRPr="00602BE8">
        <w:t>某条子票结果</w:t>
      </w:r>
      <w:r w:rsidR="00BA4E58" w:rsidRPr="00602BE8">
        <w:rPr>
          <w:rFonts w:hint="eastAsia"/>
        </w:rPr>
        <w:t>进入</w:t>
      </w:r>
      <w:r w:rsidR="00894443" w:rsidRPr="00602BE8">
        <w:t>新页面，</w:t>
      </w:r>
      <w:r w:rsidR="00894443" w:rsidRPr="00602BE8">
        <w:rPr>
          <w:rFonts w:hint="eastAsia"/>
        </w:rPr>
        <w:t>该页面</w:t>
      </w:r>
      <w:r w:rsidR="00894443" w:rsidRPr="00602BE8">
        <w:t>的标签</w:t>
      </w:r>
      <w:r w:rsidR="00894443" w:rsidRPr="00602BE8">
        <w:rPr>
          <w:rFonts w:hint="eastAsia"/>
        </w:rPr>
        <w:t>显示</w:t>
      </w:r>
      <w:r w:rsidR="00894443" w:rsidRPr="00602BE8">
        <w:t>为已选的子票名称，如下图所示</w:t>
      </w:r>
      <w:r w:rsidR="00894443" w:rsidRPr="00602BE8">
        <w:rPr>
          <w:rFonts w:hint="eastAsia"/>
        </w:rPr>
        <w:t>。</w:t>
      </w:r>
      <w:r w:rsidR="00894443" w:rsidRPr="00602BE8">
        <w:t>该界面</w:t>
      </w:r>
      <w:r w:rsidR="00763797" w:rsidRPr="00602BE8">
        <w:rPr>
          <w:rFonts w:hint="eastAsia"/>
        </w:rPr>
        <w:t>从上至下</w:t>
      </w:r>
      <w:r w:rsidR="00763797" w:rsidRPr="00602BE8">
        <w:t>依次</w:t>
      </w:r>
      <w:r w:rsidR="00894443" w:rsidRPr="00602BE8">
        <w:t>包括三个版块：</w:t>
      </w:r>
      <w:r w:rsidR="00894443" w:rsidRPr="00602BE8">
        <w:rPr>
          <w:rFonts w:hint="eastAsia"/>
        </w:rPr>
        <w:t>子票搜索</w:t>
      </w:r>
      <w:r w:rsidR="00894443" w:rsidRPr="00602BE8">
        <w:t>、已选子票信息、可选子票列表</w:t>
      </w:r>
      <w:r w:rsidR="00894443" w:rsidRPr="00602BE8">
        <w:rPr>
          <w:rFonts w:hint="eastAsia"/>
        </w:rPr>
        <w:t>。</w:t>
      </w:r>
    </w:p>
    <w:p w14:paraId="238885FA" w14:textId="70B57196" w:rsidR="00894443" w:rsidRPr="00504C90" w:rsidRDefault="00E56338" w:rsidP="00504C90">
      <w:pPr>
        <w:ind w:leftChars="200" w:left="525" w:hangingChars="50" w:hanging="105"/>
        <w:rPr>
          <w:i/>
        </w:rPr>
      </w:pPr>
      <w:r w:rsidRPr="00E56338">
        <w:rPr>
          <w:rFonts w:hint="eastAsia"/>
          <w:i/>
        </w:rPr>
        <w:t>（注</w:t>
      </w:r>
      <w:r w:rsidRPr="00E56338">
        <w:rPr>
          <w:i/>
        </w:rPr>
        <w:t>）</w:t>
      </w:r>
      <w:r w:rsidRPr="00E56338">
        <w:rPr>
          <w:rFonts w:hint="eastAsia"/>
          <w:i/>
        </w:rPr>
        <w:t>：</w:t>
      </w:r>
      <w:r w:rsidRPr="00E56338">
        <w:rPr>
          <w:i/>
        </w:rPr>
        <w:t>跳转至此页面时，</w:t>
      </w:r>
      <w:r>
        <w:rPr>
          <w:rFonts w:hint="eastAsia"/>
          <w:i/>
        </w:rPr>
        <w:t>筛选</w:t>
      </w:r>
      <w:r>
        <w:rPr>
          <w:i/>
        </w:rPr>
        <w:t>条件为已选子票的可联票供应商，即</w:t>
      </w:r>
      <w:r w:rsidRPr="00E56338">
        <w:rPr>
          <w:i/>
        </w:rPr>
        <w:t>会</w:t>
      </w:r>
      <w:r w:rsidRPr="00E56338">
        <w:rPr>
          <w:rFonts w:hint="eastAsia"/>
          <w:i/>
        </w:rPr>
        <w:t>筛选</w:t>
      </w:r>
      <w:r w:rsidRPr="00E56338">
        <w:rPr>
          <w:i/>
        </w:rPr>
        <w:t>出</w:t>
      </w:r>
      <w:r w:rsidRPr="00E56338">
        <w:rPr>
          <w:rFonts w:hint="eastAsia"/>
          <w:i/>
        </w:rPr>
        <w:t>已选</w:t>
      </w:r>
      <w:r w:rsidRPr="00E56338">
        <w:rPr>
          <w:i/>
        </w:rPr>
        <w:t>子票</w:t>
      </w:r>
      <w:r w:rsidRPr="00E56338">
        <w:rPr>
          <w:rFonts w:hint="eastAsia"/>
          <w:i/>
        </w:rPr>
        <w:t>的</w:t>
      </w:r>
      <w:r w:rsidRPr="00E56338">
        <w:rPr>
          <w:i/>
        </w:rPr>
        <w:t>所有可联票供应商的子票</w:t>
      </w:r>
      <w:r>
        <w:rPr>
          <w:rFonts w:hint="eastAsia"/>
          <w:i/>
        </w:rPr>
        <w:t>显示</w:t>
      </w:r>
      <w:r>
        <w:rPr>
          <w:i/>
        </w:rPr>
        <w:t>在下方的</w:t>
      </w:r>
      <w:r>
        <w:rPr>
          <w:i/>
        </w:rPr>
        <w:t>”</w:t>
      </w:r>
      <w:r>
        <w:rPr>
          <w:rFonts w:hint="eastAsia"/>
          <w:i/>
        </w:rPr>
        <w:t>可选子票</w:t>
      </w:r>
      <w:r>
        <w:rPr>
          <w:i/>
        </w:rPr>
        <w:t>列表</w:t>
      </w:r>
      <w:r>
        <w:rPr>
          <w:i/>
        </w:rPr>
        <w:t>“</w:t>
      </w:r>
      <w:r>
        <w:rPr>
          <w:rFonts w:hint="eastAsia"/>
          <w:i/>
        </w:rPr>
        <w:t>中</w:t>
      </w:r>
      <w:r w:rsidRPr="00E56338">
        <w:rPr>
          <w:i/>
        </w:rPr>
        <w:t>。</w:t>
      </w:r>
    </w:p>
    <w:p w14:paraId="47888E54" w14:textId="39690FFF" w:rsidR="00894443" w:rsidRPr="00602BE8" w:rsidRDefault="00894443" w:rsidP="00131F12">
      <w:pPr>
        <w:pStyle w:val="aff3"/>
        <w:numPr>
          <w:ilvl w:val="0"/>
          <w:numId w:val="8"/>
        </w:numPr>
        <w:ind w:firstLineChars="0"/>
      </w:pPr>
      <w:r w:rsidRPr="00602BE8">
        <w:rPr>
          <w:rFonts w:hint="eastAsia"/>
        </w:rPr>
        <w:t>子票</w:t>
      </w:r>
      <w:r w:rsidRPr="00602BE8">
        <w:t>搜索：</w:t>
      </w:r>
    </w:p>
    <w:p w14:paraId="5CC9036E" w14:textId="1FC04607" w:rsidR="00894443" w:rsidRPr="00602BE8" w:rsidRDefault="00763797" w:rsidP="00131F12">
      <w:pPr>
        <w:pStyle w:val="aff3"/>
        <w:numPr>
          <w:ilvl w:val="0"/>
          <w:numId w:val="11"/>
        </w:numPr>
        <w:ind w:firstLineChars="0"/>
      </w:pPr>
      <w:r w:rsidRPr="00602BE8">
        <w:rPr>
          <w:rFonts w:hint="eastAsia"/>
        </w:rPr>
        <w:t>此搜索</w:t>
      </w:r>
      <w:r w:rsidRPr="00602BE8">
        <w:t>是对可选子票</w:t>
      </w:r>
      <w:r w:rsidR="00E56338">
        <w:rPr>
          <w:rFonts w:hint="eastAsia"/>
        </w:rPr>
        <w:t>列表</w:t>
      </w:r>
      <w:r w:rsidR="00E56338">
        <w:t>中的子票</w:t>
      </w:r>
      <w:r w:rsidRPr="00602BE8">
        <w:t>进行搜索</w:t>
      </w:r>
      <w:r w:rsidRPr="00602BE8">
        <w:rPr>
          <w:rFonts w:hint="eastAsia"/>
        </w:rPr>
        <w:t>，</w:t>
      </w:r>
      <w:r w:rsidR="00894443" w:rsidRPr="00602BE8">
        <w:rPr>
          <w:rFonts w:hint="eastAsia"/>
        </w:rPr>
        <w:t>搜索条件</w:t>
      </w:r>
      <w:r w:rsidR="00894443" w:rsidRPr="00602BE8">
        <w:t>包括</w:t>
      </w:r>
      <w:r w:rsidR="00894443" w:rsidRPr="00602BE8">
        <w:rPr>
          <w:rFonts w:hint="eastAsia"/>
        </w:rPr>
        <w:t>子票名称</w:t>
      </w:r>
      <w:r w:rsidR="00894443" w:rsidRPr="00602BE8">
        <w:t>、景区公司名称、</w:t>
      </w:r>
      <w:r w:rsidR="00894443" w:rsidRPr="00602BE8">
        <w:rPr>
          <w:rFonts w:hint="eastAsia"/>
        </w:rPr>
        <w:t>子票</w:t>
      </w:r>
      <w:r w:rsidR="00955A5A">
        <w:t>状态</w:t>
      </w:r>
      <w:r w:rsidR="00894443" w:rsidRPr="00602BE8">
        <w:rPr>
          <w:rFonts w:hint="eastAsia"/>
        </w:rPr>
        <w:t>。</w:t>
      </w:r>
    </w:p>
    <w:p w14:paraId="269587C7" w14:textId="5EA64BB0" w:rsidR="00894443" w:rsidRPr="00602BE8" w:rsidRDefault="00894443" w:rsidP="00131F12">
      <w:pPr>
        <w:pStyle w:val="aff3"/>
        <w:numPr>
          <w:ilvl w:val="0"/>
          <w:numId w:val="12"/>
        </w:numPr>
        <w:ind w:firstLineChars="0"/>
      </w:pPr>
      <w:r w:rsidRPr="00602BE8">
        <w:rPr>
          <w:rFonts w:hint="eastAsia"/>
        </w:rPr>
        <w:t>子票名称：支持</w:t>
      </w:r>
      <w:r w:rsidRPr="00602BE8">
        <w:t>半模糊查询，</w:t>
      </w:r>
      <w:r w:rsidRPr="00602BE8">
        <w:rPr>
          <w:rFonts w:hint="eastAsia"/>
        </w:rPr>
        <w:t>达上限后</w:t>
      </w:r>
      <w:r w:rsidRPr="00602BE8">
        <w:t>继续输入无效；</w:t>
      </w:r>
    </w:p>
    <w:p w14:paraId="51869796" w14:textId="24F792DC" w:rsidR="00894443" w:rsidRPr="00602BE8" w:rsidRDefault="00894443" w:rsidP="00131F12">
      <w:pPr>
        <w:pStyle w:val="aff3"/>
        <w:numPr>
          <w:ilvl w:val="0"/>
          <w:numId w:val="12"/>
        </w:numPr>
        <w:ind w:firstLineChars="0"/>
      </w:pPr>
      <w:r w:rsidRPr="00602BE8">
        <w:rPr>
          <w:rFonts w:hint="eastAsia"/>
        </w:rPr>
        <w:t>景区</w:t>
      </w:r>
      <w:r w:rsidRPr="00602BE8">
        <w:t>公司名称：</w:t>
      </w:r>
      <w:r w:rsidRPr="00602BE8">
        <w:rPr>
          <w:rFonts w:hint="eastAsia"/>
        </w:rPr>
        <w:t>支持</w:t>
      </w:r>
      <w:r w:rsidRPr="00602BE8">
        <w:t>半模糊查询，</w:t>
      </w:r>
      <w:r w:rsidRPr="00602BE8">
        <w:rPr>
          <w:rFonts w:hint="eastAsia"/>
        </w:rPr>
        <w:t>达上限后</w:t>
      </w:r>
      <w:r w:rsidRPr="00602BE8">
        <w:t>继续输入无效；</w:t>
      </w:r>
    </w:p>
    <w:p w14:paraId="33723B78" w14:textId="4309A23F" w:rsidR="00894443" w:rsidRPr="00602BE8" w:rsidRDefault="00894443" w:rsidP="00131F12">
      <w:pPr>
        <w:pStyle w:val="aff3"/>
        <w:numPr>
          <w:ilvl w:val="0"/>
          <w:numId w:val="12"/>
        </w:numPr>
        <w:ind w:firstLineChars="0"/>
      </w:pPr>
      <w:r w:rsidRPr="00602BE8">
        <w:rPr>
          <w:rFonts w:hint="eastAsia"/>
        </w:rPr>
        <w:t>子票状态：选项</w:t>
      </w:r>
      <w:r w:rsidRPr="00602BE8">
        <w:t>包括全部、</w:t>
      </w:r>
      <w:r w:rsidRPr="00602BE8">
        <w:rPr>
          <w:rFonts w:hint="eastAsia"/>
        </w:rPr>
        <w:t>可组合</w:t>
      </w:r>
      <w:r w:rsidRPr="00602BE8">
        <w:t>、已被组合；</w:t>
      </w:r>
    </w:p>
    <w:p w14:paraId="496779E6" w14:textId="2E53D863" w:rsidR="00894443" w:rsidRPr="007545C3" w:rsidRDefault="00894443" w:rsidP="00131F12">
      <w:pPr>
        <w:pStyle w:val="aff3"/>
        <w:numPr>
          <w:ilvl w:val="0"/>
          <w:numId w:val="11"/>
        </w:numPr>
        <w:ind w:firstLineChars="0"/>
        <w:rPr>
          <w:color w:val="000000" w:themeColor="text1"/>
        </w:rPr>
      </w:pPr>
      <w:r w:rsidRPr="00602BE8">
        <w:rPr>
          <w:rFonts w:hint="eastAsia"/>
        </w:rPr>
        <w:t>搜索</w:t>
      </w:r>
      <w:r w:rsidRPr="00602BE8">
        <w:t>条件</w:t>
      </w:r>
      <w:r w:rsidRPr="00602BE8">
        <w:rPr>
          <w:rFonts w:hint="eastAsia"/>
        </w:rPr>
        <w:t>为非</w:t>
      </w:r>
      <w:r w:rsidRPr="00602BE8">
        <w:t>必填项，</w:t>
      </w:r>
      <w:r w:rsidRPr="00602BE8">
        <w:rPr>
          <w:rFonts w:hint="eastAsia"/>
        </w:rPr>
        <w:t>点击“</w:t>
      </w:r>
      <w:r w:rsidRPr="00602BE8">
        <w:t>查询</w:t>
      </w:r>
      <w:r w:rsidRPr="00602BE8">
        <w:rPr>
          <w:rFonts w:hint="eastAsia"/>
        </w:rPr>
        <w:t>”</w:t>
      </w:r>
      <w:r w:rsidRPr="00602BE8">
        <w:t>后，在</w:t>
      </w:r>
      <w:r w:rsidRPr="007545C3">
        <w:rPr>
          <w:color w:val="000000" w:themeColor="text1"/>
        </w:rPr>
        <w:t>“</w:t>
      </w:r>
      <w:r w:rsidRPr="007545C3">
        <w:rPr>
          <w:rFonts w:hint="eastAsia"/>
          <w:color w:val="000000" w:themeColor="text1"/>
        </w:rPr>
        <w:t>可选子票</w:t>
      </w:r>
      <w:r w:rsidRPr="007545C3">
        <w:rPr>
          <w:color w:val="000000" w:themeColor="text1"/>
        </w:rPr>
        <w:t>列表</w:t>
      </w:r>
      <w:r w:rsidRPr="007545C3">
        <w:rPr>
          <w:color w:val="000000" w:themeColor="text1"/>
        </w:rPr>
        <w:t>”</w:t>
      </w:r>
      <w:r w:rsidRPr="007545C3">
        <w:rPr>
          <w:color w:val="000000" w:themeColor="text1"/>
        </w:rPr>
        <w:t>展示符合查询条件的子票结果</w:t>
      </w:r>
      <w:r w:rsidR="007942B7" w:rsidRPr="007545C3">
        <w:rPr>
          <w:rFonts w:hint="eastAsia"/>
          <w:color w:val="000000" w:themeColor="text1"/>
        </w:rPr>
        <w:t>，</w:t>
      </w:r>
      <w:r w:rsidR="007942B7" w:rsidRPr="007545C3">
        <w:rPr>
          <w:color w:val="000000" w:themeColor="text1"/>
        </w:rPr>
        <w:t>若无查询结果，则</w:t>
      </w:r>
      <w:r w:rsidR="007942B7" w:rsidRPr="007545C3">
        <w:rPr>
          <w:rFonts w:hint="eastAsia"/>
          <w:color w:val="000000" w:themeColor="text1"/>
        </w:rPr>
        <w:t>在</w:t>
      </w:r>
      <w:r w:rsidR="007942B7" w:rsidRPr="007545C3">
        <w:rPr>
          <w:color w:val="000000" w:themeColor="text1"/>
        </w:rPr>
        <w:t>可选子票列表区域提示</w:t>
      </w:r>
      <w:r w:rsidR="007942B7" w:rsidRPr="007545C3">
        <w:rPr>
          <w:color w:val="000000" w:themeColor="text1"/>
        </w:rPr>
        <w:t>“</w:t>
      </w:r>
      <w:r w:rsidR="007942B7" w:rsidRPr="007545C3">
        <w:rPr>
          <w:rFonts w:hint="eastAsia"/>
          <w:color w:val="000000" w:themeColor="text1"/>
        </w:rPr>
        <w:t>未查询到</w:t>
      </w:r>
      <w:r w:rsidR="007942B7" w:rsidRPr="007545C3">
        <w:rPr>
          <w:color w:val="000000" w:themeColor="text1"/>
        </w:rPr>
        <w:t>结果</w:t>
      </w:r>
      <w:r w:rsidR="007942B7" w:rsidRPr="007545C3">
        <w:rPr>
          <w:color w:val="000000" w:themeColor="text1"/>
        </w:rPr>
        <w:t>”</w:t>
      </w:r>
      <w:r w:rsidRPr="007545C3">
        <w:rPr>
          <w:color w:val="000000" w:themeColor="text1"/>
        </w:rPr>
        <w:t>。</w:t>
      </w:r>
    </w:p>
    <w:p w14:paraId="21BC511C" w14:textId="60D7B98D" w:rsidR="00763797" w:rsidRPr="00602BE8" w:rsidRDefault="00E56338" w:rsidP="00131F12">
      <w:pPr>
        <w:pStyle w:val="aff3"/>
        <w:numPr>
          <w:ilvl w:val="0"/>
          <w:numId w:val="8"/>
        </w:numPr>
        <w:ind w:firstLineChars="0"/>
      </w:pPr>
      <w:r>
        <w:lastRenderedPageBreak/>
        <w:t>已选子票信息：该</w:t>
      </w:r>
      <w:r>
        <w:rPr>
          <w:rFonts w:hint="eastAsia"/>
        </w:rPr>
        <w:t>版块</w:t>
      </w:r>
      <w:r>
        <w:t>展示已选</w:t>
      </w:r>
      <w:r w:rsidR="00763797" w:rsidRPr="00602BE8">
        <w:t>子票</w:t>
      </w:r>
      <w:r>
        <w:rPr>
          <w:rFonts w:hint="eastAsia"/>
        </w:rPr>
        <w:t>的</w:t>
      </w:r>
      <w:r w:rsidR="00763797" w:rsidRPr="00602BE8">
        <w:t>信息</w:t>
      </w:r>
      <w:r w:rsidR="00763797" w:rsidRPr="00602BE8">
        <w:rPr>
          <w:rFonts w:hint="eastAsia"/>
        </w:rPr>
        <w:t>，列表字段见上述</w:t>
      </w:r>
      <w:r w:rsidR="00763797" w:rsidRPr="00602BE8">
        <w:t>“</w:t>
      </w:r>
      <w:r>
        <w:rPr>
          <w:rFonts w:hint="eastAsia"/>
        </w:rPr>
        <w:t>列表字段（</w:t>
      </w:r>
      <w:r w:rsidR="00763797" w:rsidRPr="00602BE8">
        <w:rPr>
          <w:rFonts w:hint="eastAsia"/>
        </w:rPr>
        <w:t xml:space="preserve"> 2</w:t>
      </w:r>
      <w:r w:rsidR="00763797" w:rsidRPr="00602BE8">
        <w:rPr>
          <w:rFonts w:hint="eastAsia"/>
        </w:rPr>
        <w:t>）</w:t>
      </w:r>
      <w:r>
        <w:rPr>
          <w:rFonts w:hint="eastAsia"/>
        </w:rPr>
        <w:t>产品组合</w:t>
      </w:r>
      <w:r>
        <w:rPr>
          <w:rFonts w:hint="eastAsia"/>
        </w:rPr>
        <w:t>-</w:t>
      </w:r>
      <w:r>
        <w:rPr>
          <w:rFonts w:hint="eastAsia"/>
        </w:rPr>
        <w:t>已选子票</w:t>
      </w:r>
      <w:r>
        <w:t>信息</w:t>
      </w:r>
      <w:r w:rsidR="00763797" w:rsidRPr="00602BE8">
        <w:t>”</w:t>
      </w:r>
      <w:r w:rsidR="00CB207F" w:rsidRPr="00602BE8">
        <w:rPr>
          <w:rFonts w:hint="eastAsia"/>
        </w:rPr>
        <w:t>，</w:t>
      </w:r>
      <w:r w:rsidR="00CB207F" w:rsidRPr="00602BE8">
        <w:t>所属景区、包含景点、</w:t>
      </w:r>
      <w:r w:rsidR="00CB207F" w:rsidRPr="00602BE8">
        <w:rPr>
          <w:rFonts w:hint="eastAsia"/>
        </w:rPr>
        <w:t>可联票</w:t>
      </w:r>
      <w:r>
        <w:t>供应商的弹窗</w:t>
      </w:r>
      <w:r>
        <w:rPr>
          <w:rFonts w:hint="eastAsia"/>
        </w:rPr>
        <w:t>与</w:t>
      </w:r>
      <w:r w:rsidR="00CB207F" w:rsidRPr="00602BE8">
        <w:t>子票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页</w:t>
      </w:r>
      <w:r>
        <w:t>一致</w:t>
      </w:r>
      <w:r w:rsidR="00763797" w:rsidRPr="00602BE8">
        <w:rPr>
          <w:rFonts w:hint="eastAsia"/>
        </w:rPr>
        <w:t>。</w:t>
      </w:r>
    </w:p>
    <w:p w14:paraId="50806FDE" w14:textId="300DDC56" w:rsidR="00763797" w:rsidRDefault="00763797" w:rsidP="00131F12">
      <w:pPr>
        <w:pStyle w:val="aff3"/>
        <w:numPr>
          <w:ilvl w:val="0"/>
          <w:numId w:val="8"/>
        </w:numPr>
        <w:ind w:firstLineChars="0"/>
      </w:pPr>
      <w:r w:rsidRPr="00602BE8">
        <w:rPr>
          <w:rFonts w:hint="eastAsia"/>
        </w:rPr>
        <w:t>可选</w:t>
      </w:r>
      <w:r w:rsidRPr="00602BE8">
        <w:t>子票列表：</w:t>
      </w:r>
    </w:p>
    <w:p w14:paraId="2EB95092" w14:textId="6B7875C7" w:rsidR="00763797" w:rsidRPr="00602BE8" w:rsidRDefault="00763797" w:rsidP="00131F12">
      <w:pPr>
        <w:pStyle w:val="aff3"/>
        <w:numPr>
          <w:ilvl w:val="0"/>
          <w:numId w:val="13"/>
        </w:numPr>
        <w:ind w:firstLineChars="0"/>
      </w:pPr>
      <w:r w:rsidRPr="00602BE8">
        <w:rPr>
          <w:rFonts w:hint="eastAsia"/>
        </w:rPr>
        <w:t>此列表只展示满足</w:t>
      </w:r>
      <w:r w:rsidRPr="00602BE8">
        <w:t>已选子票的可联票供应商条件的所有子票，按照产品编号</w:t>
      </w:r>
      <w:r w:rsidRPr="00602BE8">
        <w:rPr>
          <w:rFonts w:hint="eastAsia"/>
        </w:rPr>
        <w:t>的</w:t>
      </w:r>
      <w:r w:rsidRPr="00602BE8">
        <w:t>数字部分从小到大</w:t>
      </w:r>
      <w:r w:rsidRPr="00602BE8">
        <w:rPr>
          <w:rFonts w:hint="eastAsia"/>
        </w:rPr>
        <w:t>进行</w:t>
      </w:r>
      <w:r w:rsidRPr="00602BE8">
        <w:t>排列</w:t>
      </w:r>
      <w:r w:rsidR="00C52396" w:rsidRPr="00602BE8">
        <w:rPr>
          <w:rFonts w:hint="eastAsia"/>
        </w:rPr>
        <w:t>；</w:t>
      </w:r>
    </w:p>
    <w:p w14:paraId="1654B7ED" w14:textId="53402132" w:rsidR="00763797" w:rsidRPr="00602BE8" w:rsidRDefault="00B82F32" w:rsidP="00131F12">
      <w:pPr>
        <w:pStyle w:val="aff3"/>
        <w:numPr>
          <w:ilvl w:val="0"/>
          <w:numId w:val="13"/>
        </w:numPr>
        <w:ind w:firstLineChars="0"/>
      </w:pPr>
      <w:r>
        <w:rPr>
          <w:rFonts w:hint="eastAsia"/>
        </w:rPr>
        <w:t>此列表</w:t>
      </w:r>
      <w:r w:rsidR="00CB207F" w:rsidRPr="00602BE8">
        <w:t>默认展示全部符合条件的子票</w:t>
      </w:r>
      <w:r>
        <w:rPr>
          <w:rFonts w:hint="eastAsia"/>
        </w:rPr>
        <w:t>，</w:t>
      </w:r>
      <w:r>
        <w:t>不做分页功能（</w:t>
      </w:r>
      <w:r>
        <w:rPr>
          <w:rFonts w:hint="eastAsia"/>
        </w:rPr>
        <w:t>由于</w:t>
      </w:r>
      <w:r>
        <w:t>技术</w:t>
      </w:r>
      <w:r>
        <w:rPr>
          <w:rFonts w:hint="eastAsia"/>
        </w:rPr>
        <w:t>上</w:t>
      </w:r>
      <w:r>
        <w:t>原因）</w:t>
      </w:r>
      <w:r w:rsidR="00CB207F" w:rsidRPr="00602BE8">
        <w:t>；</w:t>
      </w:r>
    </w:p>
    <w:p w14:paraId="4B20AC21" w14:textId="7735D2BD" w:rsidR="00CB207F" w:rsidRPr="00602BE8" w:rsidRDefault="00CB207F" w:rsidP="00131F12">
      <w:pPr>
        <w:pStyle w:val="aff3"/>
        <w:numPr>
          <w:ilvl w:val="0"/>
          <w:numId w:val="13"/>
        </w:numPr>
        <w:ind w:firstLineChars="0"/>
      </w:pPr>
      <w:r w:rsidRPr="00602BE8">
        <w:rPr>
          <w:rFonts w:hint="eastAsia"/>
        </w:rPr>
        <w:t>此列表</w:t>
      </w:r>
      <w:r w:rsidRPr="00602BE8">
        <w:t>中的子票</w:t>
      </w:r>
      <w:r w:rsidRPr="00602BE8">
        <w:rPr>
          <w:rFonts w:hint="eastAsia"/>
        </w:rPr>
        <w:t>的</w:t>
      </w:r>
      <w:r w:rsidRPr="00602BE8">
        <w:t>状态</w:t>
      </w:r>
      <w:r w:rsidRPr="00602BE8">
        <w:rPr>
          <w:rFonts w:hint="eastAsia"/>
        </w:rPr>
        <w:t>默认</w:t>
      </w:r>
      <w:r w:rsidRPr="00602BE8">
        <w:t>为</w:t>
      </w:r>
      <w:r w:rsidR="00E56338">
        <w:rPr>
          <w:rFonts w:hint="eastAsia"/>
        </w:rPr>
        <w:t>可组合</w:t>
      </w:r>
      <w:r w:rsidR="00E56338">
        <w:t>状态，可通过手动操作</w:t>
      </w:r>
      <w:r w:rsidRPr="00602BE8">
        <w:t>切换</w:t>
      </w:r>
      <w:r w:rsidR="00E56338">
        <w:rPr>
          <w:rFonts w:hint="eastAsia"/>
        </w:rPr>
        <w:t>状态</w:t>
      </w:r>
      <w:r w:rsidRPr="00602BE8">
        <w:t>，</w:t>
      </w:r>
      <w:r w:rsidRPr="00602BE8">
        <w:rPr>
          <w:rFonts w:hint="eastAsia"/>
        </w:rPr>
        <w:t>操作</w:t>
      </w:r>
      <w:r w:rsidRPr="00602BE8">
        <w:t>按钮包括</w:t>
      </w:r>
      <w:r w:rsidRPr="00602BE8">
        <w:t>“</w:t>
      </w:r>
      <w:r w:rsidRPr="00602BE8">
        <w:rPr>
          <w:rFonts w:hint="eastAsia"/>
        </w:rPr>
        <w:t>选择</w:t>
      </w:r>
      <w:r w:rsidRPr="00602BE8">
        <w:t>”</w:t>
      </w:r>
      <w:r w:rsidRPr="00602BE8">
        <w:rPr>
          <w:rFonts w:hint="eastAsia"/>
        </w:rPr>
        <w:t>或</w:t>
      </w:r>
      <w:r w:rsidRPr="00602BE8">
        <w:t>“</w:t>
      </w:r>
      <w:r w:rsidRPr="00602BE8">
        <w:rPr>
          <w:rFonts w:hint="eastAsia"/>
        </w:rPr>
        <w:t>取消选择</w:t>
      </w:r>
      <w:r w:rsidRPr="00602BE8">
        <w:t>”</w:t>
      </w:r>
      <w:r w:rsidRPr="00602BE8">
        <w:rPr>
          <w:rFonts w:hint="eastAsia"/>
        </w:rPr>
        <w:t>，</w:t>
      </w:r>
      <w:r w:rsidRPr="00602BE8">
        <w:t>只出现其一</w:t>
      </w:r>
      <w:r w:rsidRPr="00602BE8">
        <w:rPr>
          <w:rFonts w:hint="eastAsia"/>
        </w:rPr>
        <w:t>，</w:t>
      </w:r>
      <w:r w:rsidRPr="00602BE8">
        <w:t>当点击</w:t>
      </w:r>
      <w:r w:rsidRPr="00602BE8">
        <w:rPr>
          <w:rFonts w:hint="eastAsia"/>
        </w:rPr>
        <w:t>【选择</w:t>
      </w:r>
      <w:r w:rsidRPr="00602BE8">
        <w:t>】</w:t>
      </w:r>
      <w:r w:rsidRPr="00602BE8">
        <w:rPr>
          <w:rFonts w:hint="eastAsia"/>
        </w:rPr>
        <w:t>按钮时</w:t>
      </w:r>
      <w:r w:rsidRPr="00602BE8">
        <w:t>，按钮</w:t>
      </w:r>
      <w:r w:rsidRPr="00602BE8">
        <w:rPr>
          <w:rFonts w:hint="eastAsia"/>
        </w:rPr>
        <w:t>切换为【取消选择</w:t>
      </w:r>
      <w:r w:rsidRPr="00602BE8">
        <w:t>】</w:t>
      </w:r>
      <w:r w:rsidRPr="00602BE8">
        <w:rPr>
          <w:rFonts w:hint="eastAsia"/>
        </w:rPr>
        <w:t>，反之亦然；</w:t>
      </w:r>
    </w:p>
    <w:p w14:paraId="055CB6B3" w14:textId="7C1D85D0" w:rsidR="00504C90" w:rsidRPr="00602BE8" w:rsidRDefault="00504C90" w:rsidP="00131F12">
      <w:pPr>
        <w:pStyle w:val="aff3"/>
        <w:numPr>
          <w:ilvl w:val="0"/>
          <w:numId w:val="13"/>
        </w:numPr>
        <w:ind w:firstLineChars="0"/>
      </w:pPr>
      <w:r>
        <w:rPr>
          <w:rFonts w:hint="eastAsia"/>
        </w:rPr>
        <w:t>列表字段</w:t>
      </w:r>
      <w:r>
        <w:t>见上述列表字段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产品组合</w:t>
      </w:r>
      <w:r>
        <w:t>-</w:t>
      </w:r>
      <w:r>
        <w:t>可选列表字段。</w:t>
      </w:r>
    </w:p>
    <w:p w14:paraId="50D99F08" w14:textId="2849AF02" w:rsidR="00B4726A" w:rsidRPr="00602BE8" w:rsidRDefault="00B4726A" w:rsidP="00131F12">
      <w:pPr>
        <w:pStyle w:val="aff3"/>
        <w:numPr>
          <w:ilvl w:val="0"/>
          <w:numId w:val="8"/>
        </w:numPr>
        <w:ind w:firstLineChars="0"/>
      </w:pPr>
      <w:r w:rsidRPr="00602BE8">
        <w:rPr>
          <w:rFonts w:hint="eastAsia"/>
        </w:rPr>
        <w:t>创建</w:t>
      </w:r>
      <w:r w:rsidRPr="00602BE8">
        <w:t>联票操作</w:t>
      </w:r>
    </w:p>
    <w:p w14:paraId="47B6E3FA" w14:textId="04B1442B" w:rsidR="00B4726A" w:rsidRPr="00602BE8" w:rsidRDefault="00B4726A" w:rsidP="00131F12">
      <w:pPr>
        <w:pStyle w:val="aff3"/>
        <w:numPr>
          <w:ilvl w:val="0"/>
          <w:numId w:val="14"/>
        </w:numPr>
        <w:ind w:firstLineChars="0"/>
      </w:pPr>
      <w:r w:rsidRPr="00602BE8">
        <w:t>创建联票按钮默认为灰色不可点击</w:t>
      </w:r>
      <w:r w:rsidR="00C52396" w:rsidRPr="00602BE8">
        <w:rPr>
          <w:rFonts w:hint="eastAsia"/>
        </w:rPr>
        <w:t>的</w:t>
      </w:r>
      <w:r w:rsidR="00C52396" w:rsidRPr="00602BE8">
        <w:t>初始</w:t>
      </w:r>
      <w:r w:rsidRPr="00602BE8">
        <w:t>状态，按钮名称为</w:t>
      </w:r>
      <w:r w:rsidRPr="00602BE8">
        <w:t>“</w:t>
      </w:r>
      <w:r w:rsidRPr="00602BE8">
        <w:t>创建联票</w:t>
      </w:r>
      <w:r w:rsidR="00504C90">
        <w:rPr>
          <w:rFonts w:hint="eastAsia"/>
        </w:rPr>
        <w:t>（</w:t>
      </w:r>
      <w:r w:rsidR="00504C90">
        <w:rPr>
          <w:rFonts w:hint="eastAsia"/>
        </w:rPr>
        <w:t>1</w:t>
      </w:r>
      <w:r w:rsidR="00504C90">
        <w:t>）</w:t>
      </w:r>
      <w:r w:rsidRPr="00602BE8">
        <w:t>”</w:t>
      </w:r>
      <w:r w:rsidRPr="00602BE8">
        <w:rPr>
          <w:rFonts w:hint="eastAsia"/>
        </w:rPr>
        <w:t>；</w:t>
      </w:r>
    </w:p>
    <w:p w14:paraId="4E54C124" w14:textId="5719E820" w:rsidR="00B4726A" w:rsidRPr="00602BE8" w:rsidRDefault="00B4726A" w:rsidP="00131F12">
      <w:pPr>
        <w:pStyle w:val="aff3"/>
        <w:numPr>
          <w:ilvl w:val="0"/>
          <w:numId w:val="14"/>
        </w:numPr>
        <w:ind w:firstLineChars="0"/>
      </w:pPr>
      <w:r w:rsidRPr="00602BE8">
        <w:t>当</w:t>
      </w:r>
      <w:r w:rsidRPr="00602BE8">
        <w:rPr>
          <w:rFonts w:hint="eastAsia"/>
        </w:rPr>
        <w:t>在</w:t>
      </w:r>
      <w:r w:rsidRPr="00602BE8">
        <w:t>可选子票列表中未选择任何子票时</w:t>
      </w:r>
      <w:r w:rsidRPr="00602BE8">
        <w:rPr>
          <w:rFonts w:hint="eastAsia"/>
        </w:rPr>
        <w:t>，</w:t>
      </w:r>
      <w:r w:rsidRPr="00602BE8">
        <w:t>按钮依然处于灰色不可点击状态</w:t>
      </w:r>
      <w:r w:rsidR="008F7EA7" w:rsidRPr="00602BE8">
        <w:rPr>
          <w:rFonts w:hint="eastAsia"/>
        </w:rPr>
        <w:t>；</w:t>
      </w:r>
      <w:r w:rsidRPr="00602BE8">
        <w:t>当</w:t>
      </w:r>
      <w:r w:rsidRPr="00602BE8">
        <w:rPr>
          <w:rFonts w:hint="eastAsia"/>
        </w:rPr>
        <w:t>在</w:t>
      </w:r>
      <w:r w:rsidRPr="00602BE8">
        <w:t>可选子票列表中选择</w:t>
      </w:r>
      <w:r w:rsidRPr="00602BE8">
        <w:rPr>
          <w:rFonts w:hint="eastAsia"/>
        </w:rPr>
        <w:t>1</w:t>
      </w:r>
      <w:r w:rsidRPr="00602BE8">
        <w:rPr>
          <w:rFonts w:hint="eastAsia"/>
        </w:rPr>
        <w:t>个</w:t>
      </w:r>
      <w:r w:rsidRPr="00602BE8">
        <w:t>及以上</w:t>
      </w:r>
      <w:r w:rsidRPr="00602BE8">
        <w:rPr>
          <w:rFonts w:hint="eastAsia"/>
        </w:rPr>
        <w:t>子票时</w:t>
      </w:r>
      <w:r w:rsidRPr="00602BE8">
        <w:t>，按钮变为可点击状态，点击后弹出</w:t>
      </w:r>
      <w:r w:rsidRPr="00602BE8">
        <w:t>“</w:t>
      </w:r>
      <w:r w:rsidRPr="00602BE8">
        <w:rPr>
          <w:rFonts w:hint="eastAsia"/>
        </w:rPr>
        <w:t>创建联票</w:t>
      </w:r>
      <w:r w:rsidRPr="00602BE8">
        <w:t>窗口</w:t>
      </w:r>
      <w:r w:rsidRPr="00602BE8">
        <w:t>”</w:t>
      </w:r>
      <w:r w:rsidR="008F7EA7" w:rsidRPr="00602BE8">
        <w:rPr>
          <w:rFonts w:hint="eastAsia"/>
        </w:rPr>
        <w:t>。</w:t>
      </w:r>
      <w:r w:rsidRPr="00602BE8">
        <w:t>“</w:t>
      </w:r>
      <w:r w:rsidRPr="00602BE8">
        <w:rPr>
          <w:rFonts w:hint="eastAsia"/>
        </w:rPr>
        <w:t>创建</w:t>
      </w:r>
      <w:r w:rsidRPr="00602BE8">
        <w:t>联票</w:t>
      </w:r>
      <w:r w:rsidRPr="00602BE8">
        <w:t>”</w:t>
      </w:r>
      <w:r w:rsidRPr="00602BE8">
        <w:t>按钮</w:t>
      </w:r>
      <w:r w:rsidRPr="00602BE8">
        <w:rPr>
          <w:rFonts w:hint="eastAsia"/>
        </w:rPr>
        <w:t>名称</w:t>
      </w:r>
      <w:r w:rsidRPr="00602BE8">
        <w:t>后面的数字为已选择子票数量</w:t>
      </w:r>
      <w:r w:rsidR="00504C90">
        <w:rPr>
          <w:rFonts w:hint="eastAsia"/>
        </w:rPr>
        <w:t>，且</w:t>
      </w:r>
      <w:r w:rsidRPr="00602BE8">
        <w:t>根据已选择子票数量进行变化</w:t>
      </w:r>
      <w:r w:rsidR="008F7EA7" w:rsidRPr="00602BE8">
        <w:rPr>
          <w:rFonts w:hint="eastAsia"/>
        </w:rPr>
        <w:t>。</w:t>
      </w:r>
    </w:p>
    <w:p w14:paraId="24825B52" w14:textId="59A70F0D" w:rsidR="00504C90" w:rsidRDefault="00B4726A" w:rsidP="00131F12">
      <w:pPr>
        <w:pStyle w:val="aff3"/>
        <w:numPr>
          <w:ilvl w:val="0"/>
          <w:numId w:val="14"/>
        </w:numPr>
        <w:ind w:firstLineChars="0"/>
      </w:pPr>
      <w:r w:rsidRPr="00602BE8">
        <w:t>点击</w:t>
      </w:r>
      <w:r w:rsidR="00504C90">
        <w:rPr>
          <w:rFonts w:hint="eastAsia"/>
        </w:rPr>
        <w:t>【创建</w:t>
      </w:r>
      <w:r w:rsidR="00504C90">
        <w:t>联票】</w:t>
      </w:r>
      <w:r w:rsidRPr="00602BE8">
        <w:t>按钮时，</w:t>
      </w:r>
      <w:r w:rsidR="00504C90" w:rsidRPr="00602BE8">
        <w:t xml:space="preserve"> </w:t>
      </w:r>
      <w:r w:rsidR="008F7EA7" w:rsidRPr="00602BE8">
        <w:rPr>
          <w:rFonts w:hint="eastAsia"/>
        </w:rPr>
        <w:t>弹窗展示</w:t>
      </w:r>
      <w:r w:rsidR="008F7EA7" w:rsidRPr="00602BE8">
        <w:t>如下：</w:t>
      </w:r>
    </w:p>
    <w:p w14:paraId="5E3BC11D" w14:textId="705BD272" w:rsidR="00C57273" w:rsidRPr="00166DA4" w:rsidRDefault="00FC5EA4" w:rsidP="00B47A0D">
      <w:pPr>
        <w:rPr>
          <w:strike/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7B9CF1B" wp14:editId="36C64FDD">
            <wp:simplePos x="0" y="0"/>
            <wp:positionH relativeFrom="column">
              <wp:posOffset>-237</wp:posOffset>
            </wp:positionH>
            <wp:positionV relativeFrom="paragraph">
              <wp:posOffset>0</wp:posOffset>
            </wp:positionV>
            <wp:extent cx="5943600" cy="6250305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61914" w14:textId="5DD63F5B" w:rsidR="00504C90" w:rsidRPr="0073301B" w:rsidRDefault="00C57273" w:rsidP="00131F12">
      <w:pPr>
        <w:pStyle w:val="aff3"/>
        <w:numPr>
          <w:ilvl w:val="0"/>
          <w:numId w:val="15"/>
        </w:numPr>
        <w:ind w:firstLineChars="0"/>
      </w:pPr>
      <w:r w:rsidRPr="0073301B">
        <w:rPr>
          <w:rFonts w:hint="eastAsia"/>
        </w:rPr>
        <w:t>联票</w:t>
      </w:r>
      <w:r w:rsidR="00504C90" w:rsidRPr="0073301B">
        <w:t>名称需判断唯一性</w:t>
      </w:r>
      <w:r w:rsidR="00504C90" w:rsidRPr="0073301B">
        <w:rPr>
          <w:rFonts w:hint="eastAsia"/>
        </w:rPr>
        <w:t>，</w:t>
      </w:r>
      <w:r w:rsidR="00504C90" w:rsidRPr="0073301B">
        <w:rPr>
          <w:rFonts w:hint="eastAsia"/>
          <w:szCs w:val="18"/>
        </w:rPr>
        <w:t>必填项</w:t>
      </w:r>
      <w:r w:rsidR="00504C90" w:rsidRPr="0073301B">
        <w:rPr>
          <w:szCs w:val="18"/>
        </w:rPr>
        <w:t>，汉字、英文、数字的组合，最高限</w:t>
      </w:r>
      <w:r w:rsidR="000E69DD" w:rsidRPr="0073301B">
        <w:rPr>
          <w:szCs w:val="18"/>
        </w:rPr>
        <w:t>32</w:t>
      </w:r>
      <w:r w:rsidR="000E69DD" w:rsidRPr="0073301B">
        <w:rPr>
          <w:rFonts w:hint="eastAsia"/>
          <w:szCs w:val="18"/>
        </w:rPr>
        <w:t>位</w:t>
      </w:r>
      <w:r w:rsidR="00504C90" w:rsidRPr="0073301B">
        <w:rPr>
          <w:rFonts w:hint="eastAsia"/>
          <w:szCs w:val="18"/>
        </w:rPr>
        <w:t>字符，</w:t>
      </w:r>
      <w:r w:rsidR="00504C90" w:rsidRPr="0073301B">
        <w:rPr>
          <w:szCs w:val="18"/>
        </w:rPr>
        <w:t>输入框默认提示内容为</w:t>
      </w:r>
      <w:r w:rsidR="00504C90" w:rsidRPr="0073301B">
        <w:rPr>
          <w:szCs w:val="18"/>
        </w:rPr>
        <w:t>“</w:t>
      </w:r>
      <w:r w:rsidR="00504C90" w:rsidRPr="0073301B">
        <w:rPr>
          <w:rFonts w:hint="eastAsia"/>
        </w:rPr>
        <w:t>请输入生成后</w:t>
      </w:r>
      <w:r w:rsidR="00504C90" w:rsidRPr="0073301B">
        <w:t>的联票名称</w:t>
      </w:r>
      <w:r w:rsidR="00504C90" w:rsidRPr="0073301B">
        <w:rPr>
          <w:szCs w:val="18"/>
        </w:rPr>
        <w:t>”</w:t>
      </w:r>
      <w:r w:rsidR="00504C90" w:rsidRPr="0073301B">
        <w:rPr>
          <w:rFonts w:hint="eastAsia"/>
          <w:szCs w:val="18"/>
        </w:rPr>
        <w:t>；</w:t>
      </w:r>
    </w:p>
    <w:p w14:paraId="7FF40997" w14:textId="63BC8A70" w:rsidR="00C57273" w:rsidRPr="00166DA4" w:rsidRDefault="00C57273" w:rsidP="00131F12">
      <w:pPr>
        <w:pStyle w:val="aff3"/>
        <w:numPr>
          <w:ilvl w:val="0"/>
          <w:numId w:val="15"/>
        </w:numPr>
        <w:ind w:firstLineChars="0"/>
      </w:pPr>
      <w:r w:rsidRPr="0073301B">
        <w:rPr>
          <w:rFonts w:hint="eastAsia"/>
          <w:szCs w:val="18"/>
        </w:rPr>
        <w:t>产品有效期不能</w:t>
      </w:r>
      <w:r w:rsidR="0025326E">
        <w:rPr>
          <w:szCs w:val="18"/>
        </w:rPr>
        <w:t>为空，且起始日期必须早于结束日期</w:t>
      </w:r>
      <w:r w:rsidR="0025326E">
        <w:rPr>
          <w:rFonts w:hint="eastAsia"/>
          <w:szCs w:val="18"/>
        </w:rPr>
        <w:t>；</w:t>
      </w:r>
    </w:p>
    <w:p w14:paraId="772CE842" w14:textId="77777777" w:rsidR="00C929FB" w:rsidRPr="0073301B" w:rsidRDefault="008F7EA7" w:rsidP="00131F12">
      <w:pPr>
        <w:pStyle w:val="aff3"/>
        <w:numPr>
          <w:ilvl w:val="0"/>
          <w:numId w:val="15"/>
        </w:numPr>
        <w:ind w:firstLineChars="0"/>
      </w:pPr>
      <w:r w:rsidRPr="0073301B">
        <w:rPr>
          <w:rFonts w:hint="eastAsia"/>
        </w:rPr>
        <w:t>子票信息</w:t>
      </w:r>
      <w:r w:rsidRPr="0073301B">
        <w:t>字段</w:t>
      </w:r>
      <w:r w:rsidRPr="0073301B">
        <w:rPr>
          <w:rFonts w:hint="eastAsia"/>
        </w:rPr>
        <w:t>见上述“列表字段</w:t>
      </w:r>
      <w:r w:rsidRPr="0073301B">
        <w:t>（</w:t>
      </w:r>
      <w:r w:rsidRPr="0073301B">
        <w:rPr>
          <w:rFonts w:hint="eastAsia"/>
        </w:rPr>
        <w:t>4</w:t>
      </w:r>
      <w:r w:rsidRPr="0073301B">
        <w:t>）</w:t>
      </w:r>
      <w:r w:rsidRPr="0073301B">
        <w:rPr>
          <w:rFonts w:hint="eastAsia"/>
        </w:rPr>
        <w:t>”；</w:t>
      </w:r>
    </w:p>
    <w:p w14:paraId="10D71D92" w14:textId="77777777" w:rsidR="00C52396" w:rsidRPr="0073301B" w:rsidRDefault="00504C90" w:rsidP="00131F12">
      <w:pPr>
        <w:pStyle w:val="aff3"/>
        <w:numPr>
          <w:ilvl w:val="0"/>
          <w:numId w:val="15"/>
        </w:numPr>
        <w:ind w:firstLineChars="0"/>
      </w:pPr>
      <w:r w:rsidRPr="0073301B">
        <w:rPr>
          <w:rFonts w:hint="eastAsia"/>
        </w:rPr>
        <w:t>弹窗中</w:t>
      </w:r>
      <w:r w:rsidRPr="0073301B">
        <w:t>的</w:t>
      </w:r>
      <w:r w:rsidR="00C52396" w:rsidRPr="0073301B">
        <w:rPr>
          <w:rFonts w:hint="eastAsia"/>
        </w:rPr>
        <w:t>子票列表</w:t>
      </w:r>
      <w:r w:rsidR="00C52396" w:rsidRPr="0073301B">
        <w:t>按照产品编号的数字部分从小到大排列；</w:t>
      </w:r>
    </w:p>
    <w:p w14:paraId="27962B9A" w14:textId="77777777" w:rsidR="008F7EA7" w:rsidRPr="0073301B" w:rsidRDefault="008F7EA7" w:rsidP="00131F12">
      <w:pPr>
        <w:pStyle w:val="aff3"/>
        <w:numPr>
          <w:ilvl w:val="0"/>
          <w:numId w:val="15"/>
        </w:numPr>
        <w:ind w:firstLineChars="0"/>
      </w:pPr>
      <w:r w:rsidRPr="0073301B">
        <w:rPr>
          <w:rFonts w:hint="eastAsia"/>
        </w:rPr>
        <w:t>当日</w:t>
      </w:r>
      <w:r w:rsidRPr="0073301B">
        <w:t>购买时间节点，系统取子票中最小值（</w:t>
      </w:r>
      <w:r w:rsidRPr="0073301B">
        <w:rPr>
          <w:rFonts w:hint="eastAsia"/>
        </w:rPr>
        <w:t>即最早时间</w:t>
      </w:r>
      <w:r w:rsidRPr="0073301B">
        <w:t>）</w:t>
      </w:r>
      <w:r w:rsidRPr="0073301B">
        <w:rPr>
          <w:rFonts w:hint="eastAsia"/>
        </w:rPr>
        <w:t>；</w:t>
      </w:r>
    </w:p>
    <w:p w14:paraId="47138A50" w14:textId="77777777" w:rsidR="008F7EA7" w:rsidRPr="00602BE8" w:rsidRDefault="008F7EA7" w:rsidP="00131F12">
      <w:pPr>
        <w:pStyle w:val="aff3"/>
        <w:numPr>
          <w:ilvl w:val="0"/>
          <w:numId w:val="15"/>
        </w:numPr>
        <w:ind w:firstLineChars="0"/>
      </w:pPr>
      <w:r w:rsidRPr="00602BE8">
        <w:rPr>
          <w:rFonts w:hint="eastAsia"/>
        </w:rPr>
        <w:lastRenderedPageBreak/>
        <w:t>票型</w:t>
      </w:r>
      <w:r w:rsidR="00BE19E0">
        <w:t>需用红色标记，强调</w:t>
      </w:r>
      <w:r w:rsidRPr="00602BE8">
        <w:t>；</w:t>
      </w:r>
    </w:p>
    <w:p w14:paraId="53ADF0F5" w14:textId="77777777" w:rsidR="00C929FB" w:rsidRPr="00602BE8" w:rsidRDefault="00C929FB" w:rsidP="00131F12">
      <w:pPr>
        <w:pStyle w:val="aff3"/>
        <w:numPr>
          <w:ilvl w:val="0"/>
          <w:numId w:val="15"/>
        </w:numPr>
        <w:ind w:firstLineChars="0"/>
      </w:pPr>
      <w:r w:rsidRPr="00602BE8">
        <w:t>点击</w:t>
      </w:r>
      <w:r w:rsidRPr="00602BE8">
        <w:rPr>
          <w:rFonts w:hint="eastAsia"/>
        </w:rPr>
        <w:t>【</w:t>
      </w:r>
      <w:r w:rsidRPr="00602BE8">
        <w:t>确定</w:t>
      </w:r>
      <w:r w:rsidRPr="00602BE8">
        <w:rPr>
          <w:rFonts w:hint="eastAsia"/>
        </w:rPr>
        <w:t>】</w:t>
      </w:r>
      <w:r w:rsidR="00382AAE">
        <w:rPr>
          <w:rFonts w:hint="eastAsia"/>
        </w:rPr>
        <w:t>按钮</w:t>
      </w:r>
      <w:r w:rsidRPr="00602BE8">
        <w:t>时；</w:t>
      </w:r>
    </w:p>
    <w:p w14:paraId="5301D54C" w14:textId="2CB8FCB5" w:rsidR="00382AAE" w:rsidRDefault="00382AAE" w:rsidP="00131F12">
      <w:pPr>
        <w:pStyle w:val="aff3"/>
        <w:numPr>
          <w:ilvl w:val="0"/>
          <w:numId w:val="16"/>
        </w:numPr>
        <w:ind w:firstLineChars="0"/>
      </w:pPr>
      <w:r w:rsidRPr="00602BE8">
        <w:t>若联票名称未填写，则红色字体显示错误提示信息</w:t>
      </w:r>
      <w:r w:rsidRPr="00602BE8">
        <w:t>“</w:t>
      </w:r>
      <w:r w:rsidRPr="00602BE8">
        <w:t>请填写联票名称</w:t>
      </w:r>
      <w:r w:rsidRPr="00602BE8">
        <w:t>”</w:t>
      </w:r>
      <w:r>
        <w:rPr>
          <w:rFonts w:hint="eastAsia"/>
        </w:rPr>
        <w:t>；</w:t>
      </w:r>
    </w:p>
    <w:p w14:paraId="4FC387EA" w14:textId="328A3762" w:rsidR="00166DA4" w:rsidRPr="00B22A2B" w:rsidRDefault="002A5063" w:rsidP="00131F12">
      <w:pPr>
        <w:pStyle w:val="aff3"/>
        <w:numPr>
          <w:ilvl w:val="0"/>
          <w:numId w:val="16"/>
        </w:numPr>
        <w:ind w:firstLineChars="0"/>
        <w:rPr>
          <w:strike/>
          <w:color w:val="FF0000"/>
        </w:rPr>
      </w:pPr>
      <w:r w:rsidRPr="00B22A2B">
        <w:rPr>
          <w:rFonts w:hint="eastAsia"/>
          <w:strike/>
          <w:color w:val="FF0000"/>
        </w:rPr>
        <w:t>若取</w:t>
      </w:r>
      <w:r w:rsidR="00166DA4" w:rsidRPr="00B22A2B">
        <w:rPr>
          <w:rFonts w:hint="eastAsia"/>
          <w:strike/>
          <w:color w:val="FF0000"/>
        </w:rPr>
        <w:t>票信息类型未选，</w:t>
      </w:r>
      <w:r w:rsidR="00166DA4" w:rsidRPr="00B22A2B">
        <w:rPr>
          <w:strike/>
          <w:color w:val="FF0000"/>
        </w:rPr>
        <w:t>则</w:t>
      </w:r>
      <w:r w:rsidR="00166DA4" w:rsidRPr="00B22A2B">
        <w:rPr>
          <w:rFonts w:hint="eastAsia"/>
          <w:strike/>
          <w:color w:val="FF0000"/>
        </w:rPr>
        <w:t>红色字体显示错误提示信息“</w:t>
      </w:r>
      <w:r w:rsidR="00166DA4" w:rsidRPr="00B22A2B">
        <w:rPr>
          <w:strike/>
          <w:color w:val="FF0000"/>
        </w:rPr>
        <w:t>请</w:t>
      </w:r>
      <w:r w:rsidRPr="00B22A2B">
        <w:rPr>
          <w:rFonts w:hint="eastAsia"/>
          <w:strike/>
          <w:color w:val="FF0000"/>
        </w:rPr>
        <w:t>选择取</w:t>
      </w:r>
      <w:r w:rsidR="00166DA4" w:rsidRPr="00B22A2B">
        <w:rPr>
          <w:rFonts w:hint="eastAsia"/>
          <w:strike/>
          <w:color w:val="FF0000"/>
        </w:rPr>
        <w:t>票信息类型”</w:t>
      </w:r>
    </w:p>
    <w:p w14:paraId="2F23ABEC" w14:textId="0F7F925B" w:rsidR="00166DA4" w:rsidRPr="00917568" w:rsidRDefault="00166DA4" w:rsidP="00131F12">
      <w:pPr>
        <w:pStyle w:val="aff3"/>
        <w:numPr>
          <w:ilvl w:val="0"/>
          <w:numId w:val="16"/>
        </w:numPr>
        <w:ind w:firstLineChars="0"/>
      </w:pPr>
      <w:r w:rsidRPr="00917568">
        <w:rPr>
          <w:rFonts w:hint="eastAsia"/>
        </w:rPr>
        <w:t>若单</w:t>
      </w:r>
      <w:r w:rsidR="00324312" w:rsidRPr="00917568">
        <w:rPr>
          <w:rFonts w:hint="eastAsia"/>
        </w:rPr>
        <w:t>条</w:t>
      </w:r>
      <w:r w:rsidR="002A5063" w:rsidRPr="00917568">
        <w:rPr>
          <w:rFonts w:hint="eastAsia"/>
        </w:rPr>
        <w:t>取</w:t>
      </w:r>
      <w:r w:rsidRPr="00917568">
        <w:rPr>
          <w:rFonts w:hint="eastAsia"/>
        </w:rPr>
        <w:t>票信息人数未选，</w:t>
      </w:r>
      <w:r w:rsidRPr="00917568">
        <w:t>则</w:t>
      </w:r>
      <w:r w:rsidRPr="00917568">
        <w:rPr>
          <w:rFonts w:hint="eastAsia"/>
        </w:rPr>
        <w:t>红色字体显示错误提示信息“</w:t>
      </w:r>
      <w:r w:rsidRPr="00917568">
        <w:t>请</w:t>
      </w:r>
      <w:r w:rsidRPr="00917568">
        <w:rPr>
          <w:rFonts w:hint="eastAsia"/>
        </w:rPr>
        <w:t>选择单</w:t>
      </w:r>
      <w:r w:rsidR="00324312" w:rsidRPr="00917568">
        <w:rPr>
          <w:rFonts w:hint="eastAsia"/>
        </w:rPr>
        <w:t>条</w:t>
      </w:r>
      <w:r w:rsidR="002A5063" w:rsidRPr="00917568">
        <w:rPr>
          <w:rFonts w:hint="eastAsia"/>
        </w:rPr>
        <w:t>取</w:t>
      </w:r>
      <w:r w:rsidRPr="00917568">
        <w:rPr>
          <w:rFonts w:hint="eastAsia"/>
        </w:rPr>
        <w:t>票信息人数”</w:t>
      </w:r>
    </w:p>
    <w:p w14:paraId="3B743CE1" w14:textId="3C19B0BD" w:rsidR="00324312" w:rsidRPr="009F7531" w:rsidRDefault="002A5063" w:rsidP="00324312">
      <w:pPr>
        <w:pStyle w:val="aff3"/>
        <w:numPr>
          <w:ilvl w:val="0"/>
          <w:numId w:val="16"/>
        </w:numPr>
        <w:ind w:firstLineChars="0"/>
      </w:pPr>
      <w:r w:rsidRPr="009F7531">
        <w:rPr>
          <w:rFonts w:hint="eastAsia"/>
        </w:rPr>
        <w:t>若单条取</w:t>
      </w:r>
      <w:r w:rsidR="00324312" w:rsidRPr="009F7531">
        <w:rPr>
          <w:rFonts w:hint="eastAsia"/>
        </w:rPr>
        <w:t>票信息人数限制为空，</w:t>
      </w:r>
      <w:r w:rsidR="00324312" w:rsidRPr="009F7531">
        <w:t>则</w:t>
      </w:r>
      <w:r w:rsidR="00324312" w:rsidRPr="009F7531">
        <w:rPr>
          <w:rFonts w:hint="eastAsia"/>
        </w:rPr>
        <w:t>红色字体显示错误提示信息“</w:t>
      </w:r>
      <w:r w:rsidR="00324312" w:rsidRPr="009F7531">
        <w:t>请</w:t>
      </w:r>
      <w:r w:rsidR="00B47A0D" w:rsidRPr="009F7531">
        <w:rPr>
          <w:rFonts w:hint="eastAsia"/>
        </w:rPr>
        <w:t>填写单条取</w:t>
      </w:r>
      <w:r w:rsidR="00324312" w:rsidRPr="009F7531">
        <w:rPr>
          <w:rFonts w:hint="eastAsia"/>
        </w:rPr>
        <w:t>票信息人数限制”</w:t>
      </w:r>
    </w:p>
    <w:p w14:paraId="277A8A19" w14:textId="3D25920C" w:rsidR="009E4AD5" w:rsidRPr="00917568" w:rsidRDefault="009E4AD5" w:rsidP="00324312">
      <w:pPr>
        <w:pStyle w:val="aff3"/>
        <w:numPr>
          <w:ilvl w:val="0"/>
          <w:numId w:val="16"/>
        </w:numPr>
        <w:ind w:firstLineChars="0"/>
      </w:pPr>
      <w:r w:rsidRPr="00917568">
        <w:rPr>
          <w:rFonts w:hint="eastAsia"/>
        </w:rPr>
        <w:t>若同一取票人购票限制未选，</w:t>
      </w:r>
      <w:r w:rsidRPr="00917568">
        <w:t>则</w:t>
      </w:r>
      <w:r w:rsidRPr="00917568">
        <w:rPr>
          <w:rFonts w:hint="eastAsia"/>
        </w:rPr>
        <w:t>红色字体显示错误提示信息“请选项同一取票人购票限制“</w:t>
      </w:r>
    </w:p>
    <w:p w14:paraId="5F6C8D16" w14:textId="4AD61D8B" w:rsidR="008570CE" w:rsidRPr="00917568" w:rsidRDefault="008570CE" w:rsidP="00324312">
      <w:pPr>
        <w:pStyle w:val="aff3"/>
        <w:numPr>
          <w:ilvl w:val="0"/>
          <w:numId w:val="16"/>
        </w:numPr>
        <w:ind w:firstLineChars="0"/>
      </w:pPr>
      <w:r w:rsidRPr="00917568">
        <w:rPr>
          <w:rFonts w:hint="eastAsia"/>
        </w:rPr>
        <w:t>若</w:t>
      </w:r>
      <w:r w:rsidR="00B12033" w:rsidRPr="00917568">
        <w:rPr>
          <w:rFonts w:hint="eastAsia"/>
          <w:szCs w:val="18"/>
        </w:rPr>
        <w:t>同一取票人购票限制的时间</w:t>
      </w:r>
      <w:r w:rsidRPr="00917568">
        <w:rPr>
          <w:rFonts w:hint="eastAsia"/>
        </w:rPr>
        <w:t>为空，</w:t>
      </w:r>
      <w:r w:rsidRPr="00917568">
        <w:t>则</w:t>
      </w:r>
      <w:r w:rsidRPr="00917568">
        <w:rPr>
          <w:rFonts w:hint="eastAsia"/>
        </w:rPr>
        <w:t>红色字体显示错误提示信息“</w:t>
      </w:r>
      <w:r w:rsidRPr="00917568">
        <w:t>请</w:t>
      </w:r>
      <w:r w:rsidRPr="00917568">
        <w:rPr>
          <w:rFonts w:hint="eastAsia"/>
        </w:rPr>
        <w:t>填写同一</w:t>
      </w:r>
      <w:r w:rsidR="00B12033" w:rsidRPr="00917568">
        <w:rPr>
          <w:rFonts w:hint="eastAsia"/>
        </w:rPr>
        <w:t>取票人购票限制的时间”</w:t>
      </w:r>
    </w:p>
    <w:p w14:paraId="13383B9C" w14:textId="76A4CC93" w:rsidR="00B12033" w:rsidRPr="00917568" w:rsidRDefault="00B12033" w:rsidP="00324312">
      <w:pPr>
        <w:pStyle w:val="aff3"/>
        <w:numPr>
          <w:ilvl w:val="0"/>
          <w:numId w:val="16"/>
        </w:numPr>
        <w:ind w:firstLineChars="0"/>
      </w:pPr>
      <w:r w:rsidRPr="00917568">
        <w:rPr>
          <w:rFonts w:hint="eastAsia"/>
        </w:rPr>
        <w:t>若</w:t>
      </w:r>
      <w:r w:rsidRPr="00917568">
        <w:rPr>
          <w:rFonts w:hint="eastAsia"/>
          <w:szCs w:val="18"/>
        </w:rPr>
        <w:t>同一取票人购票数量限制为空</w:t>
      </w:r>
      <w:r w:rsidRPr="00917568">
        <w:rPr>
          <w:rFonts w:hint="eastAsia"/>
        </w:rPr>
        <w:t>，</w:t>
      </w:r>
      <w:r w:rsidRPr="00917568">
        <w:t>则</w:t>
      </w:r>
      <w:r w:rsidRPr="00917568">
        <w:rPr>
          <w:rFonts w:hint="eastAsia"/>
        </w:rPr>
        <w:t>红色字体显示错误提示信息“</w:t>
      </w:r>
      <w:r w:rsidRPr="00917568">
        <w:t>请</w:t>
      </w:r>
      <w:r w:rsidRPr="00917568">
        <w:rPr>
          <w:rFonts w:hint="eastAsia"/>
        </w:rPr>
        <w:t>填写</w:t>
      </w:r>
      <w:r w:rsidRPr="00917568">
        <w:rPr>
          <w:rFonts w:hint="eastAsia"/>
          <w:szCs w:val="18"/>
        </w:rPr>
        <w:t>同一取票人购票数量限制”</w:t>
      </w:r>
    </w:p>
    <w:p w14:paraId="399FA02C" w14:textId="03C1DFE5" w:rsidR="00B12033" w:rsidRPr="009F7531" w:rsidRDefault="00B12033" w:rsidP="00B12033">
      <w:pPr>
        <w:pStyle w:val="aff3"/>
        <w:numPr>
          <w:ilvl w:val="0"/>
          <w:numId w:val="16"/>
        </w:numPr>
        <w:ind w:firstLineChars="0"/>
      </w:pPr>
      <w:r w:rsidRPr="009F7531">
        <w:rPr>
          <w:rFonts w:hint="eastAsia"/>
        </w:rPr>
        <w:t>若</w:t>
      </w:r>
      <w:r w:rsidRPr="009F7531">
        <w:rPr>
          <w:rFonts w:hint="eastAsia"/>
          <w:szCs w:val="18"/>
        </w:rPr>
        <w:t>同一订单最小起订量为空</w:t>
      </w:r>
      <w:r w:rsidRPr="009F7531">
        <w:rPr>
          <w:rFonts w:hint="eastAsia"/>
        </w:rPr>
        <w:t>，</w:t>
      </w:r>
      <w:r w:rsidRPr="009F7531">
        <w:t>则</w:t>
      </w:r>
      <w:r w:rsidRPr="009F7531">
        <w:rPr>
          <w:rFonts w:hint="eastAsia"/>
        </w:rPr>
        <w:t>红色字体显示错误提示信息“</w:t>
      </w:r>
      <w:r w:rsidRPr="009F7531">
        <w:t>请</w:t>
      </w:r>
      <w:r w:rsidRPr="009F7531">
        <w:rPr>
          <w:rFonts w:hint="eastAsia"/>
        </w:rPr>
        <w:t>填写</w:t>
      </w:r>
      <w:r w:rsidR="00B47A0D" w:rsidRPr="009F7531">
        <w:rPr>
          <w:rFonts w:hint="eastAsia"/>
          <w:szCs w:val="18"/>
        </w:rPr>
        <w:t>同一订单最小起订</w:t>
      </w:r>
      <w:r w:rsidRPr="009F7531">
        <w:rPr>
          <w:rFonts w:hint="eastAsia"/>
          <w:szCs w:val="18"/>
        </w:rPr>
        <w:t>量”</w:t>
      </w:r>
    </w:p>
    <w:p w14:paraId="5601BD2C" w14:textId="0D8C73AC" w:rsidR="004E4250" w:rsidRPr="00917568" w:rsidRDefault="004E4250" w:rsidP="00324312">
      <w:pPr>
        <w:pStyle w:val="aff3"/>
        <w:numPr>
          <w:ilvl w:val="0"/>
          <w:numId w:val="16"/>
        </w:numPr>
        <w:ind w:firstLineChars="0"/>
      </w:pPr>
      <w:r w:rsidRPr="00917568">
        <w:rPr>
          <w:rFonts w:hint="eastAsia"/>
        </w:rPr>
        <w:t>若短信</w:t>
      </w:r>
      <w:r w:rsidR="002A5063" w:rsidRPr="00917568">
        <w:rPr>
          <w:rFonts w:hint="eastAsia"/>
        </w:rPr>
        <w:t>模板</w:t>
      </w:r>
      <w:r w:rsidRPr="00917568">
        <w:rPr>
          <w:rFonts w:hint="eastAsia"/>
        </w:rPr>
        <w:t>为空，</w:t>
      </w:r>
      <w:r w:rsidRPr="00917568">
        <w:t>则</w:t>
      </w:r>
      <w:r w:rsidRPr="00917568">
        <w:rPr>
          <w:rFonts w:hint="eastAsia"/>
        </w:rPr>
        <w:t>红色字体显示错误提示信息“</w:t>
      </w:r>
      <w:r w:rsidRPr="00917568">
        <w:t>请</w:t>
      </w:r>
      <w:r w:rsidRPr="00917568">
        <w:rPr>
          <w:rFonts w:hint="eastAsia"/>
        </w:rPr>
        <w:t>填写短信</w:t>
      </w:r>
      <w:r w:rsidR="002A5063" w:rsidRPr="00917568">
        <w:rPr>
          <w:rFonts w:hint="eastAsia"/>
        </w:rPr>
        <w:t>模板</w:t>
      </w:r>
      <w:r w:rsidRPr="00917568">
        <w:rPr>
          <w:rFonts w:hint="eastAsia"/>
        </w:rPr>
        <w:t>”</w:t>
      </w:r>
    </w:p>
    <w:p w14:paraId="0860ACD7" w14:textId="77777777" w:rsidR="00382AAE" w:rsidRDefault="00382AAE" w:rsidP="00131F12">
      <w:pPr>
        <w:pStyle w:val="aff3"/>
        <w:numPr>
          <w:ilvl w:val="0"/>
          <w:numId w:val="16"/>
        </w:numPr>
        <w:ind w:firstLineChars="0"/>
      </w:pPr>
      <w:r w:rsidRPr="00602BE8">
        <w:t>若已填</w:t>
      </w:r>
      <w:r w:rsidRPr="00602BE8">
        <w:rPr>
          <w:rFonts w:hint="eastAsia"/>
        </w:rPr>
        <w:t>的</w:t>
      </w:r>
      <w:r w:rsidRPr="00602BE8">
        <w:t>联票名称不符规范，则红色字体显示错误提示信息</w:t>
      </w:r>
      <w:r w:rsidRPr="00602BE8">
        <w:t>“</w:t>
      </w:r>
      <w:r w:rsidRPr="00602BE8">
        <w:t>联票名称仅支持汉字、英文大小写、数字</w:t>
      </w:r>
      <w:r w:rsidRPr="00602BE8">
        <w:t>”</w:t>
      </w:r>
      <w:r>
        <w:rPr>
          <w:rFonts w:hint="eastAsia"/>
        </w:rPr>
        <w:t>；</w:t>
      </w:r>
    </w:p>
    <w:p w14:paraId="7FD35A9D" w14:textId="77777777" w:rsidR="00B82F32" w:rsidRDefault="00382AAE" w:rsidP="00131F12">
      <w:pPr>
        <w:pStyle w:val="aff3"/>
        <w:numPr>
          <w:ilvl w:val="0"/>
          <w:numId w:val="16"/>
        </w:numPr>
        <w:ind w:firstLineChars="0"/>
      </w:pPr>
      <w:r w:rsidRPr="00602BE8">
        <w:t>判定已选择子票是否</w:t>
      </w:r>
      <w:r w:rsidR="00B82F32">
        <w:rPr>
          <w:rFonts w:hint="eastAsia"/>
        </w:rPr>
        <w:t>发生重复</w:t>
      </w:r>
      <w:r w:rsidR="00B82F32">
        <w:t>组合</w:t>
      </w:r>
      <w:r w:rsidRPr="00602BE8">
        <w:t>（同样组合的子票不可</w:t>
      </w:r>
      <w:r w:rsidR="00B82F32">
        <w:rPr>
          <w:rFonts w:hint="eastAsia"/>
        </w:rPr>
        <w:t>再</w:t>
      </w:r>
      <w:r w:rsidRPr="00602BE8">
        <w:t>生成联票）</w:t>
      </w:r>
      <w:r w:rsidRPr="00602BE8">
        <w:rPr>
          <w:rFonts w:hint="eastAsia"/>
        </w:rPr>
        <w:t>，</w:t>
      </w:r>
      <w:r w:rsidR="00B82F32">
        <w:rPr>
          <w:rFonts w:hint="eastAsia"/>
        </w:rPr>
        <w:t>若</w:t>
      </w:r>
      <w:r w:rsidR="00B82F32">
        <w:t>发生重复，则提示</w:t>
      </w:r>
      <w:r w:rsidR="00B82F32">
        <w:t>“</w:t>
      </w:r>
      <w:r w:rsidR="00B82F32">
        <w:rPr>
          <w:rFonts w:hint="eastAsia"/>
        </w:rPr>
        <w:t>该组合已存在</w:t>
      </w:r>
      <w:r w:rsidR="00B82F32">
        <w:t>，请重新组合</w:t>
      </w:r>
      <w:r w:rsidR="00B82F32">
        <w:t>”</w:t>
      </w:r>
      <w:r w:rsidR="00B82F32">
        <w:rPr>
          <w:rFonts w:hint="eastAsia"/>
        </w:rPr>
        <w:t>；</w:t>
      </w:r>
    </w:p>
    <w:p w14:paraId="6A48472C" w14:textId="77777777" w:rsidR="00382AAE" w:rsidRPr="00B82F32" w:rsidRDefault="00B82F32" w:rsidP="00B82F32">
      <w:pPr>
        <w:pStyle w:val="aff3"/>
        <w:ind w:left="1080" w:firstLineChars="0" w:firstLine="0"/>
        <w:rPr>
          <w:i/>
        </w:rPr>
      </w:pPr>
      <w:r w:rsidRPr="00B82F32">
        <w:rPr>
          <w:rFonts w:hint="eastAsia"/>
          <w:i/>
        </w:rPr>
        <w:t>（注</w:t>
      </w:r>
      <w:r w:rsidRPr="00B82F32">
        <w:rPr>
          <w:i/>
        </w:rPr>
        <w:t>）</w:t>
      </w:r>
      <w:r w:rsidRPr="00B82F32">
        <w:rPr>
          <w:rFonts w:hint="eastAsia"/>
          <w:i/>
        </w:rPr>
        <w:t>：</w:t>
      </w:r>
      <w:r w:rsidR="00382AAE" w:rsidRPr="00B82F32">
        <w:rPr>
          <w:i/>
        </w:rPr>
        <w:t>可联票供应商为</w:t>
      </w:r>
      <w:r w:rsidR="00382AAE" w:rsidRPr="00B82F32">
        <w:rPr>
          <w:i/>
        </w:rPr>
        <w:t>“</w:t>
      </w:r>
      <w:r w:rsidR="00382AAE" w:rsidRPr="00B82F32">
        <w:rPr>
          <w:rFonts w:hint="eastAsia"/>
          <w:i/>
        </w:rPr>
        <w:t>任意供应商</w:t>
      </w:r>
      <w:r w:rsidR="00382AAE" w:rsidRPr="00B82F32">
        <w:rPr>
          <w:i/>
        </w:rPr>
        <w:t>”</w:t>
      </w:r>
      <w:r w:rsidR="00382AAE" w:rsidRPr="00B82F32">
        <w:rPr>
          <w:rFonts w:hint="eastAsia"/>
          <w:i/>
        </w:rPr>
        <w:t>的</w:t>
      </w:r>
      <w:r w:rsidR="00382AAE" w:rsidRPr="00B82F32">
        <w:rPr>
          <w:i/>
        </w:rPr>
        <w:t>子票可以重复组合，可能存在组合重复的情况</w:t>
      </w:r>
      <w:r>
        <w:rPr>
          <w:rFonts w:hint="eastAsia"/>
          <w:i/>
        </w:rPr>
        <w:t>。</w:t>
      </w:r>
    </w:p>
    <w:p w14:paraId="71DF52D9" w14:textId="20FE885A" w:rsidR="00C929FB" w:rsidRPr="00602BE8" w:rsidRDefault="00C929FB" w:rsidP="00131F12">
      <w:pPr>
        <w:pStyle w:val="aff3"/>
        <w:numPr>
          <w:ilvl w:val="0"/>
          <w:numId w:val="16"/>
        </w:numPr>
        <w:ind w:firstLineChars="0"/>
      </w:pPr>
      <w:r w:rsidRPr="00602BE8">
        <w:t>若联票名称填写</w:t>
      </w:r>
      <w:r w:rsidRPr="007545C3">
        <w:rPr>
          <w:color w:val="000000" w:themeColor="text1"/>
        </w:rPr>
        <w:t>并符合规范，</w:t>
      </w:r>
      <w:r w:rsidR="00D16C73" w:rsidRPr="007545C3">
        <w:rPr>
          <w:rFonts w:hint="eastAsia"/>
          <w:color w:val="000000" w:themeColor="text1"/>
        </w:rPr>
        <w:t>且</w:t>
      </w:r>
      <w:r w:rsidR="00D16C73" w:rsidRPr="007545C3">
        <w:rPr>
          <w:color w:val="000000" w:themeColor="text1"/>
        </w:rPr>
        <w:t>子票未重复组合，则</w:t>
      </w:r>
      <w:r w:rsidRPr="007545C3">
        <w:rPr>
          <w:color w:val="000000" w:themeColor="text1"/>
        </w:rPr>
        <w:t>自动关闭该窗</w:t>
      </w:r>
      <w:r w:rsidRPr="00602BE8">
        <w:t>口并弹出</w:t>
      </w:r>
      <w:r w:rsidR="00C52396" w:rsidRPr="00602BE8">
        <w:rPr>
          <w:rFonts w:hint="eastAsia"/>
        </w:rPr>
        <w:t>二次确认</w:t>
      </w:r>
      <w:r w:rsidRPr="00602BE8">
        <w:t>窗口</w:t>
      </w:r>
      <w:r w:rsidRPr="00602BE8">
        <w:rPr>
          <w:rFonts w:hint="eastAsia"/>
        </w:rPr>
        <w:t>，</w:t>
      </w:r>
      <w:r w:rsidRPr="00602BE8">
        <w:t>如下：</w:t>
      </w:r>
    </w:p>
    <w:p w14:paraId="1F7A564E" w14:textId="4AB423DA" w:rsidR="00C929FB" w:rsidRPr="007545C3" w:rsidRDefault="00800F86" w:rsidP="00C929FB">
      <w:pPr>
        <w:ind w:left="720" w:firstLineChars="150" w:firstLine="315"/>
        <w:rPr>
          <w:color w:val="000000" w:themeColor="text1"/>
        </w:rPr>
      </w:pPr>
      <w:r w:rsidRPr="00602BE8">
        <w:rPr>
          <w:noProof/>
        </w:rPr>
        <w:lastRenderedPageBreak/>
        <w:drawing>
          <wp:anchor distT="0" distB="0" distL="114300" distR="114300" simplePos="0" relativeHeight="251642368" behindDoc="0" locked="0" layoutInCell="1" allowOverlap="1" wp14:anchorId="6E956E35" wp14:editId="0E14E599">
            <wp:simplePos x="0" y="0"/>
            <wp:positionH relativeFrom="column">
              <wp:posOffset>342900</wp:posOffset>
            </wp:positionH>
            <wp:positionV relativeFrom="paragraph">
              <wp:posOffset>0</wp:posOffset>
            </wp:positionV>
            <wp:extent cx="3663315" cy="2362200"/>
            <wp:effectExtent l="0" t="0" r="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31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29FB" w:rsidRPr="00602BE8">
        <w:rPr>
          <w:rFonts w:hint="eastAsia"/>
        </w:rPr>
        <w:t>此弹窗</w:t>
      </w:r>
      <w:r w:rsidR="00C929FB" w:rsidRPr="00602BE8">
        <w:t>的作用，一是告知运营人员</w:t>
      </w:r>
      <w:r w:rsidR="00C929FB" w:rsidRPr="00602BE8">
        <w:rPr>
          <w:rFonts w:hint="eastAsia"/>
        </w:rPr>
        <w:t>查看</w:t>
      </w:r>
      <w:r w:rsidR="00C929FB" w:rsidRPr="00602BE8">
        <w:t>联票的路径，二是</w:t>
      </w:r>
      <w:r w:rsidR="009001A3">
        <w:rPr>
          <w:rFonts w:hint="eastAsia"/>
        </w:rPr>
        <w:t>让</w:t>
      </w:r>
      <w:r w:rsidR="009001A3">
        <w:t>运营人员确认票型是否一致</w:t>
      </w:r>
      <w:r w:rsidR="00C929FB" w:rsidRPr="00602BE8">
        <w:rPr>
          <w:rFonts w:hint="eastAsia"/>
        </w:rPr>
        <w:t>，</w:t>
      </w:r>
      <w:r w:rsidR="00C929FB" w:rsidRPr="00602BE8">
        <w:t>可返回上</w:t>
      </w:r>
      <w:r w:rsidR="00C929FB" w:rsidRPr="007545C3">
        <w:rPr>
          <w:color w:val="000000" w:themeColor="text1"/>
        </w:rPr>
        <w:t>一步</w:t>
      </w:r>
      <w:r w:rsidR="00C52396" w:rsidRPr="007545C3">
        <w:rPr>
          <w:rFonts w:hint="eastAsia"/>
          <w:color w:val="000000" w:themeColor="text1"/>
        </w:rPr>
        <w:t>查看</w:t>
      </w:r>
      <w:r w:rsidR="00C52396" w:rsidRPr="007545C3">
        <w:rPr>
          <w:color w:val="000000" w:themeColor="text1"/>
        </w:rPr>
        <w:t>、</w:t>
      </w:r>
      <w:r w:rsidR="00C929FB" w:rsidRPr="007545C3">
        <w:rPr>
          <w:rFonts w:hint="eastAsia"/>
          <w:color w:val="000000" w:themeColor="text1"/>
        </w:rPr>
        <w:t>修改</w:t>
      </w:r>
      <w:r w:rsidR="00D16C73" w:rsidRPr="007545C3">
        <w:rPr>
          <w:rFonts w:hint="eastAsia"/>
          <w:color w:val="000000" w:themeColor="text1"/>
        </w:rPr>
        <w:t>联票名称</w:t>
      </w:r>
      <w:r w:rsidR="00C929FB" w:rsidRPr="007545C3">
        <w:rPr>
          <w:color w:val="000000" w:themeColor="text1"/>
        </w:rPr>
        <w:t>并</w:t>
      </w:r>
      <w:r w:rsidR="00382AAE" w:rsidRPr="007545C3">
        <w:rPr>
          <w:rFonts w:hint="eastAsia"/>
          <w:color w:val="000000" w:themeColor="text1"/>
        </w:rPr>
        <w:t>重新</w:t>
      </w:r>
      <w:r w:rsidR="00C929FB" w:rsidRPr="007545C3">
        <w:rPr>
          <w:color w:val="000000" w:themeColor="text1"/>
        </w:rPr>
        <w:t>确认；</w:t>
      </w:r>
      <w:r w:rsidR="00D16C73" w:rsidRPr="007545C3">
        <w:rPr>
          <w:rFonts w:hint="eastAsia"/>
          <w:color w:val="000000" w:themeColor="text1"/>
        </w:rPr>
        <w:t>此弹窗点击【</w:t>
      </w:r>
      <w:r w:rsidR="00D16C73" w:rsidRPr="007545C3">
        <w:rPr>
          <w:color w:val="000000" w:themeColor="text1"/>
        </w:rPr>
        <w:t>确定</w:t>
      </w:r>
      <w:r w:rsidR="00D16C73" w:rsidRPr="007545C3">
        <w:rPr>
          <w:rFonts w:hint="eastAsia"/>
          <w:color w:val="000000" w:themeColor="text1"/>
        </w:rPr>
        <w:t>】</w:t>
      </w:r>
      <w:r w:rsidR="00D16C73" w:rsidRPr="007545C3">
        <w:rPr>
          <w:color w:val="000000" w:themeColor="text1"/>
        </w:rPr>
        <w:t>后联票创建成功。</w:t>
      </w:r>
    </w:p>
    <w:p w14:paraId="334DB166" w14:textId="23F3396E" w:rsidR="00B230AD" w:rsidRPr="00602BE8" w:rsidRDefault="00B230AD" w:rsidP="00382AAE">
      <w:pPr>
        <w:ind w:firstLineChars="100" w:firstLine="210"/>
        <w:rPr>
          <w:i/>
        </w:rPr>
      </w:pPr>
      <w:r w:rsidRPr="00602BE8">
        <w:rPr>
          <w:rFonts w:hint="eastAsia"/>
          <w:i/>
        </w:rPr>
        <w:t>（注）：</w:t>
      </w:r>
      <w:r w:rsidRPr="00602BE8">
        <w:rPr>
          <w:i/>
        </w:rPr>
        <w:t>若</w:t>
      </w:r>
      <w:r w:rsidR="00D16C73">
        <w:rPr>
          <w:rFonts w:hint="eastAsia"/>
          <w:i/>
        </w:rPr>
        <w:t>由于</w:t>
      </w:r>
      <w:r w:rsidR="00D16C73">
        <w:rPr>
          <w:i/>
        </w:rPr>
        <w:t>网络</w:t>
      </w:r>
      <w:r w:rsidR="00D16C73">
        <w:rPr>
          <w:rFonts w:hint="eastAsia"/>
          <w:i/>
        </w:rPr>
        <w:t>等</w:t>
      </w:r>
      <w:r w:rsidR="00D16C73">
        <w:rPr>
          <w:i/>
        </w:rPr>
        <w:t>原因造成</w:t>
      </w:r>
      <w:r w:rsidRPr="00602BE8">
        <w:rPr>
          <w:i/>
        </w:rPr>
        <w:t>联票</w:t>
      </w:r>
      <w:r w:rsidR="00D16C73" w:rsidRPr="00602BE8">
        <w:rPr>
          <w:i/>
        </w:rPr>
        <w:t>生成</w:t>
      </w:r>
      <w:r w:rsidRPr="00602BE8">
        <w:rPr>
          <w:i/>
        </w:rPr>
        <w:t>失败，则提示</w:t>
      </w:r>
      <w:r w:rsidRPr="00602BE8">
        <w:rPr>
          <w:i/>
        </w:rPr>
        <w:t>“</w:t>
      </w:r>
      <w:r w:rsidRPr="00602BE8">
        <w:rPr>
          <w:rFonts w:hint="eastAsia"/>
          <w:i/>
        </w:rPr>
        <w:t>生成</w:t>
      </w:r>
      <w:r w:rsidRPr="00602BE8">
        <w:rPr>
          <w:i/>
        </w:rPr>
        <w:t>联票失败，请重新创建</w:t>
      </w:r>
      <w:r w:rsidRPr="00602BE8">
        <w:rPr>
          <w:i/>
        </w:rPr>
        <w:t>”</w:t>
      </w:r>
      <w:r w:rsidRPr="00602BE8">
        <w:rPr>
          <w:rFonts w:hint="eastAsia"/>
          <w:i/>
        </w:rPr>
        <w:t>。</w:t>
      </w:r>
    </w:p>
    <w:p w14:paraId="469B5F56" w14:textId="77777777" w:rsidR="00C929FB" w:rsidRPr="00602BE8" w:rsidRDefault="00C929FB" w:rsidP="00131F12">
      <w:pPr>
        <w:pStyle w:val="aff3"/>
        <w:numPr>
          <w:ilvl w:val="0"/>
          <w:numId w:val="15"/>
        </w:numPr>
        <w:ind w:firstLineChars="0"/>
      </w:pPr>
      <w:r w:rsidRPr="00602BE8">
        <w:rPr>
          <w:rFonts w:hint="eastAsia"/>
        </w:rPr>
        <w:t>点击【取消</w:t>
      </w:r>
      <w:r w:rsidRPr="00602BE8">
        <w:t>】</w:t>
      </w:r>
      <w:r w:rsidRPr="00602BE8">
        <w:rPr>
          <w:rFonts w:hint="eastAsia"/>
        </w:rPr>
        <w:t>时</w:t>
      </w:r>
      <w:r w:rsidRPr="00602BE8">
        <w:t>，弹窗关闭，留在当前页。</w:t>
      </w:r>
    </w:p>
    <w:p w14:paraId="51A53272" w14:textId="77777777" w:rsidR="00C929FB" w:rsidRPr="00602BE8" w:rsidRDefault="00C929FB" w:rsidP="00131F12">
      <w:pPr>
        <w:pStyle w:val="aff3"/>
        <w:numPr>
          <w:ilvl w:val="0"/>
          <w:numId w:val="15"/>
        </w:numPr>
        <w:ind w:firstLineChars="0"/>
      </w:pPr>
      <w:r w:rsidRPr="00602BE8">
        <w:rPr>
          <w:rFonts w:hint="eastAsia"/>
        </w:rPr>
        <w:t>创建成功</w:t>
      </w:r>
      <w:r w:rsidRPr="00602BE8">
        <w:t>后，该联票</w:t>
      </w:r>
      <w:r w:rsidRPr="00602BE8">
        <w:rPr>
          <w:rFonts w:hint="eastAsia"/>
        </w:rPr>
        <w:t>将</w:t>
      </w:r>
      <w:r w:rsidRPr="00602BE8">
        <w:t>出现在产品管理</w:t>
      </w:r>
      <w:r w:rsidRPr="00602BE8">
        <w:rPr>
          <w:rFonts w:hint="eastAsia"/>
        </w:rPr>
        <w:t xml:space="preserve"> -&gt;</w:t>
      </w:r>
      <w:r w:rsidRPr="00602BE8">
        <w:rPr>
          <w:rFonts w:hint="eastAsia"/>
        </w:rPr>
        <w:t>联票</w:t>
      </w:r>
      <w:r w:rsidRPr="00602BE8">
        <w:rPr>
          <w:rFonts w:hint="eastAsia"/>
        </w:rPr>
        <w:t>TAB</w:t>
      </w:r>
      <w:r w:rsidRPr="00602BE8">
        <w:rPr>
          <w:rFonts w:hint="eastAsia"/>
        </w:rPr>
        <w:t>列表</w:t>
      </w:r>
      <w:r w:rsidRPr="00602BE8">
        <w:t>中，</w:t>
      </w:r>
      <w:r w:rsidRPr="00602BE8">
        <w:rPr>
          <w:rFonts w:hint="eastAsia"/>
        </w:rPr>
        <w:t>且</w:t>
      </w:r>
      <w:r w:rsidR="00B230AD" w:rsidRPr="00602BE8">
        <w:rPr>
          <w:rFonts w:hint="eastAsia"/>
        </w:rPr>
        <w:t>自动</w:t>
      </w:r>
      <w:r w:rsidR="00B230AD" w:rsidRPr="00602BE8">
        <w:t>跳转回产品组合</w:t>
      </w:r>
      <w:r w:rsidR="00B230AD" w:rsidRPr="00602BE8">
        <w:rPr>
          <w:rFonts w:hint="eastAsia"/>
        </w:rPr>
        <w:t xml:space="preserve"> -&gt;</w:t>
      </w:r>
      <w:r w:rsidR="00B230AD" w:rsidRPr="00602BE8">
        <w:rPr>
          <w:rFonts w:hint="eastAsia"/>
        </w:rPr>
        <w:t>子票</w:t>
      </w:r>
      <w:r w:rsidR="00B230AD" w:rsidRPr="00602BE8">
        <w:rPr>
          <w:rFonts w:hint="eastAsia"/>
        </w:rPr>
        <w:t>TAB</w:t>
      </w:r>
      <w:r w:rsidR="00B230AD" w:rsidRPr="00602BE8">
        <w:rPr>
          <w:rFonts w:hint="eastAsia"/>
        </w:rPr>
        <w:t>页</w:t>
      </w:r>
      <w:r w:rsidR="00B230AD" w:rsidRPr="00602BE8">
        <w:t>，</w:t>
      </w:r>
      <w:r w:rsidR="00B230AD" w:rsidRPr="00602BE8">
        <w:rPr>
          <w:rFonts w:hint="eastAsia"/>
        </w:rPr>
        <w:t>组合</w:t>
      </w:r>
      <w:r w:rsidR="00B230AD" w:rsidRPr="00602BE8">
        <w:t>过的子票的状态</w:t>
      </w:r>
      <w:r w:rsidR="00B230AD" w:rsidRPr="00602BE8">
        <w:rPr>
          <w:rFonts w:hint="eastAsia"/>
        </w:rPr>
        <w:t>切换</w:t>
      </w:r>
      <w:r w:rsidR="00B230AD" w:rsidRPr="00602BE8">
        <w:t>为</w:t>
      </w:r>
      <w:r w:rsidR="00B230AD" w:rsidRPr="00602BE8">
        <w:t>“</w:t>
      </w:r>
      <w:r w:rsidR="00B230AD" w:rsidRPr="00602BE8">
        <w:rPr>
          <w:rFonts w:hint="eastAsia"/>
        </w:rPr>
        <w:t>已被组合</w:t>
      </w:r>
      <w:r w:rsidR="00B230AD" w:rsidRPr="00602BE8">
        <w:t>”</w:t>
      </w:r>
      <w:r w:rsidR="00B230AD" w:rsidRPr="00602BE8">
        <w:rPr>
          <w:rFonts w:hint="eastAsia"/>
        </w:rPr>
        <w:t>，</w:t>
      </w:r>
      <w:r w:rsidR="00B230AD" w:rsidRPr="00602BE8">
        <w:t>操作区域的按钮置灰。</w:t>
      </w:r>
    </w:p>
    <w:p w14:paraId="498D0ED6" w14:textId="77777777" w:rsidR="00C929FB" w:rsidRPr="00602BE8" w:rsidRDefault="00B230AD" w:rsidP="00B230AD">
      <w:pPr>
        <w:pStyle w:val="aff3"/>
        <w:ind w:left="780" w:firstLineChars="0" w:firstLine="0"/>
        <w:rPr>
          <w:i/>
        </w:rPr>
      </w:pPr>
      <w:r w:rsidRPr="00602BE8">
        <w:rPr>
          <w:rFonts w:hint="eastAsia"/>
          <w:i/>
        </w:rPr>
        <w:t>（注</w:t>
      </w:r>
      <w:r w:rsidRPr="00602BE8">
        <w:rPr>
          <w:i/>
        </w:rPr>
        <w:t>）</w:t>
      </w:r>
      <w:r w:rsidRPr="00602BE8">
        <w:rPr>
          <w:rFonts w:hint="eastAsia"/>
          <w:i/>
        </w:rPr>
        <w:t>：</w:t>
      </w:r>
      <w:r w:rsidRPr="00602BE8">
        <w:rPr>
          <w:i/>
        </w:rPr>
        <w:t>其中若有</w:t>
      </w:r>
      <w:r w:rsidRPr="00602BE8">
        <w:rPr>
          <w:rFonts w:hint="eastAsia"/>
          <w:i/>
        </w:rPr>
        <w:t>可联票</w:t>
      </w:r>
      <w:r w:rsidRPr="00602BE8">
        <w:rPr>
          <w:i/>
        </w:rPr>
        <w:t>供应商</w:t>
      </w:r>
      <w:r w:rsidRPr="00602BE8">
        <w:rPr>
          <w:rFonts w:hint="eastAsia"/>
          <w:i/>
        </w:rPr>
        <w:t>为</w:t>
      </w:r>
      <w:r w:rsidRPr="00602BE8">
        <w:rPr>
          <w:i/>
        </w:rPr>
        <w:t>“</w:t>
      </w:r>
      <w:r w:rsidRPr="00602BE8">
        <w:rPr>
          <w:rFonts w:hint="eastAsia"/>
          <w:i/>
        </w:rPr>
        <w:t>任意</w:t>
      </w:r>
      <w:r w:rsidRPr="00602BE8">
        <w:rPr>
          <w:i/>
        </w:rPr>
        <w:t>供应商</w:t>
      </w:r>
      <w:r w:rsidRPr="00602BE8">
        <w:rPr>
          <w:i/>
        </w:rPr>
        <w:t>”</w:t>
      </w:r>
      <w:r w:rsidRPr="00602BE8">
        <w:rPr>
          <w:rFonts w:hint="eastAsia"/>
          <w:i/>
        </w:rPr>
        <w:t>的</w:t>
      </w:r>
      <w:r w:rsidRPr="00602BE8">
        <w:rPr>
          <w:i/>
        </w:rPr>
        <w:t>子票，</w:t>
      </w:r>
      <w:r w:rsidRPr="00602BE8">
        <w:rPr>
          <w:rFonts w:hint="eastAsia"/>
          <w:i/>
        </w:rPr>
        <w:t>该子票</w:t>
      </w:r>
      <w:r w:rsidRPr="00602BE8">
        <w:rPr>
          <w:i/>
        </w:rPr>
        <w:t>状态仍</w:t>
      </w:r>
      <w:r w:rsidRPr="00602BE8">
        <w:rPr>
          <w:rFonts w:hint="eastAsia"/>
          <w:i/>
        </w:rPr>
        <w:t>为</w:t>
      </w:r>
      <w:r w:rsidRPr="00602BE8">
        <w:rPr>
          <w:i/>
        </w:rPr>
        <w:t>可组合</w:t>
      </w:r>
      <w:r w:rsidRPr="00602BE8">
        <w:rPr>
          <w:rFonts w:hint="eastAsia"/>
          <w:i/>
        </w:rPr>
        <w:t>，</w:t>
      </w:r>
      <w:r w:rsidRPr="00602BE8">
        <w:rPr>
          <w:i/>
        </w:rPr>
        <w:t>且操作区域按钮可</w:t>
      </w:r>
      <w:r w:rsidRPr="00602BE8">
        <w:rPr>
          <w:rFonts w:hint="eastAsia"/>
          <w:i/>
        </w:rPr>
        <w:t>点</w:t>
      </w:r>
      <w:r w:rsidRPr="00602BE8">
        <w:rPr>
          <w:i/>
        </w:rPr>
        <w:t>选。</w:t>
      </w:r>
    </w:p>
    <w:p w14:paraId="7D85DF1A" w14:textId="176F526D" w:rsidR="00D23532" w:rsidRPr="00602BE8" w:rsidRDefault="008F7EA7" w:rsidP="00131F12">
      <w:pPr>
        <w:pStyle w:val="aff3"/>
        <w:numPr>
          <w:ilvl w:val="0"/>
          <w:numId w:val="8"/>
        </w:numPr>
        <w:ind w:firstLineChars="0"/>
      </w:pPr>
      <w:r w:rsidRPr="00602BE8">
        <w:rPr>
          <w:rFonts w:hint="eastAsia"/>
        </w:rPr>
        <w:t>点击某</w:t>
      </w:r>
      <w:r w:rsidR="00382AAE">
        <w:rPr>
          <w:rFonts w:hint="eastAsia"/>
        </w:rPr>
        <w:t>已选</w:t>
      </w:r>
      <w:r w:rsidRPr="00602BE8">
        <w:t>子票的组合页面</w:t>
      </w:r>
      <w:r w:rsidRPr="00602BE8">
        <w:rPr>
          <w:rFonts w:hint="eastAsia"/>
        </w:rPr>
        <w:t>中</w:t>
      </w:r>
      <w:r w:rsidRPr="00602BE8">
        <w:t>的</w:t>
      </w:r>
      <w:r w:rsidRPr="00602BE8">
        <w:t>“</w:t>
      </w:r>
      <w:r w:rsidRPr="00602BE8">
        <w:rPr>
          <w:rFonts w:hint="eastAsia"/>
        </w:rPr>
        <w:t>返回</w:t>
      </w:r>
      <w:r w:rsidRPr="00602BE8">
        <w:t>”</w:t>
      </w:r>
      <w:r w:rsidRPr="00602BE8">
        <w:rPr>
          <w:rFonts w:hint="eastAsia"/>
        </w:rPr>
        <w:t>按钮</w:t>
      </w:r>
      <w:r w:rsidRPr="00602BE8">
        <w:t>时，</w:t>
      </w:r>
      <w:r w:rsidRPr="00602BE8">
        <w:rPr>
          <w:rFonts w:hint="eastAsia"/>
        </w:rPr>
        <w:t>重新</w:t>
      </w:r>
      <w:r w:rsidRPr="00602BE8">
        <w:t>回到产品组合</w:t>
      </w:r>
      <w:r w:rsidRPr="00602BE8">
        <w:rPr>
          <w:rFonts w:hint="eastAsia"/>
        </w:rPr>
        <w:t xml:space="preserve"> -&gt;</w:t>
      </w:r>
      <w:r w:rsidRPr="00602BE8">
        <w:rPr>
          <w:rFonts w:hint="eastAsia"/>
        </w:rPr>
        <w:t>子票</w:t>
      </w:r>
      <w:r w:rsidRPr="00602BE8">
        <w:rPr>
          <w:rFonts w:hint="eastAsia"/>
        </w:rPr>
        <w:t>TAB</w:t>
      </w:r>
      <w:r w:rsidRPr="00602BE8">
        <w:rPr>
          <w:rFonts w:hint="eastAsia"/>
        </w:rPr>
        <w:t>页，</w:t>
      </w:r>
      <w:r w:rsidR="00382AAE">
        <w:t>该子票切换为</w:t>
      </w:r>
      <w:r w:rsidR="00382AAE">
        <w:rPr>
          <w:rFonts w:hint="eastAsia"/>
        </w:rPr>
        <w:t>可组合</w:t>
      </w:r>
      <w:r w:rsidRPr="00602BE8">
        <w:t>状态</w:t>
      </w:r>
      <w:r w:rsidR="00382AAE">
        <w:rPr>
          <w:rFonts w:hint="eastAsia"/>
        </w:rPr>
        <w:t>（即</w:t>
      </w:r>
      <w:r w:rsidR="00382AAE">
        <w:t>未选择）</w:t>
      </w:r>
      <w:r w:rsidRPr="00602BE8">
        <w:t>。</w:t>
      </w:r>
    </w:p>
    <w:p w14:paraId="13CCF5B0" w14:textId="77777777" w:rsidR="00832DB9" w:rsidRPr="00602BE8" w:rsidRDefault="007C116D" w:rsidP="00E901E8">
      <w:pPr>
        <w:pStyle w:val="2"/>
        <w:rPr>
          <w:color w:val="auto"/>
        </w:rPr>
      </w:pPr>
      <w:bookmarkStart w:id="36" w:name="_Toc440285223"/>
      <w:bookmarkStart w:id="37" w:name="_Toc451959832"/>
      <w:r w:rsidRPr="00602BE8">
        <w:rPr>
          <w:rFonts w:hint="eastAsia"/>
          <w:color w:val="auto"/>
        </w:rPr>
        <w:t>3</w:t>
      </w:r>
      <w:bookmarkEnd w:id="36"/>
      <w:r w:rsidR="00C37AF0" w:rsidRPr="00602BE8">
        <w:rPr>
          <w:color w:val="auto"/>
        </w:rPr>
        <w:t>联票</w:t>
      </w:r>
      <w:r w:rsidR="00C37AF0" w:rsidRPr="00602BE8">
        <w:rPr>
          <w:rFonts w:hint="eastAsia"/>
          <w:color w:val="auto"/>
        </w:rPr>
        <w:t>管理</w:t>
      </w:r>
      <w:bookmarkEnd w:id="37"/>
    </w:p>
    <w:p w14:paraId="38FA238D" w14:textId="77777777" w:rsidR="00B230AD" w:rsidRPr="00987A15" w:rsidRDefault="00B230AD" w:rsidP="00987A15">
      <w:pPr>
        <w:pStyle w:val="3"/>
      </w:pPr>
      <w:bookmarkStart w:id="38" w:name="_Toc451959833"/>
      <w:r w:rsidRPr="00987A15">
        <w:rPr>
          <w:rFonts w:hint="eastAsia"/>
        </w:rPr>
        <w:t>概述</w:t>
      </w:r>
      <w:bookmarkEnd w:id="38"/>
    </w:p>
    <w:p w14:paraId="03E66405" w14:textId="24B9DB8B" w:rsidR="00D23532" w:rsidRPr="00602BE8" w:rsidRDefault="00B230AD" w:rsidP="00B230AD">
      <w:r w:rsidRPr="00602BE8">
        <w:rPr>
          <w:rFonts w:hint="eastAsia"/>
        </w:rPr>
        <w:t>组合成功</w:t>
      </w:r>
      <w:r w:rsidRPr="00602BE8">
        <w:t>后</w:t>
      </w:r>
      <w:r w:rsidRPr="00602BE8">
        <w:rPr>
          <w:rFonts w:hint="eastAsia"/>
        </w:rPr>
        <w:t>的</w:t>
      </w:r>
      <w:r w:rsidRPr="00602BE8">
        <w:t>联票产品进入产品管理</w:t>
      </w:r>
      <w:r w:rsidRPr="00602BE8">
        <w:rPr>
          <w:rFonts w:hint="eastAsia"/>
        </w:rPr>
        <w:t xml:space="preserve"> -&gt;</w:t>
      </w:r>
      <w:r w:rsidRPr="00602BE8">
        <w:rPr>
          <w:rFonts w:hint="eastAsia"/>
        </w:rPr>
        <w:t>联票</w:t>
      </w:r>
      <w:r w:rsidRPr="00602BE8">
        <w:rPr>
          <w:rFonts w:hint="eastAsia"/>
        </w:rPr>
        <w:t>TAB</w:t>
      </w:r>
      <w:r w:rsidRPr="00602BE8">
        <w:rPr>
          <w:rFonts w:hint="eastAsia"/>
        </w:rPr>
        <w:t>页</w:t>
      </w:r>
      <w:r w:rsidRPr="00602BE8">
        <w:t>的列表中，</w:t>
      </w:r>
      <w:r w:rsidR="00061BD8" w:rsidRPr="00602BE8">
        <w:rPr>
          <w:rFonts w:hint="eastAsia"/>
        </w:rPr>
        <w:t>平台</w:t>
      </w:r>
      <w:r w:rsidR="00061BD8" w:rsidRPr="00602BE8">
        <w:t>可对此列表中的</w:t>
      </w:r>
      <w:r w:rsidR="00061BD8" w:rsidRPr="00602BE8">
        <w:rPr>
          <w:rFonts w:hint="eastAsia"/>
        </w:rPr>
        <w:t>联票</w:t>
      </w:r>
      <w:r w:rsidR="00061BD8" w:rsidRPr="00602BE8">
        <w:t>设置渠道政策</w:t>
      </w:r>
      <w:r w:rsidR="00061BD8" w:rsidRPr="00602BE8">
        <w:rPr>
          <w:rFonts w:hint="eastAsia"/>
        </w:rPr>
        <w:t>。</w:t>
      </w:r>
    </w:p>
    <w:p w14:paraId="3897BAB4" w14:textId="6C779512" w:rsidR="00A915DA" w:rsidRPr="00987A15" w:rsidRDefault="00061BD8" w:rsidP="00C22C4D">
      <w:pPr>
        <w:pStyle w:val="3"/>
      </w:pPr>
      <w:bookmarkStart w:id="39" w:name="_Toc451959834"/>
      <w:r w:rsidRPr="00987A15">
        <w:rPr>
          <w:rFonts w:hint="eastAsia"/>
        </w:rPr>
        <w:t>列表</w:t>
      </w:r>
      <w:r w:rsidR="00987A15">
        <w:rPr>
          <w:rFonts w:hint="eastAsia"/>
        </w:rPr>
        <w:t>显示</w:t>
      </w:r>
      <w:r w:rsidR="00A915DA" w:rsidRPr="00987A15">
        <w:rPr>
          <w:rFonts w:hint="eastAsia"/>
        </w:rPr>
        <w:t>字段</w:t>
      </w:r>
      <w:bookmarkEnd w:id="39"/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843"/>
        <w:gridCol w:w="1988"/>
        <w:gridCol w:w="4361"/>
      </w:tblGrid>
      <w:tr w:rsidR="00204B49" w:rsidRPr="00602BE8" w14:paraId="3518A128" w14:textId="77777777" w:rsidTr="00E43D46">
        <w:tc>
          <w:tcPr>
            <w:tcW w:w="1843" w:type="dxa"/>
            <w:shd w:val="clear" w:color="auto" w:fill="D9D9D9" w:themeFill="background1" w:themeFillShade="D9"/>
          </w:tcPr>
          <w:p w14:paraId="1CE1E822" w14:textId="77777777" w:rsidR="00204B49" w:rsidRPr="00602BE8" w:rsidRDefault="00204B49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1988" w:type="dxa"/>
            <w:shd w:val="clear" w:color="auto" w:fill="D9D9D9" w:themeFill="background1" w:themeFillShade="D9"/>
          </w:tcPr>
          <w:p w14:paraId="21931601" w14:textId="77777777" w:rsidR="00204B49" w:rsidRPr="00602BE8" w:rsidRDefault="00204B49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来源</w:t>
            </w:r>
          </w:p>
        </w:tc>
        <w:tc>
          <w:tcPr>
            <w:tcW w:w="4361" w:type="dxa"/>
            <w:shd w:val="clear" w:color="auto" w:fill="D9D9D9" w:themeFill="background1" w:themeFillShade="D9"/>
          </w:tcPr>
          <w:p w14:paraId="22BFD9F0" w14:textId="77777777" w:rsidR="00204B49" w:rsidRPr="00602BE8" w:rsidRDefault="00204B49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204B49" w:rsidRPr="00602BE8" w14:paraId="5CE5D0B7" w14:textId="77777777" w:rsidTr="00E43D46">
        <w:tc>
          <w:tcPr>
            <w:tcW w:w="1843" w:type="dxa"/>
          </w:tcPr>
          <w:p w14:paraId="3B1A307A" w14:textId="77777777" w:rsidR="00204B49" w:rsidRPr="00602BE8" w:rsidRDefault="00204B49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编号</w:t>
            </w:r>
          </w:p>
        </w:tc>
        <w:tc>
          <w:tcPr>
            <w:tcW w:w="1988" w:type="dxa"/>
          </w:tcPr>
          <w:p w14:paraId="76C2948E" w14:textId="77777777" w:rsidR="00204B49" w:rsidRPr="00602BE8" w:rsidRDefault="00204B49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4361" w:type="dxa"/>
          </w:tcPr>
          <w:p w14:paraId="21C9FC6E" w14:textId="77777777" w:rsidR="00204B49" w:rsidRPr="00602BE8" w:rsidRDefault="00204B49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生成联票时由平台生成</w:t>
            </w:r>
          </w:p>
        </w:tc>
      </w:tr>
      <w:tr w:rsidR="00204B49" w:rsidRPr="00602BE8" w14:paraId="29895F03" w14:textId="77777777" w:rsidTr="00E43D46">
        <w:tc>
          <w:tcPr>
            <w:tcW w:w="1843" w:type="dxa"/>
          </w:tcPr>
          <w:p w14:paraId="4043E0C3" w14:textId="77777777" w:rsidR="00204B49" w:rsidRPr="00602BE8" w:rsidRDefault="00204B49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联票名称</w:t>
            </w:r>
          </w:p>
        </w:tc>
        <w:tc>
          <w:tcPr>
            <w:tcW w:w="1988" w:type="dxa"/>
          </w:tcPr>
          <w:p w14:paraId="07125E74" w14:textId="77777777" w:rsidR="00204B49" w:rsidRPr="00602BE8" w:rsidRDefault="00204B49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4361" w:type="dxa"/>
          </w:tcPr>
          <w:p w14:paraId="66BE31CC" w14:textId="77777777" w:rsidR="00204B49" w:rsidRPr="00602BE8" w:rsidRDefault="00204B49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创建</w:t>
            </w:r>
            <w:r w:rsidRPr="00602BE8">
              <w:rPr>
                <w:szCs w:val="18"/>
              </w:rPr>
              <w:t>联票</w:t>
            </w:r>
            <w:r w:rsidRPr="00602BE8">
              <w:rPr>
                <w:rFonts w:hint="eastAsia"/>
                <w:szCs w:val="18"/>
              </w:rPr>
              <w:t>时</w:t>
            </w:r>
            <w:r w:rsidRPr="00602BE8">
              <w:rPr>
                <w:szCs w:val="18"/>
              </w:rPr>
              <w:t>手动输入</w:t>
            </w:r>
          </w:p>
        </w:tc>
      </w:tr>
      <w:tr w:rsidR="00204B49" w:rsidRPr="00602BE8" w14:paraId="2A4EE671" w14:textId="77777777" w:rsidTr="00E43D46">
        <w:tc>
          <w:tcPr>
            <w:tcW w:w="1843" w:type="dxa"/>
          </w:tcPr>
          <w:p w14:paraId="51A4CB1F" w14:textId="77777777" w:rsidR="00204B49" w:rsidRPr="00602BE8" w:rsidRDefault="00204B49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子票名称</w:t>
            </w:r>
          </w:p>
        </w:tc>
        <w:tc>
          <w:tcPr>
            <w:tcW w:w="1988" w:type="dxa"/>
          </w:tcPr>
          <w:p w14:paraId="3A11575A" w14:textId="77777777" w:rsidR="00204B49" w:rsidRPr="00602BE8" w:rsidRDefault="00204B49" w:rsidP="002E28D7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4361" w:type="dxa"/>
          </w:tcPr>
          <w:p w14:paraId="4650F189" w14:textId="77777777" w:rsidR="00204B49" w:rsidRPr="00602BE8" w:rsidRDefault="00204B49" w:rsidP="002E28D7">
            <w:pPr>
              <w:rPr>
                <w:szCs w:val="18"/>
              </w:rPr>
            </w:pPr>
          </w:p>
        </w:tc>
      </w:tr>
      <w:tr w:rsidR="00204B49" w:rsidRPr="00602BE8" w14:paraId="7629CE7E" w14:textId="77777777" w:rsidTr="00E43D46">
        <w:tc>
          <w:tcPr>
            <w:tcW w:w="1843" w:type="dxa"/>
          </w:tcPr>
          <w:p w14:paraId="725FFB46" w14:textId="77777777" w:rsidR="00204B49" w:rsidRPr="00602BE8" w:rsidRDefault="00204B49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景区公司</w:t>
            </w:r>
          </w:p>
        </w:tc>
        <w:tc>
          <w:tcPr>
            <w:tcW w:w="1988" w:type="dxa"/>
          </w:tcPr>
          <w:p w14:paraId="67379E8B" w14:textId="77777777" w:rsidR="00204B49" w:rsidRPr="00602BE8" w:rsidRDefault="00204B49" w:rsidP="002E28D7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4361" w:type="dxa"/>
          </w:tcPr>
          <w:p w14:paraId="5BCA2CE9" w14:textId="77777777" w:rsidR="00204B49" w:rsidRPr="00602BE8" w:rsidRDefault="00204B49" w:rsidP="002E28D7">
            <w:pPr>
              <w:rPr>
                <w:szCs w:val="18"/>
              </w:rPr>
            </w:pPr>
          </w:p>
        </w:tc>
      </w:tr>
      <w:tr w:rsidR="00204B49" w:rsidRPr="00602BE8" w14:paraId="21A56783" w14:textId="77777777" w:rsidTr="00E43D46">
        <w:tc>
          <w:tcPr>
            <w:tcW w:w="1843" w:type="dxa"/>
          </w:tcPr>
          <w:p w14:paraId="05AB93DE" w14:textId="77777777" w:rsidR="00204B49" w:rsidRPr="00602BE8" w:rsidRDefault="00204B49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lastRenderedPageBreak/>
              <w:t>场次</w:t>
            </w:r>
          </w:p>
        </w:tc>
        <w:tc>
          <w:tcPr>
            <w:tcW w:w="1988" w:type="dxa"/>
          </w:tcPr>
          <w:p w14:paraId="225453D0" w14:textId="77777777" w:rsidR="00204B49" w:rsidRPr="00602BE8" w:rsidRDefault="00204B49" w:rsidP="002E28D7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4361" w:type="dxa"/>
          </w:tcPr>
          <w:p w14:paraId="182013D4" w14:textId="77777777" w:rsidR="00204B49" w:rsidRPr="00602BE8" w:rsidRDefault="00204B49" w:rsidP="002E28D7">
            <w:pPr>
              <w:rPr>
                <w:szCs w:val="18"/>
              </w:rPr>
            </w:pPr>
          </w:p>
        </w:tc>
      </w:tr>
      <w:tr w:rsidR="00204B49" w:rsidRPr="00602BE8" w14:paraId="1DF7DBA5" w14:textId="77777777" w:rsidTr="00E43D46">
        <w:tc>
          <w:tcPr>
            <w:tcW w:w="1843" w:type="dxa"/>
          </w:tcPr>
          <w:p w14:paraId="249CCF1B" w14:textId="77777777" w:rsidR="00204B49" w:rsidRPr="00602BE8" w:rsidRDefault="00204B49" w:rsidP="00061BD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区域</w:t>
            </w:r>
          </w:p>
        </w:tc>
        <w:tc>
          <w:tcPr>
            <w:tcW w:w="1988" w:type="dxa"/>
          </w:tcPr>
          <w:p w14:paraId="2EC20EC2" w14:textId="77777777" w:rsidR="00204B49" w:rsidRPr="00602BE8" w:rsidRDefault="00204B49" w:rsidP="00061BD8">
            <w:r w:rsidRPr="00602BE8">
              <w:rPr>
                <w:rFonts w:hint="eastAsia"/>
                <w:szCs w:val="18"/>
              </w:rPr>
              <w:t>子票</w:t>
            </w:r>
          </w:p>
        </w:tc>
        <w:tc>
          <w:tcPr>
            <w:tcW w:w="4361" w:type="dxa"/>
          </w:tcPr>
          <w:p w14:paraId="65BCFB0C" w14:textId="77777777" w:rsidR="00204B49" w:rsidRPr="00602BE8" w:rsidRDefault="00204B49" w:rsidP="00061BD8">
            <w:pPr>
              <w:rPr>
                <w:szCs w:val="18"/>
              </w:rPr>
            </w:pPr>
          </w:p>
        </w:tc>
      </w:tr>
      <w:tr w:rsidR="00204B49" w:rsidRPr="0073301B" w14:paraId="4A6802EA" w14:textId="77777777" w:rsidTr="00E43D46">
        <w:tc>
          <w:tcPr>
            <w:tcW w:w="1843" w:type="dxa"/>
          </w:tcPr>
          <w:p w14:paraId="71862B83" w14:textId="22706FF1" w:rsidR="00204B49" w:rsidRPr="0073301B" w:rsidRDefault="00204B49" w:rsidP="00061BD8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当日购买时间节点</w:t>
            </w:r>
          </w:p>
        </w:tc>
        <w:tc>
          <w:tcPr>
            <w:tcW w:w="1988" w:type="dxa"/>
          </w:tcPr>
          <w:p w14:paraId="43402F09" w14:textId="77777777" w:rsidR="00204B49" w:rsidRPr="0073301B" w:rsidRDefault="00204B49" w:rsidP="00061BD8">
            <w:r w:rsidRPr="0073301B">
              <w:rPr>
                <w:rFonts w:hint="eastAsia"/>
                <w:szCs w:val="18"/>
              </w:rPr>
              <w:t>子票</w:t>
            </w:r>
          </w:p>
        </w:tc>
        <w:tc>
          <w:tcPr>
            <w:tcW w:w="4361" w:type="dxa"/>
          </w:tcPr>
          <w:p w14:paraId="10593C39" w14:textId="77777777" w:rsidR="00204B49" w:rsidRPr="0073301B" w:rsidRDefault="00204B49" w:rsidP="00061BD8">
            <w:pPr>
              <w:rPr>
                <w:szCs w:val="18"/>
              </w:rPr>
            </w:pPr>
          </w:p>
        </w:tc>
      </w:tr>
      <w:tr w:rsidR="00204B49" w:rsidRPr="0073301B" w14:paraId="135A8CBF" w14:textId="77777777" w:rsidTr="00E43D46">
        <w:tc>
          <w:tcPr>
            <w:tcW w:w="1843" w:type="dxa"/>
          </w:tcPr>
          <w:p w14:paraId="4C6C1F62" w14:textId="270922B4" w:rsidR="00204B49" w:rsidRPr="0073301B" w:rsidRDefault="00204B49" w:rsidP="00061BD8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票型</w:t>
            </w:r>
          </w:p>
        </w:tc>
        <w:tc>
          <w:tcPr>
            <w:tcW w:w="1988" w:type="dxa"/>
          </w:tcPr>
          <w:p w14:paraId="6AFCC2D9" w14:textId="1CF89A40" w:rsidR="00204B49" w:rsidRPr="0073301B" w:rsidRDefault="00204B49" w:rsidP="00061BD8">
            <w:r w:rsidRPr="0073301B">
              <w:rPr>
                <w:rFonts w:hint="eastAsia"/>
                <w:szCs w:val="18"/>
              </w:rPr>
              <w:t>子票</w:t>
            </w:r>
          </w:p>
        </w:tc>
        <w:tc>
          <w:tcPr>
            <w:tcW w:w="4361" w:type="dxa"/>
          </w:tcPr>
          <w:p w14:paraId="7DCBED46" w14:textId="77777777" w:rsidR="00204B49" w:rsidRPr="0073301B" w:rsidRDefault="00204B49" w:rsidP="00061BD8">
            <w:pPr>
              <w:rPr>
                <w:szCs w:val="18"/>
              </w:rPr>
            </w:pPr>
          </w:p>
        </w:tc>
      </w:tr>
      <w:tr w:rsidR="00204B49" w:rsidRPr="00CC0914" w14:paraId="42D3956C" w14:textId="77777777" w:rsidTr="00E43D46">
        <w:tc>
          <w:tcPr>
            <w:tcW w:w="1843" w:type="dxa"/>
          </w:tcPr>
          <w:p w14:paraId="7F0B0514" w14:textId="3FDB6D1D" w:rsidR="00204B49" w:rsidRPr="00CC0914" w:rsidRDefault="00204B49" w:rsidP="00061BD8">
            <w:pPr>
              <w:rPr>
                <w:szCs w:val="18"/>
              </w:rPr>
            </w:pPr>
            <w:r w:rsidRPr="00CC0914">
              <w:rPr>
                <w:rFonts w:hint="eastAsia"/>
                <w:szCs w:val="18"/>
              </w:rPr>
              <w:t>游玩时长</w:t>
            </w:r>
          </w:p>
        </w:tc>
        <w:tc>
          <w:tcPr>
            <w:tcW w:w="1988" w:type="dxa"/>
          </w:tcPr>
          <w:p w14:paraId="64CED03E" w14:textId="4B08AD19" w:rsidR="00204B49" w:rsidRPr="00CC0914" w:rsidRDefault="00204B49" w:rsidP="00061BD8">
            <w:pPr>
              <w:rPr>
                <w:szCs w:val="18"/>
              </w:rPr>
            </w:pPr>
            <w:r w:rsidRPr="00CC0914">
              <w:rPr>
                <w:rFonts w:hint="eastAsia"/>
                <w:szCs w:val="18"/>
              </w:rPr>
              <w:t>子票</w:t>
            </w:r>
          </w:p>
        </w:tc>
        <w:tc>
          <w:tcPr>
            <w:tcW w:w="4361" w:type="dxa"/>
          </w:tcPr>
          <w:p w14:paraId="6D17BDA7" w14:textId="77777777" w:rsidR="00204B49" w:rsidRPr="00CC0914" w:rsidRDefault="00204B49" w:rsidP="00061BD8">
            <w:pPr>
              <w:rPr>
                <w:szCs w:val="18"/>
              </w:rPr>
            </w:pPr>
          </w:p>
        </w:tc>
      </w:tr>
      <w:tr w:rsidR="00204B49" w:rsidRPr="0073301B" w14:paraId="6B16B715" w14:textId="77777777" w:rsidTr="00E43D46">
        <w:tc>
          <w:tcPr>
            <w:tcW w:w="1843" w:type="dxa"/>
          </w:tcPr>
          <w:p w14:paraId="2C28D6E2" w14:textId="04BC5176" w:rsidR="00204B49" w:rsidRPr="0073301B" w:rsidRDefault="00204B49" w:rsidP="00E43D46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产品有效期</w:t>
            </w:r>
          </w:p>
        </w:tc>
        <w:tc>
          <w:tcPr>
            <w:tcW w:w="1988" w:type="dxa"/>
          </w:tcPr>
          <w:p w14:paraId="35C85DF7" w14:textId="4D1EA6FE" w:rsidR="00204B49" w:rsidRPr="0073301B" w:rsidRDefault="00204B49" w:rsidP="00E43D46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联票</w:t>
            </w:r>
          </w:p>
        </w:tc>
        <w:tc>
          <w:tcPr>
            <w:tcW w:w="4361" w:type="dxa"/>
          </w:tcPr>
          <w:p w14:paraId="62C9999B" w14:textId="2DA7E5AA" w:rsidR="00204B49" w:rsidRPr="0073301B" w:rsidRDefault="00204B49" w:rsidP="00204B49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创建</w:t>
            </w:r>
            <w:r w:rsidRPr="0073301B">
              <w:rPr>
                <w:szCs w:val="18"/>
              </w:rPr>
              <w:t>联票时设置</w:t>
            </w:r>
          </w:p>
        </w:tc>
      </w:tr>
      <w:tr w:rsidR="002C0E32" w:rsidRPr="002C0E32" w14:paraId="2E53AC2D" w14:textId="77777777" w:rsidTr="00E43D46">
        <w:tc>
          <w:tcPr>
            <w:tcW w:w="1843" w:type="dxa"/>
          </w:tcPr>
          <w:p w14:paraId="7663E3CB" w14:textId="158D62E3" w:rsidR="00204B49" w:rsidRPr="002C0E32" w:rsidRDefault="00205CAD" w:rsidP="00E43D46">
            <w:pPr>
              <w:rPr>
                <w:szCs w:val="18"/>
              </w:rPr>
            </w:pPr>
            <w:r w:rsidRPr="002C0E32">
              <w:rPr>
                <w:rFonts w:hint="eastAsia"/>
                <w:szCs w:val="18"/>
              </w:rPr>
              <w:t>取票信息及购票限制</w:t>
            </w:r>
          </w:p>
        </w:tc>
        <w:tc>
          <w:tcPr>
            <w:tcW w:w="1988" w:type="dxa"/>
          </w:tcPr>
          <w:p w14:paraId="7126E33F" w14:textId="6AFCEFD8" w:rsidR="00204B49" w:rsidRPr="002C0E32" w:rsidRDefault="00204B49" w:rsidP="00E43D46">
            <w:pPr>
              <w:rPr>
                <w:szCs w:val="18"/>
              </w:rPr>
            </w:pPr>
            <w:r w:rsidRPr="002C0E32">
              <w:rPr>
                <w:rFonts w:hint="eastAsia"/>
                <w:szCs w:val="18"/>
              </w:rPr>
              <w:t>联票</w:t>
            </w:r>
          </w:p>
        </w:tc>
        <w:tc>
          <w:tcPr>
            <w:tcW w:w="4361" w:type="dxa"/>
          </w:tcPr>
          <w:p w14:paraId="7BE8D581" w14:textId="57182A8A" w:rsidR="00204B49" w:rsidRPr="002C0E32" w:rsidRDefault="00205CAD" w:rsidP="00E43D46">
            <w:pPr>
              <w:rPr>
                <w:szCs w:val="18"/>
              </w:rPr>
            </w:pPr>
            <w:r w:rsidRPr="002C0E32">
              <w:rPr>
                <w:rFonts w:hint="eastAsia"/>
                <w:szCs w:val="18"/>
              </w:rPr>
              <w:t>点击后进入取票信息及购票限制编辑页面</w:t>
            </w:r>
          </w:p>
        </w:tc>
      </w:tr>
      <w:tr w:rsidR="002C0E32" w:rsidRPr="002C0E32" w14:paraId="478A2D8C" w14:textId="77777777" w:rsidTr="00E43D46">
        <w:tc>
          <w:tcPr>
            <w:tcW w:w="1843" w:type="dxa"/>
          </w:tcPr>
          <w:p w14:paraId="10155286" w14:textId="77D9B3AE" w:rsidR="004E4250" w:rsidRPr="002C0E32" w:rsidRDefault="004E4250" w:rsidP="00E43D46">
            <w:pPr>
              <w:rPr>
                <w:szCs w:val="18"/>
              </w:rPr>
            </w:pPr>
            <w:r w:rsidRPr="002C0E32">
              <w:rPr>
                <w:rFonts w:hint="eastAsia"/>
                <w:szCs w:val="18"/>
              </w:rPr>
              <w:t>短信</w:t>
            </w:r>
            <w:r w:rsidR="00205CAD" w:rsidRPr="002C0E32">
              <w:rPr>
                <w:rFonts w:hint="eastAsia"/>
                <w:szCs w:val="18"/>
              </w:rPr>
              <w:t>模板</w:t>
            </w:r>
          </w:p>
        </w:tc>
        <w:tc>
          <w:tcPr>
            <w:tcW w:w="1988" w:type="dxa"/>
          </w:tcPr>
          <w:p w14:paraId="1D0B9408" w14:textId="648DA408" w:rsidR="004E4250" w:rsidRPr="002C0E32" w:rsidRDefault="004E4250" w:rsidP="00E43D46">
            <w:pPr>
              <w:rPr>
                <w:szCs w:val="18"/>
              </w:rPr>
            </w:pPr>
            <w:r w:rsidRPr="002C0E32">
              <w:rPr>
                <w:rFonts w:hint="eastAsia"/>
                <w:szCs w:val="18"/>
              </w:rPr>
              <w:t>联票</w:t>
            </w:r>
          </w:p>
        </w:tc>
        <w:tc>
          <w:tcPr>
            <w:tcW w:w="4361" w:type="dxa"/>
          </w:tcPr>
          <w:p w14:paraId="603AB6F8" w14:textId="28BE7021" w:rsidR="004E4250" w:rsidRPr="002C0E32" w:rsidRDefault="004E4250" w:rsidP="00E43D46">
            <w:pPr>
              <w:rPr>
                <w:szCs w:val="18"/>
              </w:rPr>
            </w:pPr>
            <w:r w:rsidRPr="002C0E32">
              <w:rPr>
                <w:rFonts w:hint="eastAsia"/>
                <w:szCs w:val="18"/>
              </w:rPr>
              <w:t>点击后进入短信</w:t>
            </w:r>
            <w:r w:rsidR="00205CAD" w:rsidRPr="002C0E32">
              <w:rPr>
                <w:rFonts w:hint="eastAsia"/>
                <w:szCs w:val="18"/>
              </w:rPr>
              <w:t>模板</w:t>
            </w:r>
            <w:r w:rsidRPr="002C0E32">
              <w:rPr>
                <w:rFonts w:hint="eastAsia"/>
                <w:szCs w:val="18"/>
              </w:rPr>
              <w:t>编辑页面</w:t>
            </w:r>
          </w:p>
        </w:tc>
      </w:tr>
      <w:tr w:rsidR="00204B49" w:rsidRPr="0073301B" w14:paraId="04DAB8B4" w14:textId="77777777" w:rsidTr="00E43D46">
        <w:tc>
          <w:tcPr>
            <w:tcW w:w="1843" w:type="dxa"/>
          </w:tcPr>
          <w:p w14:paraId="19BCB260" w14:textId="7E792EBD" w:rsidR="00204B49" w:rsidRPr="0073301B" w:rsidRDefault="00204B49" w:rsidP="00E43D46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门市价</w:t>
            </w:r>
          </w:p>
        </w:tc>
        <w:tc>
          <w:tcPr>
            <w:tcW w:w="1988" w:type="dxa"/>
          </w:tcPr>
          <w:p w14:paraId="7713CBE3" w14:textId="77777777" w:rsidR="00204B49" w:rsidRPr="0073301B" w:rsidRDefault="00204B49" w:rsidP="00E43D46">
            <w:r w:rsidRPr="0073301B">
              <w:rPr>
                <w:rFonts w:hint="eastAsia"/>
                <w:szCs w:val="18"/>
              </w:rPr>
              <w:t>子票</w:t>
            </w:r>
          </w:p>
        </w:tc>
        <w:tc>
          <w:tcPr>
            <w:tcW w:w="4361" w:type="dxa"/>
          </w:tcPr>
          <w:p w14:paraId="4D81BA73" w14:textId="77777777" w:rsidR="00204B49" w:rsidRPr="0073301B" w:rsidRDefault="00204B49" w:rsidP="00E43D46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该联票所有子票门市价之和</w:t>
            </w:r>
          </w:p>
        </w:tc>
      </w:tr>
      <w:tr w:rsidR="00204B49" w:rsidRPr="0073301B" w14:paraId="7558C0F2" w14:textId="77777777" w:rsidTr="00E43D46">
        <w:tc>
          <w:tcPr>
            <w:tcW w:w="1843" w:type="dxa"/>
          </w:tcPr>
          <w:p w14:paraId="6EDA1CFF" w14:textId="77777777" w:rsidR="00204B49" w:rsidRPr="0073301B" w:rsidRDefault="00204B49" w:rsidP="00E43D46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建议零售价</w:t>
            </w:r>
          </w:p>
        </w:tc>
        <w:tc>
          <w:tcPr>
            <w:tcW w:w="1988" w:type="dxa"/>
          </w:tcPr>
          <w:p w14:paraId="40975FEB" w14:textId="39D0C928" w:rsidR="00204B49" w:rsidRPr="0073301B" w:rsidRDefault="00204B49" w:rsidP="00E43D46">
            <w:r w:rsidRPr="0073301B">
              <w:rPr>
                <w:rFonts w:hint="eastAsia"/>
                <w:szCs w:val="18"/>
              </w:rPr>
              <w:t>子票</w:t>
            </w:r>
          </w:p>
        </w:tc>
        <w:tc>
          <w:tcPr>
            <w:tcW w:w="4361" w:type="dxa"/>
          </w:tcPr>
          <w:p w14:paraId="0A4788D3" w14:textId="77777777" w:rsidR="00204B49" w:rsidRPr="0073301B" w:rsidRDefault="00204B49" w:rsidP="00E43D46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该联票所有子票建议零售价之和</w:t>
            </w:r>
          </w:p>
        </w:tc>
      </w:tr>
      <w:tr w:rsidR="00204B49" w:rsidRPr="0073301B" w14:paraId="4C449A3E" w14:textId="77777777" w:rsidTr="00E43D46">
        <w:tc>
          <w:tcPr>
            <w:tcW w:w="1843" w:type="dxa"/>
          </w:tcPr>
          <w:p w14:paraId="308FB1E9" w14:textId="77777777" w:rsidR="00204B49" w:rsidRPr="0073301B" w:rsidRDefault="00204B49" w:rsidP="00E43D46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底价</w:t>
            </w:r>
          </w:p>
        </w:tc>
        <w:tc>
          <w:tcPr>
            <w:tcW w:w="1988" w:type="dxa"/>
          </w:tcPr>
          <w:p w14:paraId="13A90892" w14:textId="77777777" w:rsidR="00204B49" w:rsidRPr="0073301B" w:rsidRDefault="00204B49" w:rsidP="00E43D46">
            <w:r w:rsidRPr="0073301B">
              <w:rPr>
                <w:rFonts w:hint="eastAsia"/>
                <w:szCs w:val="18"/>
              </w:rPr>
              <w:t>子票</w:t>
            </w:r>
          </w:p>
        </w:tc>
        <w:tc>
          <w:tcPr>
            <w:tcW w:w="4361" w:type="dxa"/>
          </w:tcPr>
          <w:p w14:paraId="56BA831C" w14:textId="77777777" w:rsidR="00204B49" w:rsidRPr="0073301B" w:rsidRDefault="00204B49" w:rsidP="00E43D46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该联票所有子票底价之和</w:t>
            </w:r>
          </w:p>
        </w:tc>
      </w:tr>
      <w:tr w:rsidR="00204B49" w:rsidRPr="0073301B" w14:paraId="58EA7EE1" w14:textId="77777777" w:rsidTr="00E43D46">
        <w:tc>
          <w:tcPr>
            <w:tcW w:w="1843" w:type="dxa"/>
          </w:tcPr>
          <w:p w14:paraId="2C205C06" w14:textId="77777777" w:rsidR="00204B49" w:rsidRPr="0073301B" w:rsidRDefault="00204B49" w:rsidP="00E43D46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操作</w:t>
            </w:r>
          </w:p>
        </w:tc>
        <w:tc>
          <w:tcPr>
            <w:tcW w:w="1988" w:type="dxa"/>
          </w:tcPr>
          <w:p w14:paraId="70771AEF" w14:textId="77777777" w:rsidR="00204B49" w:rsidRPr="0073301B" w:rsidRDefault="00204B49" w:rsidP="00E43D46"/>
        </w:tc>
        <w:tc>
          <w:tcPr>
            <w:tcW w:w="4361" w:type="dxa"/>
          </w:tcPr>
          <w:p w14:paraId="24512AFA" w14:textId="77777777" w:rsidR="00204B49" w:rsidRPr="0073301B" w:rsidRDefault="00204B49" w:rsidP="00E43D46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【设置政策</w:t>
            </w:r>
            <w:r w:rsidRPr="0073301B">
              <w:rPr>
                <w:szCs w:val="18"/>
              </w:rPr>
              <w:t>】</w:t>
            </w:r>
            <w:r w:rsidRPr="0073301B">
              <w:rPr>
                <w:rFonts w:hint="eastAsia"/>
                <w:szCs w:val="18"/>
              </w:rPr>
              <w:t>按钮</w:t>
            </w:r>
          </w:p>
        </w:tc>
      </w:tr>
    </w:tbl>
    <w:p w14:paraId="37125136" w14:textId="0E63FD80" w:rsidR="00E41ABB" w:rsidRPr="00602BE8" w:rsidRDefault="00987A15" w:rsidP="00987A15">
      <w:pPr>
        <w:pStyle w:val="3"/>
      </w:pPr>
      <w:bookmarkStart w:id="40" w:name="_Toc451959835"/>
      <w:r w:rsidRPr="00987A15">
        <w:rPr>
          <w:rFonts w:hint="eastAsia"/>
        </w:rPr>
        <w:t>功能及其交互</w:t>
      </w:r>
      <w:bookmarkEnd w:id="40"/>
    </w:p>
    <w:p w14:paraId="60A2D829" w14:textId="2D00C92E" w:rsidR="00622AE8" w:rsidRDefault="00FC5EA4" w:rsidP="00131F12">
      <w:pPr>
        <w:pStyle w:val="aff3"/>
        <w:numPr>
          <w:ilvl w:val="0"/>
          <w:numId w:val="17"/>
        </w:numPr>
        <w:ind w:firstLineChars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7F6435A" wp14:editId="2C7727A5">
            <wp:simplePos x="0" y="0"/>
            <wp:positionH relativeFrom="column">
              <wp:posOffset>-237</wp:posOffset>
            </wp:positionH>
            <wp:positionV relativeFrom="paragraph">
              <wp:posOffset>263610</wp:posOffset>
            </wp:positionV>
            <wp:extent cx="5943600" cy="607695"/>
            <wp:effectExtent l="0" t="0" r="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171F" w:rsidRPr="00602BE8">
        <w:t>点击产品管理</w:t>
      </w:r>
      <w:r w:rsidR="00E4171F" w:rsidRPr="00602BE8">
        <w:rPr>
          <w:rFonts w:hint="eastAsia"/>
        </w:rPr>
        <w:t xml:space="preserve"> </w:t>
      </w:r>
      <w:r w:rsidR="00E4171F" w:rsidRPr="00602BE8">
        <w:t>–</w:t>
      </w:r>
      <w:r w:rsidR="00E4171F" w:rsidRPr="00602BE8">
        <w:rPr>
          <w:rFonts w:hint="eastAsia"/>
        </w:rPr>
        <w:t>&gt;</w:t>
      </w:r>
      <w:r w:rsidR="00E4171F" w:rsidRPr="00602BE8">
        <w:rPr>
          <w:rFonts w:hint="eastAsia"/>
        </w:rPr>
        <w:t>联票</w:t>
      </w:r>
      <w:r w:rsidR="00E4171F" w:rsidRPr="00602BE8">
        <w:rPr>
          <w:rFonts w:hint="eastAsia"/>
        </w:rPr>
        <w:t>TAB</w:t>
      </w:r>
      <w:r w:rsidR="00E4171F" w:rsidRPr="00602BE8">
        <w:rPr>
          <w:rFonts w:hint="eastAsia"/>
        </w:rPr>
        <w:t>，</w:t>
      </w:r>
      <w:r w:rsidR="00E4171F" w:rsidRPr="00602BE8">
        <w:t>进入联票</w:t>
      </w:r>
      <w:r w:rsidR="00E4171F" w:rsidRPr="00602BE8">
        <w:rPr>
          <w:rFonts w:hint="eastAsia"/>
        </w:rPr>
        <w:t>管理</w:t>
      </w:r>
      <w:r w:rsidR="00E4171F" w:rsidRPr="00602BE8">
        <w:t>列表</w:t>
      </w:r>
      <w:r w:rsidR="00E4171F" w:rsidRPr="00602BE8">
        <w:rPr>
          <w:rFonts w:hint="eastAsia"/>
        </w:rPr>
        <w:t>，</w:t>
      </w:r>
      <w:r w:rsidR="00E4171F" w:rsidRPr="00602BE8">
        <w:t>如下图所示：</w:t>
      </w:r>
    </w:p>
    <w:p w14:paraId="74741387" w14:textId="06A23B75" w:rsidR="00622AE8" w:rsidRPr="00602BE8" w:rsidRDefault="0031742D" w:rsidP="00131F12">
      <w:pPr>
        <w:pStyle w:val="aff3"/>
        <w:numPr>
          <w:ilvl w:val="0"/>
          <w:numId w:val="18"/>
        </w:numPr>
        <w:ind w:firstLineChars="0"/>
      </w:pPr>
      <w:r w:rsidRPr="00602BE8">
        <w:rPr>
          <w:rFonts w:hint="eastAsia"/>
        </w:rPr>
        <w:t>该列表</w:t>
      </w:r>
      <w:r w:rsidRPr="00602BE8">
        <w:t>按照联票生成时间倒序排列，时间精确到秒，</w:t>
      </w:r>
      <w:r w:rsidRPr="00602BE8">
        <w:rPr>
          <w:rFonts w:hint="eastAsia"/>
        </w:rPr>
        <w:t>同一时间内</w:t>
      </w:r>
      <w:r w:rsidRPr="00602BE8">
        <w:t>的多个联票随机排列；</w:t>
      </w:r>
    </w:p>
    <w:p w14:paraId="337EF7C6" w14:textId="793F9BBF" w:rsidR="00E4171F" w:rsidRPr="00602BE8" w:rsidRDefault="00E4171F" w:rsidP="00131F12">
      <w:pPr>
        <w:pStyle w:val="aff3"/>
        <w:numPr>
          <w:ilvl w:val="0"/>
          <w:numId w:val="18"/>
        </w:numPr>
        <w:ind w:firstLineChars="0"/>
      </w:pPr>
      <w:r w:rsidRPr="00602BE8">
        <w:rPr>
          <w:rFonts w:hint="eastAsia"/>
        </w:rPr>
        <w:t>同一联票</w:t>
      </w:r>
      <w:r w:rsidRPr="00602BE8">
        <w:t>内的多个子票按照产品编号从小到大排列；</w:t>
      </w:r>
    </w:p>
    <w:p w14:paraId="28F4414C" w14:textId="2D63BC0C" w:rsidR="00E4171F" w:rsidRDefault="00E4171F" w:rsidP="00131F12">
      <w:pPr>
        <w:pStyle w:val="aff3"/>
        <w:numPr>
          <w:ilvl w:val="0"/>
          <w:numId w:val="18"/>
        </w:numPr>
        <w:ind w:firstLineChars="0"/>
      </w:pPr>
      <w:r w:rsidRPr="00602BE8">
        <w:rPr>
          <w:rFonts w:hint="eastAsia"/>
        </w:rPr>
        <w:t>每页</w:t>
      </w:r>
      <w:r w:rsidRPr="00602BE8">
        <w:t>最多显示</w:t>
      </w:r>
      <w:r w:rsidRPr="00602BE8">
        <w:rPr>
          <w:rFonts w:hint="eastAsia"/>
        </w:rPr>
        <w:t>5</w:t>
      </w:r>
      <w:r w:rsidRPr="00602BE8">
        <w:rPr>
          <w:rFonts w:hint="eastAsia"/>
        </w:rPr>
        <w:t>条</w:t>
      </w:r>
      <w:r w:rsidRPr="00602BE8">
        <w:t>联票结果</w:t>
      </w:r>
      <w:r w:rsidRPr="00602BE8">
        <w:rPr>
          <w:rFonts w:hint="eastAsia"/>
        </w:rPr>
        <w:t>，支持</w:t>
      </w:r>
      <w:r w:rsidRPr="00602BE8">
        <w:t>翻页操作，</w:t>
      </w:r>
      <w:r w:rsidR="00117922">
        <w:rPr>
          <w:rFonts w:hint="eastAsia"/>
        </w:rPr>
        <w:t>列表</w:t>
      </w:r>
      <w:r w:rsidRPr="00602BE8">
        <w:t>右下方</w:t>
      </w:r>
      <w:r w:rsidRPr="00602BE8">
        <w:rPr>
          <w:rFonts w:hint="eastAsia"/>
        </w:rPr>
        <w:t>的</w:t>
      </w:r>
      <w:r w:rsidRPr="00602BE8">
        <w:t>左侧</w:t>
      </w:r>
      <w:r w:rsidRPr="00602BE8">
        <w:rPr>
          <w:rFonts w:hint="eastAsia"/>
        </w:rPr>
        <w:t>显示</w:t>
      </w:r>
      <w:r w:rsidRPr="00602BE8">
        <w:t>总项数、总页数、当前页数，右侧显示页码</w:t>
      </w:r>
      <w:r w:rsidR="00117922">
        <w:rPr>
          <w:rFonts w:hint="eastAsia"/>
        </w:rPr>
        <w:t>和翻页</w:t>
      </w:r>
      <w:r w:rsidR="00117922">
        <w:t>按钮</w:t>
      </w:r>
      <w:r w:rsidR="00117922">
        <w:rPr>
          <w:rFonts w:hint="eastAsia"/>
        </w:rPr>
        <w:t>；</w:t>
      </w:r>
    </w:p>
    <w:p w14:paraId="2EA5A3BD" w14:textId="26990AB2" w:rsidR="0031742D" w:rsidRDefault="0031742D" w:rsidP="00131F12">
      <w:pPr>
        <w:pStyle w:val="aff3"/>
        <w:numPr>
          <w:ilvl w:val="0"/>
          <w:numId w:val="18"/>
        </w:numPr>
        <w:ind w:firstLineChars="0"/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当此列表</w:t>
      </w:r>
      <w:r w:rsidRPr="007545C3">
        <w:rPr>
          <w:color w:val="000000" w:themeColor="text1"/>
        </w:rPr>
        <w:t>没有任何联票生成时，默认只显示字段表头，界面中间显示</w:t>
      </w:r>
      <w:r w:rsidRPr="007545C3">
        <w:rPr>
          <w:color w:val="000000" w:themeColor="text1"/>
        </w:rPr>
        <w:t>“</w:t>
      </w:r>
      <w:r w:rsidRPr="007545C3">
        <w:rPr>
          <w:rFonts w:hint="eastAsia"/>
          <w:color w:val="000000" w:themeColor="text1"/>
        </w:rPr>
        <w:t>暂无信息</w:t>
      </w:r>
      <w:r w:rsidRPr="007545C3">
        <w:rPr>
          <w:color w:val="000000" w:themeColor="text1"/>
        </w:rPr>
        <w:t>”</w:t>
      </w:r>
    </w:p>
    <w:p w14:paraId="583C1984" w14:textId="5AB6FCFF" w:rsidR="00F8271E" w:rsidRPr="002C0E32" w:rsidRDefault="00F8271E" w:rsidP="00131F12">
      <w:pPr>
        <w:pStyle w:val="aff3"/>
        <w:numPr>
          <w:ilvl w:val="0"/>
          <w:numId w:val="18"/>
        </w:numPr>
        <w:ind w:firstLineChars="0"/>
      </w:pPr>
      <w:r w:rsidRPr="002C0E32">
        <w:rPr>
          <w:rFonts w:hint="eastAsia"/>
        </w:rPr>
        <w:t>取票信息及购票限制编辑页面要读取创建取票时设置的信息，其输入规范、交互和错误提示与创建联票页面的对应需求一致</w:t>
      </w:r>
    </w:p>
    <w:p w14:paraId="5080C1C3" w14:textId="4B271C33" w:rsidR="00415FDD" w:rsidRPr="002C0E32" w:rsidRDefault="00415FDD" w:rsidP="00131F12">
      <w:pPr>
        <w:pStyle w:val="aff3"/>
        <w:numPr>
          <w:ilvl w:val="0"/>
          <w:numId w:val="18"/>
        </w:numPr>
        <w:ind w:firstLineChars="0"/>
      </w:pPr>
      <w:r w:rsidRPr="002C0E32">
        <w:rPr>
          <w:rFonts w:hint="eastAsia"/>
        </w:rPr>
        <w:t>短信</w:t>
      </w:r>
      <w:r w:rsidR="00F8271E" w:rsidRPr="002C0E32">
        <w:rPr>
          <w:rFonts w:hint="eastAsia"/>
        </w:rPr>
        <w:t>模板</w:t>
      </w:r>
      <w:r w:rsidRPr="002C0E32">
        <w:rPr>
          <w:rFonts w:hint="eastAsia"/>
        </w:rPr>
        <w:t>编辑页面</w:t>
      </w:r>
      <w:r w:rsidR="00F8271E" w:rsidRPr="002C0E32">
        <w:rPr>
          <w:rFonts w:hint="eastAsia"/>
        </w:rPr>
        <w:t>要读取创建取票时设置的信息，其</w:t>
      </w:r>
      <w:r w:rsidRPr="002C0E32">
        <w:rPr>
          <w:rFonts w:hint="eastAsia"/>
        </w:rPr>
        <w:t>输入规范</w:t>
      </w:r>
      <w:r w:rsidR="00A76065" w:rsidRPr="002C0E32">
        <w:rPr>
          <w:rFonts w:hint="eastAsia"/>
        </w:rPr>
        <w:t>、</w:t>
      </w:r>
      <w:r w:rsidRPr="002C0E32">
        <w:rPr>
          <w:rFonts w:hint="eastAsia"/>
        </w:rPr>
        <w:t>交互</w:t>
      </w:r>
      <w:r w:rsidR="00A76065" w:rsidRPr="002C0E32">
        <w:rPr>
          <w:rFonts w:hint="eastAsia"/>
        </w:rPr>
        <w:t>和错误提示</w:t>
      </w:r>
      <w:r w:rsidRPr="002C0E32">
        <w:rPr>
          <w:rFonts w:hint="eastAsia"/>
        </w:rPr>
        <w:t>与创建联票页面的对应需求一致</w:t>
      </w:r>
    </w:p>
    <w:p w14:paraId="3D79B655" w14:textId="406996D0" w:rsidR="00E4171F" w:rsidRDefault="00FD11D0" w:rsidP="00131F12">
      <w:pPr>
        <w:pStyle w:val="aff3"/>
        <w:numPr>
          <w:ilvl w:val="0"/>
          <w:numId w:val="17"/>
        </w:numPr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5794AC60" wp14:editId="17429C6B">
            <wp:simplePos x="0" y="0"/>
            <wp:positionH relativeFrom="column">
              <wp:posOffset>-178</wp:posOffset>
            </wp:positionH>
            <wp:positionV relativeFrom="paragraph">
              <wp:posOffset>313817</wp:posOffset>
            </wp:positionV>
            <wp:extent cx="5943600" cy="416814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171F" w:rsidRPr="00602BE8">
        <w:t>点击某条联票后方的</w:t>
      </w:r>
      <w:r w:rsidR="00E4171F" w:rsidRPr="00602BE8">
        <w:rPr>
          <w:rFonts w:hint="eastAsia"/>
        </w:rPr>
        <w:t>【设置</w:t>
      </w:r>
      <w:r w:rsidR="00E4171F" w:rsidRPr="00602BE8">
        <w:t>政策】</w:t>
      </w:r>
      <w:r w:rsidR="00E4171F" w:rsidRPr="00602BE8">
        <w:rPr>
          <w:rFonts w:hint="eastAsia"/>
        </w:rPr>
        <w:t>按钮</w:t>
      </w:r>
      <w:r w:rsidR="00E4171F" w:rsidRPr="00602BE8">
        <w:t>，跳转到新页面，如下图所示：</w:t>
      </w:r>
    </w:p>
    <w:p w14:paraId="0154BDCA" w14:textId="510C6F7D" w:rsidR="00E4171F" w:rsidRPr="0073301B" w:rsidRDefault="00C37AF0" w:rsidP="002622EC">
      <w:r w:rsidRPr="0073301B">
        <w:rPr>
          <w:rFonts w:hint="eastAsia"/>
        </w:rPr>
        <w:t>该界面</w:t>
      </w:r>
      <w:r w:rsidRPr="0073301B">
        <w:t>主要包括</w:t>
      </w:r>
      <w:r w:rsidR="00BE7272" w:rsidRPr="0073301B">
        <w:rPr>
          <w:rFonts w:hint="eastAsia"/>
        </w:rPr>
        <w:t>三个版块</w:t>
      </w:r>
      <w:r w:rsidRPr="0073301B">
        <w:t>的内容：</w:t>
      </w:r>
      <w:r w:rsidRPr="0073301B">
        <w:rPr>
          <w:rFonts w:hint="eastAsia"/>
        </w:rPr>
        <w:t>设置</w:t>
      </w:r>
      <w:r w:rsidRPr="0073301B">
        <w:t>魔方政策</w:t>
      </w:r>
      <w:r w:rsidRPr="0073301B">
        <w:rPr>
          <w:rFonts w:hint="eastAsia"/>
        </w:rPr>
        <w:t>、</w:t>
      </w:r>
      <w:r w:rsidRPr="0073301B">
        <w:t>设置直签政策</w:t>
      </w:r>
      <w:r w:rsidR="00BE7272" w:rsidRPr="0073301B">
        <w:rPr>
          <w:rFonts w:hint="eastAsia"/>
        </w:rPr>
        <w:t>、</w:t>
      </w:r>
      <w:r w:rsidR="00BE7272" w:rsidRPr="0073301B">
        <w:t>设置直销政策</w:t>
      </w:r>
      <w:r w:rsidRPr="0073301B">
        <w:rPr>
          <w:rFonts w:hint="eastAsia"/>
        </w:rPr>
        <w:t>，具体内容说明详见后文“</w:t>
      </w:r>
      <w:r w:rsidRPr="0073301B">
        <w:rPr>
          <w:rFonts w:hint="eastAsia"/>
        </w:rPr>
        <w:t>4</w:t>
      </w:r>
      <w:r w:rsidRPr="0073301B">
        <w:rPr>
          <w:rFonts w:hint="eastAsia"/>
        </w:rPr>
        <w:t>设置</w:t>
      </w:r>
      <w:r w:rsidRPr="0073301B">
        <w:t>魔方政策</w:t>
      </w:r>
      <w:r w:rsidRPr="0073301B">
        <w:t>”</w:t>
      </w:r>
      <w:r w:rsidRPr="0073301B">
        <w:rPr>
          <w:rFonts w:hint="eastAsia"/>
        </w:rPr>
        <w:t>、“</w:t>
      </w:r>
      <w:r w:rsidRPr="0073301B">
        <w:rPr>
          <w:rFonts w:hint="eastAsia"/>
        </w:rPr>
        <w:t>5</w:t>
      </w:r>
      <w:r w:rsidRPr="0073301B">
        <w:rPr>
          <w:rFonts w:hint="eastAsia"/>
        </w:rPr>
        <w:t>、</w:t>
      </w:r>
      <w:r w:rsidRPr="0073301B">
        <w:t>设置直签政策</w:t>
      </w:r>
      <w:r w:rsidRPr="0073301B">
        <w:t>”</w:t>
      </w:r>
      <w:r w:rsidR="00BE7272" w:rsidRPr="0073301B">
        <w:rPr>
          <w:rFonts w:hint="eastAsia"/>
        </w:rPr>
        <w:t>、</w:t>
      </w:r>
      <w:r w:rsidR="00BE7272" w:rsidRPr="0073301B">
        <w:t>“6</w:t>
      </w:r>
      <w:r w:rsidR="00BE7272" w:rsidRPr="0073301B">
        <w:rPr>
          <w:rFonts w:hint="eastAsia"/>
        </w:rPr>
        <w:t>、</w:t>
      </w:r>
      <w:r w:rsidR="00BE7272" w:rsidRPr="0073301B">
        <w:t>设置直销政策</w:t>
      </w:r>
      <w:r w:rsidR="00BE7272" w:rsidRPr="0073301B">
        <w:t>”</w:t>
      </w:r>
      <w:r w:rsidRPr="0073301B">
        <w:rPr>
          <w:rFonts w:hint="eastAsia"/>
        </w:rPr>
        <w:t>；</w:t>
      </w:r>
    </w:p>
    <w:p w14:paraId="2B0198DE" w14:textId="3DCC4A04" w:rsidR="00C37AF0" w:rsidRPr="0073301B" w:rsidRDefault="00C37AF0" w:rsidP="00131F12">
      <w:pPr>
        <w:pStyle w:val="aff3"/>
        <w:numPr>
          <w:ilvl w:val="0"/>
          <w:numId w:val="19"/>
        </w:numPr>
        <w:ind w:firstLineChars="0"/>
      </w:pPr>
      <w:r w:rsidRPr="0073301B">
        <w:rPr>
          <w:rFonts w:hint="eastAsia"/>
        </w:rPr>
        <w:t>顶部</w:t>
      </w:r>
      <w:r w:rsidRPr="0073301B">
        <w:t>展示该联票的名称，点击【</w:t>
      </w:r>
      <w:r w:rsidRPr="0073301B">
        <w:rPr>
          <w:rFonts w:hint="eastAsia"/>
        </w:rPr>
        <w:t>返回</w:t>
      </w:r>
      <w:r w:rsidRPr="0073301B">
        <w:t>】</w:t>
      </w:r>
      <w:r w:rsidRPr="0073301B">
        <w:rPr>
          <w:rFonts w:hint="eastAsia"/>
        </w:rPr>
        <w:t>按钮</w:t>
      </w:r>
      <w:r w:rsidRPr="0073301B">
        <w:t>可返回到联票的管理列表</w:t>
      </w:r>
      <w:r w:rsidRPr="0073301B">
        <w:rPr>
          <w:rFonts w:hint="eastAsia"/>
        </w:rPr>
        <w:t>页</w:t>
      </w:r>
      <w:r w:rsidRPr="0073301B">
        <w:t>。</w:t>
      </w:r>
    </w:p>
    <w:p w14:paraId="2CBE773B" w14:textId="7D20AC17" w:rsidR="00C37AF0" w:rsidRPr="0073301B" w:rsidRDefault="00C37AF0" w:rsidP="00131F12">
      <w:pPr>
        <w:pStyle w:val="aff3"/>
        <w:numPr>
          <w:ilvl w:val="0"/>
          <w:numId w:val="19"/>
        </w:numPr>
        <w:ind w:firstLineChars="0"/>
      </w:pPr>
      <w:r w:rsidRPr="0073301B">
        <w:rPr>
          <w:rFonts w:hint="eastAsia"/>
        </w:rPr>
        <w:t>魔方</w:t>
      </w:r>
      <w:r w:rsidRPr="0073301B">
        <w:t>政策、直签政策都默认展开</w:t>
      </w:r>
      <w:r w:rsidR="00BE7272" w:rsidRPr="0073301B">
        <w:rPr>
          <w:rFonts w:hint="eastAsia"/>
        </w:rPr>
        <w:t>，</w:t>
      </w:r>
      <w:r w:rsidR="00BE7272" w:rsidRPr="0073301B">
        <w:t>并</w:t>
      </w:r>
      <w:r w:rsidR="00BE7272" w:rsidRPr="0073301B">
        <w:rPr>
          <w:rFonts w:hint="eastAsia"/>
        </w:rPr>
        <w:t>可以</w:t>
      </w:r>
      <w:r w:rsidR="00BE7272" w:rsidRPr="0073301B">
        <w:t>进行收起操作，直销政策</w:t>
      </w:r>
      <w:r w:rsidR="00BE7272" w:rsidRPr="0073301B">
        <w:rPr>
          <w:rFonts w:hint="eastAsia"/>
        </w:rPr>
        <w:t>默认</w:t>
      </w:r>
      <w:r w:rsidR="00BE7272" w:rsidRPr="0073301B">
        <w:t>展开，不可收起</w:t>
      </w:r>
      <w:r w:rsidRPr="0073301B">
        <w:t>，</w:t>
      </w:r>
      <w:r w:rsidRPr="0073301B">
        <w:rPr>
          <w:rFonts w:hint="eastAsia"/>
        </w:rPr>
        <w:t>当</w:t>
      </w:r>
      <w:r w:rsidRPr="0073301B">
        <w:t>魔方政策、直签政策</w:t>
      </w:r>
      <w:r w:rsidR="00BE7272" w:rsidRPr="0073301B">
        <w:rPr>
          <w:rFonts w:hint="eastAsia"/>
        </w:rPr>
        <w:t>、</w:t>
      </w:r>
      <w:r w:rsidR="00BE7272" w:rsidRPr="0073301B">
        <w:t>直销政策</w:t>
      </w:r>
      <w:r w:rsidRPr="0073301B">
        <w:t>内容为空时，默认展示</w:t>
      </w:r>
      <w:r w:rsidR="00BE7272" w:rsidRPr="0073301B">
        <w:rPr>
          <w:rFonts w:hint="eastAsia"/>
        </w:rPr>
        <w:t>列表</w:t>
      </w:r>
      <w:r w:rsidR="00BE7272" w:rsidRPr="0073301B">
        <w:t>字段名称，内容</w:t>
      </w:r>
      <w:r w:rsidR="00BE7272" w:rsidRPr="0073301B">
        <w:rPr>
          <w:rFonts w:hint="eastAsia"/>
        </w:rPr>
        <w:t>显示</w:t>
      </w:r>
      <w:r w:rsidR="00BE7272" w:rsidRPr="0073301B">
        <w:t>“</w:t>
      </w:r>
      <w:r w:rsidR="00BE7272" w:rsidRPr="0073301B">
        <w:rPr>
          <w:rFonts w:hint="eastAsia"/>
        </w:rPr>
        <w:t>暂无信息</w:t>
      </w:r>
      <w:r w:rsidR="00BE7272" w:rsidRPr="0073301B">
        <w:t>”</w:t>
      </w:r>
      <w:r w:rsidRPr="0073301B">
        <w:t>。</w:t>
      </w:r>
    </w:p>
    <w:p w14:paraId="69E0FECC" w14:textId="17713DCD" w:rsidR="003E2FC5" w:rsidRPr="003E2FC5" w:rsidRDefault="003E2FC5" w:rsidP="003E2FC5">
      <w:bookmarkStart w:id="41" w:name="_4_设置魔方政策"/>
      <w:bookmarkEnd w:id="41"/>
    </w:p>
    <w:p w14:paraId="21F0E8D4" w14:textId="3728611C" w:rsidR="003F0CBB" w:rsidRPr="0073301B" w:rsidRDefault="003E2FC5" w:rsidP="00C37AF0">
      <w:pPr>
        <w:pStyle w:val="2"/>
        <w:rPr>
          <w:color w:val="auto"/>
        </w:rPr>
      </w:pPr>
      <w:bookmarkStart w:id="42" w:name="_Toc451959836"/>
      <w:r>
        <w:rPr>
          <w:color w:val="auto"/>
        </w:rPr>
        <w:t>5</w:t>
      </w:r>
      <w:r w:rsidR="00604963" w:rsidRPr="0073301B">
        <w:rPr>
          <w:rFonts w:hint="eastAsia"/>
          <w:color w:val="auto"/>
        </w:rPr>
        <w:t xml:space="preserve"> </w:t>
      </w:r>
      <w:r w:rsidR="00604963" w:rsidRPr="0073301B">
        <w:rPr>
          <w:rFonts w:hint="eastAsia"/>
          <w:color w:val="auto"/>
        </w:rPr>
        <w:t>设置魔方政策</w:t>
      </w:r>
      <w:bookmarkEnd w:id="42"/>
    </w:p>
    <w:p w14:paraId="3220D10D" w14:textId="22051D2C" w:rsidR="00C37AF0" w:rsidRPr="00602BE8" w:rsidRDefault="00C37AF0" w:rsidP="00C37AF0">
      <w:pPr>
        <w:pStyle w:val="3"/>
        <w:rPr>
          <w:color w:val="auto"/>
        </w:rPr>
      </w:pPr>
      <w:bookmarkStart w:id="43" w:name="_Toc451959837"/>
      <w:r w:rsidRPr="00602BE8">
        <w:rPr>
          <w:rFonts w:hint="eastAsia"/>
          <w:color w:val="auto"/>
        </w:rPr>
        <w:t>概述</w:t>
      </w:r>
      <w:bookmarkEnd w:id="43"/>
    </w:p>
    <w:p w14:paraId="3000B6DE" w14:textId="76514671" w:rsidR="00C37AF0" w:rsidRPr="00602BE8" w:rsidRDefault="00C37AF0" w:rsidP="00C37AF0">
      <w:r w:rsidRPr="00602BE8">
        <w:rPr>
          <w:rFonts w:hint="eastAsia"/>
        </w:rPr>
        <w:t>联票在</w:t>
      </w:r>
      <w:r w:rsidRPr="00602BE8">
        <w:t>刚组合完成时，是没有</w:t>
      </w:r>
      <w:r w:rsidRPr="00602BE8">
        <w:rPr>
          <w:rFonts w:hint="eastAsia"/>
        </w:rPr>
        <w:t>设置政策</w:t>
      </w:r>
      <w:r w:rsidRPr="00602BE8">
        <w:t>的，魔方需利用自己的渠道设置魔方自己的政策进行售卖。</w:t>
      </w:r>
    </w:p>
    <w:p w14:paraId="26741FA4" w14:textId="3645433B" w:rsidR="00FE37C3" w:rsidRPr="00602BE8" w:rsidRDefault="00FE37C3" w:rsidP="00C37AF0">
      <w:pPr>
        <w:pStyle w:val="3"/>
        <w:rPr>
          <w:color w:val="auto"/>
        </w:rPr>
      </w:pPr>
      <w:bookmarkStart w:id="44" w:name="_Toc451959838"/>
      <w:r w:rsidRPr="00602BE8">
        <w:rPr>
          <w:rFonts w:hint="eastAsia"/>
          <w:color w:val="auto"/>
        </w:rPr>
        <w:t>状</w:t>
      </w:r>
      <w:r w:rsidRPr="00602BE8">
        <w:rPr>
          <w:rFonts w:ascii="微软雅黑" w:eastAsia="微软雅黑" w:hAnsi="微软雅黑" w:cs="微软雅黑" w:hint="eastAsia"/>
          <w:color w:val="auto"/>
        </w:rPr>
        <w:t>态</w:t>
      </w:r>
      <w:bookmarkEnd w:id="44"/>
    </w:p>
    <w:p w14:paraId="4FEEAADF" w14:textId="37275494" w:rsidR="00873FEA" w:rsidRPr="007545C3" w:rsidRDefault="001F6010" w:rsidP="00873FEA">
      <w:pPr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魔方政策包含启用、禁用</w:t>
      </w:r>
      <w:r w:rsidR="006A553F" w:rsidRPr="007545C3">
        <w:rPr>
          <w:rFonts w:hint="eastAsia"/>
          <w:color w:val="000000" w:themeColor="text1"/>
        </w:rPr>
        <w:t>2</w:t>
      </w:r>
      <w:r w:rsidR="006A553F" w:rsidRPr="007545C3">
        <w:rPr>
          <w:rFonts w:hint="eastAsia"/>
          <w:color w:val="000000" w:themeColor="text1"/>
        </w:rPr>
        <w:t>种</w:t>
      </w:r>
      <w:r w:rsidR="00C37AF0" w:rsidRPr="007545C3">
        <w:rPr>
          <w:color w:val="000000" w:themeColor="text1"/>
        </w:rPr>
        <w:t>状态</w:t>
      </w:r>
      <w:r w:rsidRPr="007545C3">
        <w:rPr>
          <w:rFonts w:hint="eastAsia"/>
          <w:color w:val="000000" w:themeColor="text1"/>
        </w:rPr>
        <w:t>。</w:t>
      </w:r>
    </w:p>
    <w:p w14:paraId="121E141E" w14:textId="77777777" w:rsidR="00475C71" w:rsidRPr="00602BE8" w:rsidRDefault="00475C71" w:rsidP="00475C71">
      <w:pPr>
        <w:pStyle w:val="4"/>
        <w:rPr>
          <w:rFonts w:eastAsia="黑体"/>
          <w:color w:val="auto"/>
        </w:rPr>
      </w:pPr>
      <w:r w:rsidRPr="00602BE8">
        <w:rPr>
          <w:rFonts w:eastAsia="黑体" w:hint="eastAsia"/>
          <w:color w:val="auto"/>
        </w:rPr>
        <w:lastRenderedPageBreak/>
        <w:t>启用</w:t>
      </w:r>
    </w:p>
    <w:p w14:paraId="26F673FA" w14:textId="205AF448" w:rsidR="00475C71" w:rsidRPr="00602BE8" w:rsidRDefault="000C45F6" w:rsidP="00475C71">
      <w:r>
        <w:rPr>
          <w:rFonts w:hint="eastAsia"/>
        </w:rPr>
        <w:t>在</w:t>
      </w:r>
      <w:r>
        <w:t>政策有效期内，</w:t>
      </w:r>
      <w:r w:rsidR="006C4960">
        <w:rPr>
          <w:rFonts w:hint="eastAsia"/>
        </w:rPr>
        <w:t>可</w:t>
      </w:r>
      <w:r w:rsidR="00C37AF0" w:rsidRPr="00602BE8">
        <w:t>人工进行启用操作，</w:t>
      </w:r>
      <w:r w:rsidR="00C37AF0" w:rsidRPr="00602BE8">
        <w:rPr>
          <w:rFonts w:hint="eastAsia"/>
        </w:rPr>
        <w:t>启用状态</w:t>
      </w:r>
      <w:r w:rsidR="00C37AF0" w:rsidRPr="00602BE8">
        <w:t>下的</w:t>
      </w:r>
      <w:r w:rsidR="00C37AF0" w:rsidRPr="00602BE8">
        <w:rPr>
          <w:rFonts w:hint="eastAsia"/>
        </w:rPr>
        <w:t>联票</w:t>
      </w:r>
      <w:r w:rsidR="00924790">
        <w:rPr>
          <w:rFonts w:hint="eastAsia"/>
        </w:rPr>
        <w:t>可</w:t>
      </w:r>
      <w:r w:rsidR="00C37AF0" w:rsidRPr="00602BE8">
        <w:rPr>
          <w:rFonts w:hint="eastAsia"/>
        </w:rPr>
        <w:t>在所关联分销渠道中</w:t>
      </w:r>
      <w:r w:rsidR="00924790">
        <w:rPr>
          <w:rFonts w:hint="eastAsia"/>
        </w:rPr>
        <w:t>按</w:t>
      </w:r>
      <w:r w:rsidR="00C37AF0" w:rsidRPr="00602BE8">
        <w:rPr>
          <w:rFonts w:hint="eastAsia"/>
        </w:rPr>
        <w:t>设置</w:t>
      </w:r>
      <w:r w:rsidR="00924790">
        <w:rPr>
          <w:rFonts w:hint="eastAsia"/>
        </w:rPr>
        <w:t>的</w:t>
      </w:r>
      <w:r w:rsidR="00C37AF0" w:rsidRPr="00602BE8">
        <w:rPr>
          <w:rFonts w:hint="eastAsia"/>
        </w:rPr>
        <w:t>政策进行</w:t>
      </w:r>
      <w:r w:rsidR="00BE06A2" w:rsidRPr="00602BE8">
        <w:rPr>
          <w:rFonts w:hint="eastAsia"/>
        </w:rPr>
        <w:t>售卖。</w:t>
      </w:r>
    </w:p>
    <w:p w14:paraId="57CC16AF" w14:textId="04F642D2" w:rsidR="00475C71" w:rsidRPr="00602BE8" w:rsidRDefault="00475C71" w:rsidP="00475C71">
      <w:pPr>
        <w:pStyle w:val="4"/>
        <w:rPr>
          <w:rFonts w:eastAsia="黑体"/>
          <w:color w:val="auto"/>
        </w:rPr>
      </w:pPr>
      <w:r w:rsidRPr="00602BE8">
        <w:rPr>
          <w:rFonts w:eastAsia="黑体" w:hint="eastAsia"/>
          <w:color w:val="auto"/>
        </w:rPr>
        <w:t>禁用</w:t>
      </w:r>
    </w:p>
    <w:p w14:paraId="2F9DE0C4" w14:textId="741C37B9" w:rsidR="006A553F" w:rsidRDefault="006A553F" w:rsidP="008170C2">
      <w:r>
        <w:rPr>
          <w:noProof/>
        </w:rPr>
        <w:drawing>
          <wp:anchor distT="0" distB="0" distL="114300" distR="114300" simplePos="0" relativeHeight="251665920" behindDoc="0" locked="0" layoutInCell="1" allowOverlap="1" wp14:anchorId="167DF4FD" wp14:editId="71776ABE">
            <wp:simplePos x="0" y="0"/>
            <wp:positionH relativeFrom="column">
              <wp:posOffset>-9525</wp:posOffset>
            </wp:positionH>
            <wp:positionV relativeFrom="paragraph">
              <wp:posOffset>725805</wp:posOffset>
            </wp:positionV>
            <wp:extent cx="4114800" cy="1200150"/>
            <wp:effectExtent l="0" t="0" r="0" b="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4960">
        <w:rPr>
          <w:rFonts w:hint="eastAsia"/>
        </w:rPr>
        <w:t>在</w:t>
      </w:r>
      <w:r w:rsidR="006C4960">
        <w:t>政策有效期内，</w:t>
      </w:r>
      <w:r w:rsidR="00C37AF0" w:rsidRPr="00602BE8">
        <w:rPr>
          <w:rFonts w:hint="eastAsia"/>
        </w:rPr>
        <w:t>联票</w:t>
      </w:r>
      <w:r w:rsidR="00C37AF0" w:rsidRPr="00602BE8">
        <w:t>刚创建</w:t>
      </w:r>
      <w:r w:rsidR="00C37AF0" w:rsidRPr="00602BE8">
        <w:rPr>
          <w:rFonts w:hint="eastAsia"/>
        </w:rPr>
        <w:t>魔方政策</w:t>
      </w:r>
      <w:r w:rsidR="00C37AF0" w:rsidRPr="00602BE8">
        <w:t>后</w:t>
      </w:r>
      <w:r w:rsidR="00C37AF0" w:rsidRPr="00602BE8">
        <w:rPr>
          <w:rFonts w:hint="eastAsia"/>
        </w:rPr>
        <w:t>默认</w:t>
      </w:r>
      <w:r w:rsidR="00C37AF0" w:rsidRPr="00602BE8">
        <w:t>为禁用状态，也可在启用后，通过手动</w:t>
      </w:r>
      <w:r w:rsidR="00C37AF0" w:rsidRPr="00602BE8">
        <w:rPr>
          <w:rFonts w:hint="eastAsia"/>
        </w:rPr>
        <w:t>操作</w:t>
      </w:r>
      <w:r w:rsidR="00C37AF0" w:rsidRPr="00602BE8">
        <w:t>禁用</w:t>
      </w:r>
      <w:r w:rsidR="00C37AF0" w:rsidRPr="00602BE8">
        <w:rPr>
          <w:rFonts w:hint="eastAsia"/>
        </w:rPr>
        <w:t>。</w:t>
      </w:r>
      <w:r w:rsidR="00C37AF0" w:rsidRPr="00602BE8">
        <w:t>禁用</w:t>
      </w:r>
      <w:r w:rsidR="00C37AF0" w:rsidRPr="00602BE8">
        <w:rPr>
          <w:rFonts w:hint="eastAsia"/>
        </w:rPr>
        <w:t>状态下</w:t>
      </w:r>
      <w:r w:rsidR="00C37AF0" w:rsidRPr="00602BE8">
        <w:t>，</w:t>
      </w:r>
      <w:r w:rsidR="008170C2" w:rsidRPr="00602BE8">
        <w:rPr>
          <w:rFonts w:hint="eastAsia"/>
        </w:rPr>
        <w:t>该联票立即终止在</w:t>
      </w:r>
      <w:r w:rsidR="00C37AF0" w:rsidRPr="00602BE8">
        <w:rPr>
          <w:rFonts w:hint="eastAsia"/>
        </w:rPr>
        <w:t>所</w:t>
      </w:r>
      <w:r w:rsidR="008170C2" w:rsidRPr="00602BE8">
        <w:rPr>
          <w:rFonts w:hint="eastAsia"/>
        </w:rPr>
        <w:t>关联渠道中进行售卖。</w:t>
      </w:r>
    </w:p>
    <w:p w14:paraId="4D0E84FC" w14:textId="0BA39FE5" w:rsidR="00EF0D3D" w:rsidRPr="00602BE8" w:rsidRDefault="00EF0D3D" w:rsidP="00EF0D3D">
      <w:pPr>
        <w:pStyle w:val="3"/>
        <w:rPr>
          <w:color w:val="auto"/>
        </w:rPr>
      </w:pPr>
      <w:bookmarkStart w:id="45" w:name="_Toc451959839"/>
      <w:r w:rsidRPr="00602BE8">
        <w:rPr>
          <w:rFonts w:hint="eastAsia"/>
          <w:color w:val="auto"/>
        </w:rPr>
        <w:t>状</w:t>
      </w:r>
      <w:r w:rsidRPr="00602BE8">
        <w:rPr>
          <w:rFonts w:ascii="微软雅黑" w:eastAsia="微软雅黑" w:hAnsi="微软雅黑" w:cs="微软雅黑" w:hint="eastAsia"/>
          <w:color w:val="auto"/>
        </w:rPr>
        <w:t>态切换</w:t>
      </w:r>
      <w:bookmarkEnd w:id="45"/>
    </w:p>
    <w:p w14:paraId="4110A744" w14:textId="18604982" w:rsidR="00EF0D3D" w:rsidRDefault="00EF0D3D" w:rsidP="00005A6C">
      <w:pPr>
        <w:pStyle w:val="aff3"/>
        <w:numPr>
          <w:ilvl w:val="0"/>
          <w:numId w:val="39"/>
        </w:numPr>
        <w:ind w:firstLineChars="0"/>
      </w:pPr>
      <w:r w:rsidRPr="00602BE8">
        <w:rPr>
          <w:rFonts w:hint="eastAsia"/>
        </w:rPr>
        <w:t>政策</w:t>
      </w:r>
      <w:r w:rsidRPr="00602BE8">
        <w:t>创建后，默认为禁用状态</w:t>
      </w:r>
      <w:r w:rsidRPr="00602BE8">
        <w:rPr>
          <w:rFonts w:hint="eastAsia"/>
        </w:rPr>
        <w:t>；</w:t>
      </w:r>
    </w:p>
    <w:p w14:paraId="36EDAEE0" w14:textId="1C06E256" w:rsidR="00EF0D3D" w:rsidRDefault="00EF0D3D" w:rsidP="00005A6C">
      <w:pPr>
        <w:pStyle w:val="aff3"/>
        <w:numPr>
          <w:ilvl w:val="0"/>
          <w:numId w:val="39"/>
        </w:numPr>
        <w:ind w:firstLineChars="0"/>
      </w:pPr>
      <w:r w:rsidRPr="00602BE8">
        <w:rPr>
          <w:rFonts w:hint="eastAsia"/>
        </w:rPr>
        <w:t>禁用</w:t>
      </w:r>
      <w:r w:rsidRPr="00602BE8">
        <w:t>状态的</w:t>
      </w:r>
      <w:r w:rsidR="0050615E">
        <w:rPr>
          <w:rFonts w:hint="eastAsia"/>
        </w:rPr>
        <w:t>在</w:t>
      </w:r>
      <w:r w:rsidR="0050615E">
        <w:t>政策有效期内的</w:t>
      </w:r>
      <w:r w:rsidRPr="00602BE8">
        <w:t>政策，</w:t>
      </w:r>
      <w:r w:rsidRPr="00602BE8">
        <w:rPr>
          <w:rFonts w:hint="eastAsia"/>
        </w:rPr>
        <w:t>运营人员</w:t>
      </w:r>
      <w:r w:rsidRPr="00602BE8">
        <w:t>点击启用后，该政策启用（</w:t>
      </w:r>
      <w:r w:rsidRPr="00602BE8">
        <w:rPr>
          <w:rFonts w:hint="eastAsia"/>
        </w:rPr>
        <w:t>即生效</w:t>
      </w:r>
      <w:r w:rsidRPr="00602BE8">
        <w:t>）</w:t>
      </w:r>
      <w:r w:rsidRPr="00602BE8">
        <w:rPr>
          <w:rFonts w:hint="eastAsia"/>
        </w:rPr>
        <w:t>；</w:t>
      </w:r>
    </w:p>
    <w:p w14:paraId="1E916884" w14:textId="0C89229E" w:rsidR="006C4960" w:rsidRDefault="00EF0D3D" w:rsidP="00005A6C">
      <w:pPr>
        <w:pStyle w:val="aff3"/>
        <w:numPr>
          <w:ilvl w:val="0"/>
          <w:numId w:val="39"/>
        </w:numPr>
        <w:ind w:firstLineChars="0"/>
      </w:pPr>
      <w:r w:rsidRPr="00602BE8">
        <w:rPr>
          <w:rFonts w:hint="eastAsia"/>
        </w:rPr>
        <w:t>启用状态</w:t>
      </w:r>
      <w:r w:rsidRPr="00602BE8">
        <w:t>的</w:t>
      </w:r>
      <w:r w:rsidR="0050615E">
        <w:rPr>
          <w:rFonts w:hint="eastAsia"/>
        </w:rPr>
        <w:t>在</w:t>
      </w:r>
      <w:r w:rsidR="0050615E">
        <w:t>政策有效期内的</w:t>
      </w:r>
      <w:r w:rsidRPr="00602BE8">
        <w:t>政策，运营人员点击禁用后，该政策</w:t>
      </w:r>
      <w:r w:rsidRPr="00602BE8">
        <w:rPr>
          <w:rFonts w:hint="eastAsia"/>
        </w:rPr>
        <w:t>禁用</w:t>
      </w:r>
      <w:r w:rsidR="006A553F">
        <w:rPr>
          <w:rFonts w:hint="eastAsia"/>
        </w:rPr>
        <w:t>。</w:t>
      </w:r>
    </w:p>
    <w:p w14:paraId="1EAF7D45" w14:textId="0543228C" w:rsidR="00FE37C3" w:rsidRPr="00602BE8" w:rsidRDefault="00B50AD3" w:rsidP="00C22C4D">
      <w:pPr>
        <w:pStyle w:val="3"/>
        <w:rPr>
          <w:rFonts w:eastAsia="黑体"/>
          <w:color w:val="auto"/>
        </w:rPr>
      </w:pPr>
      <w:bookmarkStart w:id="46" w:name="_Toc451959840"/>
      <w:r w:rsidRPr="00602BE8">
        <w:rPr>
          <w:rFonts w:eastAsia="黑体" w:hint="eastAsia"/>
          <w:color w:val="auto"/>
        </w:rPr>
        <w:t>列表</w:t>
      </w:r>
      <w:r w:rsidR="00C35B7A">
        <w:rPr>
          <w:rFonts w:eastAsia="黑体" w:hint="eastAsia"/>
          <w:color w:val="auto"/>
        </w:rPr>
        <w:t>显示</w:t>
      </w:r>
      <w:r w:rsidR="00FE37C3" w:rsidRPr="00602BE8">
        <w:rPr>
          <w:rFonts w:hint="eastAsia"/>
          <w:color w:val="auto"/>
        </w:rPr>
        <w:t>字段</w:t>
      </w:r>
      <w:bookmarkEnd w:id="46"/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985"/>
        <w:gridCol w:w="709"/>
        <w:gridCol w:w="5981"/>
      </w:tblGrid>
      <w:tr w:rsidR="002B6B23" w:rsidRPr="00602BE8" w14:paraId="04BE54EA" w14:textId="77777777" w:rsidTr="002E28D7">
        <w:tc>
          <w:tcPr>
            <w:tcW w:w="1985" w:type="dxa"/>
            <w:shd w:val="clear" w:color="auto" w:fill="D9D9D9" w:themeFill="background1" w:themeFillShade="D9"/>
          </w:tcPr>
          <w:p w14:paraId="4CABD804" w14:textId="77777777" w:rsidR="002B6B23" w:rsidRPr="00602BE8" w:rsidRDefault="002B6B23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709" w:type="dxa"/>
            <w:shd w:val="clear" w:color="auto" w:fill="D9D9D9" w:themeFill="background1" w:themeFillShade="D9"/>
          </w:tcPr>
          <w:p w14:paraId="778AE512" w14:textId="26C82E21" w:rsidR="002B6B23" w:rsidRPr="00602BE8" w:rsidRDefault="002B6B23" w:rsidP="00ED0EE1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来源</w:t>
            </w:r>
          </w:p>
        </w:tc>
        <w:tc>
          <w:tcPr>
            <w:tcW w:w="5981" w:type="dxa"/>
            <w:shd w:val="clear" w:color="auto" w:fill="D9D9D9" w:themeFill="background1" w:themeFillShade="D9"/>
          </w:tcPr>
          <w:p w14:paraId="2682D8A7" w14:textId="77777777" w:rsidR="002B6B23" w:rsidRPr="00602BE8" w:rsidRDefault="002B6B23" w:rsidP="002E28D7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2B6B23" w:rsidRPr="00602BE8" w14:paraId="49F94587" w14:textId="77777777" w:rsidTr="002E28D7">
        <w:tc>
          <w:tcPr>
            <w:tcW w:w="1985" w:type="dxa"/>
          </w:tcPr>
          <w:p w14:paraId="7C6A2A30" w14:textId="77777777" w:rsidR="002B6B23" w:rsidRPr="00602BE8" w:rsidRDefault="002B6B23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政策名称</w:t>
            </w:r>
          </w:p>
        </w:tc>
        <w:tc>
          <w:tcPr>
            <w:tcW w:w="709" w:type="dxa"/>
          </w:tcPr>
          <w:p w14:paraId="0FE17C69" w14:textId="77777777" w:rsidR="002B6B23" w:rsidRPr="00602BE8" w:rsidRDefault="002B6B23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21C2D1D9" w14:textId="35097F84" w:rsidR="002B6B23" w:rsidRPr="00602BE8" w:rsidRDefault="002B6B23" w:rsidP="000E69DD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该联票魔方政策下具有唯一性</w:t>
            </w:r>
            <w:r>
              <w:rPr>
                <w:rFonts w:hint="eastAsia"/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根据所建政策，政策名称后自动</w:t>
            </w:r>
            <w:r>
              <w:rPr>
                <w:rFonts w:hint="eastAsia"/>
                <w:szCs w:val="18"/>
              </w:rPr>
              <w:t>添加“（散票）”</w:t>
            </w:r>
            <w:r>
              <w:rPr>
                <w:szCs w:val="18"/>
              </w:rPr>
              <w:t>或</w:t>
            </w:r>
            <w:r>
              <w:rPr>
                <w:rFonts w:hint="eastAsia"/>
                <w:szCs w:val="18"/>
              </w:rPr>
              <w:t>“（</w:t>
            </w:r>
            <w:r>
              <w:rPr>
                <w:szCs w:val="18"/>
              </w:rPr>
              <w:t>团票</w:t>
            </w:r>
            <w:r>
              <w:rPr>
                <w:rFonts w:hint="eastAsia"/>
                <w:szCs w:val="18"/>
              </w:rPr>
              <w:t>）”</w:t>
            </w:r>
            <w:r w:rsidRPr="00602BE8">
              <w:rPr>
                <w:rFonts w:hint="eastAsia"/>
                <w:szCs w:val="18"/>
              </w:rPr>
              <w:t xml:space="preserve"> </w:t>
            </w:r>
          </w:p>
        </w:tc>
      </w:tr>
      <w:tr w:rsidR="002B6B23" w:rsidRPr="00602BE8" w14:paraId="45292EBF" w14:textId="77777777" w:rsidTr="002E28D7">
        <w:tc>
          <w:tcPr>
            <w:tcW w:w="1985" w:type="dxa"/>
          </w:tcPr>
          <w:p w14:paraId="763507E2" w14:textId="77777777" w:rsidR="002B6B23" w:rsidRPr="00602BE8" w:rsidRDefault="002B6B23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关联分销渠道</w:t>
            </w:r>
          </w:p>
        </w:tc>
        <w:tc>
          <w:tcPr>
            <w:tcW w:w="709" w:type="dxa"/>
          </w:tcPr>
          <w:p w14:paraId="6B7C6568" w14:textId="77777777" w:rsidR="002B6B23" w:rsidRPr="00602BE8" w:rsidRDefault="002B6B23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1E4B2DCF" w14:textId="77777777" w:rsidR="002B6B23" w:rsidRPr="00602BE8" w:rsidRDefault="002B6B23" w:rsidP="004E6E42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（点击弹出窗口显示出所有渠道）</w:t>
            </w:r>
          </w:p>
        </w:tc>
      </w:tr>
      <w:tr w:rsidR="002B6B23" w:rsidRPr="00602BE8" w14:paraId="38EFC5F1" w14:textId="77777777" w:rsidTr="002E28D7">
        <w:tc>
          <w:tcPr>
            <w:tcW w:w="1985" w:type="dxa"/>
          </w:tcPr>
          <w:p w14:paraId="28EBA449" w14:textId="77777777" w:rsidR="002B6B23" w:rsidRPr="00602BE8" w:rsidRDefault="002B6B23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政策有效期</w:t>
            </w:r>
          </w:p>
        </w:tc>
        <w:tc>
          <w:tcPr>
            <w:tcW w:w="709" w:type="dxa"/>
          </w:tcPr>
          <w:p w14:paraId="730A4AA6" w14:textId="77777777" w:rsidR="002B6B23" w:rsidRPr="00602BE8" w:rsidRDefault="002B6B23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6CDEC31B" w14:textId="77777777" w:rsidR="002B6B23" w:rsidRPr="00602BE8" w:rsidRDefault="002B6B23" w:rsidP="002E28D7">
            <w:pPr>
              <w:rPr>
                <w:szCs w:val="18"/>
              </w:rPr>
            </w:pPr>
          </w:p>
        </w:tc>
      </w:tr>
      <w:tr w:rsidR="00166DA4" w:rsidRPr="00166DA4" w14:paraId="76A7FBF0" w14:textId="77777777" w:rsidTr="002E28D7">
        <w:tc>
          <w:tcPr>
            <w:tcW w:w="1985" w:type="dxa"/>
          </w:tcPr>
          <w:p w14:paraId="680A9601" w14:textId="2A079D35" w:rsidR="002B6B23" w:rsidRPr="00166DA4" w:rsidRDefault="002B6B23" w:rsidP="002E28D7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可检票时长</w:t>
            </w:r>
          </w:p>
        </w:tc>
        <w:tc>
          <w:tcPr>
            <w:tcW w:w="709" w:type="dxa"/>
          </w:tcPr>
          <w:p w14:paraId="7929A46A" w14:textId="771AEE7E" w:rsidR="002B6B23" w:rsidRPr="00166DA4" w:rsidRDefault="002B6B23" w:rsidP="002E28D7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4D95609B" w14:textId="77777777" w:rsidR="002B6B23" w:rsidRPr="00166DA4" w:rsidRDefault="002B6B23" w:rsidP="002E28D7">
            <w:pPr>
              <w:rPr>
                <w:szCs w:val="18"/>
              </w:rPr>
            </w:pPr>
          </w:p>
        </w:tc>
      </w:tr>
      <w:tr w:rsidR="002B6B23" w:rsidRPr="00602BE8" w14:paraId="0F68E651" w14:textId="77777777" w:rsidTr="002E28D7">
        <w:tc>
          <w:tcPr>
            <w:tcW w:w="1985" w:type="dxa"/>
          </w:tcPr>
          <w:p w14:paraId="43CAB3D8" w14:textId="77777777" w:rsidR="002B6B23" w:rsidRPr="00602BE8" w:rsidRDefault="002B6B23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计时方式</w:t>
            </w:r>
          </w:p>
        </w:tc>
        <w:tc>
          <w:tcPr>
            <w:tcW w:w="709" w:type="dxa"/>
          </w:tcPr>
          <w:p w14:paraId="52624C0B" w14:textId="77777777" w:rsidR="002B6B23" w:rsidRPr="00602BE8" w:rsidRDefault="002B6B23" w:rsidP="002E28D7"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200C3563" w14:textId="77777777" w:rsidR="002B6B23" w:rsidRPr="00602BE8" w:rsidRDefault="002B6B23" w:rsidP="002E28D7">
            <w:pPr>
              <w:rPr>
                <w:szCs w:val="18"/>
              </w:rPr>
            </w:pPr>
          </w:p>
        </w:tc>
      </w:tr>
      <w:tr w:rsidR="002B6B23" w:rsidRPr="00602BE8" w14:paraId="147194E4" w14:textId="77777777" w:rsidTr="002E28D7">
        <w:tc>
          <w:tcPr>
            <w:tcW w:w="1985" w:type="dxa"/>
          </w:tcPr>
          <w:p w14:paraId="4A31CBEC" w14:textId="77777777" w:rsidR="002B6B23" w:rsidRPr="00602BE8" w:rsidRDefault="002B6B23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分销政策</w:t>
            </w:r>
          </w:p>
        </w:tc>
        <w:tc>
          <w:tcPr>
            <w:tcW w:w="709" w:type="dxa"/>
          </w:tcPr>
          <w:p w14:paraId="7369033C" w14:textId="77777777" w:rsidR="002B6B23" w:rsidRPr="00602BE8" w:rsidRDefault="002B6B23" w:rsidP="002E28D7"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1EAE0138" w14:textId="77777777" w:rsidR="002B6B23" w:rsidRPr="00602BE8" w:rsidRDefault="002B6B23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查看政策按钮</w:t>
            </w:r>
          </w:p>
        </w:tc>
      </w:tr>
      <w:tr w:rsidR="002B6B23" w:rsidRPr="00602BE8" w14:paraId="5FE32F60" w14:textId="77777777" w:rsidTr="002E28D7">
        <w:tc>
          <w:tcPr>
            <w:tcW w:w="1985" w:type="dxa"/>
          </w:tcPr>
          <w:p w14:paraId="468F58F6" w14:textId="77777777" w:rsidR="002B6B23" w:rsidRPr="00602BE8" w:rsidRDefault="002B6B23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启</w:t>
            </w:r>
            <w:r w:rsidRPr="00602BE8">
              <w:rPr>
                <w:rFonts w:hint="eastAsia"/>
                <w:szCs w:val="18"/>
              </w:rPr>
              <w:t>/</w:t>
            </w:r>
            <w:r w:rsidRPr="00602BE8">
              <w:rPr>
                <w:rFonts w:hint="eastAsia"/>
                <w:szCs w:val="18"/>
              </w:rPr>
              <w:t>禁用</w:t>
            </w:r>
          </w:p>
        </w:tc>
        <w:tc>
          <w:tcPr>
            <w:tcW w:w="709" w:type="dxa"/>
          </w:tcPr>
          <w:p w14:paraId="0454AA7D" w14:textId="77777777" w:rsidR="002B6B23" w:rsidRPr="00602BE8" w:rsidRDefault="002B6B23" w:rsidP="002E28D7"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981" w:type="dxa"/>
          </w:tcPr>
          <w:p w14:paraId="3F1D3E13" w14:textId="77777777" w:rsidR="002B6B23" w:rsidRPr="00602BE8" w:rsidRDefault="002B6B23" w:rsidP="002E28D7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启用、禁用按钮</w:t>
            </w:r>
          </w:p>
        </w:tc>
      </w:tr>
    </w:tbl>
    <w:p w14:paraId="2D074FBC" w14:textId="0B06584C" w:rsidR="007147B1" w:rsidRPr="007545C3" w:rsidRDefault="007147B1" w:rsidP="00924790">
      <w:pPr>
        <w:pStyle w:val="3"/>
      </w:pPr>
      <w:bookmarkStart w:id="47" w:name="_Toc451959841"/>
      <w:r w:rsidRPr="007545C3">
        <w:rPr>
          <w:rFonts w:hint="eastAsia"/>
        </w:rPr>
        <w:t>字段</w:t>
      </w:r>
      <w:r w:rsidRPr="007545C3">
        <w:t>输入规范</w:t>
      </w:r>
      <w:r w:rsidR="002B6B23">
        <w:rPr>
          <w:rFonts w:hint="eastAsia"/>
        </w:rPr>
        <w:t>，</w:t>
      </w:r>
      <w:r w:rsidR="002B6B23">
        <w:t>与</w:t>
      </w:r>
      <w:r w:rsidR="002B6B23">
        <w:rPr>
          <w:rFonts w:hint="eastAsia"/>
        </w:rPr>
        <w:t>创建单票政策一致，</w:t>
      </w:r>
      <w:r w:rsidR="002B6B23">
        <w:t>增加</w:t>
      </w:r>
      <w:r w:rsidR="002B6B23">
        <w:rPr>
          <w:rFonts w:hint="eastAsia"/>
        </w:rPr>
        <w:t>：</w:t>
      </w:r>
      <w:bookmarkEnd w:id="47"/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418"/>
        <w:gridCol w:w="1559"/>
        <w:gridCol w:w="2268"/>
        <w:gridCol w:w="3514"/>
      </w:tblGrid>
      <w:tr w:rsidR="002B6B23" w:rsidRPr="007545C3" w14:paraId="445D03F1" w14:textId="77777777" w:rsidTr="004F0975">
        <w:tc>
          <w:tcPr>
            <w:tcW w:w="1418" w:type="dxa"/>
            <w:shd w:val="clear" w:color="auto" w:fill="D9D9D9" w:themeFill="background1" w:themeFillShade="D9"/>
          </w:tcPr>
          <w:p w14:paraId="50AC1775" w14:textId="77777777" w:rsidR="002B6B23" w:rsidRPr="007545C3" w:rsidRDefault="002B6B23" w:rsidP="00987A15">
            <w:pPr>
              <w:jc w:val="center"/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字段名称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71B054CD" w14:textId="2EA9E6BF" w:rsidR="002B6B23" w:rsidRPr="007545C3" w:rsidRDefault="002B6B23" w:rsidP="00987A15">
            <w:pPr>
              <w:jc w:val="center"/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属性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46C6CC50" w14:textId="7E5DDB3B" w:rsidR="002B6B23" w:rsidRPr="007545C3" w:rsidRDefault="002B6B23" w:rsidP="00987A15">
            <w:pPr>
              <w:jc w:val="center"/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默认</w:t>
            </w:r>
            <w:r w:rsidRPr="007545C3">
              <w:rPr>
                <w:color w:val="000000" w:themeColor="text1"/>
                <w:szCs w:val="18"/>
              </w:rPr>
              <w:t>提示内容</w:t>
            </w:r>
          </w:p>
        </w:tc>
        <w:tc>
          <w:tcPr>
            <w:tcW w:w="3514" w:type="dxa"/>
            <w:shd w:val="clear" w:color="auto" w:fill="D9D9D9" w:themeFill="background1" w:themeFillShade="D9"/>
          </w:tcPr>
          <w:p w14:paraId="06F371AF" w14:textId="6FEF34BB" w:rsidR="002B6B23" w:rsidRPr="007545C3" w:rsidRDefault="002B6B23" w:rsidP="00987A15">
            <w:pPr>
              <w:jc w:val="center"/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输入规范</w:t>
            </w:r>
          </w:p>
        </w:tc>
      </w:tr>
      <w:tr w:rsidR="002B6B23" w:rsidRPr="0073301B" w14:paraId="0CF1CFE2" w14:textId="77777777" w:rsidTr="004F0975">
        <w:tc>
          <w:tcPr>
            <w:tcW w:w="1418" w:type="dxa"/>
          </w:tcPr>
          <w:p w14:paraId="66FACB0A" w14:textId="74BFFA76" w:rsidR="002B6B23" w:rsidRPr="0073301B" w:rsidRDefault="002B6B23" w:rsidP="00987A15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lastRenderedPageBreak/>
              <w:t>政策</w:t>
            </w:r>
            <w:r w:rsidRPr="0073301B">
              <w:rPr>
                <w:szCs w:val="18"/>
              </w:rPr>
              <w:t>有效期</w:t>
            </w:r>
          </w:p>
        </w:tc>
        <w:tc>
          <w:tcPr>
            <w:tcW w:w="1559" w:type="dxa"/>
          </w:tcPr>
          <w:p w14:paraId="3E4C36BE" w14:textId="2E295573" w:rsidR="002B6B23" w:rsidRPr="0073301B" w:rsidRDefault="002B6B23" w:rsidP="007D7147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单选项</w:t>
            </w:r>
          </w:p>
        </w:tc>
        <w:tc>
          <w:tcPr>
            <w:tcW w:w="2268" w:type="dxa"/>
          </w:tcPr>
          <w:p w14:paraId="0CDCF762" w14:textId="694BB27E" w:rsidR="002B6B23" w:rsidRPr="0073301B" w:rsidRDefault="002B6B23" w:rsidP="007D7147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详细时间</w:t>
            </w:r>
          </w:p>
        </w:tc>
        <w:tc>
          <w:tcPr>
            <w:tcW w:w="3514" w:type="dxa"/>
          </w:tcPr>
          <w:p w14:paraId="140B34B5" w14:textId="14E9B85D" w:rsidR="002B6B23" w:rsidRPr="0073301B" w:rsidRDefault="002B6B23" w:rsidP="007D7147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截止</w:t>
            </w:r>
            <w:r w:rsidRPr="0073301B">
              <w:rPr>
                <w:szCs w:val="18"/>
              </w:rPr>
              <w:t>时间不能早于起始时间</w:t>
            </w:r>
          </w:p>
        </w:tc>
      </w:tr>
    </w:tbl>
    <w:p w14:paraId="299D52DD" w14:textId="00BEE7EA" w:rsidR="001815E8" w:rsidRPr="005A15EB" w:rsidRDefault="002B6B23" w:rsidP="00924790">
      <w:pPr>
        <w:pStyle w:val="3"/>
        <w:rPr>
          <w:color w:val="auto"/>
        </w:rPr>
      </w:pPr>
      <w:bookmarkStart w:id="48" w:name="_Toc451959842"/>
      <w:r>
        <w:rPr>
          <w:rFonts w:hint="eastAsia"/>
          <w:color w:val="auto"/>
        </w:rPr>
        <w:t>错误反馈，</w:t>
      </w:r>
      <w:r>
        <w:rPr>
          <w:color w:val="auto"/>
        </w:rPr>
        <w:t>与</w:t>
      </w:r>
      <w:r>
        <w:rPr>
          <w:rFonts w:hint="eastAsia"/>
          <w:color w:val="auto"/>
        </w:rPr>
        <w:t>创建单票政策一致，</w:t>
      </w:r>
      <w:r>
        <w:rPr>
          <w:color w:val="auto"/>
        </w:rPr>
        <w:t>增加</w:t>
      </w:r>
      <w:r>
        <w:rPr>
          <w:rFonts w:hint="eastAsia"/>
          <w:color w:val="auto"/>
        </w:rPr>
        <w:t>：</w:t>
      </w:r>
      <w:bookmarkEnd w:id="48"/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526"/>
        <w:gridCol w:w="1984"/>
        <w:gridCol w:w="1560"/>
        <w:gridCol w:w="4252"/>
      </w:tblGrid>
      <w:tr w:rsidR="00924790" w:rsidRPr="00602BE8" w14:paraId="70B21F7E" w14:textId="77777777" w:rsidTr="005A15EB">
        <w:tc>
          <w:tcPr>
            <w:tcW w:w="1526" w:type="dxa"/>
            <w:shd w:val="clear" w:color="auto" w:fill="D9D9D9" w:themeFill="background1" w:themeFillShade="D9"/>
          </w:tcPr>
          <w:p w14:paraId="1380ABB9" w14:textId="77777777" w:rsidR="001815E8" w:rsidRPr="00602BE8" w:rsidRDefault="001815E8" w:rsidP="00A460B9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4A489DF7" w14:textId="77777777" w:rsidR="001815E8" w:rsidRPr="00602BE8" w:rsidRDefault="001815E8" w:rsidP="00CB3DC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判定条件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5EE0EAB0" w14:textId="77777777" w:rsidR="001815E8" w:rsidRPr="00602BE8" w:rsidRDefault="001815E8" w:rsidP="00CB3DC5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判定</w:t>
            </w:r>
            <w:r w:rsidRPr="00602BE8">
              <w:rPr>
                <w:szCs w:val="18"/>
              </w:rPr>
              <w:t>时间</w:t>
            </w:r>
          </w:p>
        </w:tc>
        <w:tc>
          <w:tcPr>
            <w:tcW w:w="4252" w:type="dxa"/>
            <w:shd w:val="clear" w:color="auto" w:fill="D9D9D9" w:themeFill="background1" w:themeFillShade="D9"/>
          </w:tcPr>
          <w:p w14:paraId="75985998" w14:textId="5C4125F6" w:rsidR="001815E8" w:rsidRPr="00602BE8" w:rsidRDefault="007147B1" w:rsidP="00CB3DC5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错误提示</w:t>
            </w:r>
          </w:p>
        </w:tc>
      </w:tr>
      <w:tr w:rsidR="0063604C" w:rsidRPr="007545C3" w14:paraId="7C2EC03D" w14:textId="77777777" w:rsidTr="005A15EB">
        <w:tc>
          <w:tcPr>
            <w:tcW w:w="1526" w:type="dxa"/>
            <w:vMerge w:val="restart"/>
          </w:tcPr>
          <w:p w14:paraId="78FEB03F" w14:textId="77777777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政策有效期</w:t>
            </w:r>
          </w:p>
        </w:tc>
        <w:tc>
          <w:tcPr>
            <w:tcW w:w="1984" w:type="dxa"/>
          </w:tcPr>
          <w:p w14:paraId="5DBC5686" w14:textId="15646BC4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两个</w:t>
            </w:r>
            <w:r w:rsidRPr="007545C3">
              <w:rPr>
                <w:color w:val="000000" w:themeColor="text1"/>
                <w:szCs w:val="18"/>
              </w:rPr>
              <w:t>日期都</w:t>
            </w:r>
            <w:r w:rsidRPr="007545C3">
              <w:rPr>
                <w:rFonts w:hint="eastAsia"/>
                <w:color w:val="000000" w:themeColor="text1"/>
                <w:szCs w:val="18"/>
              </w:rPr>
              <w:t>为空</w:t>
            </w:r>
          </w:p>
        </w:tc>
        <w:tc>
          <w:tcPr>
            <w:tcW w:w="1560" w:type="dxa"/>
          </w:tcPr>
          <w:p w14:paraId="1D50336A" w14:textId="77777777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点击</w:t>
            </w:r>
            <w:r w:rsidRPr="007545C3">
              <w:rPr>
                <w:color w:val="000000" w:themeColor="text1"/>
                <w:szCs w:val="18"/>
              </w:rPr>
              <w:t>保存</w:t>
            </w:r>
          </w:p>
        </w:tc>
        <w:tc>
          <w:tcPr>
            <w:tcW w:w="4252" w:type="dxa"/>
          </w:tcPr>
          <w:p w14:paraId="28D13018" w14:textId="77777777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请选择</w:t>
            </w:r>
            <w:r w:rsidRPr="007545C3">
              <w:rPr>
                <w:color w:val="000000" w:themeColor="text1"/>
                <w:szCs w:val="18"/>
              </w:rPr>
              <w:t>政策有效期</w:t>
            </w:r>
          </w:p>
        </w:tc>
      </w:tr>
      <w:tr w:rsidR="0063604C" w:rsidRPr="007545C3" w14:paraId="277AFE77" w14:textId="77777777" w:rsidTr="005A15EB">
        <w:tc>
          <w:tcPr>
            <w:tcW w:w="1526" w:type="dxa"/>
            <w:vMerge/>
          </w:tcPr>
          <w:p w14:paraId="052336DE" w14:textId="77777777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</w:p>
        </w:tc>
        <w:tc>
          <w:tcPr>
            <w:tcW w:w="1984" w:type="dxa"/>
          </w:tcPr>
          <w:p w14:paraId="32FC91C8" w14:textId="62C5E88B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起始日期</w:t>
            </w:r>
            <w:r w:rsidRPr="007545C3">
              <w:rPr>
                <w:color w:val="000000" w:themeColor="text1"/>
                <w:szCs w:val="18"/>
              </w:rPr>
              <w:t>为空</w:t>
            </w:r>
          </w:p>
        </w:tc>
        <w:tc>
          <w:tcPr>
            <w:tcW w:w="1560" w:type="dxa"/>
          </w:tcPr>
          <w:p w14:paraId="1E7162CD" w14:textId="3A8CB39E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点击</w:t>
            </w:r>
            <w:r w:rsidRPr="007545C3">
              <w:rPr>
                <w:color w:val="000000" w:themeColor="text1"/>
                <w:szCs w:val="18"/>
              </w:rPr>
              <w:t>保存</w:t>
            </w:r>
          </w:p>
        </w:tc>
        <w:tc>
          <w:tcPr>
            <w:tcW w:w="4252" w:type="dxa"/>
          </w:tcPr>
          <w:p w14:paraId="7EE80E56" w14:textId="50E29C06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请选择政策</w:t>
            </w:r>
            <w:r w:rsidRPr="007545C3">
              <w:rPr>
                <w:color w:val="000000" w:themeColor="text1"/>
                <w:szCs w:val="18"/>
              </w:rPr>
              <w:t>起始日期</w:t>
            </w:r>
          </w:p>
        </w:tc>
      </w:tr>
      <w:tr w:rsidR="0063604C" w:rsidRPr="007545C3" w14:paraId="0868C410" w14:textId="77777777" w:rsidTr="005A15EB">
        <w:tc>
          <w:tcPr>
            <w:tcW w:w="1526" w:type="dxa"/>
            <w:vMerge/>
          </w:tcPr>
          <w:p w14:paraId="2891D4DB" w14:textId="77777777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</w:p>
        </w:tc>
        <w:tc>
          <w:tcPr>
            <w:tcW w:w="1984" w:type="dxa"/>
          </w:tcPr>
          <w:p w14:paraId="7D9F9039" w14:textId="2B6E5B75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结束日期</w:t>
            </w:r>
            <w:r w:rsidRPr="007545C3">
              <w:rPr>
                <w:color w:val="000000" w:themeColor="text1"/>
                <w:szCs w:val="18"/>
              </w:rPr>
              <w:t>为空</w:t>
            </w:r>
          </w:p>
        </w:tc>
        <w:tc>
          <w:tcPr>
            <w:tcW w:w="1560" w:type="dxa"/>
          </w:tcPr>
          <w:p w14:paraId="6D6CE386" w14:textId="6D2869CC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点击</w:t>
            </w:r>
            <w:r w:rsidRPr="007545C3">
              <w:rPr>
                <w:color w:val="000000" w:themeColor="text1"/>
                <w:szCs w:val="18"/>
              </w:rPr>
              <w:t>保存</w:t>
            </w:r>
          </w:p>
        </w:tc>
        <w:tc>
          <w:tcPr>
            <w:tcW w:w="4252" w:type="dxa"/>
          </w:tcPr>
          <w:p w14:paraId="05617F99" w14:textId="5EC473EC" w:rsidR="0063604C" w:rsidRPr="007545C3" w:rsidRDefault="0063604C" w:rsidP="00CB3DC5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请选择</w:t>
            </w:r>
            <w:r w:rsidRPr="007545C3">
              <w:rPr>
                <w:color w:val="000000" w:themeColor="text1"/>
                <w:szCs w:val="18"/>
              </w:rPr>
              <w:t>政策结束日期</w:t>
            </w:r>
          </w:p>
        </w:tc>
      </w:tr>
      <w:tr w:rsidR="0063604C" w:rsidRPr="007545C3" w14:paraId="762666B3" w14:textId="77777777" w:rsidTr="005A15EB">
        <w:tc>
          <w:tcPr>
            <w:tcW w:w="1526" w:type="dxa"/>
            <w:vMerge/>
          </w:tcPr>
          <w:p w14:paraId="2C6F9213" w14:textId="77777777" w:rsidR="0063604C" w:rsidRPr="007545C3" w:rsidRDefault="0063604C" w:rsidP="00C35B7A">
            <w:pPr>
              <w:rPr>
                <w:color w:val="000000" w:themeColor="text1"/>
                <w:szCs w:val="18"/>
              </w:rPr>
            </w:pPr>
          </w:p>
        </w:tc>
        <w:tc>
          <w:tcPr>
            <w:tcW w:w="1984" w:type="dxa"/>
          </w:tcPr>
          <w:p w14:paraId="4F43B519" w14:textId="6293E8A2" w:rsidR="0063604C" w:rsidRPr="007545C3" w:rsidRDefault="0063604C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结束日期小于</w:t>
            </w:r>
            <w:r w:rsidRPr="007545C3">
              <w:rPr>
                <w:color w:val="000000" w:themeColor="text1"/>
                <w:szCs w:val="18"/>
              </w:rPr>
              <w:t>起始日期</w:t>
            </w:r>
          </w:p>
        </w:tc>
        <w:tc>
          <w:tcPr>
            <w:tcW w:w="1560" w:type="dxa"/>
          </w:tcPr>
          <w:p w14:paraId="738763E2" w14:textId="5F5073DA" w:rsidR="0063604C" w:rsidRPr="007545C3" w:rsidRDefault="0063604C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选择好</w:t>
            </w:r>
            <w:r w:rsidRPr="007545C3">
              <w:rPr>
                <w:color w:val="000000" w:themeColor="text1"/>
                <w:szCs w:val="18"/>
              </w:rPr>
              <w:t>结束日期</w:t>
            </w:r>
          </w:p>
        </w:tc>
        <w:tc>
          <w:tcPr>
            <w:tcW w:w="4252" w:type="dxa"/>
          </w:tcPr>
          <w:p w14:paraId="2C0FD335" w14:textId="2C796CB4" w:rsidR="0063604C" w:rsidRPr="007545C3" w:rsidRDefault="0063604C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结束日期</w:t>
            </w:r>
            <w:r w:rsidRPr="007545C3">
              <w:rPr>
                <w:color w:val="000000" w:themeColor="text1"/>
                <w:szCs w:val="18"/>
              </w:rPr>
              <w:t>不能早于</w:t>
            </w:r>
            <w:r w:rsidRPr="007545C3">
              <w:rPr>
                <w:rFonts w:hint="eastAsia"/>
                <w:color w:val="000000" w:themeColor="text1"/>
                <w:szCs w:val="18"/>
              </w:rPr>
              <w:t>起始日期</w:t>
            </w:r>
          </w:p>
        </w:tc>
      </w:tr>
      <w:tr w:rsidR="0063604C" w:rsidRPr="007545C3" w14:paraId="400D9175" w14:textId="77777777" w:rsidTr="005A15EB">
        <w:tc>
          <w:tcPr>
            <w:tcW w:w="1526" w:type="dxa"/>
            <w:vMerge/>
          </w:tcPr>
          <w:p w14:paraId="4F917E38" w14:textId="77777777" w:rsidR="0063604C" w:rsidRPr="007545C3" w:rsidRDefault="0063604C" w:rsidP="00C35B7A">
            <w:pPr>
              <w:rPr>
                <w:color w:val="000000" w:themeColor="text1"/>
                <w:szCs w:val="18"/>
              </w:rPr>
            </w:pPr>
          </w:p>
        </w:tc>
        <w:tc>
          <w:tcPr>
            <w:tcW w:w="1984" w:type="dxa"/>
          </w:tcPr>
          <w:p w14:paraId="1BA40D67" w14:textId="6AB71BCD" w:rsidR="0063604C" w:rsidRPr="007545C3" w:rsidRDefault="0063604C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结束日期</w:t>
            </w:r>
            <w:r w:rsidRPr="007545C3">
              <w:rPr>
                <w:color w:val="000000" w:themeColor="text1"/>
                <w:szCs w:val="18"/>
              </w:rPr>
              <w:t>小于当前日期</w:t>
            </w:r>
          </w:p>
        </w:tc>
        <w:tc>
          <w:tcPr>
            <w:tcW w:w="1560" w:type="dxa"/>
          </w:tcPr>
          <w:p w14:paraId="7FA2E0D6" w14:textId="4D7562DE" w:rsidR="0063604C" w:rsidRPr="007545C3" w:rsidRDefault="0063604C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选择</w:t>
            </w:r>
            <w:r w:rsidRPr="007545C3">
              <w:rPr>
                <w:color w:val="000000" w:themeColor="text1"/>
                <w:szCs w:val="18"/>
              </w:rPr>
              <w:t>好结束日期</w:t>
            </w:r>
          </w:p>
        </w:tc>
        <w:tc>
          <w:tcPr>
            <w:tcW w:w="4252" w:type="dxa"/>
          </w:tcPr>
          <w:p w14:paraId="26986954" w14:textId="320518CC" w:rsidR="0063604C" w:rsidRPr="007545C3" w:rsidRDefault="0063604C" w:rsidP="00C35B7A">
            <w:pPr>
              <w:rPr>
                <w:color w:val="000000" w:themeColor="text1"/>
                <w:szCs w:val="18"/>
              </w:rPr>
            </w:pPr>
            <w:r w:rsidRPr="007545C3">
              <w:rPr>
                <w:rFonts w:hint="eastAsia"/>
                <w:color w:val="000000" w:themeColor="text1"/>
                <w:szCs w:val="18"/>
              </w:rPr>
              <w:t>结束</w:t>
            </w:r>
            <w:r w:rsidRPr="007545C3">
              <w:rPr>
                <w:color w:val="000000" w:themeColor="text1"/>
                <w:szCs w:val="18"/>
              </w:rPr>
              <w:t>日期不能早于当前日期</w:t>
            </w:r>
          </w:p>
        </w:tc>
      </w:tr>
    </w:tbl>
    <w:p w14:paraId="6870BB6C" w14:textId="73EA4A11" w:rsidR="00201095" w:rsidRPr="005A15EB" w:rsidRDefault="00924790" w:rsidP="00924790">
      <w:pPr>
        <w:pStyle w:val="3"/>
        <w:rPr>
          <w:color w:val="auto"/>
        </w:rPr>
      </w:pPr>
      <w:bookmarkStart w:id="49" w:name="_Toc451959843"/>
      <w:r w:rsidRPr="00602BE8">
        <w:rPr>
          <w:rFonts w:hint="eastAsia"/>
          <w:color w:val="auto"/>
        </w:rPr>
        <w:t>功能及其交互</w:t>
      </w:r>
      <w:bookmarkEnd w:id="49"/>
    </w:p>
    <w:p w14:paraId="47D2FBAB" w14:textId="37FDC21E" w:rsidR="00731EEA" w:rsidRPr="00602BE8" w:rsidRDefault="00731EEA" w:rsidP="00EE7CF4">
      <w:pPr>
        <w:pStyle w:val="aff3"/>
        <w:numPr>
          <w:ilvl w:val="0"/>
          <w:numId w:val="20"/>
        </w:numPr>
        <w:ind w:firstLineChars="0"/>
      </w:pPr>
      <w:r w:rsidRPr="00602BE8">
        <w:t>创建散票政策</w:t>
      </w:r>
    </w:p>
    <w:p w14:paraId="3A627C07" w14:textId="165A29C4" w:rsidR="00800F86" w:rsidRDefault="00731EEA" w:rsidP="00005A6C">
      <w:pPr>
        <w:pStyle w:val="aff3"/>
        <w:numPr>
          <w:ilvl w:val="0"/>
          <w:numId w:val="41"/>
        </w:numPr>
        <w:ind w:firstLineChars="0"/>
      </w:pPr>
      <w:r w:rsidRPr="00602BE8">
        <w:rPr>
          <w:rFonts w:hint="eastAsia"/>
        </w:rPr>
        <w:t>点击</w:t>
      </w:r>
      <w:r w:rsidRPr="00602BE8">
        <w:t>创建散票政策，弹窗显示如下：</w:t>
      </w:r>
    </w:p>
    <w:p w14:paraId="051B64C6" w14:textId="174F52B5" w:rsidR="00800F86" w:rsidRDefault="00800F86" w:rsidP="00005A6C">
      <w:pPr>
        <w:pStyle w:val="aff3"/>
        <w:numPr>
          <w:ilvl w:val="0"/>
          <w:numId w:val="40"/>
        </w:numPr>
        <w:ind w:firstLineChars="0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1F6AB76E" wp14:editId="0D46EBDE">
            <wp:simplePos x="0" y="0"/>
            <wp:positionH relativeFrom="column">
              <wp:posOffset>0</wp:posOffset>
            </wp:positionH>
            <wp:positionV relativeFrom="paragraph">
              <wp:posOffset>155575</wp:posOffset>
            </wp:positionV>
            <wp:extent cx="3648075" cy="250507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2BE8">
        <w:rPr>
          <w:rFonts w:hint="eastAsia"/>
        </w:rPr>
        <w:t>弹窗</w:t>
      </w:r>
      <w:r w:rsidRPr="00602BE8">
        <w:t>名称为</w:t>
      </w:r>
      <w:r w:rsidRPr="00602BE8">
        <w:t>“</w:t>
      </w:r>
      <w:r w:rsidRPr="00602BE8">
        <w:rPr>
          <w:rFonts w:hint="eastAsia"/>
        </w:rPr>
        <w:t>创建</w:t>
      </w:r>
      <w:r w:rsidRPr="00602BE8">
        <w:t>魔方</w:t>
      </w:r>
      <w:r w:rsidRPr="00602BE8">
        <w:rPr>
          <w:rFonts w:hint="eastAsia"/>
        </w:rPr>
        <w:t>散票</w:t>
      </w:r>
      <w:r w:rsidRPr="00602BE8">
        <w:t>政策</w:t>
      </w:r>
      <w:r w:rsidRPr="00602BE8">
        <w:t>”</w:t>
      </w:r>
      <w:r w:rsidRPr="00602BE8">
        <w:rPr>
          <w:rFonts w:hint="eastAsia"/>
        </w:rPr>
        <w:t>；</w:t>
      </w:r>
    </w:p>
    <w:p w14:paraId="5D690969" w14:textId="77777777" w:rsidR="009A5819" w:rsidRDefault="009A5819" w:rsidP="002B6B23">
      <w:pPr>
        <w:ind w:left="420"/>
      </w:pPr>
    </w:p>
    <w:p w14:paraId="68CE3C99" w14:textId="31C6A259" w:rsidR="00800F86" w:rsidRDefault="00800F86" w:rsidP="00005A6C">
      <w:pPr>
        <w:pStyle w:val="aff3"/>
        <w:numPr>
          <w:ilvl w:val="0"/>
          <w:numId w:val="41"/>
        </w:numPr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1B1A942A" wp14:editId="74D36C67">
            <wp:simplePos x="0" y="0"/>
            <wp:positionH relativeFrom="column">
              <wp:posOffset>0</wp:posOffset>
            </wp:positionH>
            <wp:positionV relativeFrom="paragraph">
              <wp:posOffset>384175</wp:posOffset>
            </wp:positionV>
            <wp:extent cx="3657600" cy="2514600"/>
            <wp:effectExtent l="0" t="0" r="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点击</w:t>
      </w:r>
      <w:r>
        <w:t>“</w:t>
      </w:r>
      <w:r>
        <w:rPr>
          <w:rFonts w:hint="eastAsia"/>
        </w:rPr>
        <w:t>下一步</w:t>
      </w:r>
      <w:r>
        <w:t>”</w:t>
      </w:r>
      <w:r>
        <w:rPr>
          <w:rFonts w:hint="eastAsia"/>
        </w:rPr>
        <w:t>后，</w:t>
      </w:r>
      <w:r>
        <w:t>进入渠道选择页面</w:t>
      </w:r>
      <w:r>
        <w:rPr>
          <w:rFonts w:hint="eastAsia"/>
        </w:rPr>
        <w:t>，</w:t>
      </w:r>
      <w:r>
        <w:t>如下图：</w:t>
      </w:r>
    </w:p>
    <w:p w14:paraId="07B35403" w14:textId="00B082C1" w:rsidR="009A5819" w:rsidRDefault="009A5819" w:rsidP="00005A6C">
      <w:pPr>
        <w:pStyle w:val="aff3"/>
        <w:numPr>
          <w:ilvl w:val="0"/>
          <w:numId w:val="42"/>
        </w:numPr>
        <w:ind w:firstLineChars="0"/>
      </w:pPr>
      <w:r>
        <w:rPr>
          <w:rFonts w:hint="eastAsia"/>
        </w:rPr>
        <w:t>弹窗</w:t>
      </w:r>
      <w:r>
        <w:t>名称为</w:t>
      </w:r>
      <w:r>
        <w:t>“</w:t>
      </w:r>
      <w:r>
        <w:rPr>
          <w:rFonts w:hint="eastAsia"/>
        </w:rPr>
        <w:t>请选择</w:t>
      </w:r>
      <w:r>
        <w:t>渠道；</w:t>
      </w:r>
      <w:r>
        <w:t>”</w:t>
      </w:r>
    </w:p>
    <w:p w14:paraId="227BDC62" w14:textId="77C06DD7" w:rsidR="009A5819" w:rsidRDefault="009A5819" w:rsidP="00005A6C">
      <w:pPr>
        <w:pStyle w:val="aff3"/>
        <w:numPr>
          <w:ilvl w:val="0"/>
          <w:numId w:val="42"/>
        </w:numPr>
        <w:ind w:firstLineChars="0"/>
      </w:pPr>
      <w:r>
        <w:rPr>
          <w:rFonts w:hint="eastAsia"/>
        </w:rPr>
        <w:t>弹窗展示魔方</w:t>
      </w:r>
      <w:r>
        <w:t>所有渠道，</w:t>
      </w:r>
      <w:r>
        <w:rPr>
          <w:rFonts w:hint="eastAsia"/>
        </w:rPr>
        <w:t>初始</w:t>
      </w:r>
      <w:r>
        <w:t>状态为</w:t>
      </w:r>
      <w:r>
        <w:rPr>
          <w:rFonts w:hint="eastAsia"/>
        </w:rPr>
        <w:t>未选择任何</w:t>
      </w:r>
      <w:r>
        <w:t>渠道</w:t>
      </w:r>
      <w:r w:rsidR="005A15EB" w:rsidRPr="00602BE8">
        <w:t>，</w:t>
      </w:r>
      <w:r>
        <w:rPr>
          <w:rFonts w:hint="eastAsia"/>
        </w:rPr>
        <w:t>渠道</w:t>
      </w:r>
      <w:r>
        <w:t>为</w:t>
      </w:r>
      <w:r>
        <w:rPr>
          <w:rFonts w:hint="eastAsia"/>
        </w:rPr>
        <w:t>必选项</w:t>
      </w:r>
      <w:r>
        <w:t>，可多选</w:t>
      </w:r>
      <w:r>
        <w:rPr>
          <w:rFonts w:hint="eastAsia"/>
        </w:rPr>
        <w:t>；</w:t>
      </w:r>
    </w:p>
    <w:p w14:paraId="18E6E2A6" w14:textId="5C2255B9" w:rsidR="009A5819" w:rsidRDefault="009A5819" w:rsidP="00005A6C">
      <w:pPr>
        <w:pStyle w:val="aff3"/>
        <w:numPr>
          <w:ilvl w:val="0"/>
          <w:numId w:val="42"/>
        </w:numPr>
        <w:ind w:firstLineChars="0"/>
      </w:pPr>
      <w:r w:rsidRPr="00602BE8">
        <w:rPr>
          <w:rFonts w:hint="eastAsia"/>
          <w:i/>
        </w:rPr>
        <w:t>每行</w:t>
      </w:r>
      <w:r w:rsidRPr="00602BE8">
        <w:rPr>
          <w:i/>
        </w:rPr>
        <w:t>最多显示</w:t>
      </w:r>
      <w:r w:rsidRPr="00602BE8">
        <w:rPr>
          <w:rFonts w:hint="eastAsia"/>
          <w:i/>
        </w:rPr>
        <w:t>4</w:t>
      </w:r>
      <w:r w:rsidRPr="00602BE8">
        <w:rPr>
          <w:rFonts w:hint="eastAsia"/>
          <w:i/>
        </w:rPr>
        <w:t>个</w:t>
      </w:r>
      <w:r w:rsidRPr="00602BE8">
        <w:rPr>
          <w:i/>
        </w:rPr>
        <w:t>渠道名称，</w:t>
      </w:r>
      <w:r w:rsidRPr="00602BE8">
        <w:rPr>
          <w:rFonts w:hint="eastAsia"/>
          <w:i/>
        </w:rPr>
        <w:t>每个</w:t>
      </w:r>
      <w:r w:rsidRPr="00602BE8">
        <w:rPr>
          <w:i/>
        </w:rPr>
        <w:t>渠道名称最多显示</w:t>
      </w:r>
      <w:r w:rsidRPr="00602BE8">
        <w:rPr>
          <w:rFonts w:hint="eastAsia"/>
          <w:i/>
        </w:rPr>
        <w:t>8</w:t>
      </w:r>
      <w:r w:rsidRPr="00602BE8">
        <w:rPr>
          <w:rFonts w:hint="eastAsia"/>
          <w:i/>
        </w:rPr>
        <w:t>位</w:t>
      </w:r>
      <w:r w:rsidRPr="00602BE8">
        <w:rPr>
          <w:i/>
        </w:rPr>
        <w:t>字符，多余的用</w:t>
      </w:r>
      <w:r w:rsidRPr="00602BE8">
        <w:rPr>
          <w:i/>
        </w:rPr>
        <w:t>“…”</w:t>
      </w:r>
      <w:r w:rsidRPr="00602BE8">
        <w:rPr>
          <w:rFonts w:hint="eastAsia"/>
          <w:i/>
        </w:rPr>
        <w:t>代替</w:t>
      </w:r>
      <w:r>
        <w:rPr>
          <w:rFonts w:hint="eastAsia"/>
          <w:i/>
        </w:rPr>
        <w:t>。</w:t>
      </w:r>
    </w:p>
    <w:p w14:paraId="0A23DAA4" w14:textId="3EE78F50" w:rsidR="009A5819" w:rsidRPr="001C06D8" w:rsidRDefault="009A5819" w:rsidP="009A5819"/>
    <w:p w14:paraId="02636B1F" w14:textId="77777777" w:rsidR="00ED7A4D" w:rsidRDefault="00ED7A4D" w:rsidP="00ED7A4D"/>
    <w:p w14:paraId="59FB7661" w14:textId="77777777" w:rsidR="00ED7A4D" w:rsidRDefault="00ED7A4D" w:rsidP="00ED7A4D"/>
    <w:p w14:paraId="73050056" w14:textId="77777777" w:rsidR="00ED7A4D" w:rsidRDefault="00ED7A4D" w:rsidP="00ED7A4D"/>
    <w:p w14:paraId="0F64AD81" w14:textId="7B69E3B1" w:rsidR="009A5819" w:rsidRPr="00ED7A4D" w:rsidRDefault="002B6B23" w:rsidP="00005A6C">
      <w:pPr>
        <w:pStyle w:val="aff3"/>
        <w:numPr>
          <w:ilvl w:val="0"/>
          <w:numId w:val="41"/>
        </w:numPr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72064" behindDoc="0" locked="0" layoutInCell="1" allowOverlap="1" wp14:anchorId="3FD2F736" wp14:editId="6DF29391">
            <wp:simplePos x="0" y="0"/>
            <wp:positionH relativeFrom="column">
              <wp:posOffset>-84</wp:posOffset>
            </wp:positionH>
            <wp:positionV relativeFrom="paragraph">
              <wp:posOffset>284672</wp:posOffset>
            </wp:positionV>
            <wp:extent cx="5943600" cy="6294755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15EB" w:rsidRPr="0073301B">
        <w:t>点击</w:t>
      </w:r>
      <w:r w:rsidR="005A15EB" w:rsidRPr="0073301B">
        <w:rPr>
          <w:rFonts w:hint="eastAsia"/>
        </w:rPr>
        <w:t>“</w:t>
      </w:r>
      <w:r w:rsidR="009A5819" w:rsidRPr="0073301B">
        <w:rPr>
          <w:rFonts w:hint="eastAsia"/>
        </w:rPr>
        <w:t>下一步</w:t>
      </w:r>
      <w:r w:rsidR="005A15EB" w:rsidRPr="0073301B">
        <w:rPr>
          <w:rFonts w:hint="eastAsia"/>
        </w:rPr>
        <w:t>”</w:t>
      </w:r>
      <w:r w:rsidR="005A15EB" w:rsidRPr="0073301B">
        <w:t>时，</w:t>
      </w:r>
      <w:r w:rsidR="009A5819" w:rsidRPr="0073301B">
        <w:rPr>
          <w:rFonts w:hint="eastAsia"/>
        </w:rPr>
        <w:t>弹窗展示</w:t>
      </w:r>
      <w:r w:rsidR="005A15EB" w:rsidRPr="0073301B">
        <w:rPr>
          <w:rFonts w:hint="eastAsia"/>
        </w:rPr>
        <w:t>如下</w:t>
      </w:r>
      <w:r w:rsidR="00C35B7A" w:rsidRPr="0073301B">
        <w:rPr>
          <w:rFonts w:hint="eastAsia"/>
        </w:rPr>
        <w:t>：</w:t>
      </w:r>
    </w:p>
    <w:p w14:paraId="380EE6AC" w14:textId="5250A8D5" w:rsidR="00EA3E28" w:rsidRPr="0073301B" w:rsidRDefault="00F51228" w:rsidP="00005A6C">
      <w:pPr>
        <w:pStyle w:val="aff3"/>
        <w:numPr>
          <w:ilvl w:val="0"/>
          <w:numId w:val="43"/>
        </w:numPr>
        <w:ind w:firstLineChars="0"/>
      </w:pPr>
      <w:r w:rsidRPr="0073301B">
        <w:rPr>
          <w:rFonts w:hint="eastAsia"/>
        </w:rPr>
        <w:t>基础信息</w:t>
      </w:r>
      <w:r w:rsidRPr="0073301B">
        <w:t>：</w:t>
      </w:r>
    </w:p>
    <w:p w14:paraId="4D8DD24F" w14:textId="57D7C7FC" w:rsidR="00F51228" w:rsidRPr="0073301B" w:rsidRDefault="00F51228" w:rsidP="00005A6C">
      <w:pPr>
        <w:pStyle w:val="aff3"/>
        <w:numPr>
          <w:ilvl w:val="0"/>
          <w:numId w:val="44"/>
        </w:numPr>
        <w:ind w:firstLineChars="0"/>
      </w:pPr>
      <w:r w:rsidRPr="0073301B">
        <w:rPr>
          <w:rFonts w:hint="eastAsia"/>
        </w:rPr>
        <w:t>政策</w:t>
      </w:r>
      <w:r w:rsidRPr="0073301B">
        <w:t>有效期：</w:t>
      </w:r>
      <w:r w:rsidRPr="0073301B">
        <w:rPr>
          <w:rFonts w:hint="eastAsia"/>
        </w:rPr>
        <w:t>必填项</w:t>
      </w:r>
      <w:r w:rsidRPr="0073301B">
        <w:t>，</w:t>
      </w:r>
      <w:r w:rsidRPr="0073301B">
        <w:rPr>
          <w:rFonts w:hint="eastAsia"/>
        </w:rPr>
        <w:t>选项</w:t>
      </w:r>
      <w:r w:rsidRPr="0073301B">
        <w:t>包括</w:t>
      </w:r>
      <w:r w:rsidRPr="0073301B">
        <w:t>”</w:t>
      </w:r>
      <w:r w:rsidRPr="0073301B">
        <w:rPr>
          <w:rFonts w:hint="eastAsia"/>
        </w:rPr>
        <w:t>详细</w:t>
      </w:r>
      <w:r w:rsidRPr="0073301B">
        <w:t>时间</w:t>
      </w:r>
      <w:r w:rsidRPr="0073301B">
        <w:t>“</w:t>
      </w:r>
      <w:r w:rsidRPr="0073301B">
        <w:rPr>
          <w:rFonts w:hint="eastAsia"/>
        </w:rPr>
        <w:t>、</w:t>
      </w:r>
      <w:r w:rsidRPr="0073301B">
        <w:t>”</w:t>
      </w:r>
      <w:r w:rsidRPr="0073301B">
        <w:rPr>
          <w:rFonts w:hint="eastAsia"/>
        </w:rPr>
        <w:t>永久</w:t>
      </w:r>
      <w:r w:rsidRPr="0073301B">
        <w:t>“</w:t>
      </w:r>
      <w:r w:rsidRPr="0073301B">
        <w:rPr>
          <w:rFonts w:hint="eastAsia"/>
        </w:rPr>
        <w:t>，</w:t>
      </w:r>
      <w:r w:rsidRPr="0073301B">
        <w:t>当选择</w:t>
      </w:r>
      <w:r w:rsidRPr="0073301B">
        <w:rPr>
          <w:rFonts w:hint="eastAsia"/>
        </w:rPr>
        <w:t>“</w:t>
      </w:r>
      <w:r w:rsidRPr="0073301B">
        <w:t>详细时间</w:t>
      </w:r>
      <w:r w:rsidRPr="0073301B">
        <w:rPr>
          <w:rFonts w:hint="eastAsia"/>
        </w:rPr>
        <w:t>“</w:t>
      </w:r>
      <w:r w:rsidRPr="0073301B">
        <w:t>时，后方需输入起止时间</w:t>
      </w:r>
      <w:r w:rsidRPr="0073301B">
        <w:rPr>
          <w:rFonts w:hint="eastAsia"/>
        </w:rPr>
        <w:t>，</w:t>
      </w:r>
      <w:r w:rsidRPr="0073301B">
        <w:t>时间选择窗口调用平台统一接口；</w:t>
      </w:r>
    </w:p>
    <w:p w14:paraId="04043399" w14:textId="3F731202" w:rsidR="00EA3E28" w:rsidRPr="00602BE8" w:rsidRDefault="00F51228" w:rsidP="00005A6C">
      <w:pPr>
        <w:pStyle w:val="aff3"/>
        <w:numPr>
          <w:ilvl w:val="0"/>
          <w:numId w:val="43"/>
        </w:numPr>
        <w:ind w:firstLineChars="0"/>
      </w:pPr>
      <w:r w:rsidRPr="00602BE8">
        <w:rPr>
          <w:rFonts w:hint="eastAsia"/>
        </w:rPr>
        <w:t>散票政策</w:t>
      </w:r>
      <w:r w:rsidRPr="00602BE8">
        <w:t>设置：</w:t>
      </w:r>
    </w:p>
    <w:p w14:paraId="11325E18" w14:textId="7E1A2A05" w:rsidR="00F51228" w:rsidRPr="00602BE8" w:rsidRDefault="00F51228" w:rsidP="00005A6C">
      <w:pPr>
        <w:pStyle w:val="aff3"/>
        <w:numPr>
          <w:ilvl w:val="0"/>
          <w:numId w:val="45"/>
        </w:numPr>
        <w:ind w:firstLineChars="0"/>
      </w:pPr>
      <w:r w:rsidRPr="00602BE8">
        <w:rPr>
          <w:rFonts w:hint="eastAsia"/>
        </w:rPr>
        <w:t>销售端口</w:t>
      </w:r>
      <w:r w:rsidRPr="00602BE8">
        <w:t>：</w:t>
      </w:r>
      <w:r w:rsidRPr="00602BE8">
        <w:rPr>
          <w:rFonts w:hint="eastAsia"/>
        </w:rPr>
        <w:t>包括</w:t>
      </w:r>
      <w:r w:rsidRPr="00602BE8">
        <w:t>旅行社</w:t>
      </w:r>
      <w:r w:rsidRPr="00602BE8">
        <w:rPr>
          <w:rFonts w:hint="eastAsia"/>
        </w:rPr>
        <w:t>PC</w:t>
      </w:r>
      <w:r w:rsidRPr="00602BE8">
        <w:rPr>
          <w:rFonts w:hint="eastAsia"/>
        </w:rPr>
        <w:t>端</w:t>
      </w:r>
      <w:r w:rsidRPr="00602BE8">
        <w:t>、</w:t>
      </w:r>
      <w:r w:rsidRPr="00602BE8">
        <w:rPr>
          <w:rFonts w:hint="eastAsia"/>
        </w:rPr>
        <w:t>导游</w:t>
      </w:r>
      <w:r w:rsidRPr="00602BE8">
        <w:rPr>
          <w:rFonts w:hint="eastAsia"/>
        </w:rPr>
        <w:t>APP</w:t>
      </w:r>
      <w:r w:rsidRPr="00602BE8">
        <w:rPr>
          <w:rFonts w:hint="eastAsia"/>
        </w:rPr>
        <w:t>、</w:t>
      </w:r>
      <w:r w:rsidRPr="00602BE8">
        <w:t>商户</w:t>
      </w:r>
      <w:r w:rsidRPr="00602BE8">
        <w:rPr>
          <w:rFonts w:hint="eastAsia"/>
        </w:rPr>
        <w:t>APP</w:t>
      </w:r>
      <w:r w:rsidRPr="00602BE8">
        <w:rPr>
          <w:rFonts w:hint="eastAsia"/>
        </w:rPr>
        <w:t>、导游微店</w:t>
      </w:r>
      <w:r w:rsidRPr="00602BE8">
        <w:t>、商户微</w:t>
      </w:r>
      <w:r w:rsidRPr="00ED0EE1">
        <w:t>店</w:t>
      </w:r>
      <w:r w:rsidR="001C06D8" w:rsidRPr="00ED0EE1">
        <w:rPr>
          <w:rFonts w:hint="eastAsia"/>
        </w:rPr>
        <w:t>、</w:t>
      </w:r>
      <w:r w:rsidR="001C06D8" w:rsidRPr="00ED0EE1">
        <w:rPr>
          <w:rFonts w:hint="eastAsia"/>
        </w:rPr>
        <w:t>OTA</w:t>
      </w:r>
      <w:r w:rsidRPr="00602BE8">
        <w:rPr>
          <w:rFonts w:hint="eastAsia"/>
        </w:rPr>
        <w:t>，</w:t>
      </w:r>
      <w:r w:rsidRPr="00602BE8">
        <w:t>默认为空</w:t>
      </w:r>
      <w:r w:rsidR="00095DE0" w:rsidRPr="00602BE8">
        <w:rPr>
          <w:rFonts w:hint="eastAsia"/>
        </w:rPr>
        <w:t>，非</w:t>
      </w:r>
      <w:r w:rsidR="00095DE0" w:rsidRPr="00602BE8">
        <w:t>必选项</w:t>
      </w:r>
      <w:r w:rsidRPr="00602BE8">
        <w:rPr>
          <w:rFonts w:hint="eastAsia"/>
        </w:rPr>
        <w:t>；</w:t>
      </w:r>
    </w:p>
    <w:p w14:paraId="545086CD" w14:textId="199D01E1" w:rsidR="00095DE0" w:rsidRDefault="00095DE0" w:rsidP="00005A6C">
      <w:pPr>
        <w:pStyle w:val="aff3"/>
        <w:numPr>
          <w:ilvl w:val="0"/>
          <w:numId w:val="45"/>
        </w:numPr>
        <w:ind w:firstLineChars="0"/>
      </w:pPr>
      <w:r w:rsidRPr="00602BE8">
        <w:rPr>
          <w:rFonts w:hint="eastAsia"/>
        </w:rPr>
        <w:lastRenderedPageBreak/>
        <w:t>适用日期</w:t>
      </w:r>
      <w:r w:rsidRPr="00602BE8">
        <w:t>：</w:t>
      </w:r>
      <w:r w:rsidRPr="00602BE8">
        <w:rPr>
          <w:rFonts w:hint="eastAsia"/>
        </w:rPr>
        <w:t>包括全选</w:t>
      </w:r>
      <w:r w:rsidRPr="00602BE8">
        <w:t>、周一、周二、周三、周四、周五、周六</w:t>
      </w:r>
      <w:r w:rsidRPr="00602BE8">
        <w:rPr>
          <w:rFonts w:hint="eastAsia"/>
        </w:rPr>
        <w:t>、</w:t>
      </w:r>
      <w:r w:rsidRPr="00602BE8">
        <w:t>周日，</w:t>
      </w:r>
      <w:r w:rsidRPr="00602BE8">
        <w:rPr>
          <w:rFonts w:hint="eastAsia"/>
        </w:rPr>
        <w:t>必选项</w:t>
      </w:r>
      <w:r w:rsidRPr="00602BE8">
        <w:t>；</w:t>
      </w:r>
    </w:p>
    <w:p w14:paraId="2FCA9016" w14:textId="51C63CDE" w:rsidR="005A15EB" w:rsidRPr="00166DA4" w:rsidRDefault="00214104" w:rsidP="00005A6C">
      <w:pPr>
        <w:pStyle w:val="aff3"/>
        <w:numPr>
          <w:ilvl w:val="0"/>
          <w:numId w:val="45"/>
        </w:numPr>
        <w:ind w:firstLineChars="0"/>
      </w:pPr>
      <w:r w:rsidRPr="00166DA4">
        <w:rPr>
          <w:rFonts w:hint="eastAsia"/>
        </w:rPr>
        <w:t>联票建议零售价</w:t>
      </w:r>
      <w:r w:rsidR="005A15EB" w:rsidRPr="00166DA4">
        <w:t>：由</w:t>
      </w:r>
      <w:r w:rsidR="005A15EB" w:rsidRPr="00166DA4">
        <w:rPr>
          <w:rFonts w:hint="eastAsia"/>
        </w:rPr>
        <w:t>联票</w:t>
      </w:r>
      <w:r w:rsidR="005A15EB" w:rsidRPr="00166DA4">
        <w:t>读取</w:t>
      </w:r>
      <w:r w:rsidR="005A15EB" w:rsidRPr="00166DA4">
        <w:rPr>
          <w:rFonts w:hint="eastAsia"/>
        </w:rPr>
        <w:t>，为</w:t>
      </w:r>
      <w:r w:rsidR="009B2DF9" w:rsidRPr="00166DA4">
        <w:t>子票</w:t>
      </w:r>
      <w:r w:rsidR="009B2DF9" w:rsidRPr="00166DA4">
        <w:rPr>
          <w:rFonts w:hint="eastAsia"/>
        </w:rPr>
        <w:t>建议</w:t>
      </w:r>
      <w:r w:rsidR="005A15EB" w:rsidRPr="00166DA4">
        <w:t>零售价</w:t>
      </w:r>
      <w:r w:rsidR="005A15EB" w:rsidRPr="00166DA4">
        <w:rPr>
          <w:rFonts w:hint="eastAsia"/>
        </w:rPr>
        <w:t>之和</w:t>
      </w:r>
      <w:r w:rsidR="005A15EB" w:rsidRPr="00166DA4">
        <w:t>，</w:t>
      </w:r>
      <w:r w:rsidR="005A15EB" w:rsidRPr="00166DA4">
        <w:rPr>
          <w:rFonts w:hint="eastAsia"/>
        </w:rPr>
        <w:t>不可编辑</w:t>
      </w:r>
      <w:r w:rsidR="005A15EB" w:rsidRPr="00166DA4">
        <w:t>；</w:t>
      </w:r>
    </w:p>
    <w:p w14:paraId="2BDB9F91" w14:textId="5096E077" w:rsidR="005A15EB" w:rsidRPr="00166DA4" w:rsidRDefault="00F14E98" w:rsidP="00005A6C">
      <w:pPr>
        <w:pStyle w:val="aff3"/>
        <w:numPr>
          <w:ilvl w:val="0"/>
          <w:numId w:val="45"/>
        </w:numPr>
        <w:ind w:firstLineChars="0"/>
      </w:pPr>
      <w:r w:rsidRPr="00166DA4">
        <w:rPr>
          <w:rFonts w:hint="eastAsia"/>
        </w:rPr>
        <w:t>联票</w:t>
      </w:r>
      <w:r w:rsidR="005A15EB" w:rsidRPr="00166DA4">
        <w:rPr>
          <w:rFonts w:hint="eastAsia"/>
        </w:rPr>
        <w:t>底价：由</w:t>
      </w:r>
      <w:r w:rsidR="005A15EB" w:rsidRPr="00166DA4">
        <w:t>联票读取，为子票底价之和，不可编辑；</w:t>
      </w:r>
    </w:p>
    <w:p w14:paraId="4AB2C8FB" w14:textId="6C9A6C30" w:rsidR="005A15EB" w:rsidRPr="00166DA4" w:rsidRDefault="005B2A84" w:rsidP="00005A6C">
      <w:pPr>
        <w:pStyle w:val="aff3"/>
        <w:numPr>
          <w:ilvl w:val="0"/>
          <w:numId w:val="45"/>
        </w:numPr>
        <w:ind w:firstLineChars="0"/>
      </w:pPr>
      <w:r w:rsidRPr="00166DA4">
        <w:rPr>
          <w:rFonts w:hint="eastAsia"/>
        </w:rPr>
        <w:t>联票</w:t>
      </w:r>
      <w:r w:rsidR="005A15EB" w:rsidRPr="00166DA4">
        <w:rPr>
          <w:rFonts w:hint="eastAsia"/>
        </w:rPr>
        <w:t>结算价</w:t>
      </w:r>
      <w:r w:rsidR="00095DE0" w:rsidRPr="00166DA4">
        <w:t>：</w:t>
      </w:r>
      <w:r w:rsidR="005A15EB" w:rsidRPr="00166DA4">
        <w:rPr>
          <w:rFonts w:hint="eastAsia"/>
        </w:rPr>
        <w:t>必填项</w:t>
      </w:r>
      <w:r w:rsidR="005A15EB" w:rsidRPr="00166DA4">
        <w:t>，</w:t>
      </w:r>
      <w:r w:rsidR="00D16C73" w:rsidRPr="00166DA4">
        <w:t>即</w:t>
      </w:r>
      <w:r w:rsidR="00D16C73" w:rsidRPr="00166DA4">
        <w:rPr>
          <w:rFonts w:hint="eastAsia"/>
        </w:rPr>
        <w:t>与</w:t>
      </w:r>
      <w:r w:rsidR="00095DE0" w:rsidRPr="00166DA4">
        <w:t>渠道</w:t>
      </w:r>
      <w:r w:rsidR="00D16C73" w:rsidRPr="00166DA4">
        <w:rPr>
          <w:rFonts w:hint="eastAsia"/>
        </w:rPr>
        <w:t>进行</w:t>
      </w:r>
      <w:r w:rsidR="00D16C73" w:rsidRPr="00166DA4">
        <w:t>结算</w:t>
      </w:r>
      <w:r w:rsidR="00095DE0" w:rsidRPr="00166DA4">
        <w:t>的价格，</w:t>
      </w:r>
      <w:r w:rsidR="00DD40A0" w:rsidRPr="00166DA4">
        <w:rPr>
          <w:rFonts w:hint="eastAsia"/>
        </w:rPr>
        <w:t>交互与单票一致</w:t>
      </w:r>
    </w:p>
    <w:p w14:paraId="60555AB4" w14:textId="492E26FC" w:rsidR="00095DE0" w:rsidRPr="00166DA4" w:rsidRDefault="00095DE0" w:rsidP="00005A6C">
      <w:pPr>
        <w:pStyle w:val="aff3"/>
        <w:numPr>
          <w:ilvl w:val="0"/>
          <w:numId w:val="46"/>
        </w:numPr>
        <w:ind w:firstLineChars="0"/>
      </w:pPr>
      <w:r w:rsidRPr="00166DA4">
        <w:rPr>
          <w:rFonts w:hint="eastAsia"/>
        </w:rPr>
        <w:t>返利</w:t>
      </w:r>
      <w:r w:rsidRPr="00166DA4">
        <w:t>形式：</w:t>
      </w:r>
      <w:r w:rsidR="00A71606" w:rsidRPr="00166DA4">
        <w:t>只有</w:t>
      </w:r>
      <w:r w:rsidR="00A71606" w:rsidRPr="00166DA4">
        <w:rPr>
          <w:rFonts w:hint="eastAsia"/>
        </w:rPr>
        <w:t>金币</w:t>
      </w:r>
      <w:r w:rsidR="00A71606" w:rsidRPr="00166DA4">
        <w:rPr>
          <w:rFonts w:hint="eastAsia"/>
        </w:rPr>
        <w:t>1</w:t>
      </w:r>
      <w:r w:rsidR="00A71606" w:rsidRPr="00166DA4">
        <w:rPr>
          <w:rFonts w:hint="eastAsia"/>
        </w:rPr>
        <w:t>种</w:t>
      </w:r>
      <w:r w:rsidR="00A71606" w:rsidRPr="00166DA4">
        <w:t>可能</w:t>
      </w:r>
      <w:r w:rsidRPr="00166DA4">
        <w:t>；</w:t>
      </w:r>
    </w:p>
    <w:p w14:paraId="33404B48" w14:textId="1E0C8E93" w:rsidR="003D4086" w:rsidRPr="00166DA4" w:rsidRDefault="003D4086" w:rsidP="00005A6C">
      <w:pPr>
        <w:pStyle w:val="aff3"/>
        <w:numPr>
          <w:ilvl w:val="0"/>
          <w:numId w:val="46"/>
        </w:numPr>
        <w:ind w:firstLineChars="0"/>
      </w:pPr>
      <w:r w:rsidRPr="00166DA4">
        <w:rPr>
          <w:rFonts w:hint="eastAsia"/>
        </w:rPr>
        <w:t>未满检结算方式：</w:t>
      </w:r>
      <w:r w:rsidR="002B6B23" w:rsidRPr="00166DA4">
        <w:rPr>
          <w:rFonts w:hint="eastAsia"/>
        </w:rPr>
        <w:t>必须为每个子票都设置</w:t>
      </w:r>
      <w:r w:rsidR="002B6B23" w:rsidRPr="00166DA4">
        <w:t xml:space="preserve"> </w:t>
      </w:r>
    </w:p>
    <w:p w14:paraId="63B0C962" w14:textId="527E20AE" w:rsidR="00095DE0" w:rsidRPr="00602BE8" w:rsidRDefault="00095DE0" w:rsidP="00005A6C">
      <w:pPr>
        <w:pStyle w:val="aff3"/>
        <w:numPr>
          <w:ilvl w:val="0"/>
          <w:numId w:val="43"/>
        </w:numPr>
        <w:ind w:firstLineChars="0"/>
      </w:pPr>
      <w:r w:rsidRPr="0073301B">
        <w:rPr>
          <w:rFonts w:hint="eastAsia"/>
        </w:rPr>
        <w:t>点击</w:t>
      </w:r>
      <w:r w:rsidRPr="0073301B">
        <w:t>【</w:t>
      </w:r>
      <w:r w:rsidRPr="0073301B">
        <w:rPr>
          <w:rFonts w:hint="eastAsia"/>
        </w:rPr>
        <w:t>保存</w:t>
      </w:r>
      <w:r w:rsidRPr="0073301B">
        <w:t>】</w:t>
      </w:r>
      <w:r w:rsidRPr="0073301B">
        <w:rPr>
          <w:rFonts w:hint="eastAsia"/>
        </w:rPr>
        <w:t>时</w:t>
      </w:r>
      <w:r w:rsidRPr="0073301B">
        <w:t>，判断所填信息是否为空</w:t>
      </w:r>
      <w:r w:rsidRPr="0073301B">
        <w:rPr>
          <w:rFonts w:hint="eastAsia"/>
        </w:rPr>
        <w:t xml:space="preserve"> </w:t>
      </w:r>
      <w:r w:rsidRPr="0073301B">
        <w:rPr>
          <w:rFonts w:hint="eastAsia"/>
        </w:rPr>
        <w:t>或者</w:t>
      </w:r>
      <w:r w:rsidR="00924790" w:rsidRPr="0073301B">
        <w:t>是否符合规范</w:t>
      </w:r>
      <w:r w:rsidR="00924790" w:rsidRPr="0073301B">
        <w:rPr>
          <w:rFonts w:hint="eastAsia"/>
        </w:rPr>
        <w:t>，</w:t>
      </w:r>
      <w:r w:rsidRPr="0073301B">
        <w:rPr>
          <w:rFonts w:hint="eastAsia"/>
        </w:rPr>
        <w:t>创建成功</w:t>
      </w:r>
      <w:r w:rsidRPr="0073301B">
        <w:t>后，</w:t>
      </w:r>
      <w:r w:rsidR="003832EB" w:rsidRPr="0073301B">
        <w:rPr>
          <w:rFonts w:hint="eastAsia"/>
        </w:rPr>
        <w:t>信息</w:t>
      </w:r>
      <w:r w:rsidR="003832EB" w:rsidRPr="0073301B">
        <w:t>列入</w:t>
      </w:r>
      <w:r w:rsidR="003832EB" w:rsidRPr="0073301B">
        <w:rPr>
          <w:rFonts w:hint="eastAsia"/>
        </w:rPr>
        <w:t>魔方</w:t>
      </w:r>
      <w:r w:rsidR="003832EB" w:rsidRPr="0073301B">
        <w:t>政策列</w:t>
      </w:r>
      <w:r w:rsidR="003832EB" w:rsidRPr="00602BE8">
        <w:t>表中，</w:t>
      </w:r>
      <w:r w:rsidR="003832EB" w:rsidRPr="00602BE8">
        <w:rPr>
          <w:rFonts w:hint="eastAsia"/>
        </w:rPr>
        <w:t>且</w:t>
      </w:r>
      <w:r w:rsidR="003832EB" w:rsidRPr="00602BE8">
        <w:t>政策名称自动在</w:t>
      </w:r>
      <w:r w:rsidR="00924790">
        <w:rPr>
          <w:rFonts w:hint="eastAsia"/>
        </w:rPr>
        <w:t>末尾</w:t>
      </w:r>
      <w:r w:rsidR="003832EB" w:rsidRPr="00602BE8">
        <w:t>添加</w:t>
      </w:r>
      <w:r w:rsidR="003832EB" w:rsidRPr="00602BE8">
        <w:t>“</w:t>
      </w:r>
      <w:r w:rsidR="003832EB" w:rsidRPr="00602BE8">
        <w:rPr>
          <w:rFonts w:hint="eastAsia"/>
        </w:rPr>
        <w:t>散票</w:t>
      </w:r>
      <w:r w:rsidR="003832EB" w:rsidRPr="00602BE8">
        <w:t>”</w:t>
      </w:r>
      <w:r w:rsidR="003832EB" w:rsidRPr="00602BE8">
        <w:rPr>
          <w:rFonts w:hint="eastAsia"/>
        </w:rPr>
        <w:t>标识</w:t>
      </w:r>
      <w:r w:rsidR="003832EB" w:rsidRPr="00602BE8">
        <w:t>；</w:t>
      </w:r>
    </w:p>
    <w:p w14:paraId="102A9D81" w14:textId="5CFCB43E" w:rsidR="003832EB" w:rsidRPr="009A5819" w:rsidRDefault="00095DE0" w:rsidP="00005A6C">
      <w:pPr>
        <w:pStyle w:val="aff3"/>
        <w:numPr>
          <w:ilvl w:val="0"/>
          <w:numId w:val="43"/>
        </w:numPr>
        <w:ind w:firstLineChars="0"/>
        <w:rPr>
          <w:rFonts w:eastAsia="黑体"/>
        </w:rPr>
      </w:pPr>
      <w:r w:rsidRPr="009A5819">
        <w:rPr>
          <w:rFonts w:eastAsia="黑体" w:hint="eastAsia"/>
        </w:rPr>
        <w:t>点击</w:t>
      </w:r>
      <w:r w:rsidRPr="009A5819">
        <w:rPr>
          <w:rFonts w:eastAsia="黑体"/>
        </w:rPr>
        <w:t>【</w:t>
      </w:r>
      <w:r w:rsidRPr="009A5819">
        <w:rPr>
          <w:rFonts w:eastAsia="黑体" w:hint="eastAsia"/>
        </w:rPr>
        <w:t>关闭</w:t>
      </w:r>
      <w:r w:rsidRPr="009A5819">
        <w:rPr>
          <w:rFonts w:eastAsia="黑体"/>
        </w:rPr>
        <w:t>】</w:t>
      </w:r>
      <w:r w:rsidRPr="009A5819">
        <w:rPr>
          <w:rFonts w:eastAsia="黑体" w:hint="eastAsia"/>
        </w:rPr>
        <w:t>时</w:t>
      </w:r>
      <w:r w:rsidRPr="009A5819">
        <w:rPr>
          <w:rFonts w:eastAsia="黑体"/>
        </w:rPr>
        <w:t>，信息不保存，</w:t>
      </w:r>
      <w:r w:rsidRPr="009A5819">
        <w:rPr>
          <w:rFonts w:eastAsia="黑体" w:hint="eastAsia"/>
        </w:rPr>
        <w:t>创建</w:t>
      </w:r>
      <w:r w:rsidRPr="009A5819">
        <w:rPr>
          <w:rFonts w:eastAsia="黑体"/>
        </w:rPr>
        <w:t>散票政策弹窗关闭，留在当前页。</w:t>
      </w:r>
    </w:p>
    <w:p w14:paraId="7156AA52" w14:textId="501B7F40" w:rsidR="009B2DF9" w:rsidRPr="009B2DF9" w:rsidRDefault="009B2DF9" w:rsidP="009B2DF9">
      <w:pPr>
        <w:rPr>
          <w:rFonts w:eastAsia="黑体"/>
        </w:rPr>
      </w:pPr>
    </w:p>
    <w:p w14:paraId="4DE91CBA" w14:textId="73678571" w:rsidR="003832EB" w:rsidRPr="00602BE8" w:rsidRDefault="003832EB" w:rsidP="00EE7CF4">
      <w:pPr>
        <w:pStyle w:val="aff3"/>
        <w:numPr>
          <w:ilvl w:val="0"/>
          <w:numId w:val="20"/>
        </w:numPr>
        <w:ind w:firstLineChars="0"/>
      </w:pPr>
      <w:r w:rsidRPr="00602BE8">
        <w:t>创建</w:t>
      </w:r>
      <w:r w:rsidRPr="00602BE8">
        <w:rPr>
          <w:rFonts w:hint="eastAsia"/>
        </w:rPr>
        <w:t>团票</w:t>
      </w:r>
      <w:r w:rsidRPr="00602BE8">
        <w:t>政策</w:t>
      </w:r>
    </w:p>
    <w:p w14:paraId="331C9AB5" w14:textId="6BFDE103" w:rsidR="009B2DF9" w:rsidRPr="009A5819" w:rsidRDefault="002B6B23" w:rsidP="00005A6C">
      <w:pPr>
        <w:pStyle w:val="aff3"/>
        <w:numPr>
          <w:ilvl w:val="0"/>
          <w:numId w:val="47"/>
        </w:numPr>
        <w:ind w:firstLineChars="0"/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631355F7" wp14:editId="0E140E1A">
            <wp:simplePos x="0" y="0"/>
            <wp:positionH relativeFrom="column">
              <wp:posOffset>-503</wp:posOffset>
            </wp:positionH>
            <wp:positionV relativeFrom="paragraph">
              <wp:posOffset>332009</wp:posOffset>
            </wp:positionV>
            <wp:extent cx="3638550" cy="2486025"/>
            <wp:effectExtent l="0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819" w:rsidRPr="00602BE8">
        <w:rPr>
          <w:rFonts w:hint="eastAsia"/>
        </w:rPr>
        <w:t>点击</w:t>
      </w:r>
      <w:r w:rsidR="009A5819" w:rsidRPr="00602BE8">
        <w:t>创建</w:t>
      </w:r>
      <w:r w:rsidR="009A5819">
        <w:rPr>
          <w:rFonts w:hint="eastAsia"/>
        </w:rPr>
        <w:t>团票</w:t>
      </w:r>
      <w:r w:rsidR="009A5819" w:rsidRPr="00602BE8">
        <w:t>政策，弹窗显示如下：</w:t>
      </w:r>
    </w:p>
    <w:p w14:paraId="06B6F6B1" w14:textId="269D56B2" w:rsidR="009A5819" w:rsidRDefault="009A5819" w:rsidP="00005A6C">
      <w:pPr>
        <w:pStyle w:val="aff3"/>
        <w:numPr>
          <w:ilvl w:val="0"/>
          <w:numId w:val="48"/>
        </w:numPr>
        <w:ind w:firstLineChars="0"/>
      </w:pPr>
      <w:r w:rsidRPr="00602BE8">
        <w:rPr>
          <w:rFonts w:hint="eastAsia"/>
        </w:rPr>
        <w:t>弹窗</w:t>
      </w:r>
      <w:r w:rsidRPr="00602BE8">
        <w:t>名称为</w:t>
      </w:r>
      <w:r w:rsidRPr="00602BE8">
        <w:t>“</w:t>
      </w:r>
      <w:r w:rsidRPr="00602BE8">
        <w:rPr>
          <w:rFonts w:hint="eastAsia"/>
        </w:rPr>
        <w:t>创建</w:t>
      </w:r>
      <w:r w:rsidRPr="00602BE8">
        <w:t>魔方</w:t>
      </w:r>
      <w:r w:rsidR="002B6B23">
        <w:rPr>
          <w:rFonts w:hint="eastAsia"/>
        </w:rPr>
        <w:t>团</w:t>
      </w:r>
      <w:r w:rsidRPr="00602BE8">
        <w:rPr>
          <w:rFonts w:hint="eastAsia"/>
        </w:rPr>
        <w:t>票</w:t>
      </w:r>
      <w:r w:rsidRPr="00602BE8">
        <w:t>政策</w:t>
      </w:r>
      <w:r w:rsidRPr="00602BE8">
        <w:t>”</w:t>
      </w:r>
      <w:r w:rsidRPr="00602BE8">
        <w:rPr>
          <w:rFonts w:hint="eastAsia"/>
        </w:rPr>
        <w:t>；</w:t>
      </w:r>
    </w:p>
    <w:p w14:paraId="602D0AB6" w14:textId="70FFBDA7" w:rsidR="009A5819" w:rsidRDefault="009A5819" w:rsidP="009A5819"/>
    <w:p w14:paraId="141C5EE5" w14:textId="7A88F153" w:rsidR="009A5819" w:rsidRDefault="00776EC8" w:rsidP="00005A6C">
      <w:pPr>
        <w:pStyle w:val="aff3"/>
        <w:numPr>
          <w:ilvl w:val="0"/>
          <w:numId w:val="47"/>
        </w:numPr>
        <w:ind w:firstLineChars="0"/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34287247" wp14:editId="326DA8A1">
            <wp:simplePos x="0" y="0"/>
            <wp:positionH relativeFrom="column">
              <wp:posOffset>0</wp:posOffset>
            </wp:positionH>
            <wp:positionV relativeFrom="paragraph">
              <wp:posOffset>377825</wp:posOffset>
            </wp:positionV>
            <wp:extent cx="3667125" cy="2514600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819">
        <w:rPr>
          <w:rFonts w:hint="eastAsia"/>
        </w:rPr>
        <w:t>点击</w:t>
      </w:r>
      <w:r w:rsidR="009A5819">
        <w:t>“</w:t>
      </w:r>
      <w:r w:rsidR="009A5819">
        <w:rPr>
          <w:rFonts w:hint="eastAsia"/>
        </w:rPr>
        <w:t>下一步</w:t>
      </w:r>
      <w:r w:rsidR="009A5819">
        <w:t>”</w:t>
      </w:r>
      <w:r w:rsidR="009A5819">
        <w:rPr>
          <w:rFonts w:hint="eastAsia"/>
        </w:rPr>
        <w:t>后，</w:t>
      </w:r>
      <w:r w:rsidR="009A5819">
        <w:t>进入渠道选择页面</w:t>
      </w:r>
      <w:r w:rsidR="009A5819">
        <w:rPr>
          <w:rFonts w:hint="eastAsia"/>
        </w:rPr>
        <w:t>，</w:t>
      </w:r>
      <w:r w:rsidR="009A5819">
        <w:t>如下图：</w:t>
      </w:r>
    </w:p>
    <w:p w14:paraId="252DE662" w14:textId="0EA8689D" w:rsidR="00776EC8" w:rsidRDefault="002B6B23" w:rsidP="00005A6C">
      <w:pPr>
        <w:pStyle w:val="aff3"/>
        <w:numPr>
          <w:ilvl w:val="0"/>
          <w:numId w:val="49"/>
        </w:numPr>
        <w:ind w:firstLineChars="0"/>
      </w:pPr>
      <w:r>
        <w:rPr>
          <w:rFonts w:hint="eastAsia"/>
        </w:rPr>
        <w:lastRenderedPageBreak/>
        <w:t>交互与创建魔方散票政策一致</w:t>
      </w:r>
    </w:p>
    <w:p w14:paraId="2FC48876" w14:textId="1A942B84" w:rsidR="001C06D8" w:rsidRPr="008D28FF" w:rsidRDefault="00DB0787" w:rsidP="00005A6C">
      <w:pPr>
        <w:pStyle w:val="aff3"/>
        <w:numPr>
          <w:ilvl w:val="0"/>
          <w:numId w:val="47"/>
        </w:numPr>
        <w:ind w:firstLineChars="0"/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0A72CA94" wp14:editId="33EAF045">
            <wp:simplePos x="0" y="0"/>
            <wp:positionH relativeFrom="column">
              <wp:posOffset>0</wp:posOffset>
            </wp:positionH>
            <wp:positionV relativeFrom="paragraph">
              <wp:posOffset>322161</wp:posOffset>
            </wp:positionV>
            <wp:extent cx="5943600" cy="6570345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EC8" w:rsidRPr="0073301B">
        <w:rPr>
          <w:rFonts w:hint="eastAsia"/>
        </w:rPr>
        <w:t>点击</w:t>
      </w:r>
      <w:r w:rsidR="00776EC8" w:rsidRPr="0073301B">
        <w:t>“</w:t>
      </w:r>
      <w:r w:rsidR="00776EC8" w:rsidRPr="0073301B">
        <w:rPr>
          <w:rFonts w:hint="eastAsia"/>
        </w:rPr>
        <w:t>下一步</w:t>
      </w:r>
      <w:r w:rsidR="00776EC8" w:rsidRPr="0073301B">
        <w:t>”</w:t>
      </w:r>
      <w:r w:rsidR="00776EC8" w:rsidRPr="0073301B">
        <w:rPr>
          <w:rFonts w:hint="eastAsia"/>
        </w:rPr>
        <w:t>，</w:t>
      </w:r>
      <w:r w:rsidR="00776EC8" w:rsidRPr="0073301B">
        <w:t>弹窗展示如下</w:t>
      </w:r>
      <w:r w:rsidR="00776EC8" w:rsidRPr="0073301B">
        <w:rPr>
          <w:rFonts w:hint="eastAsia"/>
        </w:rPr>
        <w:t>图：</w:t>
      </w:r>
    </w:p>
    <w:p w14:paraId="5AA468E6" w14:textId="54003B51" w:rsidR="003832EB" w:rsidRPr="00602BE8" w:rsidRDefault="003832EB" w:rsidP="00005A6C">
      <w:pPr>
        <w:pStyle w:val="aff3"/>
        <w:numPr>
          <w:ilvl w:val="0"/>
          <w:numId w:val="50"/>
        </w:numPr>
        <w:ind w:firstLineChars="0"/>
      </w:pPr>
      <w:r w:rsidRPr="00602BE8">
        <w:rPr>
          <w:rFonts w:hint="eastAsia"/>
        </w:rPr>
        <w:t>基础信息</w:t>
      </w:r>
      <w:r w:rsidRPr="00602BE8">
        <w:t>：</w:t>
      </w:r>
      <w:r w:rsidR="00983F9E" w:rsidRPr="00602BE8">
        <w:rPr>
          <w:rFonts w:hint="eastAsia"/>
        </w:rPr>
        <w:t>同</w:t>
      </w:r>
      <w:r w:rsidR="00983F9E" w:rsidRPr="00602BE8">
        <w:t>散票创建一致；</w:t>
      </w:r>
    </w:p>
    <w:p w14:paraId="70591C63" w14:textId="3708D887" w:rsidR="00983F9E" w:rsidRDefault="00983F9E" w:rsidP="00005A6C">
      <w:pPr>
        <w:pStyle w:val="aff3"/>
        <w:numPr>
          <w:ilvl w:val="0"/>
          <w:numId w:val="50"/>
        </w:numPr>
        <w:ind w:firstLineChars="0"/>
      </w:pPr>
      <w:r w:rsidRPr="00602BE8">
        <w:rPr>
          <w:rFonts w:hint="eastAsia"/>
        </w:rPr>
        <w:t>团票政策</w:t>
      </w:r>
      <w:r w:rsidRPr="00602BE8">
        <w:t>：</w:t>
      </w:r>
    </w:p>
    <w:p w14:paraId="5F6FFBD2" w14:textId="237CBB09" w:rsidR="00F76537" w:rsidRPr="00F76537" w:rsidRDefault="00F76537" w:rsidP="00005A6C">
      <w:pPr>
        <w:pStyle w:val="aff3"/>
        <w:numPr>
          <w:ilvl w:val="0"/>
          <w:numId w:val="52"/>
        </w:numPr>
        <w:ind w:firstLineChars="0"/>
      </w:pPr>
      <w:r w:rsidRPr="00F76537">
        <w:rPr>
          <w:rFonts w:hint="eastAsia"/>
        </w:rPr>
        <w:t>销售端口</w:t>
      </w:r>
      <w:r w:rsidRPr="00F76537">
        <w:t>：包括</w:t>
      </w:r>
      <w:r w:rsidRPr="00F76537">
        <w:rPr>
          <w:rFonts w:hint="eastAsia"/>
        </w:rPr>
        <w:t>旅行社</w:t>
      </w:r>
      <w:r w:rsidRPr="00F76537">
        <w:rPr>
          <w:rFonts w:hint="eastAsia"/>
        </w:rPr>
        <w:t>PC</w:t>
      </w:r>
      <w:r w:rsidRPr="00F76537">
        <w:rPr>
          <w:rFonts w:hint="eastAsia"/>
        </w:rPr>
        <w:t>端</w:t>
      </w:r>
      <w:r w:rsidRPr="00F76537">
        <w:t>、</w:t>
      </w:r>
      <w:r w:rsidRPr="00F76537">
        <w:rPr>
          <w:rFonts w:hint="eastAsia"/>
        </w:rPr>
        <w:t>导游</w:t>
      </w:r>
      <w:r w:rsidRPr="00F76537">
        <w:rPr>
          <w:rFonts w:hint="eastAsia"/>
        </w:rPr>
        <w:t>A</w:t>
      </w:r>
      <w:r w:rsidR="00850715">
        <w:rPr>
          <w:rFonts w:hint="eastAsia"/>
        </w:rPr>
        <w:t>PP</w:t>
      </w:r>
      <w:r w:rsidRPr="00F76537">
        <w:rPr>
          <w:rFonts w:hint="eastAsia"/>
        </w:rPr>
        <w:t>，</w:t>
      </w:r>
      <w:r w:rsidRPr="00F76537">
        <w:t>非必选项；</w:t>
      </w:r>
    </w:p>
    <w:p w14:paraId="0CBD77EB" w14:textId="030AA0D0" w:rsidR="00983F9E" w:rsidRPr="007545C3" w:rsidRDefault="00983F9E" w:rsidP="00005A6C">
      <w:pPr>
        <w:pStyle w:val="aff3"/>
        <w:numPr>
          <w:ilvl w:val="0"/>
          <w:numId w:val="52"/>
        </w:numPr>
        <w:ind w:firstLineChars="0"/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返利对象</w:t>
      </w:r>
      <w:r w:rsidRPr="007545C3">
        <w:rPr>
          <w:color w:val="000000" w:themeColor="text1"/>
        </w:rPr>
        <w:t>：</w:t>
      </w:r>
      <w:r w:rsidRPr="007545C3">
        <w:rPr>
          <w:rFonts w:hint="eastAsia"/>
          <w:color w:val="000000" w:themeColor="text1"/>
        </w:rPr>
        <w:t>团票</w:t>
      </w:r>
      <w:r w:rsidRPr="007545C3">
        <w:rPr>
          <w:color w:val="000000" w:themeColor="text1"/>
        </w:rPr>
        <w:t>政策</w:t>
      </w:r>
      <w:r w:rsidRPr="007545C3">
        <w:rPr>
          <w:rFonts w:hint="eastAsia"/>
          <w:color w:val="000000" w:themeColor="text1"/>
        </w:rPr>
        <w:t>可</w:t>
      </w:r>
      <w:r w:rsidRPr="007545C3">
        <w:rPr>
          <w:color w:val="000000" w:themeColor="text1"/>
        </w:rPr>
        <w:t>分别对旅行社、旅行社部门、导游设置后返政策；</w:t>
      </w:r>
    </w:p>
    <w:p w14:paraId="254ABB68" w14:textId="1D766021" w:rsidR="00C35B7A" w:rsidRDefault="00983F9E" w:rsidP="00005A6C">
      <w:pPr>
        <w:pStyle w:val="aff3"/>
        <w:numPr>
          <w:ilvl w:val="0"/>
          <w:numId w:val="51"/>
        </w:numPr>
        <w:ind w:firstLineChars="0"/>
      </w:pPr>
      <w:r w:rsidRPr="00602BE8">
        <w:rPr>
          <w:rFonts w:hint="eastAsia"/>
        </w:rPr>
        <w:lastRenderedPageBreak/>
        <w:t>点击</w:t>
      </w:r>
      <w:r w:rsidRPr="00602BE8">
        <w:t>【</w:t>
      </w:r>
      <w:r w:rsidRPr="00602BE8">
        <w:rPr>
          <w:rFonts w:hint="eastAsia"/>
        </w:rPr>
        <w:t>保存</w:t>
      </w:r>
      <w:r w:rsidRPr="00602BE8">
        <w:t>】</w:t>
      </w:r>
      <w:r w:rsidRPr="00602BE8">
        <w:rPr>
          <w:rFonts w:hint="eastAsia"/>
        </w:rPr>
        <w:t>或【</w:t>
      </w:r>
      <w:r w:rsidRPr="00602BE8">
        <w:t>关闭】</w:t>
      </w:r>
      <w:r w:rsidRPr="00602BE8">
        <w:rPr>
          <w:rFonts w:hint="eastAsia"/>
        </w:rPr>
        <w:t>按钮</w:t>
      </w:r>
      <w:r w:rsidRPr="00602BE8">
        <w:t>时，</w:t>
      </w:r>
      <w:r w:rsidR="00B2182E" w:rsidRPr="00602BE8">
        <w:t>判断所填信息是否为空</w:t>
      </w:r>
      <w:r w:rsidR="00B2182E" w:rsidRPr="00602BE8">
        <w:rPr>
          <w:rFonts w:hint="eastAsia"/>
        </w:rPr>
        <w:t xml:space="preserve"> </w:t>
      </w:r>
      <w:r w:rsidR="00B2182E" w:rsidRPr="00602BE8">
        <w:rPr>
          <w:rFonts w:hint="eastAsia"/>
        </w:rPr>
        <w:t>或者</w:t>
      </w:r>
      <w:r w:rsidR="00B2182E">
        <w:t>是否符合规范</w:t>
      </w:r>
      <w:r w:rsidR="00B2182E">
        <w:rPr>
          <w:rFonts w:hint="eastAsia"/>
        </w:rPr>
        <w:t>。</w:t>
      </w:r>
      <w:r w:rsidRPr="00602BE8">
        <w:rPr>
          <w:rFonts w:hint="eastAsia"/>
        </w:rPr>
        <w:t>创建</w:t>
      </w:r>
      <w:r w:rsidR="00B2182E">
        <w:t>成功后，政策名称在</w:t>
      </w:r>
      <w:r w:rsidR="00B2182E">
        <w:rPr>
          <w:rFonts w:hint="eastAsia"/>
        </w:rPr>
        <w:t>末尾</w:t>
      </w:r>
      <w:r w:rsidRPr="00602BE8">
        <w:t>添加</w:t>
      </w:r>
      <w:r w:rsidRPr="00602BE8">
        <w:t>“</w:t>
      </w:r>
      <w:r w:rsidRPr="00602BE8">
        <w:rPr>
          <w:rFonts w:hint="eastAsia"/>
        </w:rPr>
        <w:t>团票</w:t>
      </w:r>
      <w:r w:rsidRPr="00602BE8">
        <w:t>”</w:t>
      </w:r>
      <w:r w:rsidRPr="00602BE8">
        <w:rPr>
          <w:rFonts w:hint="eastAsia"/>
        </w:rPr>
        <w:t>标识，</w:t>
      </w:r>
      <w:r w:rsidRPr="00602BE8">
        <w:t>列入</w:t>
      </w:r>
      <w:r w:rsidRPr="00602BE8">
        <w:rPr>
          <w:rFonts w:hint="eastAsia"/>
        </w:rPr>
        <w:t>魔方</w:t>
      </w:r>
      <w:r w:rsidRPr="00602BE8">
        <w:t>政策列表中。</w:t>
      </w:r>
    </w:p>
    <w:p w14:paraId="58B4958C" w14:textId="5F6804B7" w:rsidR="00C35B7A" w:rsidRPr="00602BE8" w:rsidRDefault="00C35B7A" w:rsidP="00C35B7A"/>
    <w:p w14:paraId="3F56C243" w14:textId="726F6124" w:rsidR="001815E8" w:rsidRPr="00602BE8" w:rsidRDefault="001815E8" w:rsidP="00EE7CF4">
      <w:pPr>
        <w:pStyle w:val="aff3"/>
        <w:numPr>
          <w:ilvl w:val="0"/>
          <w:numId w:val="20"/>
        </w:numPr>
        <w:ind w:firstLineChars="0"/>
      </w:pPr>
      <w:r w:rsidRPr="00602BE8">
        <w:rPr>
          <w:rFonts w:hint="eastAsia"/>
        </w:rPr>
        <w:t>魔方</w:t>
      </w:r>
      <w:r w:rsidRPr="00602BE8">
        <w:t>政策</w:t>
      </w:r>
      <w:r w:rsidRPr="00602BE8">
        <w:rPr>
          <w:rFonts w:hint="eastAsia"/>
        </w:rPr>
        <w:t>列表</w:t>
      </w:r>
    </w:p>
    <w:p w14:paraId="7E675EA0" w14:textId="495D47B1" w:rsidR="001815E8" w:rsidRDefault="001815E8" w:rsidP="00F51228">
      <w:r w:rsidRPr="00602BE8">
        <w:rPr>
          <w:rFonts w:hint="eastAsia"/>
        </w:rPr>
        <w:t>点击</w:t>
      </w:r>
      <w:r w:rsidRPr="00602BE8">
        <w:t>“</w:t>
      </w:r>
      <w:r w:rsidRPr="00602BE8">
        <w:rPr>
          <w:rFonts w:hint="eastAsia"/>
        </w:rPr>
        <w:t>设置政策</w:t>
      </w:r>
      <w:r w:rsidRPr="00602BE8">
        <w:t>”</w:t>
      </w:r>
      <w:r w:rsidRPr="00602BE8">
        <w:rPr>
          <w:rFonts w:hint="eastAsia"/>
        </w:rPr>
        <w:t>后，</w:t>
      </w:r>
      <w:r w:rsidRPr="00602BE8">
        <w:t>默认会看到魔方政策</w:t>
      </w:r>
      <w:r w:rsidRPr="00602BE8">
        <w:rPr>
          <w:rFonts w:hint="eastAsia"/>
        </w:rPr>
        <w:t>列表</w:t>
      </w:r>
      <w:r w:rsidRPr="00602BE8">
        <w:t>，如下：</w:t>
      </w:r>
    </w:p>
    <w:p w14:paraId="5466C6A7" w14:textId="5D17D030" w:rsidR="00C35B7A" w:rsidRPr="008D28FF" w:rsidRDefault="008D28FF" w:rsidP="00F51228">
      <w:pPr>
        <w:rPr>
          <w:i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6AB278A0" wp14:editId="5710615B">
            <wp:simplePos x="0" y="0"/>
            <wp:positionH relativeFrom="column">
              <wp:posOffset>0</wp:posOffset>
            </wp:positionH>
            <wp:positionV relativeFrom="paragraph">
              <wp:posOffset>315154</wp:posOffset>
            </wp:positionV>
            <wp:extent cx="5943600" cy="801370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42D" w:rsidRPr="007545C3">
        <w:rPr>
          <w:rFonts w:hint="eastAsia"/>
          <w:i/>
          <w:color w:val="000000" w:themeColor="text1"/>
        </w:rPr>
        <w:t>（注</w:t>
      </w:r>
      <w:r w:rsidR="0031742D" w:rsidRPr="007545C3">
        <w:rPr>
          <w:i/>
          <w:color w:val="000000" w:themeColor="text1"/>
        </w:rPr>
        <w:t>）</w:t>
      </w:r>
      <w:r w:rsidR="0031742D" w:rsidRPr="007545C3">
        <w:rPr>
          <w:rFonts w:hint="eastAsia"/>
          <w:i/>
          <w:color w:val="000000" w:themeColor="text1"/>
        </w:rPr>
        <w:t>：</w:t>
      </w:r>
      <w:r w:rsidR="0031742D" w:rsidRPr="007545C3">
        <w:rPr>
          <w:i/>
          <w:color w:val="000000" w:themeColor="text1"/>
        </w:rPr>
        <w:t>当此列表没有任何魔方政策时，默认只显示</w:t>
      </w:r>
      <w:r w:rsidR="0031742D" w:rsidRPr="007545C3">
        <w:rPr>
          <w:rFonts w:hint="eastAsia"/>
          <w:i/>
          <w:color w:val="000000" w:themeColor="text1"/>
        </w:rPr>
        <w:t>表头</w:t>
      </w:r>
      <w:r w:rsidR="0031742D" w:rsidRPr="007545C3">
        <w:rPr>
          <w:i/>
          <w:color w:val="000000" w:themeColor="text1"/>
        </w:rPr>
        <w:t>字段，</w:t>
      </w:r>
      <w:r w:rsidR="0031742D" w:rsidRPr="007545C3">
        <w:rPr>
          <w:rFonts w:hint="eastAsia"/>
          <w:i/>
          <w:color w:val="000000" w:themeColor="text1"/>
        </w:rPr>
        <w:t>界面</w:t>
      </w:r>
      <w:r w:rsidR="0031742D" w:rsidRPr="007545C3">
        <w:rPr>
          <w:i/>
          <w:color w:val="000000" w:themeColor="text1"/>
        </w:rPr>
        <w:t>区域显示</w:t>
      </w:r>
      <w:r w:rsidR="0031742D" w:rsidRPr="007545C3">
        <w:rPr>
          <w:i/>
          <w:color w:val="000000" w:themeColor="text1"/>
        </w:rPr>
        <w:t>“</w:t>
      </w:r>
      <w:r w:rsidR="0031742D" w:rsidRPr="007545C3">
        <w:rPr>
          <w:rFonts w:hint="eastAsia"/>
          <w:i/>
          <w:color w:val="000000" w:themeColor="text1"/>
        </w:rPr>
        <w:t>暂无信息</w:t>
      </w:r>
      <w:r w:rsidR="0031742D" w:rsidRPr="007545C3">
        <w:rPr>
          <w:i/>
          <w:color w:val="000000" w:themeColor="text1"/>
        </w:rPr>
        <w:t>”</w:t>
      </w:r>
      <w:r w:rsidR="0031742D" w:rsidRPr="007545C3">
        <w:rPr>
          <w:rFonts w:hint="eastAsia"/>
          <w:i/>
          <w:color w:val="000000" w:themeColor="text1"/>
        </w:rPr>
        <w:t>。</w:t>
      </w:r>
      <w:r w:rsidRPr="008D28FF">
        <w:rPr>
          <w:noProof/>
        </w:rPr>
        <w:t xml:space="preserve"> </w:t>
      </w:r>
    </w:p>
    <w:p w14:paraId="21953FBA" w14:textId="63EB1381" w:rsidR="00155F85" w:rsidRDefault="00C35B7A" w:rsidP="00EE7CF4">
      <w:pPr>
        <w:pStyle w:val="aff3"/>
        <w:numPr>
          <w:ilvl w:val="0"/>
          <w:numId w:val="21"/>
        </w:numPr>
        <w:ind w:firstLineChars="0"/>
      </w:pPr>
      <w:r w:rsidRPr="00602BE8">
        <w:rPr>
          <w:rFonts w:hint="eastAsia"/>
        </w:rPr>
        <w:t>魔方政策</w:t>
      </w:r>
      <w:r w:rsidRPr="00602BE8">
        <w:t>列表默认</w:t>
      </w:r>
      <w:r w:rsidRPr="00602BE8">
        <w:rPr>
          <w:rFonts w:hint="eastAsia"/>
        </w:rPr>
        <w:t>展开</w:t>
      </w:r>
      <w:r w:rsidRPr="00602BE8">
        <w:t>；</w:t>
      </w:r>
    </w:p>
    <w:p w14:paraId="6BB49EF5" w14:textId="186C9C25" w:rsidR="00155F85" w:rsidRPr="00602BE8" w:rsidRDefault="00155F85" w:rsidP="00EE7CF4">
      <w:pPr>
        <w:pStyle w:val="aff3"/>
        <w:numPr>
          <w:ilvl w:val="0"/>
          <w:numId w:val="21"/>
        </w:numPr>
        <w:ind w:firstLineChars="0"/>
      </w:pPr>
      <w:r w:rsidRPr="00602BE8">
        <w:rPr>
          <w:rFonts w:hint="eastAsia"/>
        </w:rPr>
        <w:t>列表中</w:t>
      </w:r>
      <w:r w:rsidRPr="00602BE8">
        <w:t>的政策按照创建时间倒序排列，时间精确到秒，同一时间生成的政策</w:t>
      </w:r>
      <w:r w:rsidRPr="00602BE8">
        <w:rPr>
          <w:rFonts w:hint="eastAsia"/>
        </w:rPr>
        <w:t>随机</w:t>
      </w:r>
      <w:r w:rsidRPr="00602BE8">
        <w:t>排列</w:t>
      </w:r>
      <w:r w:rsidRPr="00602BE8">
        <w:rPr>
          <w:rFonts w:hint="eastAsia"/>
        </w:rPr>
        <w:t>；</w:t>
      </w:r>
    </w:p>
    <w:p w14:paraId="2150B037" w14:textId="2237116B" w:rsidR="00FF3751" w:rsidRPr="00602BE8" w:rsidRDefault="00155F85" w:rsidP="00EE7CF4">
      <w:pPr>
        <w:pStyle w:val="aff3"/>
        <w:numPr>
          <w:ilvl w:val="0"/>
          <w:numId w:val="21"/>
        </w:numPr>
        <w:ind w:firstLineChars="0"/>
      </w:pPr>
      <w:r w:rsidRPr="00602BE8">
        <w:rPr>
          <w:noProof/>
        </w:rPr>
        <w:drawing>
          <wp:anchor distT="0" distB="0" distL="114300" distR="114300" simplePos="0" relativeHeight="251638272" behindDoc="0" locked="0" layoutInCell="1" allowOverlap="1" wp14:anchorId="645ABE03" wp14:editId="2A73B52E">
            <wp:simplePos x="0" y="0"/>
            <wp:positionH relativeFrom="column">
              <wp:posOffset>0</wp:posOffset>
            </wp:positionH>
            <wp:positionV relativeFrom="paragraph">
              <wp:posOffset>349250</wp:posOffset>
            </wp:positionV>
            <wp:extent cx="3505200" cy="1407795"/>
            <wp:effectExtent l="0" t="0" r="0" b="0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2BE8">
        <w:rPr>
          <w:rFonts w:hint="eastAsia"/>
        </w:rPr>
        <w:t>点击</w:t>
      </w:r>
      <w:r w:rsidRPr="00602BE8">
        <w:t>“</w:t>
      </w:r>
      <w:r w:rsidRPr="00602BE8">
        <w:rPr>
          <w:rFonts w:hint="eastAsia"/>
        </w:rPr>
        <w:t>关联</w:t>
      </w:r>
      <w:r w:rsidRPr="00602BE8">
        <w:t>分销渠道</w:t>
      </w:r>
      <w:r w:rsidRPr="00602BE8">
        <w:t>”</w:t>
      </w:r>
      <w:r w:rsidRPr="00602BE8">
        <w:rPr>
          <w:rFonts w:hint="eastAsia"/>
        </w:rPr>
        <w:t>弹窗</w:t>
      </w:r>
      <w:r w:rsidRPr="00602BE8">
        <w:t>显示所有渠道，如下图所示：</w:t>
      </w:r>
    </w:p>
    <w:p w14:paraId="3E21C078" w14:textId="2828FD15" w:rsidR="00B50AD3" w:rsidRPr="00602BE8" w:rsidRDefault="00B50AD3" w:rsidP="00EE7CF4">
      <w:pPr>
        <w:pStyle w:val="aff3"/>
        <w:numPr>
          <w:ilvl w:val="0"/>
          <w:numId w:val="22"/>
        </w:numPr>
        <w:ind w:firstLineChars="0"/>
      </w:pPr>
      <w:r w:rsidRPr="00602BE8">
        <w:rPr>
          <w:rFonts w:hint="eastAsia"/>
        </w:rPr>
        <w:t>每行最多</w:t>
      </w:r>
      <w:r w:rsidRPr="00602BE8">
        <w:t>显示</w:t>
      </w:r>
      <w:r w:rsidRPr="00602BE8">
        <w:rPr>
          <w:rFonts w:hint="eastAsia"/>
        </w:rPr>
        <w:t>4</w:t>
      </w:r>
      <w:r w:rsidRPr="00602BE8">
        <w:rPr>
          <w:rFonts w:hint="eastAsia"/>
        </w:rPr>
        <w:t>个</w:t>
      </w:r>
      <w:r w:rsidRPr="00602BE8">
        <w:t>渠道名称，</w:t>
      </w:r>
      <w:r w:rsidRPr="00602BE8">
        <w:rPr>
          <w:rFonts w:hint="eastAsia"/>
        </w:rPr>
        <w:t>一页</w:t>
      </w:r>
      <w:r w:rsidRPr="00602BE8">
        <w:t>最多显示</w:t>
      </w:r>
      <w:r w:rsidRPr="00602BE8">
        <w:rPr>
          <w:rFonts w:hint="eastAsia"/>
        </w:rPr>
        <w:t>3</w:t>
      </w:r>
      <w:r w:rsidRPr="00602BE8">
        <w:rPr>
          <w:rFonts w:hint="eastAsia"/>
        </w:rPr>
        <w:t>行</w:t>
      </w:r>
      <w:r w:rsidRPr="00602BE8">
        <w:t>，多余的</w:t>
      </w:r>
      <w:r w:rsidRPr="00602BE8">
        <w:rPr>
          <w:rFonts w:hint="eastAsia"/>
        </w:rPr>
        <w:t>可</w:t>
      </w:r>
      <w:r w:rsidRPr="00602BE8">
        <w:t>左右切换查看；</w:t>
      </w:r>
    </w:p>
    <w:p w14:paraId="2FE17F1B" w14:textId="167A4097" w:rsidR="00B50AD3" w:rsidRPr="00602BE8" w:rsidRDefault="00B50AD3" w:rsidP="00EE7CF4">
      <w:pPr>
        <w:pStyle w:val="aff3"/>
        <w:numPr>
          <w:ilvl w:val="0"/>
          <w:numId w:val="22"/>
        </w:numPr>
        <w:ind w:firstLineChars="0"/>
      </w:pPr>
      <w:r w:rsidRPr="00602BE8">
        <w:rPr>
          <w:rFonts w:hint="eastAsia"/>
        </w:rPr>
        <w:t>每个</w:t>
      </w:r>
      <w:r w:rsidRPr="00602BE8">
        <w:t>渠道名称最多显示</w:t>
      </w:r>
      <w:r w:rsidRPr="00602BE8">
        <w:rPr>
          <w:rFonts w:hint="eastAsia"/>
        </w:rPr>
        <w:t>8</w:t>
      </w:r>
      <w:r w:rsidRPr="00602BE8">
        <w:rPr>
          <w:rFonts w:hint="eastAsia"/>
        </w:rPr>
        <w:t>位</w:t>
      </w:r>
      <w:r w:rsidRPr="00602BE8">
        <w:t>字符，多余的用</w:t>
      </w:r>
      <w:r w:rsidRPr="00602BE8">
        <w:t>“…”</w:t>
      </w:r>
      <w:r w:rsidRPr="00602BE8">
        <w:rPr>
          <w:rFonts w:hint="eastAsia"/>
        </w:rPr>
        <w:t>代替</w:t>
      </w:r>
      <w:r w:rsidRPr="00602BE8">
        <w:t>；</w:t>
      </w:r>
    </w:p>
    <w:p w14:paraId="78D5FB88" w14:textId="7FF0085C" w:rsidR="00B50AD3" w:rsidRPr="00602BE8" w:rsidRDefault="00B50AD3" w:rsidP="00EE7CF4">
      <w:pPr>
        <w:pStyle w:val="aff3"/>
        <w:numPr>
          <w:ilvl w:val="0"/>
          <w:numId w:val="22"/>
        </w:numPr>
        <w:ind w:firstLineChars="0"/>
      </w:pPr>
      <w:r w:rsidRPr="00602BE8">
        <w:rPr>
          <w:rFonts w:hint="eastAsia"/>
        </w:rPr>
        <w:t>位于</w:t>
      </w:r>
      <w:r w:rsidRPr="00602BE8">
        <w:t>第一页时，左切换按钮置灰</w:t>
      </w:r>
      <w:r w:rsidRPr="00602BE8">
        <w:rPr>
          <w:rFonts w:hint="eastAsia"/>
        </w:rPr>
        <w:t>，</w:t>
      </w:r>
      <w:r w:rsidRPr="00602BE8">
        <w:t>不可操作</w:t>
      </w:r>
      <w:r w:rsidRPr="00602BE8">
        <w:rPr>
          <w:rFonts w:hint="eastAsia"/>
        </w:rPr>
        <w:t>；</w:t>
      </w:r>
      <w:r w:rsidRPr="00602BE8">
        <w:t>位于最后一页时，右切换按钮置灰，不可操作</w:t>
      </w:r>
      <w:r w:rsidRPr="00602BE8">
        <w:rPr>
          <w:rFonts w:hint="eastAsia"/>
        </w:rPr>
        <w:t>。</w:t>
      </w:r>
    </w:p>
    <w:p w14:paraId="5757FBC8" w14:textId="0C07AD06" w:rsidR="00155F85" w:rsidRPr="00602BE8" w:rsidRDefault="00B50AD3" w:rsidP="00EE7CF4">
      <w:pPr>
        <w:pStyle w:val="aff3"/>
        <w:numPr>
          <w:ilvl w:val="0"/>
          <w:numId w:val="22"/>
        </w:numPr>
        <w:ind w:firstLineChars="0"/>
      </w:pPr>
      <w:r w:rsidRPr="00602BE8">
        <w:rPr>
          <w:rFonts w:hint="eastAsia"/>
        </w:rPr>
        <w:t>点击</w:t>
      </w:r>
      <w:r w:rsidRPr="00602BE8">
        <w:t>右上方</w:t>
      </w:r>
      <w:r w:rsidRPr="00602BE8">
        <w:rPr>
          <w:rFonts w:hint="eastAsia"/>
        </w:rPr>
        <w:t>关闭</w:t>
      </w:r>
      <w:r w:rsidRPr="00602BE8">
        <w:t>按钮，</w:t>
      </w:r>
      <w:r w:rsidRPr="00602BE8">
        <w:rPr>
          <w:rFonts w:hint="eastAsia"/>
        </w:rPr>
        <w:t>弹窗</w:t>
      </w:r>
      <w:r w:rsidRPr="00602BE8">
        <w:t>关闭。</w:t>
      </w:r>
    </w:p>
    <w:p w14:paraId="2F9D4B0B" w14:textId="3760F8F4" w:rsidR="00C85680" w:rsidRPr="0007787A" w:rsidRDefault="00A023BB" w:rsidP="00C85680">
      <w:pPr>
        <w:pStyle w:val="aff3"/>
        <w:numPr>
          <w:ilvl w:val="0"/>
          <w:numId w:val="21"/>
        </w:numPr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73088" behindDoc="0" locked="0" layoutInCell="1" allowOverlap="1" wp14:anchorId="1B5DF77D" wp14:editId="33FA6660">
            <wp:simplePos x="0" y="0"/>
            <wp:positionH relativeFrom="column">
              <wp:posOffset>-457</wp:posOffset>
            </wp:positionH>
            <wp:positionV relativeFrom="paragraph">
              <wp:posOffset>307772</wp:posOffset>
            </wp:positionV>
            <wp:extent cx="5943600" cy="5993130"/>
            <wp:effectExtent l="0" t="0" r="0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4FB">
        <w:rPr>
          <w:rFonts w:hint="eastAsia"/>
        </w:rPr>
        <w:t>查</w:t>
      </w:r>
      <w:r w:rsidR="00155F85" w:rsidRPr="0073301B">
        <w:rPr>
          <w:rFonts w:hint="eastAsia"/>
        </w:rPr>
        <w:t>看魔方散票</w:t>
      </w:r>
      <w:r w:rsidR="00155F85" w:rsidRPr="0073301B">
        <w:t>政策</w:t>
      </w:r>
      <w:r w:rsidR="005E142B" w:rsidRPr="0073301B">
        <w:rPr>
          <w:rFonts w:hint="eastAsia"/>
        </w:rPr>
        <w:t>时</w:t>
      </w:r>
      <w:r w:rsidR="005E142B" w:rsidRPr="0073301B">
        <w:t>，弹窗显示政策信息</w:t>
      </w:r>
      <w:r w:rsidR="005E142B" w:rsidRPr="0073301B">
        <w:rPr>
          <w:rFonts w:hint="eastAsia"/>
        </w:rPr>
        <w:t>，</w:t>
      </w:r>
      <w:r w:rsidR="005E142B" w:rsidRPr="0073301B">
        <w:t>如下图所示：</w:t>
      </w:r>
    </w:p>
    <w:p w14:paraId="10C7233B" w14:textId="2922CEB7" w:rsidR="005E142B" w:rsidRPr="0031742D" w:rsidRDefault="005E142B" w:rsidP="00EE7CF4">
      <w:pPr>
        <w:pStyle w:val="aff3"/>
        <w:numPr>
          <w:ilvl w:val="0"/>
          <w:numId w:val="23"/>
        </w:numPr>
        <w:ind w:firstLineChars="0"/>
      </w:pPr>
      <w:r w:rsidRPr="0031742D">
        <w:rPr>
          <w:rFonts w:hint="eastAsia"/>
        </w:rPr>
        <w:t>弹窗</w:t>
      </w:r>
      <w:r w:rsidRPr="0031742D">
        <w:t>名称为</w:t>
      </w:r>
      <w:r w:rsidR="00155F85" w:rsidRPr="0031742D">
        <w:rPr>
          <w:rFonts w:hint="eastAsia"/>
        </w:rPr>
        <w:t>散票</w:t>
      </w:r>
      <w:r w:rsidRPr="0031742D">
        <w:t>政策名称；</w:t>
      </w:r>
    </w:p>
    <w:p w14:paraId="429F588A" w14:textId="66D35E42" w:rsidR="005E142B" w:rsidRPr="00602BE8" w:rsidRDefault="005E142B" w:rsidP="00EE7CF4">
      <w:pPr>
        <w:pStyle w:val="aff3"/>
        <w:numPr>
          <w:ilvl w:val="0"/>
          <w:numId w:val="23"/>
        </w:numPr>
        <w:ind w:firstLineChars="0"/>
      </w:pPr>
      <w:r w:rsidRPr="00602BE8">
        <w:rPr>
          <w:rFonts w:hint="eastAsia"/>
        </w:rPr>
        <w:t>可编辑</w:t>
      </w:r>
      <w:r w:rsidRPr="00602BE8">
        <w:t>的选项为购买时限</w:t>
      </w:r>
      <w:r w:rsidRPr="00602BE8">
        <w:rPr>
          <w:rFonts w:hint="eastAsia"/>
        </w:rPr>
        <w:t>、</w:t>
      </w:r>
      <w:r w:rsidRPr="00602BE8">
        <w:t>销售端口</w:t>
      </w:r>
      <w:r w:rsidRPr="00602BE8">
        <w:rPr>
          <w:rFonts w:hint="eastAsia"/>
        </w:rPr>
        <w:t>，</w:t>
      </w:r>
      <w:r w:rsidRPr="00602BE8">
        <w:t>其他</w:t>
      </w:r>
      <w:r w:rsidRPr="00602BE8">
        <w:rPr>
          <w:rFonts w:hint="eastAsia"/>
        </w:rPr>
        <w:t>信息</w:t>
      </w:r>
      <w:r w:rsidRPr="00602BE8">
        <w:t>只可以查看；</w:t>
      </w:r>
    </w:p>
    <w:p w14:paraId="76147242" w14:textId="06F9B311" w:rsidR="00CB3DC5" w:rsidRPr="00602BE8" w:rsidRDefault="005E142B" w:rsidP="00EE7CF4">
      <w:pPr>
        <w:pStyle w:val="aff3"/>
        <w:numPr>
          <w:ilvl w:val="0"/>
          <w:numId w:val="23"/>
        </w:numPr>
        <w:ind w:firstLineChars="0"/>
      </w:pPr>
      <w:r w:rsidRPr="00602BE8">
        <w:rPr>
          <w:rFonts w:hint="eastAsia"/>
        </w:rPr>
        <w:t>点击</w:t>
      </w:r>
      <w:r w:rsidRPr="00602BE8">
        <w:t>【</w:t>
      </w:r>
      <w:r w:rsidRPr="00602BE8">
        <w:rPr>
          <w:rFonts w:hint="eastAsia"/>
        </w:rPr>
        <w:t>保存</w:t>
      </w:r>
      <w:r w:rsidRPr="00602BE8">
        <w:t>】</w:t>
      </w:r>
      <w:r w:rsidRPr="00602BE8">
        <w:rPr>
          <w:rFonts w:hint="eastAsia"/>
        </w:rPr>
        <w:t>弹窗关闭</w:t>
      </w:r>
      <w:r w:rsidRPr="00602BE8">
        <w:t>，修改信息保存，</w:t>
      </w:r>
      <w:r w:rsidR="00CB3DC5" w:rsidRPr="00602BE8">
        <w:rPr>
          <w:rFonts w:hint="eastAsia"/>
        </w:rPr>
        <w:t>且新的</w:t>
      </w:r>
      <w:r w:rsidR="00CB3DC5" w:rsidRPr="00602BE8">
        <w:t>信息替换原信息</w:t>
      </w:r>
      <w:r w:rsidR="00602BE8">
        <w:rPr>
          <w:rFonts w:hint="eastAsia"/>
        </w:rPr>
        <w:t>，</w:t>
      </w:r>
      <w:r w:rsidR="00602BE8">
        <w:t>状态不变</w:t>
      </w:r>
      <w:r w:rsidR="00602BE8">
        <w:rPr>
          <w:rFonts w:hint="eastAsia"/>
        </w:rPr>
        <w:t>，</w:t>
      </w:r>
      <w:r w:rsidR="00602BE8">
        <w:t>排序位置不变</w:t>
      </w:r>
      <w:r w:rsidR="00CB3DC5" w:rsidRPr="00602BE8">
        <w:t>；</w:t>
      </w:r>
    </w:p>
    <w:p w14:paraId="09703CCD" w14:textId="4B9A8F72" w:rsidR="0047416C" w:rsidRPr="00602BE8" w:rsidRDefault="005E142B" w:rsidP="00EE7CF4">
      <w:pPr>
        <w:pStyle w:val="aff3"/>
        <w:numPr>
          <w:ilvl w:val="0"/>
          <w:numId w:val="23"/>
        </w:numPr>
        <w:ind w:firstLineChars="0"/>
      </w:pPr>
      <w:r w:rsidRPr="00602BE8">
        <w:t>点击【</w:t>
      </w:r>
      <w:r w:rsidRPr="00602BE8">
        <w:rPr>
          <w:rFonts w:hint="eastAsia"/>
        </w:rPr>
        <w:t>取消</w:t>
      </w:r>
      <w:r w:rsidRPr="00602BE8">
        <w:t>】</w:t>
      </w:r>
      <w:r w:rsidRPr="00602BE8">
        <w:rPr>
          <w:rFonts w:hint="eastAsia"/>
        </w:rPr>
        <w:t>弹窗</w:t>
      </w:r>
      <w:r w:rsidRPr="00602BE8">
        <w:t>关闭，信息保持原状。</w:t>
      </w:r>
    </w:p>
    <w:p w14:paraId="78686B48" w14:textId="3D6D39DA" w:rsidR="00C85680" w:rsidRPr="0007787A" w:rsidRDefault="00A023BB" w:rsidP="00C85680">
      <w:pPr>
        <w:pStyle w:val="aff3"/>
        <w:numPr>
          <w:ilvl w:val="0"/>
          <w:numId w:val="21"/>
        </w:numPr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74112" behindDoc="0" locked="0" layoutInCell="1" allowOverlap="1" wp14:anchorId="75C5E14C" wp14:editId="2836415A">
            <wp:simplePos x="0" y="0"/>
            <wp:positionH relativeFrom="column">
              <wp:posOffset>-457</wp:posOffset>
            </wp:positionH>
            <wp:positionV relativeFrom="paragraph">
              <wp:posOffset>285217</wp:posOffset>
            </wp:positionV>
            <wp:extent cx="5943600" cy="6198235"/>
            <wp:effectExtent l="0" t="0" r="0" b="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5F85" w:rsidRPr="0073301B">
        <w:rPr>
          <w:rFonts w:hint="eastAsia"/>
        </w:rPr>
        <w:t>查看魔方团票</w:t>
      </w:r>
      <w:r w:rsidR="00155F85" w:rsidRPr="0073301B">
        <w:t>政策</w:t>
      </w:r>
      <w:r w:rsidR="00155F85" w:rsidRPr="0073301B">
        <w:rPr>
          <w:rFonts w:hint="eastAsia"/>
        </w:rPr>
        <w:t>时</w:t>
      </w:r>
      <w:r w:rsidR="00155F85" w:rsidRPr="0073301B">
        <w:t>，弹窗显示</w:t>
      </w:r>
      <w:r w:rsidR="00155F85" w:rsidRPr="0073301B">
        <w:rPr>
          <w:rFonts w:hint="eastAsia"/>
        </w:rPr>
        <w:t>团票</w:t>
      </w:r>
      <w:r w:rsidR="00155F85" w:rsidRPr="0073301B">
        <w:t>政策信息</w:t>
      </w:r>
      <w:r w:rsidR="00155F85" w:rsidRPr="0073301B">
        <w:rPr>
          <w:rFonts w:hint="eastAsia"/>
        </w:rPr>
        <w:t>，</w:t>
      </w:r>
      <w:r w:rsidR="00155F85" w:rsidRPr="0073301B">
        <w:t>如下图所示：</w:t>
      </w:r>
    </w:p>
    <w:p w14:paraId="0E4DB2BE" w14:textId="74F02FF8" w:rsidR="00155F85" w:rsidRPr="0031742D" w:rsidRDefault="00155F85" w:rsidP="00005A6C">
      <w:pPr>
        <w:pStyle w:val="aff3"/>
        <w:numPr>
          <w:ilvl w:val="0"/>
          <w:numId w:val="33"/>
        </w:numPr>
        <w:ind w:firstLineChars="0"/>
      </w:pPr>
      <w:r w:rsidRPr="0031742D">
        <w:rPr>
          <w:rFonts w:hint="eastAsia"/>
        </w:rPr>
        <w:t>弹窗</w:t>
      </w:r>
      <w:r w:rsidRPr="0031742D">
        <w:t>名称为</w:t>
      </w:r>
      <w:r w:rsidRPr="0031742D">
        <w:rPr>
          <w:rFonts w:hint="eastAsia"/>
        </w:rPr>
        <w:t>团票</w:t>
      </w:r>
      <w:r w:rsidRPr="0031742D">
        <w:t>政策名称；</w:t>
      </w:r>
    </w:p>
    <w:p w14:paraId="55CEDB72" w14:textId="1785F6BB" w:rsidR="00155F85" w:rsidRPr="0031742D" w:rsidRDefault="00155F85" w:rsidP="00005A6C">
      <w:pPr>
        <w:pStyle w:val="aff3"/>
        <w:numPr>
          <w:ilvl w:val="0"/>
          <w:numId w:val="33"/>
        </w:numPr>
        <w:ind w:firstLineChars="0"/>
      </w:pPr>
      <w:r w:rsidRPr="0031742D">
        <w:rPr>
          <w:rFonts w:hint="eastAsia"/>
        </w:rPr>
        <w:t>可编辑</w:t>
      </w:r>
      <w:r w:rsidRPr="0031742D">
        <w:t>的选项为销售端口</w:t>
      </w:r>
      <w:r w:rsidRPr="0031742D">
        <w:rPr>
          <w:rFonts w:hint="eastAsia"/>
        </w:rPr>
        <w:t>，</w:t>
      </w:r>
      <w:r w:rsidRPr="0031742D">
        <w:t>其他</w:t>
      </w:r>
      <w:r w:rsidRPr="0031742D">
        <w:rPr>
          <w:rFonts w:hint="eastAsia"/>
        </w:rPr>
        <w:t>信息</w:t>
      </w:r>
      <w:r w:rsidRPr="0031742D">
        <w:t>只可以查看；</w:t>
      </w:r>
    </w:p>
    <w:p w14:paraId="5359E88A" w14:textId="3E77A7E7" w:rsidR="00155F85" w:rsidRPr="0031742D" w:rsidRDefault="00155F85" w:rsidP="00005A6C">
      <w:pPr>
        <w:pStyle w:val="aff3"/>
        <w:numPr>
          <w:ilvl w:val="0"/>
          <w:numId w:val="33"/>
        </w:numPr>
        <w:ind w:firstLineChars="0"/>
      </w:pPr>
      <w:r w:rsidRPr="0031742D">
        <w:rPr>
          <w:rFonts w:hint="eastAsia"/>
        </w:rPr>
        <w:t>点击</w:t>
      </w:r>
      <w:r w:rsidRPr="0031742D">
        <w:t>【</w:t>
      </w:r>
      <w:r w:rsidRPr="0031742D">
        <w:rPr>
          <w:rFonts w:hint="eastAsia"/>
        </w:rPr>
        <w:t>保存</w:t>
      </w:r>
      <w:r w:rsidRPr="0031742D">
        <w:t>】</w:t>
      </w:r>
      <w:r w:rsidRPr="0031742D">
        <w:rPr>
          <w:rFonts w:hint="eastAsia"/>
        </w:rPr>
        <w:t>弹窗关闭</w:t>
      </w:r>
      <w:r w:rsidRPr="0031742D">
        <w:t>，修改信息保存，</w:t>
      </w:r>
      <w:r w:rsidRPr="0031742D">
        <w:rPr>
          <w:rFonts w:hint="eastAsia"/>
        </w:rPr>
        <w:t>且新的</w:t>
      </w:r>
      <w:r w:rsidRPr="0031742D">
        <w:t>信息替换原信息</w:t>
      </w:r>
      <w:r w:rsidRPr="0031742D">
        <w:rPr>
          <w:rFonts w:hint="eastAsia"/>
        </w:rPr>
        <w:t>，</w:t>
      </w:r>
      <w:r w:rsidRPr="0031742D">
        <w:t>状态不变</w:t>
      </w:r>
      <w:r w:rsidRPr="0031742D">
        <w:rPr>
          <w:rFonts w:hint="eastAsia"/>
        </w:rPr>
        <w:t>，</w:t>
      </w:r>
      <w:r w:rsidRPr="0031742D">
        <w:t>排序位置不变；</w:t>
      </w:r>
    </w:p>
    <w:p w14:paraId="6F1491A7" w14:textId="32854E2E" w:rsidR="00155F85" w:rsidRDefault="00155F85" w:rsidP="00005A6C">
      <w:pPr>
        <w:pStyle w:val="aff3"/>
        <w:numPr>
          <w:ilvl w:val="0"/>
          <w:numId w:val="33"/>
        </w:numPr>
        <w:ind w:firstLineChars="0"/>
      </w:pPr>
      <w:r w:rsidRPr="0031742D">
        <w:t>点击【</w:t>
      </w:r>
      <w:r w:rsidRPr="0031742D">
        <w:rPr>
          <w:rFonts w:hint="eastAsia"/>
        </w:rPr>
        <w:t>取消</w:t>
      </w:r>
      <w:r w:rsidRPr="0031742D">
        <w:t>】</w:t>
      </w:r>
      <w:r w:rsidRPr="0031742D">
        <w:rPr>
          <w:rFonts w:hint="eastAsia"/>
        </w:rPr>
        <w:t>弹窗</w:t>
      </w:r>
      <w:r w:rsidRPr="0031742D">
        <w:t>关闭，信息保持原状。</w:t>
      </w:r>
    </w:p>
    <w:p w14:paraId="710B8AEF" w14:textId="77777777" w:rsidR="00386EC5" w:rsidRPr="0031742D" w:rsidRDefault="00386EC5" w:rsidP="00386EC5"/>
    <w:p w14:paraId="7F6FEE14" w14:textId="45862F2D" w:rsidR="004F67A9" w:rsidRDefault="00CB3DC5" w:rsidP="00EE7CF4">
      <w:pPr>
        <w:pStyle w:val="aff3"/>
        <w:numPr>
          <w:ilvl w:val="0"/>
          <w:numId w:val="21"/>
        </w:numPr>
        <w:ind w:firstLineChars="0"/>
      </w:pPr>
      <w:r w:rsidRPr="00602BE8">
        <w:rPr>
          <w:rFonts w:hint="eastAsia"/>
        </w:rPr>
        <w:t>政策</w:t>
      </w:r>
      <w:r w:rsidRPr="00602BE8">
        <w:t>的启用、禁用</w:t>
      </w:r>
      <w:r w:rsidR="004F67A9">
        <w:rPr>
          <w:rFonts w:hint="eastAsia"/>
        </w:rPr>
        <w:t>:</w:t>
      </w:r>
    </w:p>
    <w:p w14:paraId="6034BD34" w14:textId="01B17C1A" w:rsidR="004F67A9" w:rsidRPr="004F67A9" w:rsidRDefault="004F67A9" w:rsidP="00005A6C">
      <w:pPr>
        <w:pStyle w:val="aff3"/>
        <w:numPr>
          <w:ilvl w:val="0"/>
          <w:numId w:val="33"/>
        </w:numPr>
        <w:ind w:firstLineChars="0"/>
      </w:pPr>
      <w:r w:rsidRPr="004F67A9">
        <w:rPr>
          <w:rFonts w:hint="eastAsia"/>
        </w:rPr>
        <w:lastRenderedPageBreak/>
        <w:t>政策</w:t>
      </w:r>
      <w:r w:rsidRPr="004F67A9">
        <w:t>在创建好后，默认为禁用状态，需</w:t>
      </w:r>
      <w:r w:rsidRPr="004F67A9">
        <w:rPr>
          <w:rFonts w:hint="eastAsia"/>
        </w:rPr>
        <w:t>确认</w:t>
      </w:r>
      <w:r w:rsidRPr="004F67A9">
        <w:t>启用后，方可</w:t>
      </w:r>
      <w:r w:rsidRPr="004F67A9">
        <w:rPr>
          <w:rFonts w:hint="eastAsia"/>
        </w:rPr>
        <w:t>生效</w:t>
      </w:r>
      <w:r w:rsidRPr="004F67A9">
        <w:t>；</w:t>
      </w:r>
    </w:p>
    <w:p w14:paraId="624B6721" w14:textId="0EE1D4DE" w:rsidR="004F67A9" w:rsidRDefault="004F67A9" w:rsidP="00005A6C">
      <w:pPr>
        <w:pStyle w:val="aff3"/>
        <w:numPr>
          <w:ilvl w:val="0"/>
          <w:numId w:val="33"/>
        </w:numPr>
        <w:ind w:firstLineChars="0"/>
      </w:pPr>
      <w:r w:rsidRPr="0073301B">
        <w:rPr>
          <w:rFonts w:hint="eastAsia"/>
        </w:rPr>
        <w:t>在</w:t>
      </w:r>
      <w:r w:rsidRPr="0073301B">
        <w:t>点击【</w:t>
      </w:r>
      <w:r w:rsidRPr="0073301B">
        <w:rPr>
          <w:rFonts w:hint="eastAsia"/>
        </w:rPr>
        <w:t>启用</w:t>
      </w:r>
      <w:r w:rsidRPr="0073301B">
        <w:t>】</w:t>
      </w:r>
      <w:r w:rsidRPr="0073301B">
        <w:rPr>
          <w:rFonts w:hint="eastAsia"/>
        </w:rPr>
        <w:t>按钮</w:t>
      </w:r>
      <w:r w:rsidRPr="0073301B">
        <w:t>时，</w:t>
      </w:r>
      <w:r w:rsidR="003B4488" w:rsidRPr="004F67A9">
        <w:rPr>
          <w:rFonts w:hint="eastAsia"/>
        </w:rPr>
        <w:t>弹出二次确认窗口（</w:t>
      </w:r>
      <w:r w:rsidR="003B4488" w:rsidRPr="004F67A9">
        <w:t>带</w:t>
      </w:r>
      <w:r w:rsidR="003B4488" w:rsidRPr="004F67A9">
        <w:rPr>
          <w:rFonts w:hint="eastAsia"/>
        </w:rPr>
        <w:t>确认和取消按钮），</w:t>
      </w:r>
      <w:r w:rsidR="003B4488" w:rsidRPr="004F67A9">
        <w:t>内容</w:t>
      </w:r>
      <w:r w:rsidR="003B4488" w:rsidRPr="004F67A9">
        <w:rPr>
          <w:rFonts w:hint="eastAsia"/>
        </w:rPr>
        <w:t>：</w:t>
      </w:r>
      <w:r w:rsidR="003B4488" w:rsidRPr="004F67A9">
        <w:t>确认</w:t>
      </w:r>
      <w:r w:rsidR="003B4488" w:rsidRPr="004F67A9">
        <w:rPr>
          <w:rFonts w:hint="eastAsia"/>
        </w:rPr>
        <w:t>要启用这条政策吗？</w:t>
      </w:r>
      <w:r w:rsidR="003B4488" w:rsidRPr="0073301B">
        <w:t xml:space="preserve"> </w:t>
      </w:r>
    </w:p>
    <w:p w14:paraId="502547EA" w14:textId="77777777" w:rsidR="003B4488" w:rsidRPr="004F67A9" w:rsidRDefault="003B4488" w:rsidP="003B4488">
      <w:pPr>
        <w:pStyle w:val="aff3"/>
        <w:numPr>
          <w:ilvl w:val="0"/>
          <w:numId w:val="58"/>
        </w:numPr>
        <w:ind w:firstLineChars="0"/>
      </w:pPr>
      <w:r>
        <w:rPr>
          <w:rFonts w:hint="eastAsia"/>
        </w:rPr>
        <w:t>点确认后，</w:t>
      </w:r>
      <w:r w:rsidRPr="0073301B">
        <w:t>需</w:t>
      </w:r>
      <w:r w:rsidRPr="0073301B">
        <w:rPr>
          <w:rFonts w:hint="eastAsia"/>
        </w:rPr>
        <w:t>进行以下判定：</w:t>
      </w:r>
    </w:p>
    <w:tbl>
      <w:tblPr>
        <w:tblStyle w:val="afff7"/>
        <w:tblW w:w="9498" w:type="dxa"/>
        <w:jc w:val="center"/>
        <w:tblLook w:val="04A0" w:firstRow="1" w:lastRow="0" w:firstColumn="1" w:lastColumn="0" w:noHBand="0" w:noVBand="1"/>
      </w:tblPr>
      <w:tblGrid>
        <w:gridCol w:w="5031"/>
        <w:gridCol w:w="4467"/>
      </w:tblGrid>
      <w:tr w:rsidR="0073301B" w:rsidRPr="0073301B" w14:paraId="498F0CFE" w14:textId="77777777" w:rsidTr="004310C5">
        <w:trPr>
          <w:trHeight w:val="351"/>
          <w:jc w:val="center"/>
        </w:trPr>
        <w:tc>
          <w:tcPr>
            <w:tcW w:w="5031" w:type="dxa"/>
            <w:shd w:val="clear" w:color="auto" w:fill="A6A6A6" w:themeFill="background1" w:themeFillShade="A6"/>
          </w:tcPr>
          <w:p w14:paraId="01C044C5" w14:textId="2B55EAE2" w:rsidR="004F67A9" w:rsidRPr="0073301B" w:rsidRDefault="004F67A9" w:rsidP="00035C80">
            <w:pPr>
              <w:jc w:val="center"/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判定条件</w:t>
            </w:r>
          </w:p>
        </w:tc>
        <w:tc>
          <w:tcPr>
            <w:tcW w:w="4467" w:type="dxa"/>
            <w:shd w:val="clear" w:color="auto" w:fill="A6A6A6" w:themeFill="background1" w:themeFillShade="A6"/>
          </w:tcPr>
          <w:p w14:paraId="481ADCA2" w14:textId="77777777" w:rsidR="004F67A9" w:rsidRPr="0073301B" w:rsidRDefault="004F67A9" w:rsidP="00035C80">
            <w:pPr>
              <w:jc w:val="center"/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判定失败弹窗提示内容</w:t>
            </w:r>
          </w:p>
        </w:tc>
      </w:tr>
      <w:tr w:rsidR="00467F32" w:rsidRPr="00166DA4" w14:paraId="191330BA" w14:textId="77777777" w:rsidTr="004310C5">
        <w:trPr>
          <w:trHeight w:val="694"/>
          <w:jc w:val="center"/>
        </w:trPr>
        <w:tc>
          <w:tcPr>
            <w:tcW w:w="5031" w:type="dxa"/>
          </w:tcPr>
          <w:p w14:paraId="22219F70" w14:textId="178103EE" w:rsidR="00467F32" w:rsidRPr="00166DA4" w:rsidRDefault="00467F32" w:rsidP="00B46AB4">
            <w:pPr>
              <w:rPr>
                <w:rFonts w:ascii="Arial" w:hAnsi="Arial" w:cs="Arial"/>
              </w:rPr>
            </w:pPr>
            <w:r w:rsidRPr="00166DA4">
              <w:rPr>
                <w:rFonts w:ascii="Arial" w:hAnsi="Arial" w:cs="Arial"/>
              </w:rPr>
              <w:t>产品</w:t>
            </w:r>
            <w:r w:rsidRPr="00166DA4">
              <w:rPr>
                <w:rFonts w:ascii="Arial" w:hAnsi="Arial" w:cs="Arial" w:hint="eastAsia"/>
              </w:rPr>
              <w:t>不在有效期内。如果当前日期的月和日不处在产品有效期的月和日内，</w:t>
            </w:r>
            <w:r w:rsidRPr="00166DA4">
              <w:rPr>
                <w:rFonts w:ascii="Arial" w:hAnsi="Arial" w:cs="Arial"/>
              </w:rPr>
              <w:t>则</w:t>
            </w:r>
            <w:r w:rsidRPr="00166DA4">
              <w:rPr>
                <w:rFonts w:ascii="Arial" w:hAnsi="Arial" w:cs="Arial" w:hint="eastAsia"/>
              </w:rPr>
              <w:t>为不在有效期内</w:t>
            </w:r>
          </w:p>
        </w:tc>
        <w:tc>
          <w:tcPr>
            <w:tcW w:w="4467" w:type="dxa"/>
          </w:tcPr>
          <w:p w14:paraId="7EEE5A82" w14:textId="77777777" w:rsidR="00467F32" w:rsidRPr="00166DA4" w:rsidRDefault="00467F32" w:rsidP="00B46AB4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产品不在有效期内，启</w:t>
            </w:r>
            <w:r w:rsidRPr="00166DA4">
              <w:rPr>
                <w:rFonts w:hint="eastAsia"/>
                <w:szCs w:val="18"/>
              </w:rPr>
              <w:t>\</w:t>
            </w:r>
            <w:r w:rsidRPr="00166DA4">
              <w:rPr>
                <w:rFonts w:hint="eastAsia"/>
                <w:szCs w:val="18"/>
              </w:rPr>
              <w:t>禁用操作无效</w:t>
            </w:r>
          </w:p>
        </w:tc>
      </w:tr>
      <w:tr w:rsidR="00467F32" w:rsidRPr="00166DA4" w14:paraId="6819418F" w14:textId="77777777" w:rsidTr="004310C5">
        <w:trPr>
          <w:trHeight w:val="694"/>
          <w:jc w:val="center"/>
        </w:trPr>
        <w:tc>
          <w:tcPr>
            <w:tcW w:w="5031" w:type="dxa"/>
          </w:tcPr>
          <w:p w14:paraId="10412105" w14:textId="54D78AA3" w:rsidR="00467F32" w:rsidRPr="00166DA4" w:rsidRDefault="00467F32" w:rsidP="00B46AB4">
            <w:pPr>
              <w:rPr>
                <w:rFonts w:ascii="Arial" w:hAnsi="Arial" w:cs="Arial"/>
              </w:rPr>
            </w:pPr>
            <w:r w:rsidRPr="00166DA4">
              <w:rPr>
                <w:rFonts w:ascii="Arial" w:hAnsi="Arial" w:cs="Arial" w:hint="eastAsia"/>
              </w:rPr>
              <w:t>政策已过期。如果当前时间点大于政策有效期结束时间点，</w:t>
            </w:r>
            <w:r w:rsidRPr="00166DA4">
              <w:rPr>
                <w:rFonts w:ascii="Arial" w:hAnsi="Arial" w:cs="Arial"/>
              </w:rPr>
              <w:t>则</w:t>
            </w:r>
            <w:r w:rsidRPr="00166DA4">
              <w:rPr>
                <w:rFonts w:ascii="Arial" w:hAnsi="Arial" w:cs="Arial" w:hint="eastAsia"/>
              </w:rPr>
              <w:t>为已过期</w:t>
            </w:r>
          </w:p>
        </w:tc>
        <w:tc>
          <w:tcPr>
            <w:tcW w:w="4467" w:type="dxa"/>
          </w:tcPr>
          <w:p w14:paraId="2D9C814D" w14:textId="77777777" w:rsidR="00467F32" w:rsidRPr="00166DA4" w:rsidRDefault="00467F32" w:rsidP="00B46AB4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政策已过期，启</w:t>
            </w:r>
            <w:r w:rsidRPr="00166DA4">
              <w:rPr>
                <w:rFonts w:hint="eastAsia"/>
                <w:szCs w:val="18"/>
              </w:rPr>
              <w:t>\</w:t>
            </w:r>
            <w:r w:rsidRPr="00166DA4">
              <w:rPr>
                <w:rFonts w:hint="eastAsia"/>
                <w:szCs w:val="18"/>
              </w:rPr>
              <w:t>禁用操作无效</w:t>
            </w:r>
          </w:p>
        </w:tc>
      </w:tr>
      <w:tr w:rsidR="004310C5" w:rsidRPr="00166DA4" w14:paraId="348B6ED4" w14:textId="77777777" w:rsidTr="004310C5">
        <w:trPr>
          <w:trHeight w:val="694"/>
          <w:jc w:val="center"/>
        </w:trPr>
        <w:tc>
          <w:tcPr>
            <w:tcW w:w="5031" w:type="dxa"/>
          </w:tcPr>
          <w:p w14:paraId="393E5621" w14:textId="28838E1D" w:rsidR="004310C5" w:rsidRPr="00166DA4" w:rsidRDefault="00D90DCF" w:rsidP="00B46AB4">
            <w:pPr>
              <w:rPr>
                <w:rFonts w:ascii="Arial" w:hAnsi="Arial" w:cs="Arial"/>
              </w:rPr>
            </w:pPr>
            <w:r w:rsidRPr="00166DA4">
              <w:rPr>
                <w:rFonts w:ascii="Arial" w:hAnsi="Arial" w:cs="Arial" w:hint="eastAsia"/>
              </w:rPr>
              <w:t>政策有效期不在产品有效期内。</w:t>
            </w:r>
            <w:r w:rsidRPr="00166DA4">
              <w:rPr>
                <w:rFonts w:ascii="Arial" w:hAnsi="Arial" w:cs="Arial"/>
              </w:rPr>
              <w:t>如果</w:t>
            </w:r>
            <w:r w:rsidRPr="00166DA4">
              <w:rPr>
                <w:rFonts w:ascii="Arial" w:hAnsi="Arial" w:cs="Arial" w:hint="eastAsia"/>
              </w:rPr>
              <w:t>政策有效期的起始月和日小于产品有效期的起始月和日，或者政策有效期的结束月和日大于产品有效期的结束月和日，</w:t>
            </w:r>
            <w:r w:rsidRPr="00166DA4">
              <w:rPr>
                <w:rFonts w:ascii="Arial" w:hAnsi="Arial" w:cs="Arial"/>
              </w:rPr>
              <w:t>则</w:t>
            </w:r>
            <w:r w:rsidRPr="00166DA4">
              <w:rPr>
                <w:rFonts w:ascii="Arial" w:hAnsi="Arial" w:cs="Arial" w:hint="eastAsia"/>
              </w:rPr>
              <w:t>为政策有效期不在产品有效</w:t>
            </w:r>
          </w:p>
        </w:tc>
        <w:tc>
          <w:tcPr>
            <w:tcW w:w="4467" w:type="dxa"/>
          </w:tcPr>
          <w:p w14:paraId="277AFEBD" w14:textId="77777777" w:rsidR="004310C5" w:rsidRPr="00166DA4" w:rsidRDefault="004310C5" w:rsidP="00B46AB4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政策有效期不在产品有效期内，启</w:t>
            </w:r>
            <w:r w:rsidRPr="00166DA4">
              <w:rPr>
                <w:rFonts w:hint="eastAsia"/>
                <w:szCs w:val="18"/>
              </w:rPr>
              <w:t>\</w:t>
            </w:r>
            <w:r w:rsidRPr="00166DA4">
              <w:rPr>
                <w:rFonts w:hint="eastAsia"/>
                <w:szCs w:val="18"/>
              </w:rPr>
              <w:t>禁用操作无效</w:t>
            </w:r>
          </w:p>
        </w:tc>
      </w:tr>
      <w:tr w:rsidR="0073301B" w:rsidRPr="0073301B" w14:paraId="77F4616B" w14:textId="77777777" w:rsidTr="004310C5">
        <w:trPr>
          <w:trHeight w:val="824"/>
          <w:jc w:val="center"/>
        </w:trPr>
        <w:tc>
          <w:tcPr>
            <w:tcW w:w="5031" w:type="dxa"/>
          </w:tcPr>
          <w:p w14:paraId="46798B66" w14:textId="77777777" w:rsidR="003B727E" w:rsidRPr="0073301B" w:rsidRDefault="003B727E" w:rsidP="003B727E">
            <w:r w:rsidRPr="0073301B">
              <w:rPr>
                <w:rFonts w:hint="eastAsia"/>
              </w:rPr>
              <w:t>渠道</w:t>
            </w:r>
            <w:r w:rsidRPr="0073301B">
              <w:rPr>
                <w:rFonts w:hint="eastAsia"/>
              </w:rPr>
              <w:t>+</w:t>
            </w:r>
            <w:r w:rsidRPr="0073301B">
              <w:rPr>
                <w:rFonts w:hint="eastAsia"/>
              </w:rPr>
              <w:t>政策有效期</w:t>
            </w:r>
            <w:r w:rsidRPr="0073301B">
              <w:t>同时</w:t>
            </w:r>
            <w:r w:rsidRPr="0073301B">
              <w:rPr>
                <w:rFonts w:hint="eastAsia"/>
              </w:rPr>
              <w:t>判重：</w:t>
            </w:r>
          </w:p>
          <w:p w14:paraId="1F4314FC" w14:textId="3FE58FE9" w:rsidR="003B727E" w:rsidRPr="0073301B" w:rsidRDefault="003B727E" w:rsidP="003B727E">
            <w:r w:rsidRPr="0073301B">
              <w:rPr>
                <w:rFonts w:hint="eastAsia"/>
              </w:rPr>
              <w:t>该政策是否包含与其它已启用政策相同的渠道、</w:t>
            </w:r>
            <w:r w:rsidRPr="0073301B">
              <w:t>且</w:t>
            </w:r>
            <w:r w:rsidRPr="0073301B">
              <w:rPr>
                <w:rFonts w:hint="eastAsia"/>
              </w:rPr>
              <w:t>政策</w:t>
            </w:r>
            <w:r w:rsidRPr="0073301B">
              <w:t>有效期存在交叉</w:t>
            </w:r>
          </w:p>
        </w:tc>
        <w:tc>
          <w:tcPr>
            <w:tcW w:w="4467" w:type="dxa"/>
          </w:tcPr>
          <w:p w14:paraId="64CEBEE6" w14:textId="77777777" w:rsidR="003B727E" w:rsidRPr="0073301B" w:rsidRDefault="003B727E" w:rsidP="003B727E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该政策与【</w:t>
            </w:r>
            <w:r w:rsidRPr="0073301B">
              <w:rPr>
                <w:szCs w:val="18"/>
              </w:rPr>
              <w:t>政策</w:t>
            </w:r>
            <w:r w:rsidRPr="0073301B">
              <w:rPr>
                <w:rFonts w:hint="eastAsia"/>
                <w:szCs w:val="18"/>
              </w:rPr>
              <w:t>名称】在渠道</w:t>
            </w:r>
            <w:r w:rsidRPr="0073301B">
              <w:rPr>
                <w:szCs w:val="18"/>
              </w:rPr>
              <w:t>、</w:t>
            </w:r>
            <w:r w:rsidRPr="0073301B">
              <w:rPr>
                <w:rFonts w:hint="eastAsia"/>
                <w:szCs w:val="18"/>
              </w:rPr>
              <w:t>政策</w:t>
            </w:r>
            <w:r w:rsidRPr="0073301B">
              <w:rPr>
                <w:szCs w:val="18"/>
              </w:rPr>
              <w:t>有效期</w:t>
            </w:r>
            <w:r w:rsidRPr="0073301B">
              <w:rPr>
                <w:rFonts w:hint="eastAsia"/>
                <w:szCs w:val="18"/>
              </w:rPr>
              <w:t>上同时</w:t>
            </w:r>
            <w:r w:rsidRPr="0073301B">
              <w:rPr>
                <w:szCs w:val="18"/>
              </w:rPr>
              <w:t>存在</w:t>
            </w:r>
            <w:r w:rsidRPr="0073301B">
              <w:rPr>
                <w:rFonts w:hint="eastAsia"/>
                <w:szCs w:val="18"/>
              </w:rPr>
              <w:t>冲突，</w:t>
            </w:r>
            <w:r w:rsidRPr="0073301B">
              <w:rPr>
                <w:szCs w:val="18"/>
              </w:rPr>
              <w:t>不</w:t>
            </w:r>
            <w:r w:rsidRPr="0073301B">
              <w:rPr>
                <w:rFonts w:hint="eastAsia"/>
                <w:szCs w:val="18"/>
              </w:rPr>
              <w:t>能被启用</w:t>
            </w:r>
          </w:p>
          <w:p w14:paraId="6B88BE2B" w14:textId="6A7E74EA" w:rsidR="003B727E" w:rsidRPr="0073301B" w:rsidRDefault="003B727E" w:rsidP="003B727E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（多个</w:t>
            </w:r>
            <w:r w:rsidRPr="0073301B">
              <w:rPr>
                <w:szCs w:val="18"/>
              </w:rPr>
              <w:t>政策名称间用</w:t>
            </w:r>
            <w:r w:rsidRPr="0073301B">
              <w:rPr>
                <w:szCs w:val="18"/>
              </w:rPr>
              <w:t>“</w:t>
            </w:r>
            <w:r w:rsidRPr="0073301B">
              <w:rPr>
                <w:rFonts w:hint="eastAsia"/>
                <w:szCs w:val="18"/>
              </w:rPr>
              <w:t>、</w:t>
            </w:r>
            <w:r w:rsidRPr="0073301B">
              <w:rPr>
                <w:szCs w:val="18"/>
              </w:rPr>
              <w:t>”</w:t>
            </w:r>
            <w:r w:rsidRPr="0073301B">
              <w:rPr>
                <w:rFonts w:hint="eastAsia"/>
                <w:szCs w:val="18"/>
              </w:rPr>
              <w:t>隔开</w:t>
            </w:r>
            <w:r w:rsidRPr="0073301B">
              <w:rPr>
                <w:szCs w:val="18"/>
              </w:rPr>
              <w:t>）</w:t>
            </w:r>
          </w:p>
        </w:tc>
      </w:tr>
    </w:tbl>
    <w:p w14:paraId="1A4E850C" w14:textId="77777777" w:rsidR="003B4488" w:rsidRPr="003B4488" w:rsidRDefault="003B4488" w:rsidP="003B4488">
      <w:pPr>
        <w:pStyle w:val="aff3"/>
        <w:numPr>
          <w:ilvl w:val="0"/>
          <w:numId w:val="58"/>
        </w:numPr>
        <w:ind w:firstLineChars="0"/>
      </w:pPr>
      <w:r w:rsidRPr="003B4488">
        <w:rPr>
          <w:rFonts w:hint="eastAsia"/>
        </w:rPr>
        <w:t>如果判定失败，则弹窗提示（带确认按钮），点确认后政策状态不变</w:t>
      </w:r>
    </w:p>
    <w:p w14:paraId="7CDDACAE" w14:textId="77777777" w:rsidR="003B4488" w:rsidRDefault="003B4488" w:rsidP="003B4488">
      <w:pPr>
        <w:pStyle w:val="aff3"/>
        <w:numPr>
          <w:ilvl w:val="0"/>
          <w:numId w:val="33"/>
        </w:numPr>
        <w:ind w:firstLineChars="0"/>
      </w:pPr>
      <w:r>
        <w:rPr>
          <w:rFonts w:hint="eastAsia"/>
        </w:rPr>
        <w:t>在政策列表点击【禁用】按钮时，弹出二次确认窗口（带确认和取消按钮），内容：确认要禁用这条政策吗？</w:t>
      </w:r>
      <w:r>
        <w:rPr>
          <w:rFonts w:hint="eastAsia"/>
        </w:rPr>
        <w:t xml:space="preserve"> </w:t>
      </w:r>
    </w:p>
    <w:p w14:paraId="5F3695C8" w14:textId="77777777" w:rsidR="003B4488" w:rsidRDefault="003B4488" w:rsidP="003B4488">
      <w:pPr>
        <w:pStyle w:val="aff3"/>
        <w:numPr>
          <w:ilvl w:val="0"/>
          <w:numId w:val="69"/>
        </w:numPr>
        <w:ind w:firstLineChars="0"/>
      </w:pPr>
      <w:r>
        <w:rPr>
          <w:rFonts w:hint="eastAsia"/>
        </w:rPr>
        <w:t>如果点确定，需要进行除渠道判重外的所有判定</w:t>
      </w:r>
    </w:p>
    <w:p w14:paraId="4C1CFC30" w14:textId="77777777" w:rsidR="003B4488" w:rsidRDefault="003B4488" w:rsidP="003B4488">
      <w:pPr>
        <w:pStyle w:val="aff3"/>
        <w:numPr>
          <w:ilvl w:val="0"/>
          <w:numId w:val="69"/>
        </w:numPr>
        <w:ind w:firstLineChars="0"/>
      </w:pPr>
      <w:r>
        <w:rPr>
          <w:rFonts w:hint="eastAsia"/>
        </w:rPr>
        <w:t>如果判定失败，交互与点【启用】时一致</w:t>
      </w:r>
    </w:p>
    <w:p w14:paraId="481BB44E" w14:textId="7CA9A9AC" w:rsidR="002E22AB" w:rsidRDefault="002E22AB" w:rsidP="002E22AB">
      <w:pPr>
        <w:pStyle w:val="aff3"/>
        <w:numPr>
          <w:ilvl w:val="0"/>
          <w:numId w:val="21"/>
        </w:numPr>
        <w:ind w:firstLineChars="0"/>
      </w:pPr>
      <w:r>
        <w:rPr>
          <w:rFonts w:hint="eastAsia"/>
        </w:rPr>
        <w:t>政策</w:t>
      </w:r>
      <w:r>
        <w:t>在分销端的可见性：</w:t>
      </w:r>
    </w:p>
    <w:p w14:paraId="7057563E" w14:textId="77777777" w:rsidR="002E22AB" w:rsidRPr="0073301B" w:rsidRDefault="002E22AB" w:rsidP="002E22AB">
      <w:pPr>
        <w:pStyle w:val="aff3"/>
        <w:ind w:left="420" w:firstLineChars="0" w:firstLine="0"/>
      </w:pPr>
      <w:r w:rsidRPr="0073301B">
        <w:rPr>
          <w:rFonts w:hint="eastAsia"/>
        </w:rPr>
        <w:t>当出现以下情况时，政策对分销商不可见</w:t>
      </w:r>
    </w:p>
    <w:tbl>
      <w:tblPr>
        <w:tblStyle w:val="afff7"/>
        <w:tblW w:w="5000" w:type="pct"/>
        <w:jc w:val="center"/>
        <w:tblLook w:val="04A0" w:firstRow="1" w:lastRow="0" w:firstColumn="1" w:lastColumn="0" w:noHBand="0" w:noVBand="1"/>
      </w:tblPr>
      <w:tblGrid>
        <w:gridCol w:w="4077"/>
        <w:gridCol w:w="5499"/>
      </w:tblGrid>
      <w:tr w:rsidR="0073301B" w:rsidRPr="0073301B" w14:paraId="694BB8BF" w14:textId="77777777" w:rsidTr="00035C80">
        <w:trPr>
          <w:trHeight w:val="351"/>
          <w:jc w:val="center"/>
        </w:trPr>
        <w:tc>
          <w:tcPr>
            <w:tcW w:w="2129" w:type="pct"/>
            <w:shd w:val="clear" w:color="auto" w:fill="A6A6A6" w:themeFill="background1" w:themeFillShade="A6"/>
          </w:tcPr>
          <w:p w14:paraId="61946BE0" w14:textId="77777777" w:rsidR="002E22AB" w:rsidRPr="0073301B" w:rsidRDefault="002E22AB" w:rsidP="00035C80">
            <w:pPr>
              <w:jc w:val="center"/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条件</w:t>
            </w:r>
          </w:p>
        </w:tc>
        <w:tc>
          <w:tcPr>
            <w:tcW w:w="2871" w:type="pct"/>
            <w:shd w:val="clear" w:color="auto" w:fill="A6A6A6" w:themeFill="background1" w:themeFillShade="A6"/>
          </w:tcPr>
          <w:p w14:paraId="15FB6B2F" w14:textId="77777777" w:rsidR="002E22AB" w:rsidRPr="0073301B" w:rsidRDefault="002E22AB" w:rsidP="00035C80">
            <w:pPr>
              <w:jc w:val="center"/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政策处理</w:t>
            </w:r>
          </w:p>
        </w:tc>
      </w:tr>
      <w:tr w:rsidR="00467F32" w:rsidRPr="00166DA4" w14:paraId="28A50753" w14:textId="77777777" w:rsidTr="00B46AB4">
        <w:trPr>
          <w:trHeight w:val="317"/>
          <w:jc w:val="center"/>
        </w:trPr>
        <w:tc>
          <w:tcPr>
            <w:tcW w:w="2129" w:type="pct"/>
          </w:tcPr>
          <w:p w14:paraId="7C284FA1" w14:textId="09CEDEDB" w:rsidR="00467F32" w:rsidRPr="00166DA4" w:rsidRDefault="00467F32" w:rsidP="00B46AB4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产品不在有效期内</w:t>
            </w:r>
            <w:r w:rsidRPr="00166DA4">
              <w:rPr>
                <w:rFonts w:ascii="Arial" w:hAnsi="Arial" w:cs="Arial" w:hint="eastAsia"/>
              </w:rPr>
              <w:t>。如果当前时间点没有在产品有效期的月和日内，</w:t>
            </w:r>
            <w:r w:rsidRPr="00166DA4">
              <w:rPr>
                <w:rFonts w:ascii="Arial" w:hAnsi="Arial" w:cs="Arial"/>
              </w:rPr>
              <w:t>则</w:t>
            </w:r>
            <w:r w:rsidRPr="00166DA4">
              <w:rPr>
                <w:rFonts w:ascii="Arial" w:hAnsi="Arial" w:cs="Arial" w:hint="eastAsia"/>
              </w:rPr>
              <w:t>为不在有效期内</w:t>
            </w:r>
          </w:p>
        </w:tc>
        <w:tc>
          <w:tcPr>
            <w:tcW w:w="2871" w:type="pct"/>
          </w:tcPr>
          <w:p w14:paraId="3183CEE5" w14:textId="77777777" w:rsidR="00467F32" w:rsidRPr="00166DA4" w:rsidRDefault="00467F32" w:rsidP="00B46AB4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该产品中的所有政策都对分销端不可见</w:t>
            </w:r>
          </w:p>
        </w:tc>
      </w:tr>
      <w:tr w:rsidR="00467F32" w:rsidRPr="00166DA4" w14:paraId="58D6D1CA" w14:textId="77777777" w:rsidTr="00B46AB4">
        <w:trPr>
          <w:trHeight w:val="317"/>
          <w:jc w:val="center"/>
        </w:trPr>
        <w:tc>
          <w:tcPr>
            <w:tcW w:w="2129" w:type="pct"/>
          </w:tcPr>
          <w:p w14:paraId="5E16D6B7" w14:textId="2C06A8C1" w:rsidR="00467F32" w:rsidRPr="00166DA4" w:rsidRDefault="00467F32" w:rsidP="00B46AB4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政策已过期。</w:t>
            </w:r>
            <w:r w:rsidRPr="00166DA4">
              <w:rPr>
                <w:rFonts w:ascii="Arial" w:hAnsi="Arial" w:cs="Arial" w:hint="eastAsia"/>
              </w:rPr>
              <w:t>如果当前时间点大于政策有效期结束时间点，</w:t>
            </w:r>
            <w:r w:rsidRPr="00166DA4">
              <w:rPr>
                <w:rFonts w:ascii="Arial" w:hAnsi="Arial" w:cs="Arial"/>
              </w:rPr>
              <w:t>则</w:t>
            </w:r>
            <w:r w:rsidRPr="00166DA4">
              <w:rPr>
                <w:rFonts w:ascii="Arial" w:hAnsi="Arial" w:cs="Arial" w:hint="eastAsia"/>
              </w:rPr>
              <w:t>为已过期</w:t>
            </w:r>
          </w:p>
        </w:tc>
        <w:tc>
          <w:tcPr>
            <w:tcW w:w="2871" w:type="pct"/>
          </w:tcPr>
          <w:p w14:paraId="2D3802F9" w14:textId="77777777" w:rsidR="00467F32" w:rsidRPr="00166DA4" w:rsidRDefault="00467F32" w:rsidP="00B46AB4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该政策对分销端不可见</w:t>
            </w:r>
          </w:p>
        </w:tc>
      </w:tr>
      <w:tr w:rsidR="004310C5" w:rsidRPr="00166DA4" w14:paraId="349AA80B" w14:textId="77777777" w:rsidTr="00B46AB4">
        <w:trPr>
          <w:trHeight w:val="317"/>
          <w:jc w:val="center"/>
        </w:trPr>
        <w:tc>
          <w:tcPr>
            <w:tcW w:w="2129" w:type="pct"/>
          </w:tcPr>
          <w:p w14:paraId="35C4DE61" w14:textId="72CC4FBF" w:rsidR="004310C5" w:rsidRPr="00166DA4" w:rsidRDefault="00D90DCF" w:rsidP="00B46AB4">
            <w:pPr>
              <w:rPr>
                <w:szCs w:val="18"/>
              </w:rPr>
            </w:pPr>
            <w:r w:rsidRPr="00166DA4">
              <w:rPr>
                <w:rFonts w:ascii="Arial" w:hAnsi="Arial" w:cs="Arial" w:hint="eastAsia"/>
              </w:rPr>
              <w:t>政策有效期不在产品有效期内。</w:t>
            </w:r>
            <w:r w:rsidRPr="00166DA4">
              <w:rPr>
                <w:rFonts w:ascii="Arial" w:hAnsi="Arial" w:cs="Arial"/>
              </w:rPr>
              <w:t>如果</w:t>
            </w:r>
            <w:r w:rsidRPr="00166DA4">
              <w:rPr>
                <w:rFonts w:ascii="Arial" w:hAnsi="Arial" w:cs="Arial" w:hint="eastAsia"/>
              </w:rPr>
              <w:t>政策有效期的起始月和日小于产品有效期的起始月和日，或者政策有效期的结束月和日</w:t>
            </w:r>
            <w:r w:rsidRPr="00166DA4">
              <w:rPr>
                <w:rFonts w:ascii="Arial" w:hAnsi="Arial" w:cs="Arial" w:hint="eastAsia"/>
              </w:rPr>
              <w:lastRenderedPageBreak/>
              <w:t>大于产品有效期的结束月和日，</w:t>
            </w:r>
            <w:r w:rsidRPr="00166DA4">
              <w:rPr>
                <w:rFonts w:ascii="Arial" w:hAnsi="Arial" w:cs="Arial"/>
              </w:rPr>
              <w:t>则</w:t>
            </w:r>
            <w:r w:rsidRPr="00166DA4">
              <w:rPr>
                <w:rFonts w:ascii="Arial" w:hAnsi="Arial" w:cs="Arial" w:hint="eastAsia"/>
              </w:rPr>
              <w:t>为政策有效期不在产品有效</w:t>
            </w:r>
          </w:p>
        </w:tc>
        <w:tc>
          <w:tcPr>
            <w:tcW w:w="2871" w:type="pct"/>
          </w:tcPr>
          <w:p w14:paraId="5C93FE96" w14:textId="77777777" w:rsidR="004310C5" w:rsidRPr="00166DA4" w:rsidRDefault="004310C5" w:rsidP="00B46AB4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lastRenderedPageBreak/>
              <w:t>该政策对分销端不可见</w:t>
            </w:r>
          </w:p>
        </w:tc>
      </w:tr>
    </w:tbl>
    <w:p w14:paraId="13DF15E3" w14:textId="77777777" w:rsidR="002E22AB" w:rsidRPr="002E22AB" w:rsidRDefault="002E22AB" w:rsidP="002E22AB">
      <w:pPr>
        <w:pStyle w:val="aff3"/>
        <w:ind w:left="420" w:firstLineChars="0" w:firstLine="0"/>
      </w:pPr>
    </w:p>
    <w:p w14:paraId="4B7A6D59" w14:textId="1726FCCE" w:rsidR="00FE37C3" w:rsidRPr="00602BE8" w:rsidRDefault="003E2FC5" w:rsidP="00A01B86">
      <w:pPr>
        <w:pStyle w:val="2"/>
        <w:rPr>
          <w:color w:val="auto"/>
        </w:rPr>
      </w:pPr>
      <w:bookmarkStart w:id="50" w:name="_Toc451959844"/>
      <w:r>
        <w:rPr>
          <w:color w:val="auto"/>
        </w:rPr>
        <w:t>6</w:t>
      </w:r>
      <w:r w:rsidR="00604963" w:rsidRPr="00602BE8">
        <w:rPr>
          <w:rFonts w:hint="eastAsia"/>
          <w:color w:val="auto"/>
        </w:rPr>
        <w:t xml:space="preserve"> </w:t>
      </w:r>
      <w:r w:rsidR="00604963" w:rsidRPr="00602BE8">
        <w:rPr>
          <w:rFonts w:hint="eastAsia"/>
          <w:color w:val="auto"/>
        </w:rPr>
        <w:t>设置直签政策</w:t>
      </w:r>
      <w:bookmarkEnd w:id="50"/>
    </w:p>
    <w:p w14:paraId="32C1C6ED" w14:textId="77777777" w:rsidR="00A01B86" w:rsidRPr="00602BE8" w:rsidRDefault="00A01B86" w:rsidP="00A01B86">
      <w:pPr>
        <w:pStyle w:val="3"/>
        <w:rPr>
          <w:rFonts w:eastAsia="黑体"/>
          <w:color w:val="auto"/>
        </w:rPr>
      </w:pPr>
      <w:bookmarkStart w:id="51" w:name="_Toc451959845"/>
      <w:r w:rsidRPr="00602BE8">
        <w:rPr>
          <w:rFonts w:eastAsia="黑体" w:hint="eastAsia"/>
          <w:color w:val="auto"/>
        </w:rPr>
        <w:t>概述</w:t>
      </w:r>
      <w:bookmarkEnd w:id="51"/>
    </w:p>
    <w:p w14:paraId="4EF93289" w14:textId="77777777" w:rsidR="00A01B86" w:rsidRPr="00602BE8" w:rsidRDefault="00EF6C2A" w:rsidP="00EF6C2A">
      <w:pPr>
        <w:ind w:firstLineChars="200" w:firstLine="420"/>
      </w:pPr>
      <w:r w:rsidRPr="00602BE8">
        <w:rPr>
          <w:rFonts w:hint="eastAsia"/>
        </w:rPr>
        <w:t>存在</w:t>
      </w:r>
      <w:r w:rsidRPr="00602BE8">
        <w:t>这么一种场景，</w:t>
      </w:r>
      <w:r w:rsidRPr="00602BE8">
        <w:rPr>
          <w:rFonts w:hint="eastAsia"/>
        </w:rPr>
        <w:t>A</w:t>
      </w:r>
      <w:r w:rsidRPr="00602BE8">
        <w:rPr>
          <w:rFonts w:hint="eastAsia"/>
        </w:rPr>
        <w:t>供应商</w:t>
      </w:r>
      <w:r w:rsidRPr="00602BE8">
        <w:t>和</w:t>
      </w:r>
      <w:r w:rsidRPr="00602BE8">
        <w:rPr>
          <w:rFonts w:hint="eastAsia"/>
        </w:rPr>
        <w:t>B</w:t>
      </w:r>
      <w:r w:rsidRPr="00602BE8">
        <w:rPr>
          <w:rFonts w:hint="eastAsia"/>
        </w:rPr>
        <w:t>供应商</w:t>
      </w:r>
      <w:r w:rsidRPr="00602BE8">
        <w:t>之间达成联票合作，联票名称为</w:t>
      </w:r>
      <w:r w:rsidRPr="00602BE8">
        <w:rPr>
          <w:rFonts w:hint="eastAsia"/>
        </w:rPr>
        <w:t>AB</w:t>
      </w:r>
      <w:r w:rsidRPr="00602BE8">
        <w:rPr>
          <w:rFonts w:hint="eastAsia"/>
        </w:rPr>
        <w:t>。</w:t>
      </w:r>
      <w:r w:rsidRPr="00602BE8">
        <w:rPr>
          <w:rFonts w:hint="eastAsia"/>
        </w:rPr>
        <w:t>A</w:t>
      </w:r>
      <w:r w:rsidRPr="00602BE8">
        <w:rPr>
          <w:rFonts w:hint="eastAsia"/>
        </w:rPr>
        <w:t>旅行社</w:t>
      </w:r>
      <w:r w:rsidRPr="00602BE8">
        <w:t>和</w:t>
      </w:r>
      <w:r w:rsidRPr="00602BE8">
        <w:rPr>
          <w:rFonts w:hint="eastAsia"/>
        </w:rPr>
        <w:t>B</w:t>
      </w:r>
      <w:r w:rsidRPr="00602BE8">
        <w:rPr>
          <w:rFonts w:hint="eastAsia"/>
        </w:rPr>
        <w:t>旅行社</w:t>
      </w:r>
      <w:r w:rsidRPr="00602BE8">
        <w:t>分别是</w:t>
      </w:r>
      <w:r w:rsidRPr="00602BE8">
        <w:rPr>
          <w:rFonts w:hint="eastAsia"/>
        </w:rPr>
        <w:t>A</w:t>
      </w:r>
      <w:r w:rsidRPr="00602BE8">
        <w:rPr>
          <w:rFonts w:hint="eastAsia"/>
        </w:rPr>
        <w:t>供应商</w:t>
      </w:r>
      <w:r w:rsidRPr="00602BE8">
        <w:t>和</w:t>
      </w:r>
      <w:r w:rsidRPr="00602BE8">
        <w:rPr>
          <w:rFonts w:hint="eastAsia"/>
        </w:rPr>
        <w:t>B</w:t>
      </w:r>
      <w:r w:rsidRPr="00602BE8">
        <w:rPr>
          <w:rFonts w:hint="eastAsia"/>
        </w:rPr>
        <w:t>供应商</w:t>
      </w:r>
      <w:r w:rsidRPr="00602BE8">
        <w:t>的直签旅行社</w:t>
      </w:r>
      <w:r w:rsidRPr="00602BE8">
        <w:rPr>
          <w:rFonts w:hint="eastAsia"/>
        </w:rPr>
        <w:t>，则</w:t>
      </w:r>
      <w:r w:rsidRPr="00602BE8">
        <w:rPr>
          <w:rFonts w:hint="eastAsia"/>
        </w:rPr>
        <w:t>A</w:t>
      </w:r>
      <w:r w:rsidRPr="00602BE8">
        <w:rPr>
          <w:rFonts w:hint="eastAsia"/>
        </w:rPr>
        <w:t>旅行社</w:t>
      </w:r>
      <w:r w:rsidRPr="00602BE8">
        <w:t>和</w:t>
      </w:r>
      <w:r w:rsidRPr="00602BE8">
        <w:rPr>
          <w:rFonts w:hint="eastAsia"/>
        </w:rPr>
        <w:t>B</w:t>
      </w:r>
      <w:r w:rsidRPr="00602BE8">
        <w:rPr>
          <w:rFonts w:hint="eastAsia"/>
        </w:rPr>
        <w:t>旅行社</w:t>
      </w:r>
      <w:r w:rsidRPr="00602BE8">
        <w:t>在购买</w:t>
      </w:r>
      <w:r w:rsidRPr="00602BE8">
        <w:rPr>
          <w:rFonts w:hint="eastAsia"/>
        </w:rPr>
        <w:t>AB</w:t>
      </w:r>
      <w:r w:rsidRPr="00602BE8">
        <w:rPr>
          <w:rFonts w:hint="eastAsia"/>
        </w:rPr>
        <w:t>联票时</w:t>
      </w:r>
      <w:r w:rsidRPr="00602BE8">
        <w:t>，政策应该是不一样的，那么</w:t>
      </w:r>
      <w:r w:rsidRPr="00602BE8">
        <w:rPr>
          <w:rFonts w:hint="eastAsia"/>
        </w:rPr>
        <w:t>A</w:t>
      </w:r>
      <w:r w:rsidRPr="00602BE8">
        <w:rPr>
          <w:rFonts w:hint="eastAsia"/>
        </w:rPr>
        <w:t>供应商</w:t>
      </w:r>
      <w:r w:rsidRPr="00602BE8">
        <w:t>和</w:t>
      </w:r>
      <w:r w:rsidRPr="00602BE8">
        <w:rPr>
          <w:rFonts w:hint="eastAsia"/>
        </w:rPr>
        <w:t>B</w:t>
      </w:r>
      <w:r w:rsidRPr="00602BE8">
        <w:rPr>
          <w:rFonts w:hint="eastAsia"/>
        </w:rPr>
        <w:t>供应商</w:t>
      </w:r>
      <w:r w:rsidRPr="00602BE8">
        <w:t>针对自己的直签渠道都应该</w:t>
      </w:r>
      <w:r w:rsidRPr="00602BE8">
        <w:rPr>
          <w:rFonts w:hint="eastAsia"/>
        </w:rPr>
        <w:t>分别</w:t>
      </w:r>
      <w:r w:rsidRPr="00602BE8">
        <w:t>设置其直签渠道的直签政策，</w:t>
      </w:r>
      <w:r w:rsidRPr="00602BE8">
        <w:rPr>
          <w:rFonts w:hint="eastAsia"/>
        </w:rPr>
        <w:t>但由于</w:t>
      </w:r>
      <w:r w:rsidRPr="00602BE8">
        <w:t>联票本质</w:t>
      </w:r>
      <w:r w:rsidRPr="00602BE8">
        <w:rPr>
          <w:rFonts w:hint="eastAsia"/>
        </w:rPr>
        <w:t>上</w:t>
      </w:r>
      <w:r w:rsidRPr="00602BE8">
        <w:t>是魔方自己的产品，则需要魔方运营人员在平台设置联票的直签政策。</w:t>
      </w:r>
    </w:p>
    <w:p w14:paraId="491493B3" w14:textId="77777777" w:rsidR="00E77D6F" w:rsidRPr="00602BE8" w:rsidRDefault="00E77D6F" w:rsidP="00C22C4D">
      <w:pPr>
        <w:pStyle w:val="3"/>
        <w:rPr>
          <w:rFonts w:eastAsia="黑体"/>
          <w:color w:val="auto"/>
        </w:rPr>
      </w:pPr>
      <w:bookmarkStart w:id="52" w:name="_Toc451959846"/>
      <w:r w:rsidRPr="00602BE8">
        <w:rPr>
          <w:rFonts w:eastAsia="黑体" w:hint="eastAsia"/>
          <w:color w:val="auto"/>
        </w:rPr>
        <w:t>状态</w:t>
      </w:r>
      <w:bookmarkEnd w:id="52"/>
    </w:p>
    <w:p w14:paraId="35732361" w14:textId="77777777" w:rsidR="00E77D6F" w:rsidRPr="00602BE8" w:rsidRDefault="002E47D4" w:rsidP="00E77D6F">
      <w:r w:rsidRPr="00602BE8">
        <w:rPr>
          <w:rFonts w:hint="eastAsia"/>
        </w:rPr>
        <w:t>联票直签政策状态包含</w:t>
      </w:r>
      <w:r w:rsidR="00DF21BD" w:rsidRPr="00602BE8">
        <w:rPr>
          <w:rFonts w:hint="eastAsia"/>
        </w:rPr>
        <w:t>启用、</w:t>
      </w:r>
      <w:r w:rsidR="00DF21BD" w:rsidRPr="00602BE8">
        <w:t>禁用</w:t>
      </w:r>
      <w:r w:rsidR="00DF21BD" w:rsidRPr="00602BE8">
        <w:rPr>
          <w:rFonts w:hint="eastAsia"/>
        </w:rPr>
        <w:t>2</w:t>
      </w:r>
      <w:r w:rsidR="00DF21BD" w:rsidRPr="00602BE8">
        <w:rPr>
          <w:rFonts w:hint="eastAsia"/>
        </w:rPr>
        <w:t>种</w:t>
      </w:r>
      <w:r w:rsidRPr="00602BE8">
        <w:rPr>
          <w:rFonts w:hint="eastAsia"/>
        </w:rPr>
        <w:t>状态。</w:t>
      </w:r>
    </w:p>
    <w:p w14:paraId="1D21028D" w14:textId="77777777" w:rsidR="00DF21BD" w:rsidRPr="00602BE8" w:rsidRDefault="00DF21BD" w:rsidP="00DF21BD">
      <w:pPr>
        <w:pStyle w:val="4"/>
        <w:rPr>
          <w:rFonts w:eastAsia="黑体"/>
          <w:color w:val="auto"/>
        </w:rPr>
      </w:pPr>
      <w:r w:rsidRPr="00602BE8">
        <w:rPr>
          <w:rFonts w:eastAsia="黑体" w:hint="eastAsia"/>
          <w:color w:val="auto"/>
        </w:rPr>
        <w:t>启用</w:t>
      </w:r>
    </w:p>
    <w:p w14:paraId="166BAB8C" w14:textId="77777777" w:rsidR="00DF21BD" w:rsidRPr="00602BE8" w:rsidRDefault="00DF21BD" w:rsidP="00DF21BD">
      <w:r w:rsidRPr="00602BE8">
        <w:rPr>
          <w:rFonts w:hint="eastAsia"/>
        </w:rPr>
        <w:t>需</w:t>
      </w:r>
      <w:r w:rsidRPr="00602BE8">
        <w:t>人工进行启用操作，</w:t>
      </w:r>
      <w:r w:rsidRPr="00602BE8">
        <w:rPr>
          <w:rFonts w:hint="eastAsia"/>
        </w:rPr>
        <w:t>启用状态</w:t>
      </w:r>
      <w:r w:rsidRPr="00602BE8">
        <w:t>下的</w:t>
      </w:r>
      <w:r w:rsidRPr="00602BE8">
        <w:rPr>
          <w:rFonts w:hint="eastAsia"/>
        </w:rPr>
        <w:t>联票在所关联直签渠道中根据所设置的政策进行售卖。</w:t>
      </w:r>
    </w:p>
    <w:p w14:paraId="3BA0E8E9" w14:textId="77777777" w:rsidR="00DF21BD" w:rsidRPr="00602BE8" w:rsidRDefault="00DF21BD" w:rsidP="00DF21BD">
      <w:pPr>
        <w:pStyle w:val="4"/>
        <w:rPr>
          <w:rFonts w:eastAsia="黑体"/>
          <w:color w:val="auto"/>
        </w:rPr>
      </w:pPr>
      <w:r w:rsidRPr="00602BE8">
        <w:rPr>
          <w:rFonts w:eastAsia="黑体" w:hint="eastAsia"/>
          <w:color w:val="auto"/>
        </w:rPr>
        <w:t>禁用</w:t>
      </w:r>
    </w:p>
    <w:p w14:paraId="2713FE53" w14:textId="77777777" w:rsidR="00481731" w:rsidRPr="00602BE8" w:rsidRDefault="00DF21BD" w:rsidP="00491902">
      <w:r w:rsidRPr="00602BE8">
        <w:rPr>
          <w:rFonts w:hint="eastAsia"/>
        </w:rPr>
        <w:t>联票</w:t>
      </w:r>
      <w:r w:rsidRPr="00602BE8">
        <w:t>刚创建</w:t>
      </w:r>
      <w:r w:rsidRPr="00602BE8">
        <w:rPr>
          <w:rFonts w:hint="eastAsia"/>
        </w:rPr>
        <w:t>直签政策</w:t>
      </w:r>
      <w:r w:rsidRPr="00602BE8">
        <w:t>后</w:t>
      </w:r>
      <w:r w:rsidRPr="00602BE8">
        <w:rPr>
          <w:rFonts w:hint="eastAsia"/>
        </w:rPr>
        <w:t>，默认</w:t>
      </w:r>
      <w:r w:rsidRPr="00602BE8">
        <w:t>为禁用状态，也可在启用</w:t>
      </w:r>
      <w:r w:rsidRPr="00602BE8">
        <w:rPr>
          <w:rFonts w:hint="eastAsia"/>
        </w:rPr>
        <w:t>状态</w:t>
      </w:r>
      <w:r w:rsidRPr="00602BE8">
        <w:t>时，通过手动</w:t>
      </w:r>
      <w:r w:rsidRPr="00602BE8">
        <w:rPr>
          <w:rFonts w:hint="eastAsia"/>
        </w:rPr>
        <w:t>操作</w:t>
      </w:r>
      <w:r w:rsidRPr="00602BE8">
        <w:t>禁用</w:t>
      </w:r>
      <w:r w:rsidRPr="00602BE8">
        <w:rPr>
          <w:rFonts w:hint="eastAsia"/>
        </w:rPr>
        <w:t>。</w:t>
      </w:r>
      <w:r w:rsidRPr="00602BE8">
        <w:t>禁用</w:t>
      </w:r>
      <w:r w:rsidRPr="00602BE8">
        <w:rPr>
          <w:rFonts w:hint="eastAsia"/>
        </w:rPr>
        <w:t>状态下</w:t>
      </w:r>
      <w:r w:rsidRPr="00602BE8">
        <w:t>，</w:t>
      </w:r>
      <w:r w:rsidRPr="00602BE8">
        <w:rPr>
          <w:rFonts w:hint="eastAsia"/>
        </w:rPr>
        <w:t>该联票立即终止在所关联直签渠道中进行售卖。</w:t>
      </w:r>
    </w:p>
    <w:p w14:paraId="45107B29" w14:textId="551E75B8" w:rsidR="00FE37C3" w:rsidRPr="004D5D6B" w:rsidRDefault="00EF6C2A" w:rsidP="00C22C4D">
      <w:pPr>
        <w:pStyle w:val="3"/>
      </w:pPr>
      <w:bookmarkStart w:id="53" w:name="_Toc451959847"/>
      <w:r w:rsidRPr="004D5D6B">
        <w:rPr>
          <w:rFonts w:hint="eastAsia"/>
        </w:rPr>
        <w:t>列表</w:t>
      </w:r>
      <w:r w:rsidR="00204D10" w:rsidRPr="004D5D6B">
        <w:rPr>
          <w:rFonts w:hint="eastAsia"/>
        </w:rPr>
        <w:t>显示</w:t>
      </w:r>
      <w:r w:rsidRPr="004D5D6B">
        <w:rPr>
          <w:rFonts w:hint="eastAsia"/>
        </w:rPr>
        <w:t>字段</w:t>
      </w:r>
      <w:bookmarkEnd w:id="53"/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850"/>
        <w:gridCol w:w="5840"/>
      </w:tblGrid>
      <w:tr w:rsidR="00602BE8" w:rsidRPr="00602BE8" w14:paraId="350CE2E8" w14:textId="77777777" w:rsidTr="00916649">
        <w:tc>
          <w:tcPr>
            <w:tcW w:w="675" w:type="dxa"/>
            <w:shd w:val="clear" w:color="auto" w:fill="D9D9D9" w:themeFill="background1" w:themeFillShade="D9"/>
          </w:tcPr>
          <w:p w14:paraId="2451B8E6" w14:textId="77777777" w:rsidR="00AD4875" w:rsidRPr="00602BE8" w:rsidRDefault="00AD4875" w:rsidP="002101D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6E2F23B2" w14:textId="77777777" w:rsidR="00AD4875" w:rsidRPr="00602BE8" w:rsidRDefault="00AD4875" w:rsidP="002101D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字段名称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21796332" w14:textId="77777777" w:rsidR="00AD4875" w:rsidRPr="00602BE8" w:rsidRDefault="00AD4875" w:rsidP="002101D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来源</w:t>
            </w:r>
          </w:p>
        </w:tc>
        <w:tc>
          <w:tcPr>
            <w:tcW w:w="5840" w:type="dxa"/>
            <w:shd w:val="clear" w:color="auto" w:fill="D9D9D9" w:themeFill="background1" w:themeFillShade="D9"/>
          </w:tcPr>
          <w:p w14:paraId="48DF2EA2" w14:textId="77777777" w:rsidR="00AD4875" w:rsidRPr="00602BE8" w:rsidRDefault="00AD4875" w:rsidP="002101D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备注</w:t>
            </w:r>
          </w:p>
        </w:tc>
      </w:tr>
      <w:tr w:rsidR="00602BE8" w:rsidRPr="00602BE8" w14:paraId="5E534C9E" w14:textId="77777777" w:rsidTr="00916649">
        <w:tc>
          <w:tcPr>
            <w:tcW w:w="675" w:type="dxa"/>
          </w:tcPr>
          <w:p w14:paraId="4A69A0E4" w14:textId="77777777" w:rsidR="00AD4875" w:rsidRPr="00602BE8" w:rsidRDefault="00AD4875" w:rsidP="002101D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514E3706" w14:textId="77777777" w:rsidR="00AD4875" w:rsidRPr="00602BE8" w:rsidRDefault="00AD4875" w:rsidP="002101D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政策名称</w:t>
            </w:r>
          </w:p>
        </w:tc>
        <w:tc>
          <w:tcPr>
            <w:tcW w:w="850" w:type="dxa"/>
          </w:tcPr>
          <w:p w14:paraId="40A1C61C" w14:textId="77777777" w:rsidR="00AD4875" w:rsidRPr="00602BE8" w:rsidRDefault="00AD4875" w:rsidP="002101D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840" w:type="dxa"/>
          </w:tcPr>
          <w:p w14:paraId="1939ED5A" w14:textId="77777777" w:rsidR="00AD4875" w:rsidRPr="00602BE8" w:rsidRDefault="00AD4875" w:rsidP="00602BE8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该联票</w:t>
            </w:r>
            <w:r w:rsidR="00EF6C2A" w:rsidRPr="00602BE8">
              <w:rPr>
                <w:rFonts w:hint="eastAsia"/>
                <w:szCs w:val="18"/>
              </w:rPr>
              <w:t>在直签</w:t>
            </w:r>
            <w:r w:rsidRPr="00602BE8">
              <w:rPr>
                <w:rFonts w:hint="eastAsia"/>
                <w:szCs w:val="18"/>
              </w:rPr>
              <w:t>政策下具有唯一性</w:t>
            </w:r>
            <w:r w:rsidR="00D5504C">
              <w:rPr>
                <w:rFonts w:hint="eastAsia"/>
                <w:szCs w:val="18"/>
              </w:rPr>
              <w:t>，</w:t>
            </w:r>
            <w:r w:rsidRPr="00602BE8">
              <w:rPr>
                <w:rFonts w:hint="eastAsia"/>
                <w:szCs w:val="18"/>
              </w:rPr>
              <w:t>根据所建政策，政策名称后自动</w:t>
            </w:r>
            <w:r w:rsidR="00602BE8">
              <w:rPr>
                <w:rFonts w:hint="eastAsia"/>
                <w:szCs w:val="18"/>
              </w:rPr>
              <w:t>加上“（散票）”</w:t>
            </w:r>
            <w:r w:rsidR="00602BE8">
              <w:rPr>
                <w:szCs w:val="18"/>
              </w:rPr>
              <w:t>或</w:t>
            </w:r>
            <w:r w:rsidR="00602BE8">
              <w:rPr>
                <w:rFonts w:hint="eastAsia"/>
                <w:szCs w:val="18"/>
              </w:rPr>
              <w:t>“（</w:t>
            </w:r>
            <w:r w:rsidR="00602BE8">
              <w:rPr>
                <w:szCs w:val="18"/>
              </w:rPr>
              <w:t>团票</w:t>
            </w:r>
            <w:r w:rsidR="00602BE8">
              <w:rPr>
                <w:rFonts w:hint="eastAsia"/>
                <w:szCs w:val="18"/>
              </w:rPr>
              <w:t>）”</w:t>
            </w:r>
          </w:p>
        </w:tc>
      </w:tr>
      <w:tr w:rsidR="00602BE8" w:rsidRPr="00602BE8" w14:paraId="447B086F" w14:textId="77777777" w:rsidTr="00916649">
        <w:tc>
          <w:tcPr>
            <w:tcW w:w="675" w:type="dxa"/>
          </w:tcPr>
          <w:p w14:paraId="3CAF28B5" w14:textId="77777777" w:rsidR="00AD4875" w:rsidRPr="00602BE8" w:rsidRDefault="00AD4875" w:rsidP="002101DF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2</w:t>
            </w:r>
          </w:p>
        </w:tc>
        <w:tc>
          <w:tcPr>
            <w:tcW w:w="1985" w:type="dxa"/>
          </w:tcPr>
          <w:p w14:paraId="26B98365" w14:textId="77777777" w:rsidR="00AD4875" w:rsidRPr="00602BE8" w:rsidRDefault="00F70B41" w:rsidP="002101D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关联直签</w:t>
            </w:r>
            <w:r w:rsidR="00AD4875" w:rsidRPr="00602BE8">
              <w:rPr>
                <w:rFonts w:hint="eastAsia"/>
                <w:szCs w:val="18"/>
              </w:rPr>
              <w:t>渠道</w:t>
            </w:r>
          </w:p>
        </w:tc>
        <w:tc>
          <w:tcPr>
            <w:tcW w:w="850" w:type="dxa"/>
          </w:tcPr>
          <w:p w14:paraId="35F272CA" w14:textId="77777777" w:rsidR="00AD4875" w:rsidRPr="00602BE8" w:rsidRDefault="00AD4875" w:rsidP="002101D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平台</w:t>
            </w:r>
          </w:p>
        </w:tc>
        <w:tc>
          <w:tcPr>
            <w:tcW w:w="5840" w:type="dxa"/>
          </w:tcPr>
          <w:p w14:paraId="312A7298" w14:textId="77777777" w:rsidR="00AD4875" w:rsidRPr="00602BE8" w:rsidRDefault="00AD4875" w:rsidP="002101D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默认显示</w:t>
            </w:r>
            <w:r w:rsidRPr="00602BE8">
              <w:rPr>
                <w:rFonts w:hint="eastAsia"/>
                <w:szCs w:val="18"/>
              </w:rPr>
              <w:t>12</w:t>
            </w:r>
            <w:r w:rsidRPr="00602BE8">
              <w:rPr>
                <w:rFonts w:hint="eastAsia"/>
                <w:szCs w:val="18"/>
              </w:rPr>
              <w:t>个字符，超出后显示</w:t>
            </w:r>
            <w:r w:rsidRPr="00602BE8">
              <w:rPr>
                <w:szCs w:val="18"/>
              </w:rPr>
              <w:t>…</w:t>
            </w:r>
            <w:r w:rsidRPr="00602BE8">
              <w:rPr>
                <w:rFonts w:hint="eastAsia"/>
                <w:szCs w:val="18"/>
              </w:rPr>
              <w:t>（点击弹出窗口显示出所有渠道）</w:t>
            </w:r>
          </w:p>
        </w:tc>
      </w:tr>
      <w:tr w:rsidR="0073301B" w:rsidRPr="0073301B" w14:paraId="0C9B102B" w14:textId="77777777" w:rsidTr="00916649">
        <w:tc>
          <w:tcPr>
            <w:tcW w:w="675" w:type="dxa"/>
          </w:tcPr>
          <w:p w14:paraId="3EFF74A6" w14:textId="77777777" w:rsidR="00AD4875" w:rsidRPr="0073301B" w:rsidRDefault="00AD4875" w:rsidP="002101DF">
            <w:pPr>
              <w:jc w:val="center"/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3</w:t>
            </w:r>
          </w:p>
        </w:tc>
        <w:tc>
          <w:tcPr>
            <w:tcW w:w="1985" w:type="dxa"/>
          </w:tcPr>
          <w:p w14:paraId="692AD47A" w14:textId="77777777" w:rsidR="00AD4875" w:rsidRPr="0073301B" w:rsidRDefault="00951336" w:rsidP="002101DF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子票名称</w:t>
            </w:r>
          </w:p>
        </w:tc>
        <w:tc>
          <w:tcPr>
            <w:tcW w:w="850" w:type="dxa"/>
          </w:tcPr>
          <w:p w14:paraId="2B2633CC" w14:textId="1135898D" w:rsidR="00AD4875" w:rsidRPr="0073301B" w:rsidRDefault="00916649" w:rsidP="002101DF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景区端</w:t>
            </w:r>
          </w:p>
        </w:tc>
        <w:tc>
          <w:tcPr>
            <w:tcW w:w="5840" w:type="dxa"/>
          </w:tcPr>
          <w:p w14:paraId="739DED07" w14:textId="77777777" w:rsidR="00AD4875" w:rsidRPr="0073301B" w:rsidRDefault="00AD4875" w:rsidP="002101DF">
            <w:pPr>
              <w:rPr>
                <w:szCs w:val="18"/>
              </w:rPr>
            </w:pPr>
          </w:p>
        </w:tc>
      </w:tr>
      <w:tr w:rsidR="0073301B" w:rsidRPr="0073301B" w14:paraId="331DBD25" w14:textId="77777777" w:rsidTr="00916649">
        <w:tc>
          <w:tcPr>
            <w:tcW w:w="675" w:type="dxa"/>
          </w:tcPr>
          <w:p w14:paraId="33C80761" w14:textId="77777777" w:rsidR="00AD4875" w:rsidRPr="0073301B" w:rsidRDefault="00AD4875" w:rsidP="002101DF">
            <w:pPr>
              <w:jc w:val="center"/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4</w:t>
            </w:r>
          </w:p>
        </w:tc>
        <w:tc>
          <w:tcPr>
            <w:tcW w:w="1985" w:type="dxa"/>
          </w:tcPr>
          <w:p w14:paraId="1BCFF233" w14:textId="77777777" w:rsidR="00AD4875" w:rsidRPr="0073301B" w:rsidRDefault="00951336" w:rsidP="002101DF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政策有效期</w:t>
            </w:r>
          </w:p>
        </w:tc>
        <w:tc>
          <w:tcPr>
            <w:tcW w:w="850" w:type="dxa"/>
          </w:tcPr>
          <w:p w14:paraId="138B5FD4" w14:textId="77777777" w:rsidR="00AD4875" w:rsidRPr="0073301B" w:rsidRDefault="00AD4875" w:rsidP="002101DF">
            <w:r w:rsidRPr="0073301B">
              <w:rPr>
                <w:rFonts w:hint="eastAsia"/>
                <w:szCs w:val="18"/>
              </w:rPr>
              <w:t>平台</w:t>
            </w:r>
          </w:p>
        </w:tc>
        <w:tc>
          <w:tcPr>
            <w:tcW w:w="5840" w:type="dxa"/>
          </w:tcPr>
          <w:p w14:paraId="64E7FE90" w14:textId="77777777" w:rsidR="00AD4875" w:rsidRPr="0073301B" w:rsidRDefault="00AD4875" w:rsidP="002101DF">
            <w:pPr>
              <w:rPr>
                <w:szCs w:val="18"/>
              </w:rPr>
            </w:pPr>
          </w:p>
        </w:tc>
      </w:tr>
      <w:tr w:rsidR="00166DA4" w:rsidRPr="00166DA4" w14:paraId="1E13E1A2" w14:textId="77777777" w:rsidTr="00916649">
        <w:tc>
          <w:tcPr>
            <w:tcW w:w="675" w:type="dxa"/>
          </w:tcPr>
          <w:p w14:paraId="08F7C562" w14:textId="26E6398C" w:rsidR="005432E3" w:rsidRPr="00166DA4" w:rsidRDefault="00166DA4" w:rsidP="002101DF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5</w:t>
            </w:r>
          </w:p>
        </w:tc>
        <w:tc>
          <w:tcPr>
            <w:tcW w:w="1985" w:type="dxa"/>
          </w:tcPr>
          <w:p w14:paraId="245BFA99" w14:textId="3EAC7AD8" w:rsidR="005432E3" w:rsidRPr="00166DA4" w:rsidRDefault="005432E3" w:rsidP="002101DF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可检票时长</w:t>
            </w:r>
          </w:p>
        </w:tc>
        <w:tc>
          <w:tcPr>
            <w:tcW w:w="850" w:type="dxa"/>
          </w:tcPr>
          <w:p w14:paraId="77A989AF" w14:textId="0B8372D1" w:rsidR="005432E3" w:rsidRPr="00166DA4" w:rsidRDefault="005432E3" w:rsidP="002101DF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平台</w:t>
            </w:r>
          </w:p>
        </w:tc>
        <w:tc>
          <w:tcPr>
            <w:tcW w:w="5840" w:type="dxa"/>
          </w:tcPr>
          <w:p w14:paraId="3E13F111" w14:textId="77777777" w:rsidR="005432E3" w:rsidRPr="00166DA4" w:rsidRDefault="005432E3" w:rsidP="002101DF">
            <w:pPr>
              <w:rPr>
                <w:szCs w:val="18"/>
              </w:rPr>
            </w:pPr>
          </w:p>
        </w:tc>
      </w:tr>
      <w:tr w:rsidR="0073301B" w:rsidRPr="0073301B" w14:paraId="3E0CEC92" w14:textId="77777777" w:rsidTr="00916649">
        <w:tc>
          <w:tcPr>
            <w:tcW w:w="675" w:type="dxa"/>
          </w:tcPr>
          <w:p w14:paraId="2A166297" w14:textId="75378BA7" w:rsidR="00AD4875" w:rsidRPr="0073301B" w:rsidRDefault="00166DA4" w:rsidP="002101DF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6</w:t>
            </w:r>
          </w:p>
        </w:tc>
        <w:tc>
          <w:tcPr>
            <w:tcW w:w="1985" w:type="dxa"/>
          </w:tcPr>
          <w:p w14:paraId="37D10C61" w14:textId="77777777" w:rsidR="00AD4875" w:rsidRPr="0073301B" w:rsidRDefault="00951336" w:rsidP="002101DF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计时方式</w:t>
            </w:r>
          </w:p>
        </w:tc>
        <w:tc>
          <w:tcPr>
            <w:tcW w:w="850" w:type="dxa"/>
          </w:tcPr>
          <w:p w14:paraId="69D4B0B0" w14:textId="77777777" w:rsidR="00AD4875" w:rsidRPr="0073301B" w:rsidRDefault="00AD4875" w:rsidP="002101DF">
            <w:r w:rsidRPr="0073301B">
              <w:rPr>
                <w:rFonts w:hint="eastAsia"/>
                <w:szCs w:val="18"/>
              </w:rPr>
              <w:t>平台</w:t>
            </w:r>
          </w:p>
        </w:tc>
        <w:tc>
          <w:tcPr>
            <w:tcW w:w="5840" w:type="dxa"/>
          </w:tcPr>
          <w:p w14:paraId="1F8B4CC5" w14:textId="77777777" w:rsidR="00AD4875" w:rsidRPr="0073301B" w:rsidRDefault="00EF6C2A" w:rsidP="002101DF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包括</w:t>
            </w:r>
            <w:r w:rsidRPr="0073301B">
              <w:rPr>
                <w:szCs w:val="18"/>
              </w:rPr>
              <w:t>“</w:t>
            </w:r>
            <w:r w:rsidRPr="0073301B">
              <w:rPr>
                <w:rFonts w:hint="eastAsia"/>
                <w:szCs w:val="18"/>
              </w:rPr>
              <w:t>自然日</w:t>
            </w:r>
            <w:r w:rsidRPr="0073301B">
              <w:rPr>
                <w:szCs w:val="18"/>
              </w:rPr>
              <w:t>”</w:t>
            </w:r>
            <w:r w:rsidRPr="0073301B">
              <w:rPr>
                <w:rFonts w:hint="eastAsia"/>
                <w:szCs w:val="18"/>
              </w:rPr>
              <w:t>和</w:t>
            </w:r>
            <w:r w:rsidRPr="0073301B">
              <w:rPr>
                <w:szCs w:val="18"/>
              </w:rPr>
              <w:t>“</w:t>
            </w:r>
            <w:r w:rsidRPr="0073301B">
              <w:rPr>
                <w:rFonts w:hint="eastAsia"/>
                <w:szCs w:val="18"/>
              </w:rPr>
              <w:t>小时</w:t>
            </w:r>
            <w:r w:rsidRPr="0073301B">
              <w:rPr>
                <w:szCs w:val="18"/>
              </w:rPr>
              <w:t>”</w:t>
            </w:r>
          </w:p>
        </w:tc>
      </w:tr>
      <w:tr w:rsidR="0073301B" w:rsidRPr="0073301B" w14:paraId="219F148E" w14:textId="77777777" w:rsidTr="00916649">
        <w:tc>
          <w:tcPr>
            <w:tcW w:w="675" w:type="dxa"/>
          </w:tcPr>
          <w:p w14:paraId="10DC7010" w14:textId="4A5867B1" w:rsidR="00AD4875" w:rsidRPr="0073301B" w:rsidRDefault="00166DA4" w:rsidP="002101DF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7</w:t>
            </w:r>
          </w:p>
        </w:tc>
        <w:tc>
          <w:tcPr>
            <w:tcW w:w="1985" w:type="dxa"/>
          </w:tcPr>
          <w:p w14:paraId="73C3D32D" w14:textId="77777777" w:rsidR="00AD4875" w:rsidRPr="0073301B" w:rsidRDefault="00951336" w:rsidP="002101DF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直签政策</w:t>
            </w:r>
          </w:p>
        </w:tc>
        <w:tc>
          <w:tcPr>
            <w:tcW w:w="850" w:type="dxa"/>
          </w:tcPr>
          <w:p w14:paraId="3A895C7C" w14:textId="77777777" w:rsidR="00AD4875" w:rsidRPr="0073301B" w:rsidRDefault="00AD4875" w:rsidP="002101DF">
            <w:r w:rsidRPr="0073301B">
              <w:rPr>
                <w:rFonts w:hint="eastAsia"/>
                <w:szCs w:val="18"/>
              </w:rPr>
              <w:t>平台</w:t>
            </w:r>
          </w:p>
        </w:tc>
        <w:tc>
          <w:tcPr>
            <w:tcW w:w="5840" w:type="dxa"/>
          </w:tcPr>
          <w:p w14:paraId="42ADD3B1" w14:textId="77777777" w:rsidR="00AD4875" w:rsidRPr="0073301B" w:rsidRDefault="00EF6C2A" w:rsidP="002101DF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查看</w:t>
            </w:r>
            <w:r w:rsidRPr="0073301B">
              <w:rPr>
                <w:szCs w:val="18"/>
              </w:rPr>
              <w:t>政策</w:t>
            </w:r>
            <w:r w:rsidR="00AD4875" w:rsidRPr="0073301B">
              <w:rPr>
                <w:rFonts w:hint="eastAsia"/>
                <w:szCs w:val="18"/>
              </w:rPr>
              <w:t>按钮</w:t>
            </w:r>
          </w:p>
        </w:tc>
      </w:tr>
      <w:tr w:rsidR="00602BE8" w:rsidRPr="00602BE8" w14:paraId="64CCC995" w14:textId="77777777" w:rsidTr="00916649">
        <w:tc>
          <w:tcPr>
            <w:tcW w:w="675" w:type="dxa"/>
          </w:tcPr>
          <w:p w14:paraId="6EE44A99" w14:textId="670CAA47" w:rsidR="00951336" w:rsidRPr="00602BE8" w:rsidRDefault="00166DA4" w:rsidP="002101DF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8</w:t>
            </w:r>
          </w:p>
        </w:tc>
        <w:tc>
          <w:tcPr>
            <w:tcW w:w="1985" w:type="dxa"/>
          </w:tcPr>
          <w:p w14:paraId="470EC691" w14:textId="77777777" w:rsidR="00951336" w:rsidRPr="00602BE8" w:rsidRDefault="00481731" w:rsidP="002101D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状态</w:t>
            </w:r>
          </w:p>
        </w:tc>
        <w:tc>
          <w:tcPr>
            <w:tcW w:w="850" w:type="dxa"/>
          </w:tcPr>
          <w:p w14:paraId="1CE4939A" w14:textId="77777777" w:rsidR="00951336" w:rsidRPr="00602BE8" w:rsidRDefault="00951336" w:rsidP="002101DF">
            <w:pPr>
              <w:rPr>
                <w:szCs w:val="18"/>
              </w:rPr>
            </w:pPr>
          </w:p>
        </w:tc>
        <w:tc>
          <w:tcPr>
            <w:tcW w:w="5840" w:type="dxa"/>
          </w:tcPr>
          <w:p w14:paraId="07FF3624" w14:textId="77777777" w:rsidR="00951336" w:rsidRPr="00602BE8" w:rsidRDefault="00EF6C2A" w:rsidP="002101DF">
            <w:pPr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启用、</w:t>
            </w:r>
            <w:r w:rsidRPr="00602BE8">
              <w:rPr>
                <w:szCs w:val="18"/>
              </w:rPr>
              <w:t>禁用状态</w:t>
            </w:r>
          </w:p>
        </w:tc>
      </w:tr>
    </w:tbl>
    <w:p w14:paraId="1F206B91" w14:textId="4AB4076A" w:rsidR="004D5D6B" w:rsidRPr="007545C3" w:rsidRDefault="004D5D6B" w:rsidP="0026176B">
      <w:pPr>
        <w:pStyle w:val="3"/>
      </w:pPr>
      <w:bookmarkStart w:id="54" w:name="_Toc451959848"/>
      <w:r w:rsidRPr="007545C3">
        <w:rPr>
          <w:rFonts w:hint="eastAsia"/>
        </w:rPr>
        <w:lastRenderedPageBreak/>
        <w:t>字段输入</w:t>
      </w:r>
      <w:r w:rsidRPr="007545C3">
        <w:t>规范</w:t>
      </w:r>
      <w:bookmarkEnd w:id="54"/>
    </w:p>
    <w:p w14:paraId="774C1E2D" w14:textId="0BB0E136" w:rsidR="004D5D6B" w:rsidRPr="007545C3" w:rsidRDefault="004D5D6B" w:rsidP="004D5D6B">
      <w:pPr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和</w:t>
      </w:r>
      <w:r w:rsidRPr="007545C3">
        <w:rPr>
          <w:color w:val="000000" w:themeColor="text1"/>
        </w:rPr>
        <w:t>创建魔方政策</w:t>
      </w:r>
      <w:r w:rsidR="00DD40A0">
        <w:rPr>
          <w:rFonts w:hint="eastAsia"/>
          <w:color w:val="000000" w:themeColor="text1"/>
        </w:rPr>
        <w:t>及创建单票政策</w:t>
      </w:r>
      <w:r w:rsidRPr="007545C3">
        <w:rPr>
          <w:color w:val="000000" w:themeColor="text1"/>
        </w:rPr>
        <w:t>时保持一致。</w:t>
      </w:r>
    </w:p>
    <w:p w14:paraId="2E0C1B6C" w14:textId="1DBF47B3" w:rsidR="004D5D6B" w:rsidRPr="007545C3" w:rsidRDefault="004D5D6B" w:rsidP="004D5D6B">
      <w:pPr>
        <w:pStyle w:val="3"/>
      </w:pPr>
      <w:bookmarkStart w:id="55" w:name="_Toc451959849"/>
      <w:r w:rsidRPr="007545C3">
        <w:rPr>
          <w:rFonts w:hint="eastAsia"/>
        </w:rPr>
        <w:t>界面判断及</w:t>
      </w:r>
      <w:r w:rsidRPr="007545C3">
        <w:t>反馈</w:t>
      </w:r>
      <w:bookmarkEnd w:id="55"/>
    </w:p>
    <w:p w14:paraId="210D5ACB" w14:textId="558373C0" w:rsidR="00DD40A0" w:rsidRPr="003B6D84" w:rsidRDefault="00DD40A0" w:rsidP="00DD40A0">
      <w:pPr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和</w:t>
      </w:r>
      <w:r>
        <w:rPr>
          <w:color w:val="000000" w:themeColor="text1"/>
        </w:rPr>
        <w:t>创建魔方政策</w:t>
      </w:r>
      <w:r w:rsidR="005E5FA8">
        <w:rPr>
          <w:rFonts w:hint="eastAsia"/>
          <w:color w:val="000000" w:themeColor="text1"/>
        </w:rPr>
        <w:t>及创建单票政策</w:t>
      </w:r>
      <w:r>
        <w:rPr>
          <w:color w:val="000000" w:themeColor="text1"/>
        </w:rPr>
        <w:t>时保持一致</w:t>
      </w:r>
      <w:r>
        <w:rPr>
          <w:rFonts w:hint="eastAsia"/>
        </w:rPr>
        <w:t>，</w:t>
      </w:r>
      <w:r>
        <w:t>增加</w:t>
      </w:r>
      <w:r>
        <w:rPr>
          <w:rFonts w:hint="eastAsia"/>
        </w:rPr>
        <w:t>：</w:t>
      </w:r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1526"/>
        <w:gridCol w:w="1984"/>
        <w:gridCol w:w="1560"/>
        <w:gridCol w:w="4252"/>
      </w:tblGrid>
      <w:tr w:rsidR="00DD40A0" w:rsidRPr="00602BE8" w14:paraId="7DFC11F5" w14:textId="77777777" w:rsidTr="00966096">
        <w:tc>
          <w:tcPr>
            <w:tcW w:w="1526" w:type="dxa"/>
            <w:shd w:val="clear" w:color="auto" w:fill="D9D9D9" w:themeFill="background1" w:themeFillShade="D9"/>
          </w:tcPr>
          <w:p w14:paraId="1860DDF6" w14:textId="77777777" w:rsidR="00DD40A0" w:rsidRPr="00602BE8" w:rsidRDefault="00DD40A0" w:rsidP="00966096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字段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572FF364" w14:textId="77777777" w:rsidR="00DD40A0" w:rsidRPr="00602BE8" w:rsidRDefault="00DD40A0" w:rsidP="00966096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判定条件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6599390A" w14:textId="77777777" w:rsidR="00DD40A0" w:rsidRPr="00602BE8" w:rsidRDefault="00DD40A0" w:rsidP="00966096">
            <w:pPr>
              <w:jc w:val="center"/>
              <w:rPr>
                <w:szCs w:val="18"/>
              </w:rPr>
            </w:pPr>
            <w:r w:rsidRPr="00602BE8">
              <w:rPr>
                <w:rFonts w:hint="eastAsia"/>
                <w:szCs w:val="18"/>
              </w:rPr>
              <w:t>判定</w:t>
            </w:r>
            <w:r w:rsidRPr="00602BE8">
              <w:rPr>
                <w:szCs w:val="18"/>
              </w:rPr>
              <w:t>时间</w:t>
            </w:r>
          </w:p>
        </w:tc>
        <w:tc>
          <w:tcPr>
            <w:tcW w:w="4252" w:type="dxa"/>
            <w:shd w:val="clear" w:color="auto" w:fill="D9D9D9" w:themeFill="background1" w:themeFillShade="D9"/>
          </w:tcPr>
          <w:p w14:paraId="422E1C2F" w14:textId="77777777" w:rsidR="00DD40A0" w:rsidRPr="00602BE8" w:rsidRDefault="00DD40A0" w:rsidP="00966096">
            <w:pPr>
              <w:jc w:val="center"/>
              <w:rPr>
                <w:szCs w:val="18"/>
              </w:rPr>
            </w:pPr>
            <w:r>
              <w:rPr>
                <w:rFonts w:hint="eastAsia"/>
                <w:szCs w:val="18"/>
              </w:rPr>
              <w:t>错误提示</w:t>
            </w:r>
          </w:p>
        </w:tc>
      </w:tr>
      <w:tr w:rsidR="00DD40A0" w:rsidRPr="00166DA4" w14:paraId="7AC71E53" w14:textId="77777777" w:rsidTr="00966096">
        <w:tc>
          <w:tcPr>
            <w:tcW w:w="1526" w:type="dxa"/>
          </w:tcPr>
          <w:p w14:paraId="4A49F0DE" w14:textId="77777777" w:rsidR="00DD40A0" w:rsidRPr="00166DA4" w:rsidRDefault="00DD40A0" w:rsidP="00966096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渠道</w:t>
            </w:r>
          </w:p>
        </w:tc>
        <w:tc>
          <w:tcPr>
            <w:tcW w:w="1984" w:type="dxa"/>
          </w:tcPr>
          <w:p w14:paraId="11AA6113" w14:textId="77777777" w:rsidR="00DD40A0" w:rsidRPr="00166DA4" w:rsidRDefault="00DD40A0" w:rsidP="00966096">
            <w:pPr>
              <w:rPr>
                <w:szCs w:val="18"/>
              </w:rPr>
            </w:pPr>
            <w:r w:rsidRPr="00166DA4">
              <w:rPr>
                <w:rFonts w:hint="eastAsia"/>
              </w:rPr>
              <w:t>必须为所有供应商都至少选择一个渠道</w:t>
            </w:r>
          </w:p>
        </w:tc>
        <w:tc>
          <w:tcPr>
            <w:tcW w:w="1560" w:type="dxa"/>
          </w:tcPr>
          <w:p w14:paraId="505AC302" w14:textId="77777777" w:rsidR="00DD40A0" w:rsidRPr="00166DA4" w:rsidRDefault="00DD40A0" w:rsidP="00966096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点击</w:t>
            </w:r>
            <w:r w:rsidRPr="00166DA4">
              <w:rPr>
                <w:szCs w:val="18"/>
              </w:rPr>
              <w:t>保存</w:t>
            </w:r>
          </w:p>
        </w:tc>
        <w:tc>
          <w:tcPr>
            <w:tcW w:w="4252" w:type="dxa"/>
          </w:tcPr>
          <w:p w14:paraId="44F80AE7" w14:textId="77777777" w:rsidR="00DD40A0" w:rsidRPr="00166DA4" w:rsidRDefault="00DD40A0" w:rsidP="00966096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必须为所有供应商都选择渠道</w:t>
            </w:r>
          </w:p>
        </w:tc>
      </w:tr>
    </w:tbl>
    <w:p w14:paraId="1F5E5669" w14:textId="7ECE6A29" w:rsidR="009B34D1" w:rsidRPr="007545C3" w:rsidRDefault="0026176B" w:rsidP="0026176B">
      <w:pPr>
        <w:pStyle w:val="3"/>
        <w:rPr>
          <w:rFonts w:eastAsia="黑体"/>
        </w:rPr>
      </w:pPr>
      <w:bookmarkStart w:id="56" w:name="_Toc451959850"/>
      <w:r w:rsidRPr="007545C3">
        <w:rPr>
          <w:rFonts w:hint="eastAsia"/>
        </w:rPr>
        <w:t>功能及其交互</w:t>
      </w:r>
      <w:bookmarkEnd w:id="56"/>
    </w:p>
    <w:p w14:paraId="218D4FE1" w14:textId="32CEAF7F" w:rsidR="0026176B" w:rsidRPr="00602BE8" w:rsidRDefault="0025111D" w:rsidP="00EE7CF4">
      <w:pPr>
        <w:pStyle w:val="aff3"/>
        <w:numPr>
          <w:ilvl w:val="0"/>
          <w:numId w:val="24"/>
        </w:numPr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4066C03C" wp14:editId="4475D051">
            <wp:simplePos x="0" y="0"/>
            <wp:positionH relativeFrom="column">
              <wp:posOffset>226771</wp:posOffset>
            </wp:positionH>
            <wp:positionV relativeFrom="paragraph">
              <wp:posOffset>425399</wp:posOffset>
            </wp:positionV>
            <wp:extent cx="5485130" cy="7329805"/>
            <wp:effectExtent l="0" t="0" r="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732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176B" w:rsidRPr="00602BE8">
        <w:t>创建直签政策</w:t>
      </w:r>
    </w:p>
    <w:p w14:paraId="1497F7B1" w14:textId="66F69200" w:rsidR="00D326F3" w:rsidRPr="009677AB" w:rsidRDefault="000945B1" w:rsidP="0026176B">
      <w:r w:rsidRPr="00602BE8">
        <w:rPr>
          <w:rFonts w:hint="eastAsia"/>
        </w:rPr>
        <w:t>点击【</w:t>
      </w:r>
      <w:r w:rsidRPr="00602BE8">
        <w:t>创建直签政策</w:t>
      </w:r>
      <w:r w:rsidRPr="00602BE8">
        <w:rPr>
          <w:rFonts w:hint="eastAsia"/>
        </w:rPr>
        <w:t>】</w:t>
      </w:r>
      <w:r w:rsidRPr="00602BE8">
        <w:t>按</w:t>
      </w:r>
      <w:r w:rsidRPr="000C0004">
        <w:t>钮，</w:t>
      </w:r>
      <w:r w:rsidRPr="000C0004">
        <w:rPr>
          <w:rFonts w:hint="eastAsia"/>
        </w:rPr>
        <w:t>弹窗展示</w:t>
      </w:r>
      <w:r w:rsidRPr="000C0004">
        <w:t>如下</w:t>
      </w:r>
      <w:r w:rsidRPr="000C0004">
        <w:rPr>
          <w:rFonts w:hint="eastAsia"/>
        </w:rPr>
        <w:t>：</w:t>
      </w:r>
    </w:p>
    <w:p w14:paraId="7CEBAC33" w14:textId="25AA2896" w:rsidR="00210211" w:rsidRPr="00602BE8" w:rsidRDefault="00210211" w:rsidP="00EE7CF4">
      <w:pPr>
        <w:pStyle w:val="aff3"/>
        <w:numPr>
          <w:ilvl w:val="0"/>
          <w:numId w:val="25"/>
        </w:numPr>
        <w:ind w:firstLineChars="0"/>
      </w:pPr>
      <w:r w:rsidRPr="00602BE8">
        <w:rPr>
          <w:rFonts w:hint="eastAsia"/>
        </w:rPr>
        <w:lastRenderedPageBreak/>
        <w:t>弹窗</w:t>
      </w:r>
      <w:r w:rsidRPr="00602BE8">
        <w:t>名称为</w:t>
      </w:r>
      <w:r w:rsidRPr="00602BE8">
        <w:t>“</w:t>
      </w:r>
      <w:r w:rsidRPr="00602BE8">
        <w:rPr>
          <w:rFonts w:hint="eastAsia"/>
        </w:rPr>
        <w:t>创建直签</w:t>
      </w:r>
      <w:r w:rsidRPr="00602BE8">
        <w:t>政策</w:t>
      </w:r>
      <w:r w:rsidRPr="00602BE8">
        <w:t>”</w:t>
      </w:r>
      <w:r w:rsidRPr="00602BE8">
        <w:rPr>
          <w:rFonts w:hint="eastAsia"/>
        </w:rPr>
        <w:t>；</w:t>
      </w:r>
    </w:p>
    <w:p w14:paraId="783A1F74" w14:textId="10B60AF2" w:rsidR="00210211" w:rsidRPr="00602BE8" w:rsidRDefault="00210211" w:rsidP="00EE7CF4">
      <w:pPr>
        <w:pStyle w:val="aff3"/>
        <w:numPr>
          <w:ilvl w:val="0"/>
          <w:numId w:val="25"/>
        </w:numPr>
        <w:ind w:firstLineChars="0"/>
      </w:pPr>
      <w:r w:rsidRPr="00602BE8">
        <w:rPr>
          <w:noProof/>
        </w:rPr>
        <w:drawing>
          <wp:anchor distT="0" distB="0" distL="114300" distR="114300" simplePos="0" relativeHeight="251647488" behindDoc="0" locked="0" layoutInCell="1" allowOverlap="1" wp14:anchorId="1D00F93A" wp14:editId="76C59D39">
            <wp:simplePos x="0" y="0"/>
            <wp:positionH relativeFrom="column">
              <wp:posOffset>0</wp:posOffset>
            </wp:positionH>
            <wp:positionV relativeFrom="paragraph">
              <wp:posOffset>403225</wp:posOffset>
            </wp:positionV>
            <wp:extent cx="4314825" cy="2695575"/>
            <wp:effectExtent l="0" t="0" r="9525" b="9525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2BE8">
        <w:rPr>
          <w:rFonts w:hint="eastAsia"/>
        </w:rPr>
        <w:t>渠道</w:t>
      </w:r>
      <w:r w:rsidRPr="00602BE8">
        <w:t>设定默认内容为空，点击</w:t>
      </w:r>
      <w:r w:rsidRPr="00602BE8">
        <w:rPr>
          <w:rFonts w:hint="eastAsia"/>
        </w:rPr>
        <w:t>“</w:t>
      </w:r>
      <w:r w:rsidRPr="00602BE8">
        <w:t>选择渠道</w:t>
      </w:r>
      <w:r w:rsidRPr="00602BE8">
        <w:rPr>
          <w:rFonts w:hint="eastAsia"/>
        </w:rPr>
        <w:t>”</w:t>
      </w:r>
      <w:r w:rsidRPr="00602BE8">
        <w:t>时，弹窗</w:t>
      </w:r>
      <w:r w:rsidRPr="00602BE8">
        <w:rPr>
          <w:rFonts w:hint="eastAsia"/>
        </w:rPr>
        <w:t>显示</w:t>
      </w:r>
      <w:r w:rsidRPr="00602BE8">
        <w:t>所有渠道</w:t>
      </w:r>
      <w:r w:rsidRPr="00602BE8">
        <w:rPr>
          <w:rFonts w:hint="eastAsia"/>
        </w:rPr>
        <w:t>以</w:t>
      </w:r>
      <w:r w:rsidRPr="00602BE8">
        <w:t>供选择</w:t>
      </w:r>
      <w:r w:rsidRPr="00602BE8">
        <w:rPr>
          <w:rFonts w:hint="eastAsia"/>
        </w:rPr>
        <w:t>，如下图</w:t>
      </w:r>
      <w:r w:rsidRPr="00602BE8">
        <w:t>所示</w:t>
      </w:r>
      <w:r w:rsidRPr="00602BE8">
        <w:rPr>
          <w:rFonts w:hint="eastAsia"/>
        </w:rPr>
        <w:t>。</w:t>
      </w:r>
    </w:p>
    <w:p w14:paraId="68D599F4" w14:textId="77777777" w:rsidR="00210211" w:rsidRPr="00602BE8" w:rsidRDefault="00210211" w:rsidP="00210211">
      <w:pPr>
        <w:pStyle w:val="aff3"/>
        <w:ind w:left="420" w:firstLineChars="0" w:firstLine="0"/>
        <w:rPr>
          <w:i/>
        </w:rPr>
      </w:pPr>
      <w:r w:rsidRPr="00602BE8">
        <w:rPr>
          <w:rFonts w:hint="eastAsia"/>
          <w:i/>
        </w:rPr>
        <w:t>（注</w:t>
      </w:r>
      <w:r w:rsidRPr="00602BE8">
        <w:rPr>
          <w:i/>
        </w:rPr>
        <w:t>）</w:t>
      </w:r>
      <w:r w:rsidRPr="00602BE8">
        <w:rPr>
          <w:rFonts w:hint="eastAsia"/>
          <w:i/>
        </w:rPr>
        <w:t>：</w:t>
      </w:r>
    </w:p>
    <w:p w14:paraId="6580065F" w14:textId="77777777" w:rsidR="00210211" w:rsidRPr="00602BE8" w:rsidRDefault="00210211" w:rsidP="00EE7CF4">
      <w:pPr>
        <w:pStyle w:val="aff3"/>
        <w:numPr>
          <w:ilvl w:val="0"/>
          <w:numId w:val="26"/>
        </w:numPr>
        <w:ind w:firstLineChars="0"/>
        <w:rPr>
          <w:i/>
        </w:rPr>
      </w:pPr>
      <w:r w:rsidRPr="00602BE8">
        <w:rPr>
          <w:rFonts w:hint="eastAsia"/>
          <w:i/>
        </w:rPr>
        <w:t>左侧</w:t>
      </w:r>
      <w:r w:rsidRPr="00602BE8">
        <w:rPr>
          <w:i/>
        </w:rPr>
        <w:t>为供应商</w:t>
      </w:r>
      <w:r w:rsidRPr="00602BE8">
        <w:rPr>
          <w:rFonts w:hint="eastAsia"/>
          <w:i/>
        </w:rPr>
        <w:t>TAB</w:t>
      </w:r>
      <w:r w:rsidRPr="00602BE8">
        <w:rPr>
          <w:rFonts w:hint="eastAsia"/>
          <w:i/>
        </w:rPr>
        <w:t>栏</w:t>
      </w:r>
      <w:r w:rsidRPr="00602BE8">
        <w:rPr>
          <w:i/>
        </w:rPr>
        <w:t>，可点击切换</w:t>
      </w:r>
      <w:r w:rsidRPr="00602BE8">
        <w:rPr>
          <w:rFonts w:hint="eastAsia"/>
          <w:i/>
        </w:rPr>
        <w:t>；</w:t>
      </w:r>
    </w:p>
    <w:p w14:paraId="7B815774" w14:textId="77777777" w:rsidR="00210211" w:rsidRPr="00602BE8" w:rsidRDefault="00210211" w:rsidP="00EE7CF4">
      <w:pPr>
        <w:pStyle w:val="aff3"/>
        <w:numPr>
          <w:ilvl w:val="0"/>
          <w:numId w:val="26"/>
        </w:numPr>
        <w:ind w:firstLineChars="0"/>
        <w:rPr>
          <w:i/>
        </w:rPr>
      </w:pPr>
      <w:r w:rsidRPr="00602BE8">
        <w:rPr>
          <w:i/>
        </w:rPr>
        <w:t>右侧是对应于选中的供应商的</w:t>
      </w:r>
      <w:r w:rsidRPr="00602BE8">
        <w:rPr>
          <w:rFonts w:hint="eastAsia"/>
          <w:i/>
        </w:rPr>
        <w:t>所有</w:t>
      </w:r>
      <w:r w:rsidRPr="00602BE8">
        <w:rPr>
          <w:i/>
        </w:rPr>
        <w:t>直签渠道</w:t>
      </w:r>
      <w:r w:rsidRPr="00602BE8">
        <w:rPr>
          <w:rFonts w:hint="eastAsia"/>
          <w:i/>
        </w:rPr>
        <w:t>，</w:t>
      </w:r>
      <w:r w:rsidRPr="00602BE8">
        <w:rPr>
          <w:i/>
        </w:rPr>
        <w:t>每行最多显示</w:t>
      </w:r>
      <w:r w:rsidRPr="00602BE8">
        <w:rPr>
          <w:rFonts w:hint="eastAsia"/>
          <w:i/>
        </w:rPr>
        <w:t>3</w:t>
      </w:r>
      <w:r w:rsidRPr="00602BE8">
        <w:rPr>
          <w:rFonts w:hint="eastAsia"/>
          <w:i/>
        </w:rPr>
        <w:t>个</w:t>
      </w:r>
      <w:r w:rsidRPr="00602BE8">
        <w:rPr>
          <w:i/>
        </w:rPr>
        <w:t>渠道名称，</w:t>
      </w:r>
      <w:r w:rsidRPr="00602BE8">
        <w:rPr>
          <w:rFonts w:hint="eastAsia"/>
          <w:i/>
        </w:rPr>
        <w:t>每个</w:t>
      </w:r>
      <w:r w:rsidRPr="00602BE8">
        <w:rPr>
          <w:i/>
        </w:rPr>
        <w:t>渠道名称最多展示</w:t>
      </w:r>
      <w:r w:rsidRPr="00602BE8">
        <w:rPr>
          <w:rFonts w:hint="eastAsia"/>
          <w:i/>
        </w:rPr>
        <w:t>8</w:t>
      </w:r>
      <w:r w:rsidRPr="00602BE8">
        <w:rPr>
          <w:rFonts w:hint="eastAsia"/>
          <w:i/>
        </w:rPr>
        <w:t>位</w:t>
      </w:r>
      <w:r w:rsidRPr="00602BE8">
        <w:rPr>
          <w:i/>
        </w:rPr>
        <w:t>字符，超出部分由</w:t>
      </w:r>
      <w:r w:rsidRPr="00602BE8">
        <w:rPr>
          <w:i/>
        </w:rPr>
        <w:t>“…”</w:t>
      </w:r>
      <w:r w:rsidRPr="00602BE8">
        <w:rPr>
          <w:rFonts w:hint="eastAsia"/>
          <w:i/>
        </w:rPr>
        <w:t>代替</w:t>
      </w:r>
      <w:r w:rsidRPr="00602BE8">
        <w:rPr>
          <w:i/>
        </w:rPr>
        <w:t>，</w:t>
      </w:r>
      <w:r w:rsidRPr="00602BE8">
        <w:rPr>
          <w:rFonts w:hint="eastAsia"/>
          <w:i/>
        </w:rPr>
        <w:t>一屏</w:t>
      </w:r>
      <w:r w:rsidRPr="00602BE8">
        <w:rPr>
          <w:i/>
        </w:rPr>
        <w:t>最多显示</w:t>
      </w:r>
      <w:r w:rsidRPr="00602BE8">
        <w:rPr>
          <w:rFonts w:hint="eastAsia"/>
          <w:i/>
        </w:rPr>
        <w:t>4</w:t>
      </w:r>
      <w:r w:rsidRPr="00602BE8">
        <w:rPr>
          <w:rFonts w:hint="eastAsia"/>
          <w:i/>
        </w:rPr>
        <w:t>行</w:t>
      </w:r>
      <w:r w:rsidRPr="00602BE8">
        <w:rPr>
          <w:i/>
        </w:rPr>
        <w:t>，若多于</w:t>
      </w:r>
      <w:r w:rsidRPr="00602BE8">
        <w:rPr>
          <w:rFonts w:hint="eastAsia"/>
          <w:i/>
        </w:rPr>
        <w:t>12</w:t>
      </w:r>
      <w:r w:rsidRPr="00602BE8">
        <w:rPr>
          <w:rFonts w:hint="eastAsia"/>
          <w:i/>
        </w:rPr>
        <w:t>个</w:t>
      </w:r>
      <w:r w:rsidRPr="00602BE8">
        <w:rPr>
          <w:i/>
        </w:rPr>
        <w:t>渠道名称，则出现滚动条，可上下滑动查看；</w:t>
      </w:r>
    </w:p>
    <w:p w14:paraId="2C050164" w14:textId="4E9B3B37" w:rsidR="00210211" w:rsidRDefault="00210211" w:rsidP="00EE7CF4">
      <w:pPr>
        <w:pStyle w:val="aff3"/>
        <w:numPr>
          <w:ilvl w:val="0"/>
          <w:numId w:val="26"/>
        </w:numPr>
        <w:ind w:firstLineChars="0"/>
        <w:rPr>
          <w:i/>
        </w:rPr>
      </w:pPr>
      <w:r w:rsidRPr="00602BE8">
        <w:rPr>
          <w:rFonts w:hint="eastAsia"/>
          <w:i/>
        </w:rPr>
        <w:t>点击</w:t>
      </w:r>
      <w:r w:rsidRPr="00602BE8">
        <w:rPr>
          <w:i/>
        </w:rPr>
        <w:t>【</w:t>
      </w:r>
      <w:r w:rsidRPr="00602BE8">
        <w:rPr>
          <w:rFonts w:hint="eastAsia"/>
          <w:i/>
        </w:rPr>
        <w:t>保存</w:t>
      </w:r>
      <w:r w:rsidRPr="00602BE8">
        <w:rPr>
          <w:i/>
        </w:rPr>
        <w:t>】</w:t>
      </w:r>
      <w:r w:rsidRPr="00602BE8">
        <w:rPr>
          <w:rFonts w:hint="eastAsia"/>
          <w:i/>
        </w:rPr>
        <w:t>，</w:t>
      </w:r>
      <w:r w:rsidRPr="00602BE8">
        <w:rPr>
          <w:i/>
        </w:rPr>
        <w:t>保存已选渠道信息，</w:t>
      </w:r>
      <w:r w:rsidRPr="00602BE8">
        <w:rPr>
          <w:rFonts w:hint="eastAsia"/>
          <w:i/>
        </w:rPr>
        <w:t>选择</w:t>
      </w:r>
      <w:r w:rsidRPr="00602BE8">
        <w:rPr>
          <w:i/>
        </w:rPr>
        <w:t>渠道的</w:t>
      </w:r>
      <w:r w:rsidRPr="00602BE8">
        <w:rPr>
          <w:rFonts w:hint="eastAsia"/>
          <w:i/>
        </w:rPr>
        <w:t>弹窗</w:t>
      </w:r>
      <w:r w:rsidRPr="00602BE8">
        <w:rPr>
          <w:i/>
        </w:rPr>
        <w:t>关闭</w:t>
      </w:r>
      <w:r w:rsidRPr="00602BE8">
        <w:rPr>
          <w:rFonts w:hint="eastAsia"/>
          <w:i/>
        </w:rPr>
        <w:t>，已选</w:t>
      </w:r>
      <w:r w:rsidRPr="00602BE8">
        <w:rPr>
          <w:i/>
        </w:rPr>
        <w:t>渠道罗列在</w:t>
      </w:r>
      <w:r w:rsidRPr="00602BE8">
        <w:rPr>
          <w:rFonts w:hint="eastAsia"/>
          <w:i/>
        </w:rPr>
        <w:t>【选择渠道</w:t>
      </w:r>
      <w:r w:rsidRPr="00602BE8">
        <w:rPr>
          <w:i/>
        </w:rPr>
        <w:t>】</w:t>
      </w:r>
      <w:r w:rsidRPr="00602BE8">
        <w:rPr>
          <w:rFonts w:hint="eastAsia"/>
          <w:i/>
        </w:rPr>
        <w:t>按钮</w:t>
      </w:r>
      <w:r w:rsidRPr="00602BE8">
        <w:rPr>
          <w:i/>
        </w:rPr>
        <w:t>左方；</w:t>
      </w:r>
    </w:p>
    <w:p w14:paraId="571323BB" w14:textId="77777777" w:rsidR="00210211" w:rsidRPr="00602BE8" w:rsidRDefault="00210211" w:rsidP="00EE7CF4">
      <w:pPr>
        <w:pStyle w:val="aff3"/>
        <w:numPr>
          <w:ilvl w:val="0"/>
          <w:numId w:val="26"/>
        </w:numPr>
        <w:ind w:firstLineChars="0"/>
        <w:rPr>
          <w:i/>
        </w:rPr>
      </w:pPr>
      <w:r w:rsidRPr="00602BE8">
        <w:rPr>
          <w:rFonts w:hint="eastAsia"/>
          <w:i/>
        </w:rPr>
        <w:t>点击</w:t>
      </w:r>
      <w:r w:rsidRPr="00602BE8">
        <w:rPr>
          <w:i/>
        </w:rPr>
        <w:t>【</w:t>
      </w:r>
      <w:r w:rsidRPr="00602BE8">
        <w:rPr>
          <w:rFonts w:hint="eastAsia"/>
          <w:i/>
        </w:rPr>
        <w:t>关闭</w:t>
      </w:r>
      <w:r w:rsidRPr="00602BE8">
        <w:rPr>
          <w:i/>
        </w:rPr>
        <w:t>】</w:t>
      </w:r>
      <w:r w:rsidRPr="00602BE8">
        <w:rPr>
          <w:rFonts w:hint="eastAsia"/>
          <w:i/>
        </w:rPr>
        <w:t>，</w:t>
      </w:r>
      <w:r w:rsidRPr="00602BE8">
        <w:rPr>
          <w:i/>
        </w:rPr>
        <w:t>已选渠道不保存，弹窗关闭，留在当前页。</w:t>
      </w:r>
    </w:p>
    <w:p w14:paraId="144EA4F0" w14:textId="77777777" w:rsidR="00210211" w:rsidRPr="00602BE8" w:rsidRDefault="00210211" w:rsidP="00EE7CF4">
      <w:pPr>
        <w:pStyle w:val="aff3"/>
        <w:numPr>
          <w:ilvl w:val="0"/>
          <w:numId w:val="25"/>
        </w:numPr>
        <w:ind w:firstLineChars="0"/>
      </w:pPr>
      <w:r w:rsidRPr="00602BE8">
        <w:rPr>
          <w:rFonts w:hint="eastAsia"/>
        </w:rPr>
        <w:t>基础</w:t>
      </w:r>
      <w:r w:rsidRPr="00602BE8">
        <w:t>信息：</w:t>
      </w:r>
      <w:r w:rsidRPr="00602BE8">
        <w:rPr>
          <w:rFonts w:hint="eastAsia"/>
        </w:rPr>
        <w:t>同</w:t>
      </w:r>
      <w:r w:rsidRPr="00602BE8">
        <w:t>创建魔方政策时一致，散票政策和团票政策的基础信息统一填写；</w:t>
      </w:r>
    </w:p>
    <w:p w14:paraId="281A4329" w14:textId="77777777" w:rsidR="00210211" w:rsidRPr="00602BE8" w:rsidRDefault="00210211" w:rsidP="00EE7CF4">
      <w:pPr>
        <w:pStyle w:val="aff3"/>
        <w:numPr>
          <w:ilvl w:val="0"/>
          <w:numId w:val="25"/>
        </w:numPr>
        <w:ind w:firstLineChars="0"/>
      </w:pPr>
      <w:r w:rsidRPr="00602BE8">
        <w:rPr>
          <w:rFonts w:hint="eastAsia"/>
        </w:rPr>
        <w:t>散票</w:t>
      </w:r>
      <w:r w:rsidRPr="00602BE8">
        <w:t>政策：</w:t>
      </w:r>
      <w:r w:rsidRPr="00602BE8">
        <w:rPr>
          <w:rFonts w:hint="eastAsia"/>
        </w:rPr>
        <w:t>同创建</w:t>
      </w:r>
      <w:r w:rsidRPr="00602BE8">
        <w:t>魔方散票政策时一致，区别在于</w:t>
      </w:r>
      <w:r w:rsidRPr="00602BE8">
        <w:rPr>
          <w:rFonts w:hint="eastAsia"/>
        </w:rPr>
        <w:t>构成联票</w:t>
      </w:r>
      <w:r w:rsidRPr="00602BE8">
        <w:t>的每个</w:t>
      </w:r>
      <w:r w:rsidRPr="00602BE8">
        <w:rPr>
          <w:rFonts w:hint="eastAsia"/>
        </w:rPr>
        <w:t>子票</w:t>
      </w:r>
      <w:r w:rsidRPr="00602BE8">
        <w:t>的散票政策需要单独设置；</w:t>
      </w:r>
    </w:p>
    <w:p w14:paraId="1413CB8F" w14:textId="77777777" w:rsidR="008D15E5" w:rsidRDefault="00E078D8" w:rsidP="00E078D8">
      <w:pPr>
        <w:pStyle w:val="aff3"/>
        <w:ind w:left="420" w:firstLineChars="0" w:firstLine="0"/>
        <w:rPr>
          <w:i/>
        </w:rPr>
      </w:pPr>
      <w:r w:rsidRPr="00602BE8">
        <w:rPr>
          <w:rFonts w:hint="eastAsia"/>
          <w:i/>
        </w:rPr>
        <w:t>（注）：</w:t>
      </w:r>
    </w:p>
    <w:p w14:paraId="128F49AC" w14:textId="5674F986" w:rsidR="00E078D8" w:rsidRPr="007545C3" w:rsidRDefault="00E078D8" w:rsidP="00005A6C">
      <w:pPr>
        <w:pStyle w:val="aff3"/>
        <w:numPr>
          <w:ilvl w:val="0"/>
          <w:numId w:val="34"/>
        </w:numPr>
        <w:ind w:firstLineChars="0"/>
        <w:rPr>
          <w:i/>
          <w:color w:val="000000" w:themeColor="text1"/>
        </w:rPr>
      </w:pPr>
      <w:r w:rsidRPr="00602BE8">
        <w:rPr>
          <w:i/>
        </w:rPr>
        <w:t>点击</w:t>
      </w:r>
      <w:r w:rsidRPr="00602BE8">
        <w:rPr>
          <w:rFonts w:hint="eastAsia"/>
          <w:i/>
        </w:rPr>
        <w:t>【创建</w:t>
      </w:r>
      <w:r w:rsidRPr="00602BE8">
        <w:rPr>
          <w:i/>
        </w:rPr>
        <w:t>直签政策</w:t>
      </w:r>
      <w:r w:rsidRPr="00602BE8">
        <w:rPr>
          <w:rFonts w:hint="eastAsia"/>
          <w:i/>
        </w:rPr>
        <w:t>】弹窗</w:t>
      </w:r>
      <w:r w:rsidRPr="00602BE8">
        <w:rPr>
          <w:i/>
        </w:rPr>
        <w:t>时，</w:t>
      </w:r>
      <w:r w:rsidRPr="00602BE8">
        <w:rPr>
          <w:rFonts w:hint="eastAsia"/>
          <w:i/>
        </w:rPr>
        <w:t>所有</w:t>
      </w:r>
      <w:r w:rsidRPr="00602BE8">
        <w:rPr>
          <w:i/>
        </w:rPr>
        <w:t>子票的散票政策默认都是收起的，在填写时，每次只会</w:t>
      </w:r>
      <w:r w:rsidRPr="007545C3">
        <w:rPr>
          <w:i/>
          <w:color w:val="000000" w:themeColor="text1"/>
        </w:rPr>
        <w:t>展开一个</w:t>
      </w:r>
      <w:r w:rsidRPr="007545C3">
        <w:rPr>
          <w:rFonts w:hint="eastAsia"/>
          <w:i/>
          <w:color w:val="000000" w:themeColor="text1"/>
        </w:rPr>
        <w:t>子票</w:t>
      </w:r>
      <w:r w:rsidRPr="007545C3">
        <w:rPr>
          <w:i/>
          <w:color w:val="000000" w:themeColor="text1"/>
        </w:rPr>
        <w:t>的散票政策；</w:t>
      </w:r>
    </w:p>
    <w:p w14:paraId="60957BF2" w14:textId="7E9C0158" w:rsidR="008D15E5" w:rsidRDefault="008D15E5" w:rsidP="00005A6C">
      <w:pPr>
        <w:pStyle w:val="aff3"/>
        <w:numPr>
          <w:ilvl w:val="0"/>
          <w:numId w:val="34"/>
        </w:numPr>
        <w:ind w:firstLineChars="0"/>
        <w:rPr>
          <w:i/>
          <w:color w:val="000000" w:themeColor="text1"/>
        </w:rPr>
      </w:pPr>
      <w:r w:rsidRPr="007545C3">
        <w:rPr>
          <w:rFonts w:hint="eastAsia"/>
          <w:i/>
          <w:color w:val="000000" w:themeColor="text1"/>
        </w:rPr>
        <w:t>结算价的</w:t>
      </w:r>
      <w:r w:rsidRPr="007545C3">
        <w:rPr>
          <w:i/>
          <w:color w:val="000000" w:themeColor="text1"/>
        </w:rPr>
        <w:t>编辑模式与创建魔方政策时类似，结算可手动输入，也可系统自动计算，</w:t>
      </w:r>
      <w:r w:rsidRPr="007545C3">
        <w:rPr>
          <w:rFonts w:hint="eastAsia"/>
          <w:i/>
          <w:color w:val="000000" w:themeColor="text1"/>
        </w:rPr>
        <w:t>前置条件</w:t>
      </w:r>
      <w:r w:rsidRPr="007545C3">
        <w:rPr>
          <w:i/>
          <w:color w:val="000000" w:themeColor="text1"/>
        </w:rPr>
        <w:t>详见创建魔方</w:t>
      </w:r>
      <w:r w:rsidRPr="007545C3">
        <w:rPr>
          <w:rFonts w:hint="eastAsia"/>
          <w:i/>
          <w:color w:val="000000" w:themeColor="text1"/>
        </w:rPr>
        <w:t>散票</w:t>
      </w:r>
      <w:r w:rsidRPr="007545C3">
        <w:rPr>
          <w:i/>
          <w:color w:val="000000" w:themeColor="text1"/>
        </w:rPr>
        <w:t>政策</w:t>
      </w:r>
      <w:r w:rsidRPr="007545C3">
        <w:rPr>
          <w:rFonts w:hint="eastAsia"/>
          <w:i/>
          <w:color w:val="000000" w:themeColor="text1"/>
        </w:rPr>
        <w:t>说明</w:t>
      </w:r>
      <w:r w:rsidRPr="007545C3">
        <w:rPr>
          <w:i/>
          <w:color w:val="000000" w:themeColor="text1"/>
        </w:rPr>
        <w:t>。</w:t>
      </w:r>
    </w:p>
    <w:p w14:paraId="41EC8F92" w14:textId="4C1D8E34" w:rsidR="005E5FA8" w:rsidRDefault="005E5FA8" w:rsidP="00005A6C">
      <w:pPr>
        <w:pStyle w:val="aff3"/>
        <w:numPr>
          <w:ilvl w:val="0"/>
          <w:numId w:val="34"/>
        </w:numPr>
        <w:ind w:firstLineChars="0"/>
        <w:rPr>
          <w:i/>
          <w:color w:val="000000" w:themeColor="text1"/>
        </w:rPr>
      </w:pPr>
      <w:r>
        <w:rPr>
          <w:rFonts w:hint="eastAsia"/>
          <w:i/>
          <w:color w:val="000000" w:themeColor="text1"/>
        </w:rPr>
        <w:t>每个子票的结算价和返利都要填写</w:t>
      </w:r>
    </w:p>
    <w:p w14:paraId="1E0A13CB" w14:textId="77777777" w:rsidR="00210211" w:rsidRPr="00602BE8" w:rsidRDefault="00210211" w:rsidP="00EE7CF4">
      <w:pPr>
        <w:pStyle w:val="aff3"/>
        <w:numPr>
          <w:ilvl w:val="0"/>
          <w:numId w:val="25"/>
        </w:numPr>
        <w:ind w:firstLineChars="0"/>
      </w:pPr>
      <w:r w:rsidRPr="00602BE8">
        <w:rPr>
          <w:rFonts w:hint="eastAsia"/>
        </w:rPr>
        <w:t>团票政策</w:t>
      </w:r>
      <w:r w:rsidRPr="00602BE8">
        <w:t>：同创建魔方团票政策时一致，区别在于构成联票的每个子票的团票政策需要单独设置；</w:t>
      </w:r>
    </w:p>
    <w:p w14:paraId="415D11AC" w14:textId="77777777" w:rsidR="008D15E5" w:rsidRDefault="00E078D8" w:rsidP="00E078D8">
      <w:pPr>
        <w:pStyle w:val="aff3"/>
        <w:ind w:left="420" w:firstLineChars="0" w:firstLine="0"/>
        <w:rPr>
          <w:i/>
        </w:rPr>
      </w:pPr>
      <w:r w:rsidRPr="00602BE8">
        <w:rPr>
          <w:rFonts w:hint="eastAsia"/>
          <w:i/>
        </w:rPr>
        <w:t>（注）：</w:t>
      </w:r>
    </w:p>
    <w:p w14:paraId="03A61117" w14:textId="2A7BC47C" w:rsidR="00E078D8" w:rsidRPr="007545C3" w:rsidRDefault="00E078D8" w:rsidP="00005A6C">
      <w:pPr>
        <w:pStyle w:val="aff3"/>
        <w:numPr>
          <w:ilvl w:val="0"/>
          <w:numId w:val="35"/>
        </w:numPr>
        <w:ind w:firstLineChars="0"/>
        <w:rPr>
          <w:i/>
          <w:color w:val="000000" w:themeColor="text1"/>
        </w:rPr>
      </w:pPr>
      <w:r w:rsidRPr="00602BE8">
        <w:rPr>
          <w:i/>
        </w:rPr>
        <w:lastRenderedPageBreak/>
        <w:t>点击</w:t>
      </w:r>
      <w:r w:rsidRPr="00602BE8">
        <w:rPr>
          <w:rFonts w:hint="eastAsia"/>
          <w:i/>
        </w:rPr>
        <w:t>【创建</w:t>
      </w:r>
      <w:r w:rsidRPr="00602BE8">
        <w:rPr>
          <w:i/>
        </w:rPr>
        <w:t>直签政策</w:t>
      </w:r>
      <w:r w:rsidRPr="00602BE8">
        <w:rPr>
          <w:rFonts w:hint="eastAsia"/>
          <w:i/>
        </w:rPr>
        <w:t>】弹窗</w:t>
      </w:r>
      <w:r w:rsidRPr="00602BE8">
        <w:rPr>
          <w:i/>
        </w:rPr>
        <w:t>时，</w:t>
      </w:r>
      <w:r w:rsidRPr="00602BE8">
        <w:rPr>
          <w:rFonts w:hint="eastAsia"/>
          <w:i/>
        </w:rPr>
        <w:t>所有</w:t>
      </w:r>
      <w:r w:rsidRPr="00602BE8">
        <w:rPr>
          <w:i/>
        </w:rPr>
        <w:t>子票的</w:t>
      </w:r>
      <w:r w:rsidRPr="00602BE8">
        <w:rPr>
          <w:rFonts w:hint="eastAsia"/>
          <w:i/>
        </w:rPr>
        <w:t>团票</w:t>
      </w:r>
      <w:r w:rsidRPr="00602BE8">
        <w:rPr>
          <w:i/>
        </w:rPr>
        <w:t>政策默认都是收起的，在填写时，每次只会</w:t>
      </w:r>
      <w:r w:rsidRPr="007545C3">
        <w:rPr>
          <w:i/>
          <w:color w:val="000000" w:themeColor="text1"/>
        </w:rPr>
        <w:t>展开一个</w:t>
      </w:r>
      <w:r w:rsidRPr="007545C3">
        <w:rPr>
          <w:rFonts w:hint="eastAsia"/>
          <w:i/>
          <w:color w:val="000000" w:themeColor="text1"/>
        </w:rPr>
        <w:t>子票</w:t>
      </w:r>
      <w:r w:rsidRPr="007545C3">
        <w:rPr>
          <w:i/>
          <w:color w:val="000000" w:themeColor="text1"/>
        </w:rPr>
        <w:t>的</w:t>
      </w:r>
      <w:r w:rsidRPr="007545C3">
        <w:rPr>
          <w:rFonts w:hint="eastAsia"/>
          <w:i/>
          <w:color w:val="000000" w:themeColor="text1"/>
        </w:rPr>
        <w:t>团票</w:t>
      </w:r>
      <w:r w:rsidRPr="007545C3">
        <w:rPr>
          <w:i/>
          <w:color w:val="000000" w:themeColor="text1"/>
        </w:rPr>
        <w:t>政策；</w:t>
      </w:r>
    </w:p>
    <w:p w14:paraId="13173AF2" w14:textId="79D3EF75" w:rsidR="008D15E5" w:rsidRDefault="008D15E5" w:rsidP="00005A6C">
      <w:pPr>
        <w:pStyle w:val="aff3"/>
        <w:numPr>
          <w:ilvl w:val="0"/>
          <w:numId w:val="34"/>
        </w:numPr>
        <w:ind w:firstLineChars="0"/>
        <w:rPr>
          <w:i/>
          <w:color w:val="000000" w:themeColor="text1"/>
        </w:rPr>
      </w:pPr>
      <w:r w:rsidRPr="007545C3">
        <w:rPr>
          <w:rFonts w:hint="eastAsia"/>
          <w:i/>
          <w:color w:val="000000" w:themeColor="text1"/>
        </w:rPr>
        <w:t>结算价的</w:t>
      </w:r>
      <w:r w:rsidRPr="007545C3">
        <w:rPr>
          <w:i/>
          <w:color w:val="000000" w:themeColor="text1"/>
        </w:rPr>
        <w:t>编辑模式与创建魔方政策时类似，结算可手动输入，也可系统自动计算，</w:t>
      </w:r>
      <w:r w:rsidRPr="007545C3">
        <w:rPr>
          <w:rFonts w:hint="eastAsia"/>
          <w:i/>
          <w:color w:val="000000" w:themeColor="text1"/>
        </w:rPr>
        <w:t>前置条件</w:t>
      </w:r>
      <w:r w:rsidRPr="007545C3">
        <w:rPr>
          <w:i/>
          <w:color w:val="000000" w:themeColor="text1"/>
        </w:rPr>
        <w:t>详见创建魔方</w:t>
      </w:r>
      <w:r w:rsidRPr="007545C3">
        <w:rPr>
          <w:rFonts w:hint="eastAsia"/>
          <w:i/>
          <w:color w:val="000000" w:themeColor="text1"/>
        </w:rPr>
        <w:t>团票</w:t>
      </w:r>
      <w:r w:rsidRPr="007545C3">
        <w:rPr>
          <w:i/>
          <w:color w:val="000000" w:themeColor="text1"/>
        </w:rPr>
        <w:t>政策</w:t>
      </w:r>
      <w:r w:rsidRPr="007545C3">
        <w:rPr>
          <w:rFonts w:hint="eastAsia"/>
          <w:i/>
          <w:color w:val="000000" w:themeColor="text1"/>
        </w:rPr>
        <w:t>说明</w:t>
      </w:r>
      <w:r w:rsidR="005B2A84">
        <w:rPr>
          <w:rFonts w:hint="eastAsia"/>
          <w:i/>
          <w:color w:val="000000" w:themeColor="text1"/>
        </w:rPr>
        <w:t>；</w:t>
      </w:r>
    </w:p>
    <w:p w14:paraId="71B6BF6A" w14:textId="77777777" w:rsidR="005E5FA8" w:rsidRDefault="005E5FA8" w:rsidP="005E5FA8">
      <w:pPr>
        <w:pStyle w:val="aff3"/>
        <w:numPr>
          <w:ilvl w:val="0"/>
          <w:numId w:val="34"/>
        </w:numPr>
        <w:ind w:firstLineChars="0"/>
        <w:rPr>
          <w:i/>
          <w:color w:val="000000" w:themeColor="text1"/>
        </w:rPr>
      </w:pPr>
      <w:r>
        <w:rPr>
          <w:rFonts w:hint="eastAsia"/>
          <w:i/>
          <w:color w:val="000000" w:themeColor="text1"/>
        </w:rPr>
        <w:t>每个子票的结算价和返利都要填写</w:t>
      </w:r>
    </w:p>
    <w:p w14:paraId="14EA57A1" w14:textId="77777777" w:rsidR="00E078D8" w:rsidRPr="00602BE8" w:rsidRDefault="00E078D8" w:rsidP="00EE7CF4">
      <w:pPr>
        <w:pStyle w:val="aff3"/>
        <w:numPr>
          <w:ilvl w:val="0"/>
          <w:numId w:val="25"/>
        </w:numPr>
        <w:ind w:firstLineChars="0"/>
      </w:pPr>
      <w:r w:rsidRPr="00602BE8">
        <w:rPr>
          <w:rFonts w:hint="eastAsia"/>
        </w:rPr>
        <w:t>点击</w:t>
      </w:r>
      <w:r w:rsidRPr="00602BE8">
        <w:t>【</w:t>
      </w:r>
      <w:r w:rsidRPr="00602BE8">
        <w:rPr>
          <w:rFonts w:hint="eastAsia"/>
        </w:rPr>
        <w:t>保存</w:t>
      </w:r>
      <w:r w:rsidRPr="00602BE8">
        <w:t>】</w:t>
      </w:r>
      <w:r w:rsidRPr="00602BE8">
        <w:rPr>
          <w:rFonts w:hint="eastAsia"/>
        </w:rPr>
        <w:t>，创建成功</w:t>
      </w:r>
      <w:r w:rsidRPr="00602BE8">
        <w:t>后，该直签政策会</w:t>
      </w:r>
      <w:r w:rsidRPr="00602BE8">
        <w:rPr>
          <w:rFonts w:hint="eastAsia"/>
        </w:rPr>
        <w:t>根据散票</w:t>
      </w:r>
      <w:r w:rsidRPr="00602BE8">
        <w:t>、团票的维度拆分为两条直签政策</w:t>
      </w:r>
      <w:r w:rsidRPr="00602BE8">
        <w:rPr>
          <w:rFonts w:hint="eastAsia"/>
        </w:rPr>
        <w:t>——</w:t>
      </w:r>
      <w:r w:rsidRPr="00602BE8">
        <w:t>直签散票政策、直签团票政策，并展示在直签政策列表中。</w:t>
      </w:r>
    </w:p>
    <w:p w14:paraId="7D307EC5" w14:textId="51C30CC7" w:rsidR="00E078D8" w:rsidRDefault="00E078D8" w:rsidP="00EE7CF4">
      <w:pPr>
        <w:pStyle w:val="aff3"/>
        <w:numPr>
          <w:ilvl w:val="0"/>
          <w:numId w:val="25"/>
        </w:numPr>
        <w:ind w:firstLineChars="0"/>
      </w:pPr>
      <w:r w:rsidRPr="00602BE8">
        <w:rPr>
          <w:rFonts w:hint="eastAsia"/>
        </w:rPr>
        <w:t>点击</w:t>
      </w:r>
      <w:r w:rsidRPr="00602BE8">
        <w:t>【</w:t>
      </w:r>
      <w:r w:rsidRPr="00602BE8">
        <w:rPr>
          <w:rFonts w:hint="eastAsia"/>
        </w:rPr>
        <w:t>关闭</w:t>
      </w:r>
      <w:r w:rsidRPr="00602BE8">
        <w:t>】</w:t>
      </w:r>
      <w:r w:rsidRPr="00602BE8">
        <w:rPr>
          <w:rFonts w:hint="eastAsia"/>
        </w:rPr>
        <w:t>，</w:t>
      </w:r>
      <w:r w:rsidRPr="00602BE8">
        <w:t>信息不保存，留在当前页。</w:t>
      </w:r>
    </w:p>
    <w:p w14:paraId="42CE20B5" w14:textId="77777777" w:rsidR="004D6BE8" w:rsidRPr="00602BE8" w:rsidRDefault="004D6BE8" w:rsidP="004D6BE8"/>
    <w:p w14:paraId="487C501D" w14:textId="48927C3A" w:rsidR="00210211" w:rsidRPr="00602BE8" w:rsidRDefault="00E078D8" w:rsidP="00EE7CF4">
      <w:pPr>
        <w:pStyle w:val="aff3"/>
        <w:numPr>
          <w:ilvl w:val="0"/>
          <w:numId w:val="24"/>
        </w:numPr>
        <w:ind w:firstLineChars="0"/>
      </w:pPr>
      <w:r w:rsidRPr="00602BE8">
        <w:rPr>
          <w:rFonts w:hint="eastAsia"/>
        </w:rPr>
        <w:t>直签</w:t>
      </w:r>
      <w:r w:rsidRPr="00602BE8">
        <w:t>政策列表</w:t>
      </w:r>
    </w:p>
    <w:p w14:paraId="641A4ECF" w14:textId="77777777" w:rsidR="00E078D8" w:rsidRPr="00602BE8" w:rsidRDefault="00E078D8" w:rsidP="00EE7CF4">
      <w:pPr>
        <w:pStyle w:val="aff3"/>
        <w:numPr>
          <w:ilvl w:val="0"/>
          <w:numId w:val="28"/>
        </w:numPr>
        <w:ind w:firstLineChars="0"/>
      </w:pPr>
      <w:r w:rsidRPr="00602BE8">
        <w:rPr>
          <w:rFonts w:hint="eastAsia"/>
        </w:rPr>
        <w:t>政策名称</w:t>
      </w:r>
      <w:r w:rsidRPr="00602BE8">
        <w:t>：一次</w:t>
      </w:r>
      <w:r w:rsidRPr="00602BE8">
        <w:rPr>
          <w:rFonts w:hint="eastAsia"/>
        </w:rPr>
        <w:t>创建</w:t>
      </w:r>
      <w:r w:rsidRPr="00602BE8">
        <w:t>的</w:t>
      </w:r>
      <w:r w:rsidRPr="00602BE8">
        <w:rPr>
          <w:rFonts w:hint="eastAsia"/>
        </w:rPr>
        <w:t>直签</w:t>
      </w:r>
      <w:r w:rsidRPr="00602BE8">
        <w:t>政策会拆分为两条结果，</w:t>
      </w:r>
      <w:r w:rsidRPr="00602BE8">
        <w:rPr>
          <w:rFonts w:hint="eastAsia"/>
        </w:rPr>
        <w:t>分别</w:t>
      </w:r>
      <w:r w:rsidRPr="00602BE8">
        <w:t>在政策名称后方增加</w:t>
      </w:r>
      <w:r w:rsidRPr="00602BE8">
        <w:t>“</w:t>
      </w:r>
      <w:r w:rsidRPr="00602BE8">
        <w:rPr>
          <w:rFonts w:hint="eastAsia"/>
        </w:rPr>
        <w:t>散票</w:t>
      </w:r>
      <w:r w:rsidRPr="00602BE8">
        <w:t>”</w:t>
      </w:r>
      <w:r w:rsidRPr="00602BE8">
        <w:rPr>
          <w:rFonts w:hint="eastAsia"/>
        </w:rPr>
        <w:t>和</w:t>
      </w:r>
      <w:r w:rsidRPr="00602BE8">
        <w:t>“</w:t>
      </w:r>
      <w:r w:rsidRPr="00602BE8">
        <w:rPr>
          <w:rFonts w:hint="eastAsia"/>
        </w:rPr>
        <w:t>团票</w:t>
      </w:r>
      <w:r w:rsidRPr="00602BE8">
        <w:t>”</w:t>
      </w:r>
      <w:r w:rsidRPr="00602BE8">
        <w:rPr>
          <w:rFonts w:hint="eastAsia"/>
        </w:rPr>
        <w:t>的</w:t>
      </w:r>
      <w:r w:rsidRPr="00602BE8">
        <w:t>标识；</w:t>
      </w:r>
    </w:p>
    <w:p w14:paraId="38BC341A" w14:textId="0BD69C45" w:rsidR="00E078D8" w:rsidRPr="00602BE8" w:rsidRDefault="00E078D8" w:rsidP="00EE7CF4">
      <w:pPr>
        <w:pStyle w:val="aff3"/>
        <w:numPr>
          <w:ilvl w:val="0"/>
          <w:numId w:val="28"/>
        </w:numPr>
        <w:ind w:firstLineChars="0"/>
      </w:pPr>
      <w:r w:rsidRPr="00602BE8">
        <w:rPr>
          <w:rFonts w:hint="eastAsia"/>
        </w:rPr>
        <w:t>关联</w:t>
      </w:r>
      <w:r w:rsidR="00BB34A1">
        <w:t>渠道</w:t>
      </w:r>
      <w:r w:rsidRPr="00602BE8">
        <w:rPr>
          <w:noProof/>
        </w:rPr>
        <w:drawing>
          <wp:anchor distT="0" distB="0" distL="114300" distR="114300" simplePos="0" relativeHeight="251668992" behindDoc="0" locked="0" layoutInCell="1" allowOverlap="1" wp14:anchorId="3C917AFC" wp14:editId="162D7FD5">
            <wp:simplePos x="0" y="0"/>
            <wp:positionH relativeFrom="column">
              <wp:posOffset>0</wp:posOffset>
            </wp:positionH>
            <wp:positionV relativeFrom="paragraph">
              <wp:posOffset>618490</wp:posOffset>
            </wp:positionV>
            <wp:extent cx="5076825" cy="1838325"/>
            <wp:effectExtent l="0" t="0" r="9525" b="952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02BE8">
        <w:rPr>
          <w:rFonts w:hint="eastAsia"/>
        </w:rPr>
        <w:t>间</w:t>
      </w:r>
      <w:r w:rsidRPr="00602BE8">
        <w:t>用</w:t>
      </w:r>
      <w:r w:rsidRPr="00602BE8">
        <w:t>“</w:t>
      </w:r>
      <w:r w:rsidRPr="00602BE8">
        <w:rPr>
          <w:rFonts w:hint="eastAsia"/>
        </w:rPr>
        <w:t>，</w:t>
      </w:r>
      <w:r w:rsidRPr="00602BE8">
        <w:t>”</w:t>
      </w:r>
      <w:r w:rsidRPr="00602BE8">
        <w:rPr>
          <w:rFonts w:hint="eastAsia"/>
        </w:rPr>
        <w:t>隔开</w:t>
      </w:r>
      <w:r w:rsidRPr="00602BE8">
        <w:t>，最多显示</w:t>
      </w:r>
      <w:r w:rsidRPr="00602BE8">
        <w:rPr>
          <w:rFonts w:hint="eastAsia"/>
        </w:rPr>
        <w:t>12</w:t>
      </w:r>
      <w:r w:rsidRPr="00602BE8">
        <w:rPr>
          <w:rFonts w:hint="eastAsia"/>
        </w:rPr>
        <w:t>位</w:t>
      </w:r>
      <w:r w:rsidRPr="00602BE8">
        <w:t>字符，多余部分用</w:t>
      </w:r>
      <w:r w:rsidRPr="00602BE8">
        <w:rPr>
          <w:rFonts w:hint="eastAsia"/>
        </w:rPr>
        <w:t>“</w:t>
      </w:r>
      <w:r w:rsidRPr="00602BE8">
        <w:t>…”</w:t>
      </w:r>
      <w:r w:rsidRPr="00602BE8">
        <w:rPr>
          <w:rFonts w:hint="eastAsia"/>
        </w:rPr>
        <w:t>代替</w:t>
      </w:r>
      <w:r w:rsidRPr="00602BE8">
        <w:t>，点击某直签政策的</w:t>
      </w:r>
      <w:r w:rsidRPr="00602BE8">
        <w:rPr>
          <w:rFonts w:hint="eastAsia"/>
        </w:rPr>
        <w:t>关联</w:t>
      </w:r>
      <w:r w:rsidRPr="00602BE8">
        <w:t>直签渠道</w:t>
      </w:r>
      <w:r w:rsidRPr="00602BE8">
        <w:rPr>
          <w:rFonts w:hint="eastAsia"/>
        </w:rPr>
        <w:t>，弹窗</w:t>
      </w:r>
      <w:r w:rsidRPr="00602BE8">
        <w:t>展示</w:t>
      </w:r>
      <w:r w:rsidRPr="00602BE8">
        <w:rPr>
          <w:rFonts w:hint="eastAsia"/>
        </w:rPr>
        <w:t>该政策</w:t>
      </w:r>
      <w:r w:rsidRPr="00602BE8">
        <w:t>的所有关联直签渠道，如下图：</w:t>
      </w:r>
    </w:p>
    <w:p w14:paraId="27278923" w14:textId="21FC5395" w:rsidR="00D821D5" w:rsidRPr="00602BE8" w:rsidRDefault="00D821D5" w:rsidP="00EE7CF4">
      <w:pPr>
        <w:pStyle w:val="aff3"/>
        <w:numPr>
          <w:ilvl w:val="0"/>
          <w:numId w:val="27"/>
        </w:numPr>
        <w:ind w:firstLineChars="0"/>
      </w:pPr>
      <w:r w:rsidRPr="00602BE8">
        <w:rPr>
          <w:rFonts w:hint="eastAsia"/>
        </w:rPr>
        <w:t>每行</w:t>
      </w:r>
      <w:r w:rsidRPr="00602BE8">
        <w:t>最多显示</w:t>
      </w:r>
      <w:r w:rsidRPr="00602BE8">
        <w:rPr>
          <w:rFonts w:hint="eastAsia"/>
        </w:rPr>
        <w:t>3</w:t>
      </w:r>
      <w:r w:rsidRPr="00602BE8">
        <w:rPr>
          <w:rFonts w:hint="eastAsia"/>
        </w:rPr>
        <w:t>个</w:t>
      </w:r>
      <w:r w:rsidR="0063604C">
        <w:t>渠道名称，格式</w:t>
      </w:r>
      <w:r w:rsidR="0063604C">
        <w:rPr>
          <w:rFonts w:hint="eastAsia"/>
        </w:rPr>
        <w:t>为</w:t>
      </w:r>
      <w:r w:rsidRPr="00602BE8">
        <w:t>“</w:t>
      </w:r>
      <w:r w:rsidRPr="00602BE8">
        <w:rPr>
          <w:rFonts w:hint="eastAsia"/>
        </w:rPr>
        <w:t>渠道名称</w:t>
      </w:r>
      <w:r w:rsidRPr="00602BE8">
        <w:t>（</w:t>
      </w:r>
      <w:r w:rsidRPr="00602BE8">
        <w:rPr>
          <w:rFonts w:hint="eastAsia"/>
        </w:rPr>
        <w:t>供应商</w:t>
      </w:r>
      <w:r w:rsidRPr="00602BE8">
        <w:t>名称）</w:t>
      </w:r>
      <w:r w:rsidRPr="00602BE8">
        <w:t>”</w:t>
      </w:r>
      <w:r w:rsidRPr="00602BE8">
        <w:rPr>
          <w:rFonts w:hint="eastAsia"/>
        </w:rPr>
        <w:t>，</w:t>
      </w:r>
      <w:r w:rsidRPr="00602BE8">
        <w:t>表明渠道与供应商的对应关系</w:t>
      </w:r>
      <w:r w:rsidRPr="00602BE8">
        <w:rPr>
          <w:rFonts w:hint="eastAsia"/>
        </w:rPr>
        <w:t>；</w:t>
      </w:r>
    </w:p>
    <w:p w14:paraId="32C4C654" w14:textId="424502ED" w:rsidR="00E078D8" w:rsidRPr="00602BE8" w:rsidRDefault="00D821D5" w:rsidP="00EE7CF4">
      <w:pPr>
        <w:pStyle w:val="aff3"/>
        <w:numPr>
          <w:ilvl w:val="0"/>
          <w:numId w:val="27"/>
        </w:numPr>
        <w:ind w:firstLineChars="0"/>
      </w:pPr>
      <w:r w:rsidRPr="00602BE8">
        <w:rPr>
          <w:rFonts w:hint="eastAsia"/>
        </w:rPr>
        <w:t>每页</w:t>
      </w:r>
      <w:r w:rsidRPr="00602BE8">
        <w:t>最多显示</w:t>
      </w:r>
      <w:r w:rsidRPr="00602BE8">
        <w:rPr>
          <w:rFonts w:hint="eastAsia"/>
        </w:rPr>
        <w:t>4</w:t>
      </w:r>
      <w:r w:rsidRPr="00602BE8">
        <w:rPr>
          <w:rFonts w:hint="eastAsia"/>
        </w:rPr>
        <w:t>行</w:t>
      </w:r>
      <w:r w:rsidRPr="00602BE8">
        <w:t>，当多于</w:t>
      </w:r>
      <w:r w:rsidRPr="00602BE8">
        <w:rPr>
          <w:rFonts w:hint="eastAsia"/>
        </w:rPr>
        <w:t>12</w:t>
      </w:r>
      <w:r w:rsidRPr="00602BE8">
        <w:rPr>
          <w:rFonts w:hint="eastAsia"/>
        </w:rPr>
        <w:t>个</w:t>
      </w:r>
      <w:r w:rsidRPr="00602BE8">
        <w:t>渠道名称时，可左右切换</w:t>
      </w:r>
      <w:r w:rsidRPr="00602BE8">
        <w:rPr>
          <w:rFonts w:hint="eastAsia"/>
        </w:rPr>
        <w:t>页数</w:t>
      </w:r>
      <w:r w:rsidRPr="00602BE8">
        <w:t>查看</w:t>
      </w:r>
      <w:r w:rsidRPr="00602BE8">
        <w:rPr>
          <w:rFonts w:hint="eastAsia"/>
        </w:rPr>
        <w:t>，</w:t>
      </w:r>
      <w:r w:rsidRPr="00602BE8">
        <w:t>格式如上图；</w:t>
      </w:r>
    </w:p>
    <w:p w14:paraId="41F94A59" w14:textId="66382B53" w:rsidR="00D821D5" w:rsidRPr="00602BE8" w:rsidRDefault="00D821D5" w:rsidP="00EE7CF4">
      <w:pPr>
        <w:pStyle w:val="aff3"/>
        <w:numPr>
          <w:ilvl w:val="0"/>
          <w:numId w:val="27"/>
        </w:numPr>
        <w:ind w:firstLineChars="0"/>
      </w:pPr>
      <w:r w:rsidRPr="00602BE8">
        <w:rPr>
          <w:rFonts w:hint="eastAsia"/>
        </w:rPr>
        <w:t>当处于</w:t>
      </w:r>
      <w:r w:rsidRPr="00602BE8">
        <w:t>第一页</w:t>
      </w:r>
      <w:r w:rsidRPr="00602BE8">
        <w:rPr>
          <w:rFonts w:hint="eastAsia"/>
        </w:rPr>
        <w:t>（</w:t>
      </w:r>
      <w:r w:rsidRPr="00602BE8">
        <w:t>或者最后一页</w:t>
      </w:r>
      <w:r w:rsidRPr="00602BE8">
        <w:rPr>
          <w:rFonts w:hint="eastAsia"/>
        </w:rPr>
        <w:t>）</w:t>
      </w:r>
      <w:r w:rsidRPr="00602BE8">
        <w:t>时，左切换按钮</w:t>
      </w:r>
      <w:r w:rsidRPr="00602BE8">
        <w:rPr>
          <w:rFonts w:hint="eastAsia"/>
        </w:rPr>
        <w:t>（或</w:t>
      </w:r>
      <w:r w:rsidRPr="00602BE8">
        <w:t>右切换按钮）</w:t>
      </w:r>
      <w:r w:rsidRPr="00602BE8">
        <w:rPr>
          <w:rFonts w:hint="eastAsia"/>
        </w:rPr>
        <w:t>置灰</w:t>
      </w:r>
      <w:r w:rsidRPr="00602BE8">
        <w:t>不可操作，中间显示页码，格式为</w:t>
      </w:r>
      <w:r w:rsidRPr="00602BE8">
        <w:rPr>
          <w:rFonts w:hint="eastAsia"/>
        </w:rPr>
        <w:t>A/B</w:t>
      </w:r>
      <w:r w:rsidRPr="00602BE8">
        <w:rPr>
          <w:rFonts w:hint="eastAsia"/>
        </w:rPr>
        <w:t>，</w:t>
      </w:r>
      <w:r w:rsidRPr="00602BE8">
        <w:rPr>
          <w:rFonts w:hint="eastAsia"/>
        </w:rPr>
        <w:t>A</w:t>
      </w:r>
      <w:r w:rsidRPr="00602BE8">
        <w:rPr>
          <w:rFonts w:hint="eastAsia"/>
        </w:rPr>
        <w:t>代表</w:t>
      </w:r>
      <w:r w:rsidRPr="00602BE8">
        <w:t>当前页，</w:t>
      </w:r>
      <w:r w:rsidRPr="00602BE8">
        <w:rPr>
          <w:rFonts w:hint="eastAsia"/>
        </w:rPr>
        <w:t>B</w:t>
      </w:r>
      <w:r w:rsidRPr="00602BE8">
        <w:rPr>
          <w:rFonts w:hint="eastAsia"/>
        </w:rPr>
        <w:t>代表</w:t>
      </w:r>
      <w:r w:rsidRPr="00602BE8">
        <w:t>总页数；</w:t>
      </w:r>
    </w:p>
    <w:p w14:paraId="13A61D43" w14:textId="4F5E0D20" w:rsidR="00D821D5" w:rsidRDefault="00D821D5" w:rsidP="00EE7CF4">
      <w:pPr>
        <w:pStyle w:val="aff3"/>
        <w:numPr>
          <w:ilvl w:val="0"/>
          <w:numId w:val="27"/>
        </w:numPr>
        <w:ind w:firstLineChars="0"/>
      </w:pPr>
      <w:r w:rsidRPr="0073301B">
        <w:rPr>
          <w:rFonts w:hint="eastAsia"/>
        </w:rPr>
        <w:t>点击</w:t>
      </w:r>
      <w:r w:rsidRPr="0073301B">
        <w:t>右上方关闭按钮，弹窗关闭。</w:t>
      </w:r>
    </w:p>
    <w:p w14:paraId="662A72FE" w14:textId="6A07EABC" w:rsidR="003D3F2B" w:rsidRDefault="003D3F2B" w:rsidP="003D3F2B"/>
    <w:p w14:paraId="4CC50E94" w14:textId="02548BB8" w:rsidR="003D3F2B" w:rsidRDefault="003D3F2B" w:rsidP="003D3F2B"/>
    <w:p w14:paraId="0080CA45" w14:textId="4EDAEBCE" w:rsidR="003D3F2B" w:rsidRDefault="003D3F2B" w:rsidP="003D3F2B"/>
    <w:p w14:paraId="3F95271C" w14:textId="19C603DA" w:rsidR="003D3F2B" w:rsidRDefault="003D3F2B" w:rsidP="003D3F2B"/>
    <w:p w14:paraId="5C8E8302" w14:textId="752715E1" w:rsidR="003D3F2B" w:rsidRDefault="003D3F2B" w:rsidP="003D3F2B"/>
    <w:p w14:paraId="66BD6084" w14:textId="5A1562C6" w:rsidR="00D821D5" w:rsidRPr="0073301B" w:rsidRDefault="00D821D5" w:rsidP="00EE7CF4">
      <w:pPr>
        <w:pStyle w:val="aff3"/>
        <w:numPr>
          <w:ilvl w:val="0"/>
          <w:numId w:val="28"/>
        </w:numPr>
        <w:ind w:firstLineChars="0"/>
      </w:pPr>
      <w:r w:rsidRPr="0073301B">
        <w:rPr>
          <w:rFonts w:hint="eastAsia"/>
        </w:rPr>
        <w:lastRenderedPageBreak/>
        <w:t>查看</w:t>
      </w:r>
      <w:r w:rsidRPr="0073301B">
        <w:t>直签政策</w:t>
      </w:r>
      <w:r w:rsidRPr="0073301B">
        <w:rPr>
          <w:rFonts w:hint="eastAsia"/>
        </w:rPr>
        <w:t>（散票</w:t>
      </w:r>
      <w:r w:rsidRPr="0073301B">
        <w:t>）</w:t>
      </w:r>
    </w:p>
    <w:p w14:paraId="732B248E" w14:textId="017B191B" w:rsidR="001E63CE" w:rsidRPr="003D3F2B" w:rsidRDefault="00DB25B1" w:rsidP="001E63CE">
      <w:pPr>
        <w:pStyle w:val="aff3"/>
        <w:ind w:left="420" w:firstLineChars="0" w:firstLine="0"/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16DC8F7B" wp14:editId="6A8DC60C">
            <wp:simplePos x="0" y="0"/>
            <wp:positionH relativeFrom="column">
              <wp:posOffset>-457</wp:posOffset>
            </wp:positionH>
            <wp:positionV relativeFrom="paragraph">
              <wp:posOffset>280009</wp:posOffset>
            </wp:positionV>
            <wp:extent cx="5943600" cy="4928235"/>
            <wp:effectExtent l="0" t="0" r="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1D5" w:rsidRPr="0073301B">
        <w:rPr>
          <w:rFonts w:hint="eastAsia"/>
        </w:rPr>
        <w:t>点击某</w:t>
      </w:r>
      <w:r w:rsidR="00D821D5" w:rsidRPr="0073301B">
        <w:t>散票</w:t>
      </w:r>
      <w:r w:rsidR="005B2A84">
        <w:rPr>
          <w:rFonts w:hint="eastAsia"/>
        </w:rPr>
        <w:t>政策</w:t>
      </w:r>
      <w:r w:rsidR="00D821D5" w:rsidRPr="0073301B">
        <w:t>的</w:t>
      </w:r>
      <w:r w:rsidR="00D821D5" w:rsidRPr="0073301B">
        <w:rPr>
          <w:rFonts w:hint="eastAsia"/>
        </w:rPr>
        <w:t>【查看直签政策</w:t>
      </w:r>
      <w:r w:rsidR="00D821D5" w:rsidRPr="0073301B">
        <w:t>】</w:t>
      </w:r>
      <w:r w:rsidR="00D821D5" w:rsidRPr="0073301B">
        <w:rPr>
          <w:rFonts w:hint="eastAsia"/>
        </w:rPr>
        <w:t>按钮</w:t>
      </w:r>
      <w:r w:rsidR="00D821D5" w:rsidRPr="0073301B">
        <w:t>，弹窗展示如下：</w:t>
      </w:r>
    </w:p>
    <w:p w14:paraId="69005477" w14:textId="40D410F3" w:rsidR="00D821D5" w:rsidRPr="00166DA4" w:rsidRDefault="00D821D5" w:rsidP="00EE7CF4">
      <w:pPr>
        <w:pStyle w:val="aff3"/>
        <w:numPr>
          <w:ilvl w:val="0"/>
          <w:numId w:val="29"/>
        </w:numPr>
        <w:ind w:firstLineChars="0"/>
      </w:pPr>
      <w:r w:rsidRPr="00166DA4">
        <w:rPr>
          <w:rFonts w:hint="eastAsia"/>
        </w:rPr>
        <w:t>弹窗名称为</w:t>
      </w:r>
      <w:r w:rsidR="005B2A84" w:rsidRPr="00166DA4">
        <w:rPr>
          <w:rFonts w:hint="eastAsia"/>
        </w:rPr>
        <w:t>政策名称</w:t>
      </w:r>
      <w:r w:rsidRPr="00166DA4">
        <w:t>；</w:t>
      </w:r>
    </w:p>
    <w:p w14:paraId="4CB55B3B" w14:textId="149F08BB" w:rsidR="00D821D5" w:rsidRDefault="00D821D5" w:rsidP="00EE7CF4">
      <w:pPr>
        <w:pStyle w:val="aff3"/>
        <w:numPr>
          <w:ilvl w:val="0"/>
          <w:numId w:val="29"/>
        </w:numPr>
        <w:ind w:firstLineChars="0"/>
      </w:pPr>
      <w:r w:rsidRPr="00602BE8">
        <w:rPr>
          <w:rFonts w:hint="eastAsia"/>
        </w:rPr>
        <w:t>可编辑</w:t>
      </w:r>
      <w:r w:rsidRPr="00602BE8">
        <w:t>的信息包括购买时限、销售端口</w:t>
      </w:r>
      <w:r w:rsidRPr="00602BE8">
        <w:rPr>
          <w:rFonts w:hint="eastAsia"/>
        </w:rPr>
        <w:t>，</w:t>
      </w:r>
      <w:r w:rsidRPr="00602BE8">
        <w:t>其他信息只能查看</w:t>
      </w:r>
      <w:r w:rsidRPr="00602BE8">
        <w:rPr>
          <w:rFonts w:hint="eastAsia"/>
        </w:rPr>
        <w:t>；</w:t>
      </w:r>
    </w:p>
    <w:p w14:paraId="69D8347C" w14:textId="303BECF5" w:rsidR="00584702" w:rsidRPr="00166DA4" w:rsidRDefault="00584702" w:rsidP="00584702">
      <w:pPr>
        <w:pStyle w:val="aff3"/>
        <w:numPr>
          <w:ilvl w:val="0"/>
          <w:numId w:val="29"/>
        </w:numPr>
        <w:ind w:firstLineChars="0"/>
      </w:pPr>
      <w:r w:rsidRPr="00166DA4">
        <w:rPr>
          <w:rFonts w:hint="eastAsia"/>
        </w:rPr>
        <w:t>在每个子票</w:t>
      </w:r>
      <w:r w:rsidR="00281896" w:rsidRPr="00166DA4">
        <w:rPr>
          <w:rFonts w:hint="eastAsia"/>
        </w:rPr>
        <w:t>政策</w:t>
      </w:r>
      <w:r w:rsidRPr="00166DA4">
        <w:rPr>
          <w:rFonts w:hint="eastAsia"/>
        </w:rPr>
        <w:t>中要显示其关联的渠道</w:t>
      </w:r>
    </w:p>
    <w:p w14:paraId="6479C5E4" w14:textId="4B5EE5FE" w:rsidR="00D821D5" w:rsidRPr="00602BE8" w:rsidRDefault="00D821D5" w:rsidP="00EE7CF4">
      <w:pPr>
        <w:pStyle w:val="aff3"/>
        <w:numPr>
          <w:ilvl w:val="0"/>
          <w:numId w:val="29"/>
        </w:numPr>
        <w:ind w:firstLineChars="0"/>
      </w:pPr>
      <w:r w:rsidRPr="00602BE8">
        <w:rPr>
          <w:rFonts w:hint="eastAsia"/>
        </w:rPr>
        <w:t>点击</w:t>
      </w:r>
      <w:r w:rsidRPr="00602BE8">
        <w:t>【</w:t>
      </w:r>
      <w:r w:rsidRPr="00602BE8">
        <w:rPr>
          <w:rFonts w:hint="eastAsia"/>
        </w:rPr>
        <w:t>保存</w:t>
      </w:r>
      <w:r w:rsidRPr="00602BE8">
        <w:t>】</w:t>
      </w:r>
      <w:r w:rsidRPr="00602BE8">
        <w:rPr>
          <w:rFonts w:hint="eastAsia"/>
        </w:rPr>
        <w:t>，若</w:t>
      </w:r>
      <w:r w:rsidRPr="00602BE8">
        <w:t>信息有修改，新信息替换原信息，</w:t>
      </w:r>
      <w:r w:rsidRPr="00602BE8">
        <w:rPr>
          <w:rFonts w:hint="eastAsia"/>
        </w:rPr>
        <w:t>刷新</w:t>
      </w:r>
      <w:r w:rsidRPr="00602BE8">
        <w:t>直签政策列表，若信息无修改，则信息维持原状</w:t>
      </w:r>
      <w:r w:rsidRPr="00602BE8">
        <w:rPr>
          <w:rFonts w:hint="eastAsia"/>
        </w:rPr>
        <w:t>不刷新</w:t>
      </w:r>
      <w:r w:rsidR="00DF34E6">
        <w:rPr>
          <w:rFonts w:hint="eastAsia"/>
        </w:rPr>
        <w:t>。</w:t>
      </w:r>
      <w:r w:rsidRPr="00602BE8">
        <w:rPr>
          <w:rFonts w:hint="eastAsia"/>
        </w:rPr>
        <w:t>该政策</w:t>
      </w:r>
      <w:r w:rsidRPr="00602BE8">
        <w:t>在直签政策列表的排序位置不</w:t>
      </w:r>
      <w:r w:rsidRPr="00602BE8">
        <w:rPr>
          <w:rFonts w:hint="eastAsia"/>
        </w:rPr>
        <w:t>发生改变</w:t>
      </w:r>
      <w:r w:rsidR="00DF34E6">
        <w:rPr>
          <w:rFonts w:hint="eastAsia"/>
        </w:rPr>
        <w:t>。</w:t>
      </w:r>
    </w:p>
    <w:p w14:paraId="6646D962" w14:textId="3EB2F522" w:rsidR="0063604C" w:rsidRDefault="00D821D5" w:rsidP="001E63CE">
      <w:pPr>
        <w:pStyle w:val="aff3"/>
        <w:numPr>
          <w:ilvl w:val="0"/>
          <w:numId w:val="29"/>
        </w:numPr>
        <w:ind w:firstLineChars="0"/>
      </w:pPr>
      <w:r w:rsidRPr="00602BE8">
        <w:rPr>
          <w:rFonts w:hint="eastAsia"/>
        </w:rPr>
        <w:t>点击</w:t>
      </w:r>
      <w:r w:rsidRPr="00602BE8">
        <w:t>【</w:t>
      </w:r>
      <w:r w:rsidRPr="00602BE8">
        <w:rPr>
          <w:rFonts w:hint="eastAsia"/>
        </w:rPr>
        <w:t>关闭</w:t>
      </w:r>
      <w:r w:rsidRPr="00602BE8">
        <w:t>】</w:t>
      </w:r>
      <w:r w:rsidRPr="00602BE8">
        <w:rPr>
          <w:rFonts w:hint="eastAsia"/>
        </w:rPr>
        <w:t>，</w:t>
      </w:r>
      <w:r w:rsidRPr="00602BE8">
        <w:t>弹窗关闭，留在</w:t>
      </w:r>
      <w:r w:rsidRPr="00602BE8">
        <w:rPr>
          <w:rFonts w:hint="eastAsia"/>
        </w:rPr>
        <w:t xml:space="preserve"> </w:t>
      </w:r>
      <w:r w:rsidRPr="00602BE8">
        <w:rPr>
          <w:rFonts w:hint="eastAsia"/>
        </w:rPr>
        <w:t>当前页。</w:t>
      </w:r>
    </w:p>
    <w:p w14:paraId="1B3CE9DB" w14:textId="5D6D4C82" w:rsidR="003E2FC5" w:rsidRDefault="003E2FC5" w:rsidP="003E2FC5"/>
    <w:p w14:paraId="64A7C8F1" w14:textId="58297918" w:rsidR="003E2FC5" w:rsidRDefault="003E2FC5" w:rsidP="003E2FC5"/>
    <w:p w14:paraId="4C1DB85F" w14:textId="669B83F5" w:rsidR="003E2FC5" w:rsidRDefault="003E2FC5" w:rsidP="003E2FC5"/>
    <w:p w14:paraId="21AC1060" w14:textId="34E96907" w:rsidR="003E2FC5" w:rsidRDefault="003E2FC5" w:rsidP="003E2FC5"/>
    <w:p w14:paraId="3D3B37A3" w14:textId="7CA50619" w:rsidR="00D821D5" w:rsidRPr="0073301B" w:rsidRDefault="00D821D5" w:rsidP="00EE7CF4">
      <w:pPr>
        <w:pStyle w:val="aff3"/>
        <w:numPr>
          <w:ilvl w:val="0"/>
          <w:numId w:val="28"/>
        </w:numPr>
        <w:ind w:firstLineChars="0"/>
      </w:pPr>
      <w:r w:rsidRPr="0073301B">
        <w:rPr>
          <w:rFonts w:hint="eastAsia"/>
        </w:rPr>
        <w:lastRenderedPageBreak/>
        <w:t>查看直签</w:t>
      </w:r>
      <w:r w:rsidRPr="0073301B">
        <w:t>政策（</w:t>
      </w:r>
      <w:r w:rsidRPr="0073301B">
        <w:rPr>
          <w:rFonts w:hint="eastAsia"/>
        </w:rPr>
        <w:t>团票</w:t>
      </w:r>
      <w:r w:rsidRPr="0073301B">
        <w:t>）</w:t>
      </w:r>
    </w:p>
    <w:p w14:paraId="3FE4444A" w14:textId="0D813FB1" w:rsidR="001E63CE" w:rsidRPr="0073301B" w:rsidRDefault="00DB25B1" w:rsidP="001E63CE">
      <w:pPr>
        <w:pStyle w:val="aff3"/>
        <w:ind w:left="420" w:firstLineChars="0" w:firstLine="0"/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7B2C6D2D" wp14:editId="5BF3B8FD">
            <wp:simplePos x="0" y="0"/>
            <wp:positionH relativeFrom="column">
              <wp:posOffset>-610</wp:posOffset>
            </wp:positionH>
            <wp:positionV relativeFrom="paragraph">
              <wp:posOffset>287325</wp:posOffset>
            </wp:positionV>
            <wp:extent cx="5943600" cy="5255260"/>
            <wp:effectExtent l="0" t="0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1D5" w:rsidRPr="0073301B">
        <w:rPr>
          <w:rFonts w:hint="eastAsia"/>
        </w:rPr>
        <w:t>点击某团票政策的某个</w:t>
      </w:r>
      <w:r w:rsidR="00D821D5" w:rsidRPr="0073301B">
        <w:t>子票的</w:t>
      </w:r>
      <w:r w:rsidR="00D821D5" w:rsidRPr="0073301B">
        <w:rPr>
          <w:rFonts w:hint="eastAsia"/>
        </w:rPr>
        <w:t>【查看直签政策</w:t>
      </w:r>
      <w:r w:rsidR="00D821D5" w:rsidRPr="0073301B">
        <w:t>】</w:t>
      </w:r>
      <w:r w:rsidR="00D821D5" w:rsidRPr="0073301B">
        <w:rPr>
          <w:rFonts w:hint="eastAsia"/>
        </w:rPr>
        <w:t>按钮</w:t>
      </w:r>
      <w:r w:rsidR="00D821D5" w:rsidRPr="0073301B">
        <w:t>，</w:t>
      </w:r>
      <w:r w:rsidR="00D821D5" w:rsidRPr="0074401A">
        <w:t>弹窗展示如下：</w:t>
      </w:r>
    </w:p>
    <w:p w14:paraId="5566968D" w14:textId="4664363B" w:rsidR="005B2A84" w:rsidRPr="00166DA4" w:rsidRDefault="005B2A84" w:rsidP="005B2A84">
      <w:pPr>
        <w:pStyle w:val="aff3"/>
        <w:numPr>
          <w:ilvl w:val="0"/>
          <w:numId w:val="29"/>
        </w:numPr>
        <w:ind w:firstLineChars="0"/>
      </w:pPr>
      <w:r w:rsidRPr="00166DA4">
        <w:rPr>
          <w:rFonts w:hint="eastAsia"/>
        </w:rPr>
        <w:t>弹窗名称为政策名称</w:t>
      </w:r>
      <w:r w:rsidRPr="00166DA4">
        <w:t>；</w:t>
      </w:r>
    </w:p>
    <w:p w14:paraId="76CFF7CA" w14:textId="42C08CF2" w:rsidR="00D821D5" w:rsidRPr="00166DA4" w:rsidRDefault="00D821D5" w:rsidP="00EE7CF4">
      <w:pPr>
        <w:pStyle w:val="aff3"/>
        <w:numPr>
          <w:ilvl w:val="0"/>
          <w:numId w:val="29"/>
        </w:numPr>
        <w:ind w:firstLineChars="0"/>
      </w:pPr>
      <w:r w:rsidRPr="00166DA4">
        <w:rPr>
          <w:rFonts w:hint="eastAsia"/>
        </w:rPr>
        <w:t>可编辑</w:t>
      </w:r>
      <w:r w:rsidRPr="00166DA4">
        <w:t>的信息包括销售端口</w:t>
      </w:r>
      <w:r w:rsidRPr="00166DA4">
        <w:rPr>
          <w:rFonts w:hint="eastAsia"/>
        </w:rPr>
        <w:t>，</w:t>
      </w:r>
      <w:r w:rsidRPr="00166DA4">
        <w:t>其他信息只能查看</w:t>
      </w:r>
      <w:r w:rsidRPr="00166DA4">
        <w:rPr>
          <w:rFonts w:hint="eastAsia"/>
        </w:rPr>
        <w:t>；</w:t>
      </w:r>
    </w:p>
    <w:p w14:paraId="77A00C3A" w14:textId="78C6DCE2" w:rsidR="00584702" w:rsidRPr="00166DA4" w:rsidRDefault="00584702" w:rsidP="00584702">
      <w:pPr>
        <w:pStyle w:val="aff3"/>
        <w:numPr>
          <w:ilvl w:val="0"/>
          <w:numId w:val="29"/>
        </w:numPr>
        <w:ind w:firstLineChars="0"/>
      </w:pPr>
      <w:r w:rsidRPr="00166DA4">
        <w:rPr>
          <w:rFonts w:hint="eastAsia"/>
        </w:rPr>
        <w:t>在每个子票</w:t>
      </w:r>
      <w:r w:rsidR="00281896" w:rsidRPr="00166DA4">
        <w:rPr>
          <w:rFonts w:hint="eastAsia"/>
        </w:rPr>
        <w:t>政策</w:t>
      </w:r>
      <w:r w:rsidRPr="00166DA4">
        <w:rPr>
          <w:rFonts w:hint="eastAsia"/>
        </w:rPr>
        <w:t>中要显示其关联的渠道</w:t>
      </w:r>
    </w:p>
    <w:p w14:paraId="2361FAAB" w14:textId="31032F01" w:rsidR="00D821D5" w:rsidRPr="00602BE8" w:rsidRDefault="00D821D5" w:rsidP="00EE7CF4">
      <w:pPr>
        <w:pStyle w:val="aff3"/>
        <w:numPr>
          <w:ilvl w:val="0"/>
          <w:numId w:val="29"/>
        </w:numPr>
        <w:ind w:firstLineChars="0"/>
      </w:pPr>
      <w:r w:rsidRPr="00602BE8">
        <w:rPr>
          <w:rFonts w:hint="eastAsia"/>
        </w:rPr>
        <w:t>点击</w:t>
      </w:r>
      <w:r w:rsidRPr="00602BE8">
        <w:t>【</w:t>
      </w:r>
      <w:r w:rsidRPr="00602BE8">
        <w:rPr>
          <w:rFonts w:hint="eastAsia"/>
        </w:rPr>
        <w:t>保存</w:t>
      </w:r>
      <w:r w:rsidRPr="00602BE8">
        <w:t>】</w:t>
      </w:r>
      <w:r w:rsidRPr="00602BE8">
        <w:rPr>
          <w:rFonts w:hint="eastAsia"/>
        </w:rPr>
        <w:t>，若</w:t>
      </w:r>
      <w:r w:rsidRPr="00602BE8">
        <w:t>信息有修改，新信息替换原信息，</w:t>
      </w:r>
      <w:r w:rsidRPr="00602BE8">
        <w:rPr>
          <w:rFonts w:hint="eastAsia"/>
        </w:rPr>
        <w:t>刷新</w:t>
      </w:r>
      <w:r w:rsidRPr="00602BE8">
        <w:t>直签政策列表，若信息无修改，则信息维持原状</w:t>
      </w:r>
      <w:r w:rsidRPr="00602BE8">
        <w:rPr>
          <w:rFonts w:hint="eastAsia"/>
        </w:rPr>
        <w:t>不刷新，该政策</w:t>
      </w:r>
      <w:r w:rsidRPr="00602BE8">
        <w:t>在直签政策列表的排序位置不</w:t>
      </w:r>
      <w:r w:rsidRPr="00602BE8">
        <w:rPr>
          <w:rFonts w:hint="eastAsia"/>
        </w:rPr>
        <w:t>发生改变；</w:t>
      </w:r>
    </w:p>
    <w:p w14:paraId="00DA3663" w14:textId="77777777" w:rsidR="00D821D5" w:rsidRDefault="00D821D5" w:rsidP="00EE7CF4">
      <w:pPr>
        <w:pStyle w:val="aff3"/>
        <w:numPr>
          <w:ilvl w:val="0"/>
          <w:numId w:val="29"/>
        </w:numPr>
        <w:ind w:firstLineChars="0"/>
      </w:pPr>
      <w:r w:rsidRPr="00602BE8">
        <w:rPr>
          <w:rFonts w:hint="eastAsia"/>
        </w:rPr>
        <w:t>点击</w:t>
      </w:r>
      <w:r w:rsidRPr="00602BE8">
        <w:t>【</w:t>
      </w:r>
      <w:r w:rsidRPr="00602BE8">
        <w:rPr>
          <w:rFonts w:hint="eastAsia"/>
        </w:rPr>
        <w:t>关闭</w:t>
      </w:r>
      <w:r w:rsidRPr="00602BE8">
        <w:t>】</w:t>
      </w:r>
      <w:r w:rsidRPr="00602BE8">
        <w:rPr>
          <w:rFonts w:hint="eastAsia"/>
        </w:rPr>
        <w:t>，</w:t>
      </w:r>
      <w:r w:rsidRPr="00602BE8">
        <w:t>弹窗关闭，留在</w:t>
      </w:r>
      <w:r w:rsidRPr="00602BE8">
        <w:rPr>
          <w:rFonts w:hint="eastAsia"/>
        </w:rPr>
        <w:t xml:space="preserve"> </w:t>
      </w:r>
      <w:r w:rsidRPr="00602BE8">
        <w:rPr>
          <w:rFonts w:hint="eastAsia"/>
        </w:rPr>
        <w:t>当前页。</w:t>
      </w:r>
    </w:p>
    <w:p w14:paraId="3E6B2878" w14:textId="19262801" w:rsidR="0063604C" w:rsidRPr="00602BE8" w:rsidRDefault="0063604C" w:rsidP="0063604C">
      <w:pPr>
        <w:ind w:left="420"/>
      </w:pPr>
    </w:p>
    <w:p w14:paraId="4E651349" w14:textId="2EBB76E2" w:rsidR="00D821D5" w:rsidRPr="00166DA4" w:rsidRDefault="00D821D5" w:rsidP="00EE7CF4">
      <w:pPr>
        <w:pStyle w:val="aff3"/>
        <w:numPr>
          <w:ilvl w:val="0"/>
          <w:numId w:val="28"/>
        </w:numPr>
        <w:ind w:firstLineChars="0"/>
      </w:pPr>
      <w:r w:rsidRPr="00166DA4">
        <w:rPr>
          <w:rFonts w:hint="eastAsia"/>
        </w:rPr>
        <w:t>启用</w:t>
      </w:r>
      <w:r w:rsidRPr="00166DA4">
        <w:t>、禁用状态</w:t>
      </w:r>
      <w:r w:rsidR="00036FC7" w:rsidRPr="00166DA4">
        <w:rPr>
          <w:rFonts w:hint="eastAsia"/>
        </w:rPr>
        <w:t>及政策对分销商的可见性</w:t>
      </w:r>
      <w:r w:rsidRPr="00166DA4">
        <w:t>：</w:t>
      </w:r>
      <w:r w:rsidR="00673484" w:rsidRPr="00166DA4">
        <w:rPr>
          <w:rFonts w:hint="eastAsia"/>
        </w:rPr>
        <w:t>与魔方政策一致</w:t>
      </w:r>
    </w:p>
    <w:p w14:paraId="7E4125C8" w14:textId="77777777" w:rsidR="00673484" w:rsidRPr="00602BE8" w:rsidRDefault="00673484" w:rsidP="00673484"/>
    <w:p w14:paraId="3DA1CE7A" w14:textId="77777777" w:rsidR="004B50BB" w:rsidRPr="00602BE8" w:rsidRDefault="004B50BB" w:rsidP="00EE7CF4">
      <w:pPr>
        <w:pStyle w:val="aff3"/>
        <w:numPr>
          <w:ilvl w:val="0"/>
          <w:numId w:val="28"/>
        </w:numPr>
        <w:ind w:firstLineChars="0"/>
      </w:pPr>
      <w:r w:rsidRPr="00602BE8">
        <w:rPr>
          <w:rFonts w:hint="eastAsia"/>
        </w:rPr>
        <w:lastRenderedPageBreak/>
        <w:t>补充说明</w:t>
      </w:r>
    </w:p>
    <w:p w14:paraId="037AF3F8" w14:textId="77777777" w:rsidR="004B50BB" w:rsidRPr="00602BE8" w:rsidRDefault="005F0365" w:rsidP="00EE7CF4">
      <w:pPr>
        <w:pStyle w:val="aff3"/>
        <w:numPr>
          <w:ilvl w:val="0"/>
          <w:numId w:val="30"/>
        </w:numPr>
        <w:ind w:firstLineChars="0"/>
      </w:pPr>
      <w:r w:rsidRPr="00602BE8">
        <w:rPr>
          <w:rFonts w:hint="eastAsia"/>
        </w:rPr>
        <w:t>直签政策是针对子票进行设置，也就是说创建直签政策时，联票有多少子票，就会填写多少政策信息。</w:t>
      </w:r>
    </w:p>
    <w:p w14:paraId="1EEE15D0" w14:textId="77777777" w:rsidR="00B6400A" w:rsidRPr="00602BE8" w:rsidRDefault="00B6400A" w:rsidP="00EE7CF4">
      <w:pPr>
        <w:pStyle w:val="aff3"/>
        <w:numPr>
          <w:ilvl w:val="0"/>
          <w:numId w:val="30"/>
        </w:numPr>
        <w:ind w:firstLineChars="0"/>
      </w:pPr>
      <w:r w:rsidRPr="00602BE8">
        <w:rPr>
          <w:rFonts w:hint="eastAsia"/>
        </w:rPr>
        <w:t>创建直签的散</w:t>
      </w:r>
      <w:r w:rsidRPr="00602BE8">
        <w:rPr>
          <w:rFonts w:hint="eastAsia"/>
        </w:rPr>
        <w:t>/</w:t>
      </w:r>
      <w:r w:rsidRPr="00602BE8">
        <w:rPr>
          <w:rFonts w:hint="eastAsia"/>
        </w:rPr>
        <w:t>团政策时，共用一套政策基础信息。</w:t>
      </w:r>
    </w:p>
    <w:p w14:paraId="2EC78031" w14:textId="77777777" w:rsidR="002524E4" w:rsidRPr="00602BE8" w:rsidRDefault="002524E4" w:rsidP="00EE7CF4">
      <w:pPr>
        <w:pStyle w:val="aff3"/>
        <w:numPr>
          <w:ilvl w:val="0"/>
          <w:numId w:val="30"/>
        </w:numPr>
        <w:ind w:firstLineChars="0"/>
      </w:pPr>
      <w:r w:rsidRPr="00602BE8">
        <w:rPr>
          <w:rFonts w:hint="eastAsia"/>
        </w:rPr>
        <w:t>创建直签政策后，会生成</w:t>
      </w:r>
      <w:r w:rsidRPr="00602BE8">
        <w:rPr>
          <w:rFonts w:hint="eastAsia"/>
        </w:rPr>
        <w:t>2</w:t>
      </w:r>
      <w:r w:rsidRPr="00602BE8">
        <w:rPr>
          <w:rFonts w:hint="eastAsia"/>
        </w:rPr>
        <w:t>条联票直签政策，分别为直签散票政策、直签团票政策。</w:t>
      </w:r>
    </w:p>
    <w:p w14:paraId="368D910C" w14:textId="77777777" w:rsidR="00F719F3" w:rsidRPr="00602BE8" w:rsidRDefault="00F719F3" w:rsidP="00EE7CF4">
      <w:pPr>
        <w:pStyle w:val="aff3"/>
        <w:numPr>
          <w:ilvl w:val="0"/>
          <w:numId w:val="30"/>
        </w:numPr>
        <w:ind w:firstLineChars="0"/>
      </w:pPr>
      <w:r w:rsidRPr="00602BE8">
        <w:rPr>
          <w:rFonts w:hint="eastAsia"/>
        </w:rPr>
        <w:t>创建直签政策时，是为所选供应商进行设置，可手动进行供应商切换。</w:t>
      </w:r>
    </w:p>
    <w:p w14:paraId="5F2C5BD9" w14:textId="6B6E3D26" w:rsidR="00BB34A1" w:rsidRDefault="00F719F3" w:rsidP="00EE7CF4">
      <w:pPr>
        <w:pStyle w:val="aff3"/>
        <w:numPr>
          <w:ilvl w:val="0"/>
          <w:numId w:val="30"/>
        </w:numPr>
        <w:ind w:firstLineChars="0"/>
      </w:pPr>
      <w:r w:rsidRPr="00602BE8">
        <w:rPr>
          <w:rFonts w:hint="eastAsia"/>
        </w:rPr>
        <w:t>创建直签政策关联渠道时，可选择渠道为对应供应商的所有直签渠道。</w:t>
      </w:r>
    </w:p>
    <w:p w14:paraId="4C962079" w14:textId="38375FF2" w:rsidR="00BB34A1" w:rsidRDefault="00BB34A1" w:rsidP="00EE7CF4">
      <w:pPr>
        <w:pStyle w:val="aff3"/>
        <w:numPr>
          <w:ilvl w:val="0"/>
          <w:numId w:val="28"/>
        </w:numPr>
        <w:ind w:firstLineChars="0"/>
        <w:rPr>
          <w:color w:val="000000" w:themeColor="text1"/>
        </w:rPr>
      </w:pPr>
      <w:r w:rsidRPr="007545C3">
        <w:rPr>
          <w:rFonts w:hint="eastAsia"/>
          <w:color w:val="000000" w:themeColor="text1"/>
        </w:rPr>
        <w:t>当</w:t>
      </w:r>
      <w:r w:rsidRPr="007545C3">
        <w:rPr>
          <w:color w:val="000000" w:themeColor="text1"/>
        </w:rPr>
        <w:t>直签政策列表没有任何政策时，默认只显示表头</w:t>
      </w:r>
      <w:r w:rsidRPr="007545C3">
        <w:rPr>
          <w:rFonts w:hint="eastAsia"/>
          <w:color w:val="000000" w:themeColor="text1"/>
        </w:rPr>
        <w:t>字段</w:t>
      </w:r>
      <w:r w:rsidRPr="007545C3">
        <w:rPr>
          <w:color w:val="000000" w:themeColor="text1"/>
        </w:rPr>
        <w:t>，</w:t>
      </w:r>
      <w:r w:rsidRPr="007545C3">
        <w:rPr>
          <w:rFonts w:hint="eastAsia"/>
          <w:color w:val="000000" w:themeColor="text1"/>
        </w:rPr>
        <w:t>列表</w:t>
      </w:r>
      <w:r w:rsidRPr="007545C3">
        <w:rPr>
          <w:color w:val="000000" w:themeColor="text1"/>
        </w:rPr>
        <w:t>区域显示</w:t>
      </w:r>
      <w:r w:rsidRPr="007545C3">
        <w:rPr>
          <w:color w:val="000000" w:themeColor="text1"/>
        </w:rPr>
        <w:t>“</w:t>
      </w:r>
      <w:r w:rsidRPr="007545C3">
        <w:rPr>
          <w:rFonts w:hint="eastAsia"/>
          <w:color w:val="000000" w:themeColor="text1"/>
        </w:rPr>
        <w:t>暂无信息</w:t>
      </w:r>
      <w:r w:rsidRPr="007545C3">
        <w:rPr>
          <w:color w:val="000000" w:themeColor="text1"/>
        </w:rPr>
        <w:t>”</w:t>
      </w:r>
      <w:r w:rsidRPr="007545C3">
        <w:rPr>
          <w:rFonts w:hint="eastAsia"/>
          <w:color w:val="000000" w:themeColor="text1"/>
        </w:rPr>
        <w:t>。</w:t>
      </w:r>
    </w:p>
    <w:p w14:paraId="7361587F" w14:textId="337D7E1E" w:rsidR="00841D5D" w:rsidRPr="00362D57" w:rsidRDefault="003E2FC5" w:rsidP="00841D5D">
      <w:pPr>
        <w:pStyle w:val="2"/>
        <w:rPr>
          <w:color w:val="auto"/>
        </w:rPr>
      </w:pPr>
      <w:bookmarkStart w:id="57" w:name="_6__设置直销政策"/>
      <w:bookmarkStart w:id="58" w:name="_Toc451959851"/>
      <w:bookmarkEnd w:id="57"/>
      <w:r>
        <w:rPr>
          <w:color w:val="auto"/>
        </w:rPr>
        <w:t>7</w:t>
      </w:r>
      <w:r w:rsidR="00841D5D" w:rsidRPr="00362D57">
        <w:rPr>
          <w:color w:val="auto"/>
        </w:rPr>
        <w:t xml:space="preserve"> </w:t>
      </w:r>
      <w:r w:rsidR="00841D5D" w:rsidRPr="00362D57">
        <w:rPr>
          <w:rFonts w:hint="eastAsia"/>
          <w:color w:val="auto"/>
        </w:rPr>
        <w:t xml:space="preserve"> </w:t>
      </w:r>
      <w:r w:rsidR="00841D5D" w:rsidRPr="00362D57">
        <w:rPr>
          <w:rFonts w:hint="eastAsia"/>
          <w:color w:val="auto"/>
        </w:rPr>
        <w:t>设置直销政策</w:t>
      </w:r>
      <w:bookmarkEnd w:id="58"/>
    </w:p>
    <w:p w14:paraId="1B495137" w14:textId="77777777" w:rsidR="00841D5D" w:rsidRPr="00362D57" w:rsidRDefault="00841D5D" w:rsidP="00841D5D">
      <w:pPr>
        <w:pStyle w:val="3"/>
        <w:rPr>
          <w:rFonts w:eastAsia="黑体"/>
          <w:color w:val="auto"/>
        </w:rPr>
      </w:pPr>
      <w:bookmarkStart w:id="59" w:name="_Toc451959852"/>
      <w:r w:rsidRPr="00362D57">
        <w:rPr>
          <w:rFonts w:eastAsia="黑体" w:hint="eastAsia"/>
          <w:color w:val="auto"/>
        </w:rPr>
        <w:t>概述</w:t>
      </w:r>
      <w:bookmarkEnd w:id="59"/>
    </w:p>
    <w:p w14:paraId="66BD78C1" w14:textId="7BCA41EE" w:rsidR="00841D5D" w:rsidRPr="00362D57" w:rsidRDefault="00841D5D" w:rsidP="00841D5D">
      <w:pPr>
        <w:ind w:firstLineChars="200" w:firstLine="420"/>
      </w:pPr>
      <w:r w:rsidRPr="00362D57">
        <w:rPr>
          <w:rFonts w:hint="eastAsia"/>
        </w:rPr>
        <w:t>景区</w:t>
      </w:r>
      <w:r w:rsidRPr="00362D57">
        <w:t>公司有对联票进行直销的需求，需代供销平台实现直销政策的设置。</w:t>
      </w:r>
    </w:p>
    <w:p w14:paraId="0DCE72C9" w14:textId="77777777" w:rsidR="00841D5D" w:rsidRPr="00362D57" w:rsidRDefault="00841D5D" w:rsidP="00841D5D">
      <w:pPr>
        <w:pStyle w:val="3"/>
        <w:rPr>
          <w:rFonts w:eastAsia="黑体"/>
          <w:color w:val="auto"/>
        </w:rPr>
      </w:pPr>
      <w:bookmarkStart w:id="60" w:name="_Toc451959853"/>
      <w:r w:rsidRPr="00362D57">
        <w:rPr>
          <w:rFonts w:eastAsia="黑体" w:hint="eastAsia"/>
          <w:color w:val="auto"/>
        </w:rPr>
        <w:t>状态</w:t>
      </w:r>
      <w:bookmarkEnd w:id="60"/>
    </w:p>
    <w:p w14:paraId="4416475C" w14:textId="7C4D6B25" w:rsidR="00841D5D" w:rsidRPr="00362D57" w:rsidRDefault="00841D5D" w:rsidP="00841D5D">
      <w:r w:rsidRPr="00362D57">
        <w:rPr>
          <w:rFonts w:hint="eastAsia"/>
        </w:rPr>
        <w:t>联票直销政策状态包含启用、</w:t>
      </w:r>
      <w:r w:rsidRPr="00362D57">
        <w:t>禁用</w:t>
      </w:r>
      <w:r w:rsidRPr="00362D57">
        <w:rPr>
          <w:rFonts w:hint="eastAsia"/>
        </w:rPr>
        <w:t>2</w:t>
      </w:r>
      <w:r w:rsidRPr="00362D57">
        <w:rPr>
          <w:rFonts w:hint="eastAsia"/>
        </w:rPr>
        <w:t>种状态。</w:t>
      </w:r>
    </w:p>
    <w:p w14:paraId="25BC730F" w14:textId="77777777" w:rsidR="00841D5D" w:rsidRPr="00362D57" w:rsidRDefault="00841D5D" w:rsidP="00841D5D">
      <w:pPr>
        <w:pStyle w:val="4"/>
        <w:rPr>
          <w:rFonts w:eastAsia="黑体"/>
          <w:color w:val="auto"/>
        </w:rPr>
      </w:pPr>
      <w:r w:rsidRPr="00362D57">
        <w:rPr>
          <w:rFonts w:eastAsia="黑体" w:hint="eastAsia"/>
          <w:color w:val="auto"/>
        </w:rPr>
        <w:t>启用</w:t>
      </w:r>
    </w:p>
    <w:p w14:paraId="4996C9BC" w14:textId="771F7B61" w:rsidR="00841D5D" w:rsidRPr="00362D57" w:rsidRDefault="00841D5D" w:rsidP="00841D5D">
      <w:r w:rsidRPr="00362D57">
        <w:rPr>
          <w:rFonts w:hint="eastAsia"/>
        </w:rPr>
        <w:t>需</w:t>
      </w:r>
      <w:r w:rsidRPr="00362D57">
        <w:t>人工进行启用操作，</w:t>
      </w:r>
      <w:r w:rsidRPr="00362D57">
        <w:rPr>
          <w:rFonts w:hint="eastAsia"/>
        </w:rPr>
        <w:t>启用状态</w:t>
      </w:r>
      <w:r w:rsidRPr="00362D57">
        <w:t>下的</w:t>
      </w:r>
      <w:r w:rsidRPr="00362D57">
        <w:rPr>
          <w:rFonts w:hint="eastAsia"/>
        </w:rPr>
        <w:t>联票在景区</w:t>
      </w:r>
      <w:r w:rsidRPr="00362D57">
        <w:t>公司的直销渠道</w:t>
      </w:r>
      <w:r w:rsidRPr="00362D57">
        <w:rPr>
          <w:rFonts w:hint="eastAsia"/>
        </w:rPr>
        <w:t>（线下窗口</w:t>
      </w:r>
      <w:r w:rsidRPr="00362D57">
        <w:t>、二维码微店）中可以</w:t>
      </w:r>
      <w:r w:rsidRPr="00362D57">
        <w:rPr>
          <w:rFonts w:hint="eastAsia"/>
        </w:rPr>
        <w:t>进行正常售卖。</w:t>
      </w:r>
    </w:p>
    <w:p w14:paraId="38C60F7C" w14:textId="77777777" w:rsidR="00841D5D" w:rsidRPr="00362D57" w:rsidRDefault="00841D5D" w:rsidP="00841D5D">
      <w:pPr>
        <w:pStyle w:val="4"/>
        <w:rPr>
          <w:rFonts w:eastAsia="黑体"/>
          <w:color w:val="auto"/>
        </w:rPr>
      </w:pPr>
      <w:r w:rsidRPr="00362D57">
        <w:rPr>
          <w:rFonts w:eastAsia="黑体" w:hint="eastAsia"/>
          <w:color w:val="auto"/>
        </w:rPr>
        <w:t>禁用</w:t>
      </w:r>
    </w:p>
    <w:p w14:paraId="214CC7E3" w14:textId="77E6D1BE" w:rsidR="00841D5D" w:rsidRPr="00362D57" w:rsidRDefault="00841D5D" w:rsidP="00841D5D">
      <w:r w:rsidRPr="00362D57">
        <w:rPr>
          <w:rFonts w:hint="eastAsia"/>
        </w:rPr>
        <w:t>联票</w:t>
      </w:r>
      <w:r w:rsidRPr="00362D57">
        <w:t>刚创建</w:t>
      </w:r>
      <w:r w:rsidRPr="00362D57">
        <w:rPr>
          <w:rFonts w:hint="eastAsia"/>
        </w:rPr>
        <w:t>直销政策</w:t>
      </w:r>
      <w:r w:rsidRPr="00362D57">
        <w:t>后</w:t>
      </w:r>
      <w:r w:rsidRPr="00362D57">
        <w:rPr>
          <w:rFonts w:hint="eastAsia"/>
        </w:rPr>
        <w:t>，默认</w:t>
      </w:r>
      <w:r w:rsidRPr="00362D57">
        <w:t>为禁用状态，也可在启用</w:t>
      </w:r>
      <w:r w:rsidRPr="00362D57">
        <w:rPr>
          <w:rFonts w:hint="eastAsia"/>
        </w:rPr>
        <w:t>状态</w:t>
      </w:r>
      <w:r w:rsidRPr="00362D57">
        <w:t>时，通过手动</w:t>
      </w:r>
      <w:r w:rsidRPr="00362D57">
        <w:rPr>
          <w:rFonts w:hint="eastAsia"/>
        </w:rPr>
        <w:t>操作</w:t>
      </w:r>
      <w:r w:rsidRPr="00362D57">
        <w:t>禁用</w:t>
      </w:r>
      <w:r w:rsidRPr="00362D57">
        <w:rPr>
          <w:rFonts w:hint="eastAsia"/>
        </w:rPr>
        <w:t>。</w:t>
      </w:r>
      <w:r w:rsidRPr="00362D57">
        <w:t>禁用</w:t>
      </w:r>
      <w:r w:rsidRPr="00362D57">
        <w:rPr>
          <w:rFonts w:hint="eastAsia"/>
        </w:rPr>
        <w:t>状态下</w:t>
      </w:r>
      <w:r w:rsidRPr="00362D57">
        <w:t>，</w:t>
      </w:r>
      <w:r w:rsidRPr="00362D57">
        <w:rPr>
          <w:rFonts w:hint="eastAsia"/>
        </w:rPr>
        <w:t>该联票立即终止在景区</w:t>
      </w:r>
      <w:r w:rsidRPr="00362D57">
        <w:t>公司的直销渠道中</w:t>
      </w:r>
      <w:r w:rsidRPr="00362D57">
        <w:rPr>
          <w:rFonts w:hint="eastAsia"/>
        </w:rPr>
        <w:t>进行售卖。</w:t>
      </w:r>
    </w:p>
    <w:p w14:paraId="199D2004" w14:textId="77777777" w:rsidR="00841D5D" w:rsidRPr="00362D57" w:rsidRDefault="00841D5D" w:rsidP="00841D5D">
      <w:pPr>
        <w:pStyle w:val="3"/>
        <w:rPr>
          <w:color w:val="auto"/>
        </w:rPr>
      </w:pPr>
      <w:bookmarkStart w:id="61" w:name="_Toc451959854"/>
      <w:r w:rsidRPr="00362D57">
        <w:rPr>
          <w:rFonts w:hint="eastAsia"/>
          <w:color w:val="auto"/>
        </w:rPr>
        <w:t>列表显示字段</w:t>
      </w:r>
      <w:bookmarkEnd w:id="61"/>
    </w:p>
    <w:tbl>
      <w:tblPr>
        <w:tblStyle w:val="aff2"/>
        <w:tblW w:w="0" w:type="auto"/>
        <w:tblLook w:val="04A0" w:firstRow="1" w:lastRow="0" w:firstColumn="1" w:lastColumn="0" w:noHBand="0" w:noVBand="1"/>
      </w:tblPr>
      <w:tblGrid>
        <w:gridCol w:w="675"/>
        <w:gridCol w:w="1985"/>
        <w:gridCol w:w="1134"/>
        <w:gridCol w:w="5556"/>
      </w:tblGrid>
      <w:tr w:rsidR="00DE6F01" w:rsidRPr="00362D57" w14:paraId="4DAC11D1" w14:textId="77777777" w:rsidTr="00841D5D">
        <w:tc>
          <w:tcPr>
            <w:tcW w:w="675" w:type="dxa"/>
            <w:shd w:val="clear" w:color="auto" w:fill="D9D9D9" w:themeFill="background1" w:themeFillShade="D9"/>
          </w:tcPr>
          <w:p w14:paraId="3BE1F70B" w14:textId="77777777" w:rsidR="00841D5D" w:rsidRPr="00362D57" w:rsidRDefault="00841D5D" w:rsidP="00E82D89">
            <w:pPr>
              <w:jc w:val="center"/>
              <w:rPr>
                <w:szCs w:val="18"/>
              </w:rPr>
            </w:pPr>
            <w:r w:rsidRPr="00362D57">
              <w:rPr>
                <w:rFonts w:hint="eastAsia"/>
                <w:szCs w:val="18"/>
              </w:rPr>
              <w:t>序号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66CF46AC" w14:textId="77777777" w:rsidR="00841D5D" w:rsidRPr="00362D57" w:rsidRDefault="00841D5D" w:rsidP="00E82D89">
            <w:pPr>
              <w:jc w:val="center"/>
              <w:rPr>
                <w:szCs w:val="18"/>
              </w:rPr>
            </w:pPr>
            <w:r w:rsidRPr="00362D57">
              <w:rPr>
                <w:rFonts w:hint="eastAsia"/>
                <w:szCs w:val="18"/>
              </w:rPr>
              <w:t>字段名称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38D720FB" w14:textId="77777777" w:rsidR="00841D5D" w:rsidRPr="00362D57" w:rsidRDefault="00841D5D" w:rsidP="00E82D89">
            <w:pPr>
              <w:jc w:val="center"/>
              <w:rPr>
                <w:szCs w:val="18"/>
              </w:rPr>
            </w:pPr>
            <w:r w:rsidRPr="00362D57">
              <w:rPr>
                <w:rFonts w:hint="eastAsia"/>
                <w:szCs w:val="18"/>
              </w:rPr>
              <w:t>来源</w:t>
            </w:r>
          </w:p>
        </w:tc>
        <w:tc>
          <w:tcPr>
            <w:tcW w:w="5556" w:type="dxa"/>
            <w:shd w:val="clear" w:color="auto" w:fill="D9D9D9" w:themeFill="background1" w:themeFillShade="D9"/>
          </w:tcPr>
          <w:p w14:paraId="301917A0" w14:textId="77777777" w:rsidR="00841D5D" w:rsidRPr="00362D57" w:rsidRDefault="00841D5D" w:rsidP="00E82D89">
            <w:pPr>
              <w:jc w:val="center"/>
              <w:rPr>
                <w:szCs w:val="18"/>
              </w:rPr>
            </w:pPr>
            <w:r w:rsidRPr="00362D57">
              <w:rPr>
                <w:rFonts w:hint="eastAsia"/>
                <w:szCs w:val="18"/>
              </w:rPr>
              <w:t>备注</w:t>
            </w:r>
          </w:p>
        </w:tc>
      </w:tr>
      <w:tr w:rsidR="00DE6F01" w:rsidRPr="00362D57" w14:paraId="57BF2911" w14:textId="77777777" w:rsidTr="00841D5D">
        <w:tc>
          <w:tcPr>
            <w:tcW w:w="675" w:type="dxa"/>
          </w:tcPr>
          <w:p w14:paraId="5D345DB5" w14:textId="77777777" w:rsidR="00841D5D" w:rsidRPr="00362D57" w:rsidRDefault="00841D5D" w:rsidP="00E82D89">
            <w:pPr>
              <w:jc w:val="center"/>
              <w:rPr>
                <w:szCs w:val="18"/>
              </w:rPr>
            </w:pPr>
            <w:r w:rsidRPr="00362D57">
              <w:rPr>
                <w:rFonts w:hint="eastAsia"/>
                <w:szCs w:val="18"/>
              </w:rPr>
              <w:t>1</w:t>
            </w:r>
          </w:p>
        </w:tc>
        <w:tc>
          <w:tcPr>
            <w:tcW w:w="1985" w:type="dxa"/>
          </w:tcPr>
          <w:p w14:paraId="3CFBE057" w14:textId="77777777" w:rsidR="00841D5D" w:rsidRPr="00362D57" w:rsidRDefault="00841D5D" w:rsidP="00E82D89">
            <w:pPr>
              <w:rPr>
                <w:szCs w:val="18"/>
              </w:rPr>
            </w:pPr>
            <w:r w:rsidRPr="00362D57">
              <w:rPr>
                <w:rFonts w:hint="eastAsia"/>
                <w:szCs w:val="18"/>
              </w:rPr>
              <w:t>政策名称</w:t>
            </w:r>
          </w:p>
        </w:tc>
        <w:tc>
          <w:tcPr>
            <w:tcW w:w="1134" w:type="dxa"/>
          </w:tcPr>
          <w:p w14:paraId="25DA3F8D" w14:textId="77777777" w:rsidR="00841D5D" w:rsidRPr="00362D57" w:rsidRDefault="00841D5D" w:rsidP="00E82D89">
            <w:pPr>
              <w:rPr>
                <w:szCs w:val="18"/>
              </w:rPr>
            </w:pPr>
            <w:r w:rsidRPr="00362D57">
              <w:rPr>
                <w:rFonts w:hint="eastAsia"/>
                <w:szCs w:val="18"/>
              </w:rPr>
              <w:t>平台</w:t>
            </w:r>
          </w:p>
        </w:tc>
        <w:tc>
          <w:tcPr>
            <w:tcW w:w="5556" w:type="dxa"/>
          </w:tcPr>
          <w:p w14:paraId="40C4C4D0" w14:textId="26D7F77A" w:rsidR="00841D5D" w:rsidRPr="00362D57" w:rsidRDefault="00841D5D" w:rsidP="00841D5D">
            <w:pPr>
              <w:rPr>
                <w:szCs w:val="18"/>
              </w:rPr>
            </w:pPr>
            <w:r w:rsidRPr="00362D57">
              <w:rPr>
                <w:rFonts w:hint="eastAsia"/>
                <w:szCs w:val="18"/>
              </w:rPr>
              <w:t>该联票在直销政策下具有唯一性</w:t>
            </w:r>
          </w:p>
        </w:tc>
      </w:tr>
      <w:tr w:rsidR="00DE6F01" w:rsidRPr="00362D57" w14:paraId="0B78C3C2" w14:textId="77777777" w:rsidTr="00841D5D">
        <w:tc>
          <w:tcPr>
            <w:tcW w:w="675" w:type="dxa"/>
          </w:tcPr>
          <w:p w14:paraId="5B975248" w14:textId="77777777" w:rsidR="00841D5D" w:rsidRPr="00362D57" w:rsidRDefault="00841D5D" w:rsidP="00841D5D">
            <w:pPr>
              <w:jc w:val="center"/>
              <w:rPr>
                <w:szCs w:val="18"/>
              </w:rPr>
            </w:pPr>
            <w:r w:rsidRPr="00362D57">
              <w:rPr>
                <w:rFonts w:hint="eastAsia"/>
                <w:szCs w:val="18"/>
              </w:rPr>
              <w:t>2</w:t>
            </w:r>
          </w:p>
        </w:tc>
        <w:tc>
          <w:tcPr>
            <w:tcW w:w="1985" w:type="dxa"/>
          </w:tcPr>
          <w:p w14:paraId="573C7D94" w14:textId="28F4B9A3" w:rsidR="00841D5D" w:rsidRPr="00362D57" w:rsidRDefault="00841D5D" w:rsidP="00841D5D">
            <w:pPr>
              <w:rPr>
                <w:szCs w:val="18"/>
              </w:rPr>
            </w:pPr>
            <w:r w:rsidRPr="00362D57">
              <w:rPr>
                <w:rFonts w:hint="eastAsia"/>
                <w:szCs w:val="18"/>
              </w:rPr>
              <w:t>子票名称</w:t>
            </w:r>
          </w:p>
        </w:tc>
        <w:tc>
          <w:tcPr>
            <w:tcW w:w="1134" w:type="dxa"/>
          </w:tcPr>
          <w:p w14:paraId="46AA8669" w14:textId="4F827DA0" w:rsidR="00841D5D" w:rsidRPr="00362D57" w:rsidRDefault="00841D5D" w:rsidP="00841D5D">
            <w:pPr>
              <w:rPr>
                <w:szCs w:val="18"/>
              </w:rPr>
            </w:pPr>
            <w:r w:rsidRPr="00362D57">
              <w:rPr>
                <w:rFonts w:hint="eastAsia"/>
                <w:szCs w:val="18"/>
              </w:rPr>
              <w:t>景区端</w:t>
            </w:r>
          </w:p>
        </w:tc>
        <w:tc>
          <w:tcPr>
            <w:tcW w:w="5556" w:type="dxa"/>
          </w:tcPr>
          <w:p w14:paraId="16F33659" w14:textId="463DDCA3" w:rsidR="00841D5D" w:rsidRPr="00362D57" w:rsidRDefault="00841D5D" w:rsidP="00841D5D">
            <w:pPr>
              <w:rPr>
                <w:szCs w:val="18"/>
              </w:rPr>
            </w:pPr>
          </w:p>
        </w:tc>
      </w:tr>
      <w:tr w:rsidR="00DE6F01" w:rsidRPr="00362D57" w14:paraId="31FCCFBF" w14:textId="77777777" w:rsidTr="00841D5D">
        <w:tc>
          <w:tcPr>
            <w:tcW w:w="675" w:type="dxa"/>
          </w:tcPr>
          <w:p w14:paraId="32FAB1A2" w14:textId="77777777" w:rsidR="00841D5D" w:rsidRPr="00362D57" w:rsidRDefault="00841D5D" w:rsidP="00841D5D">
            <w:pPr>
              <w:jc w:val="center"/>
              <w:rPr>
                <w:szCs w:val="18"/>
              </w:rPr>
            </w:pPr>
            <w:r w:rsidRPr="00362D57">
              <w:rPr>
                <w:rFonts w:hint="eastAsia"/>
                <w:szCs w:val="18"/>
              </w:rPr>
              <w:t>3</w:t>
            </w:r>
          </w:p>
        </w:tc>
        <w:tc>
          <w:tcPr>
            <w:tcW w:w="1985" w:type="dxa"/>
          </w:tcPr>
          <w:p w14:paraId="567D6A9E" w14:textId="5147C38D" w:rsidR="00841D5D" w:rsidRPr="00362D57" w:rsidRDefault="00841D5D" w:rsidP="00841D5D">
            <w:pPr>
              <w:rPr>
                <w:szCs w:val="18"/>
              </w:rPr>
            </w:pPr>
            <w:r w:rsidRPr="00362D57">
              <w:rPr>
                <w:rFonts w:hint="eastAsia"/>
                <w:szCs w:val="18"/>
              </w:rPr>
              <w:t>政策有效期</w:t>
            </w:r>
          </w:p>
        </w:tc>
        <w:tc>
          <w:tcPr>
            <w:tcW w:w="1134" w:type="dxa"/>
          </w:tcPr>
          <w:p w14:paraId="24701647" w14:textId="4925DB5A" w:rsidR="00841D5D" w:rsidRPr="00362D57" w:rsidRDefault="00841D5D" w:rsidP="00841D5D">
            <w:pPr>
              <w:rPr>
                <w:szCs w:val="18"/>
              </w:rPr>
            </w:pPr>
            <w:r w:rsidRPr="00362D57">
              <w:rPr>
                <w:rFonts w:hint="eastAsia"/>
                <w:szCs w:val="18"/>
              </w:rPr>
              <w:t>平台</w:t>
            </w:r>
          </w:p>
        </w:tc>
        <w:tc>
          <w:tcPr>
            <w:tcW w:w="5556" w:type="dxa"/>
          </w:tcPr>
          <w:p w14:paraId="7B136453" w14:textId="6E911A0E" w:rsidR="00841D5D" w:rsidRPr="00362D57" w:rsidRDefault="00841D5D" w:rsidP="00841D5D">
            <w:pPr>
              <w:rPr>
                <w:szCs w:val="18"/>
              </w:rPr>
            </w:pPr>
          </w:p>
        </w:tc>
      </w:tr>
      <w:tr w:rsidR="00166DA4" w:rsidRPr="00166DA4" w14:paraId="6F8AF17D" w14:textId="77777777" w:rsidTr="007A3822">
        <w:tc>
          <w:tcPr>
            <w:tcW w:w="675" w:type="dxa"/>
          </w:tcPr>
          <w:p w14:paraId="48FF6391" w14:textId="77777777" w:rsidR="00552BF4" w:rsidRPr="00166DA4" w:rsidRDefault="00552BF4" w:rsidP="007A3822">
            <w:pPr>
              <w:jc w:val="center"/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4</w:t>
            </w:r>
          </w:p>
        </w:tc>
        <w:tc>
          <w:tcPr>
            <w:tcW w:w="1985" w:type="dxa"/>
          </w:tcPr>
          <w:p w14:paraId="089B7E55" w14:textId="0B597CFD" w:rsidR="00552BF4" w:rsidRPr="00166DA4" w:rsidRDefault="00552BF4" w:rsidP="007A3822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可检票时长</w:t>
            </w:r>
          </w:p>
        </w:tc>
        <w:tc>
          <w:tcPr>
            <w:tcW w:w="1134" w:type="dxa"/>
          </w:tcPr>
          <w:p w14:paraId="504A2F63" w14:textId="77777777" w:rsidR="00552BF4" w:rsidRPr="00166DA4" w:rsidRDefault="00552BF4" w:rsidP="007A3822">
            <w:r w:rsidRPr="00166DA4">
              <w:rPr>
                <w:rFonts w:hint="eastAsia"/>
                <w:szCs w:val="18"/>
              </w:rPr>
              <w:t>平台</w:t>
            </w:r>
          </w:p>
        </w:tc>
        <w:tc>
          <w:tcPr>
            <w:tcW w:w="5556" w:type="dxa"/>
          </w:tcPr>
          <w:p w14:paraId="4908BEC2" w14:textId="77777777" w:rsidR="00552BF4" w:rsidRPr="00166DA4" w:rsidRDefault="00552BF4" w:rsidP="007A3822">
            <w:pPr>
              <w:rPr>
                <w:szCs w:val="18"/>
              </w:rPr>
            </w:pPr>
          </w:p>
        </w:tc>
      </w:tr>
      <w:tr w:rsidR="00DE6F01" w:rsidRPr="00362D57" w14:paraId="54279AB9" w14:textId="77777777" w:rsidTr="00841D5D">
        <w:tc>
          <w:tcPr>
            <w:tcW w:w="675" w:type="dxa"/>
          </w:tcPr>
          <w:p w14:paraId="3F51E968" w14:textId="77777777" w:rsidR="00841D5D" w:rsidRPr="00362D57" w:rsidRDefault="00841D5D" w:rsidP="00841D5D">
            <w:pPr>
              <w:jc w:val="center"/>
              <w:rPr>
                <w:szCs w:val="18"/>
              </w:rPr>
            </w:pPr>
            <w:r w:rsidRPr="00362D57">
              <w:rPr>
                <w:rFonts w:hint="eastAsia"/>
                <w:szCs w:val="18"/>
              </w:rPr>
              <w:t>5</w:t>
            </w:r>
          </w:p>
        </w:tc>
        <w:tc>
          <w:tcPr>
            <w:tcW w:w="1985" w:type="dxa"/>
          </w:tcPr>
          <w:p w14:paraId="44741A8A" w14:textId="295A116A" w:rsidR="00841D5D" w:rsidRPr="00362D57" w:rsidRDefault="00841D5D" w:rsidP="00841D5D">
            <w:pPr>
              <w:rPr>
                <w:szCs w:val="18"/>
              </w:rPr>
            </w:pPr>
            <w:r w:rsidRPr="00362D57">
              <w:rPr>
                <w:rFonts w:hint="eastAsia"/>
                <w:szCs w:val="18"/>
              </w:rPr>
              <w:t>计时方式</w:t>
            </w:r>
          </w:p>
        </w:tc>
        <w:tc>
          <w:tcPr>
            <w:tcW w:w="1134" w:type="dxa"/>
          </w:tcPr>
          <w:p w14:paraId="352AFF38" w14:textId="5AAEAFEC" w:rsidR="00841D5D" w:rsidRPr="00362D57" w:rsidRDefault="00841D5D" w:rsidP="00841D5D">
            <w:r w:rsidRPr="00362D57">
              <w:rPr>
                <w:rFonts w:hint="eastAsia"/>
                <w:szCs w:val="18"/>
              </w:rPr>
              <w:t>平台</w:t>
            </w:r>
          </w:p>
        </w:tc>
        <w:tc>
          <w:tcPr>
            <w:tcW w:w="5556" w:type="dxa"/>
          </w:tcPr>
          <w:p w14:paraId="4D8DCE13" w14:textId="7A9FCA45" w:rsidR="00841D5D" w:rsidRPr="00362D57" w:rsidRDefault="00841D5D" w:rsidP="00841D5D">
            <w:pPr>
              <w:rPr>
                <w:szCs w:val="18"/>
              </w:rPr>
            </w:pPr>
            <w:r w:rsidRPr="00362D57">
              <w:rPr>
                <w:rFonts w:hint="eastAsia"/>
                <w:szCs w:val="18"/>
              </w:rPr>
              <w:t>包括</w:t>
            </w:r>
            <w:r w:rsidRPr="00362D57">
              <w:rPr>
                <w:szCs w:val="18"/>
              </w:rPr>
              <w:t>“</w:t>
            </w:r>
            <w:r w:rsidRPr="00362D57">
              <w:rPr>
                <w:rFonts w:hint="eastAsia"/>
                <w:szCs w:val="18"/>
              </w:rPr>
              <w:t>自然日</w:t>
            </w:r>
            <w:r w:rsidRPr="00362D57">
              <w:rPr>
                <w:szCs w:val="18"/>
              </w:rPr>
              <w:t>”</w:t>
            </w:r>
            <w:r w:rsidRPr="00362D57">
              <w:rPr>
                <w:rFonts w:hint="eastAsia"/>
                <w:szCs w:val="18"/>
              </w:rPr>
              <w:t>和</w:t>
            </w:r>
            <w:r w:rsidRPr="00362D57">
              <w:rPr>
                <w:szCs w:val="18"/>
              </w:rPr>
              <w:t>“</w:t>
            </w:r>
            <w:r w:rsidRPr="00362D57">
              <w:rPr>
                <w:rFonts w:hint="eastAsia"/>
                <w:szCs w:val="18"/>
              </w:rPr>
              <w:t>小时</w:t>
            </w:r>
            <w:r w:rsidRPr="00362D57">
              <w:rPr>
                <w:szCs w:val="18"/>
              </w:rPr>
              <w:t>”</w:t>
            </w:r>
          </w:p>
        </w:tc>
      </w:tr>
      <w:tr w:rsidR="00DE6F01" w:rsidRPr="00362D57" w14:paraId="2A9A2C3E" w14:textId="77777777" w:rsidTr="00841D5D">
        <w:tc>
          <w:tcPr>
            <w:tcW w:w="675" w:type="dxa"/>
          </w:tcPr>
          <w:p w14:paraId="58F3E7DE" w14:textId="23F807E0" w:rsidR="00841D5D" w:rsidRPr="00362D57" w:rsidRDefault="00841D5D" w:rsidP="00841D5D">
            <w:pPr>
              <w:jc w:val="center"/>
              <w:rPr>
                <w:szCs w:val="18"/>
              </w:rPr>
            </w:pPr>
            <w:r w:rsidRPr="00362D57">
              <w:rPr>
                <w:szCs w:val="18"/>
              </w:rPr>
              <w:t>6</w:t>
            </w:r>
          </w:p>
        </w:tc>
        <w:tc>
          <w:tcPr>
            <w:tcW w:w="1985" w:type="dxa"/>
          </w:tcPr>
          <w:p w14:paraId="2013248A" w14:textId="13EC9F01" w:rsidR="00841D5D" w:rsidRPr="00362D57" w:rsidRDefault="00552BF4" w:rsidP="00841D5D">
            <w:pPr>
              <w:rPr>
                <w:szCs w:val="18"/>
              </w:rPr>
            </w:pPr>
            <w:r>
              <w:rPr>
                <w:rFonts w:hint="eastAsia"/>
                <w:szCs w:val="18"/>
              </w:rPr>
              <w:t>直销</w:t>
            </w:r>
            <w:r w:rsidR="00841D5D" w:rsidRPr="00362D57">
              <w:rPr>
                <w:rFonts w:hint="eastAsia"/>
                <w:szCs w:val="18"/>
              </w:rPr>
              <w:t>政策</w:t>
            </w:r>
          </w:p>
        </w:tc>
        <w:tc>
          <w:tcPr>
            <w:tcW w:w="1134" w:type="dxa"/>
          </w:tcPr>
          <w:p w14:paraId="196D8366" w14:textId="77777777" w:rsidR="00841D5D" w:rsidRPr="00362D57" w:rsidRDefault="00841D5D" w:rsidP="00841D5D">
            <w:r w:rsidRPr="00362D57">
              <w:rPr>
                <w:rFonts w:hint="eastAsia"/>
                <w:szCs w:val="18"/>
              </w:rPr>
              <w:t>平台</w:t>
            </w:r>
          </w:p>
        </w:tc>
        <w:tc>
          <w:tcPr>
            <w:tcW w:w="5556" w:type="dxa"/>
          </w:tcPr>
          <w:p w14:paraId="19569B8D" w14:textId="52B26E37" w:rsidR="00841D5D" w:rsidRPr="00362D57" w:rsidRDefault="00841D5D" w:rsidP="00841D5D">
            <w:pPr>
              <w:rPr>
                <w:szCs w:val="18"/>
              </w:rPr>
            </w:pPr>
            <w:r w:rsidRPr="00362D57">
              <w:rPr>
                <w:rFonts w:hint="eastAsia"/>
                <w:szCs w:val="18"/>
              </w:rPr>
              <w:t>【查看</w:t>
            </w:r>
            <w:r w:rsidRPr="00362D57">
              <w:rPr>
                <w:szCs w:val="18"/>
              </w:rPr>
              <w:t>政策</w:t>
            </w:r>
            <w:r w:rsidRPr="00362D57">
              <w:rPr>
                <w:rFonts w:hint="eastAsia"/>
                <w:szCs w:val="18"/>
              </w:rPr>
              <w:t>】按钮</w:t>
            </w:r>
          </w:p>
        </w:tc>
      </w:tr>
      <w:tr w:rsidR="00DE6F01" w:rsidRPr="00362D57" w14:paraId="62C0AAF1" w14:textId="77777777" w:rsidTr="00841D5D">
        <w:tc>
          <w:tcPr>
            <w:tcW w:w="675" w:type="dxa"/>
          </w:tcPr>
          <w:p w14:paraId="77A00CF4" w14:textId="719CFA95" w:rsidR="00841D5D" w:rsidRPr="00362D57" w:rsidRDefault="00841D5D" w:rsidP="00841D5D">
            <w:pPr>
              <w:jc w:val="center"/>
              <w:rPr>
                <w:szCs w:val="18"/>
              </w:rPr>
            </w:pPr>
            <w:r w:rsidRPr="00362D57">
              <w:rPr>
                <w:szCs w:val="18"/>
              </w:rPr>
              <w:t>7</w:t>
            </w:r>
          </w:p>
        </w:tc>
        <w:tc>
          <w:tcPr>
            <w:tcW w:w="1985" w:type="dxa"/>
          </w:tcPr>
          <w:p w14:paraId="521DE2F4" w14:textId="77777777" w:rsidR="00841D5D" w:rsidRPr="00362D57" w:rsidRDefault="00841D5D" w:rsidP="00841D5D">
            <w:pPr>
              <w:rPr>
                <w:szCs w:val="18"/>
              </w:rPr>
            </w:pPr>
            <w:r w:rsidRPr="00362D57">
              <w:rPr>
                <w:rFonts w:hint="eastAsia"/>
                <w:szCs w:val="18"/>
              </w:rPr>
              <w:t>状态</w:t>
            </w:r>
          </w:p>
        </w:tc>
        <w:tc>
          <w:tcPr>
            <w:tcW w:w="1134" w:type="dxa"/>
          </w:tcPr>
          <w:p w14:paraId="5F987D49" w14:textId="77777777" w:rsidR="00841D5D" w:rsidRPr="00362D57" w:rsidRDefault="00841D5D" w:rsidP="00841D5D">
            <w:pPr>
              <w:rPr>
                <w:szCs w:val="18"/>
              </w:rPr>
            </w:pPr>
          </w:p>
        </w:tc>
        <w:tc>
          <w:tcPr>
            <w:tcW w:w="5556" w:type="dxa"/>
          </w:tcPr>
          <w:p w14:paraId="780B40C5" w14:textId="77777777" w:rsidR="00841D5D" w:rsidRPr="00362D57" w:rsidRDefault="00841D5D" w:rsidP="00841D5D">
            <w:pPr>
              <w:rPr>
                <w:szCs w:val="18"/>
              </w:rPr>
            </w:pPr>
            <w:r w:rsidRPr="00362D57">
              <w:rPr>
                <w:rFonts w:hint="eastAsia"/>
                <w:szCs w:val="18"/>
              </w:rPr>
              <w:t>启用、</w:t>
            </w:r>
            <w:r w:rsidRPr="00362D57">
              <w:rPr>
                <w:szCs w:val="18"/>
              </w:rPr>
              <w:t>禁用状态</w:t>
            </w:r>
          </w:p>
        </w:tc>
      </w:tr>
    </w:tbl>
    <w:p w14:paraId="146AD69D" w14:textId="77777777" w:rsidR="00841D5D" w:rsidRPr="00362D57" w:rsidRDefault="00841D5D" w:rsidP="00841D5D">
      <w:pPr>
        <w:pStyle w:val="3"/>
        <w:rPr>
          <w:color w:val="auto"/>
        </w:rPr>
      </w:pPr>
      <w:bookmarkStart w:id="62" w:name="_Toc451959855"/>
      <w:r w:rsidRPr="00362D57">
        <w:rPr>
          <w:rFonts w:hint="eastAsia"/>
          <w:color w:val="auto"/>
        </w:rPr>
        <w:lastRenderedPageBreak/>
        <w:t>字段输入</w:t>
      </w:r>
      <w:r w:rsidRPr="00362D57">
        <w:rPr>
          <w:color w:val="auto"/>
        </w:rPr>
        <w:t>规范</w:t>
      </w:r>
      <w:bookmarkEnd w:id="62"/>
    </w:p>
    <w:p w14:paraId="61B81090" w14:textId="65D26F45" w:rsidR="00841D5D" w:rsidRPr="00362D57" w:rsidRDefault="00841D5D" w:rsidP="00841D5D">
      <w:r w:rsidRPr="00362D57">
        <w:rPr>
          <w:rFonts w:hint="eastAsia"/>
        </w:rPr>
        <w:t>和</w:t>
      </w:r>
      <w:r w:rsidRPr="00362D57">
        <w:t>创建魔方政策时保持一致。</w:t>
      </w:r>
    </w:p>
    <w:p w14:paraId="6D6041BF" w14:textId="3DF504D5" w:rsidR="00841D5D" w:rsidRPr="00362D57" w:rsidRDefault="00841D5D" w:rsidP="00841D5D">
      <w:pPr>
        <w:pStyle w:val="3"/>
        <w:rPr>
          <w:color w:val="auto"/>
        </w:rPr>
      </w:pPr>
      <w:bookmarkStart w:id="63" w:name="_Toc451959856"/>
      <w:r w:rsidRPr="00362D57">
        <w:rPr>
          <w:rFonts w:hint="eastAsia"/>
          <w:color w:val="auto"/>
        </w:rPr>
        <w:t>界面判断及</w:t>
      </w:r>
      <w:r w:rsidRPr="00362D57">
        <w:rPr>
          <w:color w:val="auto"/>
        </w:rPr>
        <w:t>反馈</w:t>
      </w:r>
      <w:bookmarkEnd w:id="63"/>
    </w:p>
    <w:p w14:paraId="20C729A2" w14:textId="02BA0CC1" w:rsidR="00841D5D" w:rsidRPr="00362D57" w:rsidRDefault="00841D5D" w:rsidP="00841D5D">
      <w:r w:rsidRPr="00362D57">
        <w:rPr>
          <w:rFonts w:hint="eastAsia"/>
        </w:rPr>
        <w:t>和</w:t>
      </w:r>
      <w:r w:rsidRPr="00362D57">
        <w:t>创建魔方政策时保持一致。</w:t>
      </w:r>
    </w:p>
    <w:p w14:paraId="1394FF66" w14:textId="14669DAE" w:rsidR="00841D5D" w:rsidRPr="00362D57" w:rsidRDefault="00841D5D" w:rsidP="00841D5D">
      <w:pPr>
        <w:pStyle w:val="3"/>
        <w:rPr>
          <w:rFonts w:eastAsia="黑体"/>
          <w:color w:val="auto"/>
        </w:rPr>
      </w:pPr>
      <w:bookmarkStart w:id="64" w:name="_Toc451959857"/>
      <w:r w:rsidRPr="00362D57">
        <w:rPr>
          <w:rFonts w:hint="eastAsia"/>
          <w:color w:val="auto"/>
        </w:rPr>
        <w:t>功能及其交互</w:t>
      </w:r>
      <w:bookmarkEnd w:id="64"/>
    </w:p>
    <w:p w14:paraId="5616B3D6" w14:textId="54F03CEC" w:rsidR="00841D5D" w:rsidRPr="00362D57" w:rsidRDefault="00841D5D" w:rsidP="00005A6C">
      <w:pPr>
        <w:pStyle w:val="aff3"/>
        <w:numPr>
          <w:ilvl w:val="0"/>
          <w:numId w:val="65"/>
        </w:numPr>
        <w:ind w:firstLineChars="0"/>
      </w:pPr>
      <w:r w:rsidRPr="00362D57">
        <w:rPr>
          <w:rFonts w:hint="eastAsia"/>
        </w:rPr>
        <w:t>在</w:t>
      </w:r>
      <w:r w:rsidRPr="00362D57">
        <w:t>产品管理</w:t>
      </w:r>
      <w:r w:rsidRPr="00362D57">
        <w:rPr>
          <w:rFonts w:hint="eastAsia"/>
        </w:rPr>
        <w:t xml:space="preserve"> -&gt;</w:t>
      </w:r>
      <w:r w:rsidRPr="00362D57">
        <w:rPr>
          <w:rFonts w:hint="eastAsia"/>
        </w:rPr>
        <w:t>联票</w:t>
      </w:r>
      <w:r w:rsidRPr="00362D57">
        <w:rPr>
          <w:rFonts w:hint="eastAsia"/>
        </w:rPr>
        <w:t>TAB</w:t>
      </w:r>
      <w:r w:rsidRPr="00362D57">
        <w:rPr>
          <w:rFonts w:hint="eastAsia"/>
        </w:rPr>
        <w:t>的</w:t>
      </w:r>
      <w:r w:rsidRPr="00362D57">
        <w:t>某条联票产品后点击</w:t>
      </w:r>
      <w:r w:rsidRPr="00362D57">
        <w:t>“</w:t>
      </w:r>
      <w:r w:rsidRPr="00362D57">
        <w:rPr>
          <w:rFonts w:hint="eastAsia"/>
        </w:rPr>
        <w:t>设置</w:t>
      </w:r>
      <w:r w:rsidRPr="00362D57">
        <w:t>政策</w:t>
      </w:r>
      <w:r w:rsidRPr="00362D57">
        <w:t>”</w:t>
      </w:r>
      <w:r w:rsidRPr="00362D57">
        <w:rPr>
          <w:rFonts w:hint="eastAsia"/>
        </w:rPr>
        <w:t>后</w:t>
      </w:r>
      <w:r w:rsidRPr="00362D57">
        <w:t>，默认会看到</w:t>
      </w:r>
      <w:r w:rsidRPr="00362D57">
        <w:rPr>
          <w:rFonts w:hint="eastAsia"/>
        </w:rPr>
        <w:t>直销</w:t>
      </w:r>
      <w:r w:rsidRPr="00362D57">
        <w:t>政策列表，如下图：</w:t>
      </w:r>
    </w:p>
    <w:p w14:paraId="3B5B0472" w14:textId="6D126CE4" w:rsidR="00841D5D" w:rsidRPr="00362D57" w:rsidRDefault="00841D5D" w:rsidP="00841D5D"/>
    <w:p w14:paraId="3FFDF308" w14:textId="782B57F0" w:rsidR="00841D5D" w:rsidRPr="00362D57" w:rsidRDefault="00552BF4" w:rsidP="00005A6C">
      <w:pPr>
        <w:pStyle w:val="aff3"/>
        <w:numPr>
          <w:ilvl w:val="0"/>
          <w:numId w:val="65"/>
        </w:numPr>
        <w:ind w:firstLineChars="0"/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09FB45C0" wp14:editId="300C9AB4">
            <wp:simplePos x="0" y="0"/>
            <wp:positionH relativeFrom="column">
              <wp:posOffset>-83</wp:posOffset>
            </wp:positionH>
            <wp:positionV relativeFrom="paragraph">
              <wp:posOffset>0</wp:posOffset>
            </wp:positionV>
            <wp:extent cx="5943600" cy="2193290"/>
            <wp:effectExtent l="0" t="0" r="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1D5D" w:rsidRPr="00362D57">
        <w:t>创建</w:t>
      </w:r>
      <w:r w:rsidR="00841D5D" w:rsidRPr="00362D57">
        <w:rPr>
          <w:rFonts w:hint="eastAsia"/>
        </w:rPr>
        <w:t>直销</w:t>
      </w:r>
      <w:r w:rsidR="00841D5D" w:rsidRPr="00362D57">
        <w:t>政策</w:t>
      </w:r>
    </w:p>
    <w:p w14:paraId="0C614F07" w14:textId="7274A860" w:rsidR="00841D5D" w:rsidRPr="00362D57" w:rsidRDefault="00D53CD6" w:rsidP="00841D5D"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7780AB99" wp14:editId="6E97A83B">
            <wp:simplePos x="0" y="0"/>
            <wp:positionH relativeFrom="column">
              <wp:posOffset>0</wp:posOffset>
            </wp:positionH>
            <wp:positionV relativeFrom="paragraph">
              <wp:posOffset>287959</wp:posOffset>
            </wp:positionV>
            <wp:extent cx="5943600" cy="5142865"/>
            <wp:effectExtent l="0" t="0" r="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1D5D" w:rsidRPr="00362D57">
        <w:rPr>
          <w:rFonts w:hint="eastAsia"/>
        </w:rPr>
        <w:t>点击【</w:t>
      </w:r>
      <w:r w:rsidR="00841D5D" w:rsidRPr="00362D57">
        <w:t>创建</w:t>
      </w:r>
      <w:r w:rsidR="00841D5D" w:rsidRPr="00362D57">
        <w:rPr>
          <w:rFonts w:hint="eastAsia"/>
        </w:rPr>
        <w:t>直销</w:t>
      </w:r>
      <w:r w:rsidR="00841D5D" w:rsidRPr="00362D57">
        <w:t>政策</w:t>
      </w:r>
      <w:r w:rsidR="00841D5D" w:rsidRPr="00362D57">
        <w:rPr>
          <w:rFonts w:hint="eastAsia"/>
        </w:rPr>
        <w:t>】</w:t>
      </w:r>
      <w:r w:rsidR="00841D5D" w:rsidRPr="00362D57">
        <w:t>按钮，</w:t>
      </w:r>
      <w:r w:rsidR="00841D5D" w:rsidRPr="00362D57">
        <w:rPr>
          <w:rFonts w:hint="eastAsia"/>
        </w:rPr>
        <w:t>弹窗展示</w:t>
      </w:r>
      <w:r w:rsidR="00841D5D" w:rsidRPr="00362D57">
        <w:t>如下</w:t>
      </w:r>
      <w:r w:rsidR="00841D5D" w:rsidRPr="00362D57">
        <w:rPr>
          <w:rFonts w:hint="eastAsia"/>
        </w:rPr>
        <w:t>：</w:t>
      </w:r>
    </w:p>
    <w:p w14:paraId="6E4DCBB2" w14:textId="05E5EF7A" w:rsidR="00841D5D" w:rsidRPr="00362D57" w:rsidRDefault="00841D5D" w:rsidP="00005A6C">
      <w:pPr>
        <w:pStyle w:val="aff3"/>
        <w:numPr>
          <w:ilvl w:val="0"/>
          <w:numId w:val="54"/>
        </w:numPr>
        <w:ind w:firstLineChars="0"/>
      </w:pPr>
      <w:r w:rsidRPr="00362D57">
        <w:rPr>
          <w:rFonts w:hint="eastAsia"/>
        </w:rPr>
        <w:t>弹窗</w:t>
      </w:r>
      <w:r w:rsidRPr="00362D57">
        <w:t>名称为</w:t>
      </w:r>
      <w:r w:rsidRPr="00362D57">
        <w:t>“</w:t>
      </w:r>
      <w:r w:rsidRPr="00362D57">
        <w:rPr>
          <w:rFonts w:hint="eastAsia"/>
        </w:rPr>
        <w:t>创建直销</w:t>
      </w:r>
      <w:r w:rsidRPr="00362D57">
        <w:t>政策</w:t>
      </w:r>
      <w:r w:rsidRPr="00362D57">
        <w:t>”</w:t>
      </w:r>
      <w:r w:rsidRPr="00362D57">
        <w:rPr>
          <w:rFonts w:hint="eastAsia"/>
        </w:rPr>
        <w:t>；</w:t>
      </w:r>
    </w:p>
    <w:p w14:paraId="1F8759F3" w14:textId="18962446" w:rsidR="00841D5D" w:rsidRPr="00362D57" w:rsidRDefault="00841D5D" w:rsidP="00005A6C">
      <w:pPr>
        <w:pStyle w:val="aff3"/>
        <w:numPr>
          <w:ilvl w:val="0"/>
          <w:numId w:val="54"/>
        </w:numPr>
        <w:ind w:firstLineChars="0"/>
      </w:pPr>
      <w:r w:rsidRPr="00362D57">
        <w:rPr>
          <w:rFonts w:hint="eastAsia"/>
        </w:rPr>
        <w:t>基础</w:t>
      </w:r>
      <w:r w:rsidRPr="00362D57">
        <w:t>信息：</w:t>
      </w:r>
      <w:r w:rsidR="00234AA8" w:rsidRPr="00362D57">
        <w:rPr>
          <w:rFonts w:hint="eastAsia"/>
        </w:rPr>
        <w:t>字段规范与</w:t>
      </w:r>
      <w:r w:rsidRPr="00362D57">
        <w:t>创建魔方政策时一致，</w:t>
      </w:r>
      <w:r w:rsidR="00234AA8" w:rsidRPr="00362D57">
        <w:rPr>
          <w:rFonts w:hint="eastAsia"/>
        </w:rPr>
        <w:t>所有子票</w:t>
      </w:r>
      <w:r w:rsidRPr="00362D57">
        <w:t>的</w:t>
      </w:r>
      <w:r w:rsidR="00234AA8" w:rsidRPr="00362D57">
        <w:rPr>
          <w:rFonts w:hint="eastAsia"/>
        </w:rPr>
        <w:t>政策</w:t>
      </w:r>
      <w:r w:rsidR="00234AA8" w:rsidRPr="00362D57">
        <w:t>的</w:t>
      </w:r>
      <w:r w:rsidRPr="00362D57">
        <w:t>基础信息统一填写；</w:t>
      </w:r>
    </w:p>
    <w:p w14:paraId="26928E54" w14:textId="792DAE08" w:rsidR="00841D5D" w:rsidRPr="00362D57" w:rsidRDefault="00234AA8" w:rsidP="00005A6C">
      <w:pPr>
        <w:pStyle w:val="aff3"/>
        <w:numPr>
          <w:ilvl w:val="0"/>
          <w:numId w:val="54"/>
        </w:numPr>
        <w:ind w:firstLineChars="0"/>
      </w:pPr>
      <w:r w:rsidRPr="00362D57">
        <w:rPr>
          <w:rFonts w:hint="eastAsia"/>
        </w:rPr>
        <w:t>政策</w:t>
      </w:r>
      <w:r w:rsidRPr="00362D57">
        <w:t>信息</w:t>
      </w:r>
      <w:r w:rsidR="00841D5D" w:rsidRPr="00362D57">
        <w:t>：</w:t>
      </w:r>
      <w:r w:rsidRPr="00362D57">
        <w:rPr>
          <w:rFonts w:hint="eastAsia"/>
        </w:rPr>
        <w:t>销售端口</w:t>
      </w:r>
      <w:r w:rsidRPr="00362D57">
        <w:t>、适用日期统一设置，子票的价格信息单独</w:t>
      </w:r>
      <w:r w:rsidRPr="00362D57">
        <w:rPr>
          <w:rFonts w:hint="eastAsia"/>
        </w:rPr>
        <w:t>设置</w:t>
      </w:r>
    </w:p>
    <w:p w14:paraId="25C05B2D" w14:textId="02A19B2A" w:rsidR="00841D5D" w:rsidRPr="00362D57" w:rsidRDefault="00234AA8" w:rsidP="00005A6C">
      <w:pPr>
        <w:pStyle w:val="aff3"/>
        <w:numPr>
          <w:ilvl w:val="0"/>
          <w:numId w:val="34"/>
        </w:numPr>
        <w:ind w:firstLineChars="0"/>
      </w:pPr>
      <w:r w:rsidRPr="00362D57">
        <w:rPr>
          <w:rFonts w:hint="eastAsia"/>
        </w:rPr>
        <w:t>销售端口</w:t>
      </w:r>
      <w:r w:rsidRPr="00362D57">
        <w:t>包括：线下窗口、二维码</w:t>
      </w:r>
      <w:r w:rsidRPr="00362D57">
        <w:rPr>
          <w:rFonts w:hint="eastAsia"/>
        </w:rPr>
        <w:t>微店</w:t>
      </w:r>
      <w:r w:rsidRPr="00362D57">
        <w:t>，可全选；</w:t>
      </w:r>
      <w:r w:rsidRPr="00362D57">
        <w:t xml:space="preserve"> </w:t>
      </w:r>
    </w:p>
    <w:p w14:paraId="5F768BFC" w14:textId="7F221F82" w:rsidR="00841D5D" w:rsidRPr="00362D57" w:rsidRDefault="00234AA8" w:rsidP="00005A6C">
      <w:pPr>
        <w:pStyle w:val="aff3"/>
        <w:numPr>
          <w:ilvl w:val="0"/>
          <w:numId w:val="34"/>
        </w:numPr>
        <w:ind w:firstLineChars="0"/>
      </w:pPr>
      <w:r w:rsidRPr="00362D57">
        <w:rPr>
          <w:rFonts w:hint="eastAsia"/>
        </w:rPr>
        <w:t>适用日期</w:t>
      </w:r>
      <w:r w:rsidRPr="00362D57">
        <w:t>包括</w:t>
      </w:r>
      <w:r w:rsidRPr="00362D57">
        <w:rPr>
          <w:rFonts w:hint="eastAsia"/>
        </w:rPr>
        <w:t>：</w:t>
      </w:r>
      <w:r w:rsidRPr="00362D57">
        <w:t>周一到周日，</w:t>
      </w:r>
      <w:r w:rsidRPr="00362D57">
        <w:rPr>
          <w:rFonts w:hint="eastAsia"/>
        </w:rPr>
        <w:t>可全选</w:t>
      </w:r>
      <w:r w:rsidRPr="00362D57">
        <w:t>；</w:t>
      </w:r>
      <w:r w:rsidRPr="00362D57">
        <w:t xml:space="preserve"> </w:t>
      </w:r>
    </w:p>
    <w:p w14:paraId="6565B9F0" w14:textId="690A9176" w:rsidR="00841D5D" w:rsidRPr="00362D57" w:rsidRDefault="001F63E1" w:rsidP="00005A6C">
      <w:pPr>
        <w:pStyle w:val="aff3"/>
        <w:numPr>
          <w:ilvl w:val="0"/>
          <w:numId w:val="34"/>
        </w:numPr>
        <w:ind w:firstLineChars="0"/>
      </w:pPr>
      <w:r w:rsidRPr="00362D57">
        <w:rPr>
          <w:rFonts w:hint="eastAsia"/>
        </w:rPr>
        <w:t>对每个</w:t>
      </w:r>
      <w:r w:rsidRPr="00362D57">
        <w:t>子票设置对应的建议零售价，</w:t>
      </w:r>
      <w:r w:rsidRPr="00362D57">
        <w:rPr>
          <w:rFonts w:hint="eastAsia"/>
        </w:rPr>
        <w:t>数值</w:t>
      </w:r>
      <w:r w:rsidRPr="00362D57">
        <w:t>由景区公司决定。</w:t>
      </w:r>
    </w:p>
    <w:p w14:paraId="0A9B1D68" w14:textId="3B078A43" w:rsidR="00841D5D" w:rsidRPr="00362D57" w:rsidRDefault="00841D5D" w:rsidP="00005A6C">
      <w:pPr>
        <w:pStyle w:val="aff3"/>
        <w:numPr>
          <w:ilvl w:val="0"/>
          <w:numId w:val="54"/>
        </w:numPr>
        <w:ind w:firstLineChars="0"/>
      </w:pPr>
      <w:r w:rsidRPr="00362D57">
        <w:rPr>
          <w:rFonts w:hint="eastAsia"/>
        </w:rPr>
        <w:t>点击</w:t>
      </w:r>
      <w:r w:rsidRPr="00362D57">
        <w:t>【</w:t>
      </w:r>
      <w:r w:rsidRPr="00362D57">
        <w:rPr>
          <w:rFonts w:hint="eastAsia"/>
        </w:rPr>
        <w:t>保存</w:t>
      </w:r>
      <w:r w:rsidRPr="00362D57">
        <w:t>】</w:t>
      </w:r>
      <w:r w:rsidRPr="00362D57">
        <w:rPr>
          <w:rFonts w:hint="eastAsia"/>
        </w:rPr>
        <w:t>，创建成功</w:t>
      </w:r>
      <w:r w:rsidRPr="00362D57">
        <w:t>后，该直签政策</w:t>
      </w:r>
      <w:r w:rsidR="001F63E1" w:rsidRPr="00362D57">
        <w:rPr>
          <w:rFonts w:hint="eastAsia"/>
        </w:rPr>
        <w:t>信息</w:t>
      </w:r>
      <w:r w:rsidR="001F63E1" w:rsidRPr="00362D57">
        <w:t>保存，并展示在</w:t>
      </w:r>
      <w:r w:rsidR="001F63E1" w:rsidRPr="00362D57">
        <w:rPr>
          <w:rFonts w:hint="eastAsia"/>
        </w:rPr>
        <w:t>直销</w:t>
      </w:r>
      <w:r w:rsidRPr="00362D57">
        <w:t>政策列表中</w:t>
      </w:r>
      <w:r w:rsidR="001F63E1" w:rsidRPr="00362D57">
        <w:rPr>
          <w:rFonts w:hint="eastAsia"/>
        </w:rPr>
        <w:t>，</w:t>
      </w:r>
      <w:r w:rsidR="001F63E1" w:rsidRPr="00362D57">
        <w:t>默认状态为禁用状态</w:t>
      </w:r>
      <w:r w:rsidRPr="00362D57">
        <w:t>。</w:t>
      </w:r>
    </w:p>
    <w:p w14:paraId="223AC531" w14:textId="5AB5BED3" w:rsidR="001F63E1" w:rsidRDefault="00841D5D" w:rsidP="00005A6C">
      <w:pPr>
        <w:pStyle w:val="aff3"/>
        <w:numPr>
          <w:ilvl w:val="0"/>
          <w:numId w:val="54"/>
        </w:numPr>
        <w:ind w:firstLineChars="0"/>
      </w:pPr>
      <w:r w:rsidRPr="00362D57">
        <w:rPr>
          <w:rFonts w:hint="eastAsia"/>
        </w:rPr>
        <w:t>点击</w:t>
      </w:r>
      <w:r w:rsidRPr="00362D57">
        <w:t>【</w:t>
      </w:r>
      <w:r w:rsidRPr="00362D57">
        <w:rPr>
          <w:rFonts w:hint="eastAsia"/>
        </w:rPr>
        <w:t>关闭</w:t>
      </w:r>
      <w:r w:rsidRPr="00362D57">
        <w:t>】</w:t>
      </w:r>
      <w:r w:rsidRPr="00362D57">
        <w:rPr>
          <w:rFonts w:hint="eastAsia"/>
        </w:rPr>
        <w:t>，</w:t>
      </w:r>
      <w:r w:rsidRPr="00362D57">
        <w:t>信息不保存，留在当前页。</w:t>
      </w:r>
    </w:p>
    <w:p w14:paraId="09668730" w14:textId="77777777" w:rsidR="00237EB8" w:rsidRPr="00362D57" w:rsidRDefault="00237EB8" w:rsidP="00237EB8"/>
    <w:p w14:paraId="09EA78EC" w14:textId="0922D861" w:rsidR="001F63E1" w:rsidRPr="00362D57" w:rsidRDefault="00D53CD6" w:rsidP="00005A6C">
      <w:pPr>
        <w:pStyle w:val="aff3"/>
        <w:numPr>
          <w:ilvl w:val="0"/>
          <w:numId w:val="65"/>
        </w:numPr>
        <w:ind w:firstLineChars="0"/>
      </w:pPr>
      <w:r>
        <w:rPr>
          <w:rFonts w:hint="eastAsia"/>
        </w:rPr>
        <w:t>查看</w:t>
      </w:r>
      <w:r w:rsidR="001F63E1" w:rsidRPr="00362D57">
        <w:rPr>
          <w:rFonts w:hint="eastAsia"/>
        </w:rPr>
        <w:t>直销</w:t>
      </w:r>
      <w:r>
        <w:t>政策</w:t>
      </w:r>
    </w:p>
    <w:p w14:paraId="13E93DF5" w14:textId="48169E66" w:rsidR="001F63E1" w:rsidRPr="00362D57" w:rsidRDefault="001F63E1" w:rsidP="00005A6C">
      <w:pPr>
        <w:pStyle w:val="aff3"/>
        <w:numPr>
          <w:ilvl w:val="0"/>
          <w:numId w:val="55"/>
        </w:numPr>
        <w:ind w:firstLineChars="0"/>
      </w:pPr>
      <w:r w:rsidRPr="00362D57">
        <w:rPr>
          <w:rFonts w:hint="eastAsia"/>
        </w:rPr>
        <w:lastRenderedPageBreak/>
        <w:t>一条直销政策对应</w:t>
      </w:r>
      <w:r w:rsidRPr="00362D57">
        <w:t>多个子票</w:t>
      </w:r>
      <w:r w:rsidRPr="00362D57">
        <w:rPr>
          <w:rFonts w:hint="eastAsia"/>
        </w:rPr>
        <w:t>；</w:t>
      </w:r>
    </w:p>
    <w:p w14:paraId="7E8CDCA6" w14:textId="26C793AF" w:rsidR="001F63E1" w:rsidRPr="00362D57" w:rsidRDefault="00036FC7" w:rsidP="00005A6C">
      <w:pPr>
        <w:pStyle w:val="aff3"/>
        <w:numPr>
          <w:ilvl w:val="0"/>
          <w:numId w:val="55"/>
        </w:numPr>
        <w:ind w:firstLineChars="0"/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1B0775CA" wp14:editId="4B1DCC27">
            <wp:simplePos x="0" y="0"/>
            <wp:positionH relativeFrom="column">
              <wp:posOffset>130734</wp:posOffset>
            </wp:positionH>
            <wp:positionV relativeFrom="paragraph">
              <wp:posOffset>295122</wp:posOffset>
            </wp:positionV>
            <wp:extent cx="5668166" cy="5839640"/>
            <wp:effectExtent l="0" t="0" r="0" b="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1D5D" w:rsidRPr="00362D57">
        <w:rPr>
          <w:rFonts w:hint="eastAsia"/>
        </w:rPr>
        <w:t>点击</w:t>
      </w:r>
      <w:r w:rsidR="001F63E1" w:rsidRPr="00362D57">
        <w:rPr>
          <w:rFonts w:hint="eastAsia"/>
        </w:rPr>
        <w:t>某条直销</w:t>
      </w:r>
      <w:r w:rsidR="00841D5D" w:rsidRPr="00362D57">
        <w:rPr>
          <w:rFonts w:hint="eastAsia"/>
        </w:rPr>
        <w:t>政策的某个</w:t>
      </w:r>
      <w:r w:rsidR="00841D5D" w:rsidRPr="00362D57">
        <w:t>子票的</w:t>
      </w:r>
      <w:r w:rsidR="001F63E1" w:rsidRPr="00362D57">
        <w:rPr>
          <w:rFonts w:hint="eastAsia"/>
        </w:rPr>
        <w:t>【查看</w:t>
      </w:r>
      <w:r w:rsidR="00841D5D" w:rsidRPr="00362D57">
        <w:rPr>
          <w:rFonts w:hint="eastAsia"/>
        </w:rPr>
        <w:t>政策</w:t>
      </w:r>
      <w:r w:rsidR="00841D5D" w:rsidRPr="00362D57">
        <w:t>】</w:t>
      </w:r>
      <w:r w:rsidR="00841D5D" w:rsidRPr="00362D57">
        <w:rPr>
          <w:rFonts w:hint="eastAsia"/>
        </w:rPr>
        <w:t>按钮</w:t>
      </w:r>
      <w:r w:rsidR="00841D5D" w:rsidRPr="00362D57">
        <w:t>，弹窗展示如下：</w:t>
      </w:r>
    </w:p>
    <w:p w14:paraId="1A38C84D" w14:textId="08264C09" w:rsidR="00841D5D" w:rsidRPr="00166DA4" w:rsidRDefault="00841D5D" w:rsidP="00841D5D">
      <w:pPr>
        <w:pStyle w:val="aff3"/>
        <w:numPr>
          <w:ilvl w:val="0"/>
          <w:numId w:val="29"/>
        </w:numPr>
        <w:ind w:firstLineChars="0"/>
      </w:pPr>
      <w:r w:rsidRPr="00166DA4">
        <w:rPr>
          <w:rFonts w:hint="eastAsia"/>
        </w:rPr>
        <w:t>弹窗名称</w:t>
      </w:r>
      <w:r w:rsidR="00237EB8" w:rsidRPr="00166DA4">
        <w:rPr>
          <w:rFonts w:hint="eastAsia"/>
        </w:rPr>
        <w:t>为</w:t>
      </w:r>
      <w:r w:rsidR="002C4882" w:rsidRPr="00166DA4">
        <w:rPr>
          <w:rFonts w:hint="eastAsia"/>
        </w:rPr>
        <w:t>政策名称</w:t>
      </w:r>
      <w:r w:rsidRPr="00166DA4">
        <w:t>；</w:t>
      </w:r>
    </w:p>
    <w:p w14:paraId="0F68EEAB" w14:textId="411DE16B" w:rsidR="00841D5D" w:rsidRPr="00362D57" w:rsidRDefault="00841D5D" w:rsidP="00841D5D">
      <w:pPr>
        <w:pStyle w:val="aff3"/>
        <w:numPr>
          <w:ilvl w:val="0"/>
          <w:numId w:val="29"/>
        </w:numPr>
        <w:ind w:firstLineChars="0"/>
      </w:pPr>
      <w:r w:rsidRPr="00362D57">
        <w:rPr>
          <w:rFonts w:hint="eastAsia"/>
        </w:rPr>
        <w:t>可编辑</w:t>
      </w:r>
      <w:r w:rsidR="001F63E1" w:rsidRPr="00362D57">
        <w:t>的信息</w:t>
      </w:r>
      <w:r w:rsidR="001F63E1" w:rsidRPr="00362D57">
        <w:rPr>
          <w:rFonts w:hint="eastAsia"/>
        </w:rPr>
        <w:t>仅有</w:t>
      </w:r>
      <w:r w:rsidRPr="00362D57">
        <w:t>销售端口</w:t>
      </w:r>
      <w:r w:rsidRPr="00362D57">
        <w:rPr>
          <w:rFonts w:hint="eastAsia"/>
        </w:rPr>
        <w:t>，</w:t>
      </w:r>
      <w:r w:rsidRPr="00362D57">
        <w:t>其他信息只能查看</w:t>
      </w:r>
      <w:r w:rsidRPr="00362D57">
        <w:rPr>
          <w:rFonts w:hint="eastAsia"/>
        </w:rPr>
        <w:t>；</w:t>
      </w:r>
    </w:p>
    <w:p w14:paraId="4798CE8B" w14:textId="14FB2DD2" w:rsidR="00841D5D" w:rsidRPr="00362D57" w:rsidRDefault="00841D5D" w:rsidP="00841D5D">
      <w:pPr>
        <w:pStyle w:val="aff3"/>
        <w:numPr>
          <w:ilvl w:val="0"/>
          <w:numId w:val="29"/>
        </w:numPr>
        <w:ind w:firstLineChars="0"/>
      </w:pPr>
      <w:r w:rsidRPr="00362D57">
        <w:rPr>
          <w:rFonts w:hint="eastAsia"/>
        </w:rPr>
        <w:t>点击</w:t>
      </w:r>
      <w:r w:rsidRPr="00362D57">
        <w:t>【</w:t>
      </w:r>
      <w:r w:rsidRPr="00362D57">
        <w:rPr>
          <w:rFonts w:hint="eastAsia"/>
        </w:rPr>
        <w:t>保存</w:t>
      </w:r>
      <w:r w:rsidRPr="00362D57">
        <w:t>】</w:t>
      </w:r>
      <w:r w:rsidRPr="00362D57">
        <w:rPr>
          <w:rFonts w:hint="eastAsia"/>
        </w:rPr>
        <w:t>，若</w:t>
      </w:r>
      <w:r w:rsidRPr="00362D57">
        <w:t>信息有修改，新信息替换原信息，</w:t>
      </w:r>
      <w:r w:rsidRPr="00362D57">
        <w:rPr>
          <w:rFonts w:hint="eastAsia"/>
        </w:rPr>
        <w:t>刷新</w:t>
      </w:r>
      <w:r w:rsidR="001F63E1" w:rsidRPr="00362D57">
        <w:rPr>
          <w:rFonts w:hint="eastAsia"/>
        </w:rPr>
        <w:t>直销</w:t>
      </w:r>
      <w:r w:rsidRPr="00362D57">
        <w:t>政策</w:t>
      </w:r>
      <w:r w:rsidR="001F63E1" w:rsidRPr="00362D57">
        <w:rPr>
          <w:rFonts w:hint="eastAsia"/>
        </w:rPr>
        <w:t>列表；</w:t>
      </w:r>
      <w:r w:rsidRPr="00362D57">
        <w:t>若信息无修改，则信息维持原状</w:t>
      </w:r>
      <w:r w:rsidRPr="00362D57">
        <w:rPr>
          <w:rFonts w:hint="eastAsia"/>
        </w:rPr>
        <w:t>不刷新</w:t>
      </w:r>
      <w:r w:rsidR="001F63E1" w:rsidRPr="00362D57">
        <w:rPr>
          <w:rFonts w:hint="eastAsia"/>
        </w:rPr>
        <w:t>，</w:t>
      </w:r>
      <w:r w:rsidRPr="00362D57">
        <w:rPr>
          <w:rFonts w:hint="eastAsia"/>
        </w:rPr>
        <w:t>该政策</w:t>
      </w:r>
      <w:r w:rsidR="001F63E1" w:rsidRPr="00362D57">
        <w:t>在</w:t>
      </w:r>
      <w:r w:rsidR="001F63E1" w:rsidRPr="00362D57">
        <w:rPr>
          <w:rFonts w:hint="eastAsia"/>
        </w:rPr>
        <w:t>直销</w:t>
      </w:r>
      <w:r w:rsidRPr="00362D57">
        <w:t>政策列表的排序位置不</w:t>
      </w:r>
      <w:r w:rsidRPr="00362D57">
        <w:rPr>
          <w:rFonts w:hint="eastAsia"/>
        </w:rPr>
        <w:t>发生改变。</w:t>
      </w:r>
    </w:p>
    <w:p w14:paraId="2DEF17CA" w14:textId="13F69F20" w:rsidR="00841D5D" w:rsidRDefault="00841D5D" w:rsidP="001F63E1">
      <w:pPr>
        <w:pStyle w:val="aff3"/>
        <w:numPr>
          <w:ilvl w:val="0"/>
          <w:numId w:val="29"/>
        </w:numPr>
        <w:ind w:firstLineChars="0"/>
      </w:pPr>
      <w:r w:rsidRPr="0073301B">
        <w:rPr>
          <w:rFonts w:hint="eastAsia"/>
        </w:rPr>
        <w:t>点击</w:t>
      </w:r>
      <w:r w:rsidRPr="0073301B">
        <w:t>【</w:t>
      </w:r>
      <w:r w:rsidRPr="0073301B">
        <w:rPr>
          <w:rFonts w:hint="eastAsia"/>
        </w:rPr>
        <w:t>关闭</w:t>
      </w:r>
      <w:r w:rsidRPr="0073301B">
        <w:t>】</w:t>
      </w:r>
      <w:r w:rsidRPr="0073301B">
        <w:rPr>
          <w:rFonts w:hint="eastAsia"/>
        </w:rPr>
        <w:t>，</w:t>
      </w:r>
      <w:r w:rsidRPr="0073301B">
        <w:t>弹窗关闭，留在</w:t>
      </w:r>
      <w:r w:rsidRPr="0073301B">
        <w:rPr>
          <w:rFonts w:hint="eastAsia"/>
        </w:rPr>
        <w:t xml:space="preserve"> </w:t>
      </w:r>
      <w:r w:rsidRPr="0073301B">
        <w:rPr>
          <w:rFonts w:hint="eastAsia"/>
        </w:rPr>
        <w:t>当前页。</w:t>
      </w:r>
    </w:p>
    <w:p w14:paraId="77433882" w14:textId="77777777" w:rsidR="00237EB8" w:rsidRPr="0073301B" w:rsidRDefault="00237EB8" w:rsidP="00237EB8">
      <w:pPr>
        <w:ind w:left="420"/>
      </w:pPr>
    </w:p>
    <w:p w14:paraId="6EBF27FE" w14:textId="0870EE5B" w:rsidR="00841D5D" w:rsidRPr="0073301B" w:rsidRDefault="00841D5D" w:rsidP="00005A6C">
      <w:pPr>
        <w:pStyle w:val="aff3"/>
        <w:numPr>
          <w:ilvl w:val="0"/>
          <w:numId w:val="65"/>
        </w:numPr>
        <w:ind w:firstLineChars="0"/>
      </w:pPr>
      <w:r w:rsidRPr="0073301B">
        <w:rPr>
          <w:rFonts w:hint="eastAsia"/>
        </w:rPr>
        <w:t>启用</w:t>
      </w:r>
      <w:r w:rsidRPr="0073301B">
        <w:t>、禁用状态：</w:t>
      </w:r>
    </w:p>
    <w:p w14:paraId="00D9D8AB" w14:textId="77777777" w:rsidR="00362D57" w:rsidRPr="0073301B" w:rsidRDefault="00362D57" w:rsidP="00005A6C">
      <w:pPr>
        <w:pStyle w:val="aff3"/>
        <w:numPr>
          <w:ilvl w:val="0"/>
          <w:numId w:val="66"/>
        </w:numPr>
        <w:ind w:firstLineChars="0"/>
      </w:pPr>
      <w:r w:rsidRPr="0073301B">
        <w:rPr>
          <w:rFonts w:hint="eastAsia"/>
        </w:rPr>
        <w:lastRenderedPageBreak/>
        <w:t>政策</w:t>
      </w:r>
      <w:r w:rsidRPr="0073301B">
        <w:t>在创建好后，默认为禁用状态，需</w:t>
      </w:r>
      <w:r w:rsidRPr="0073301B">
        <w:rPr>
          <w:rFonts w:hint="eastAsia"/>
        </w:rPr>
        <w:t>确认</w:t>
      </w:r>
      <w:r w:rsidRPr="0073301B">
        <w:t>启用后，方可</w:t>
      </w:r>
      <w:r w:rsidRPr="0073301B">
        <w:rPr>
          <w:rFonts w:hint="eastAsia"/>
        </w:rPr>
        <w:t>生效</w:t>
      </w:r>
      <w:r w:rsidRPr="0073301B">
        <w:t>；</w:t>
      </w:r>
    </w:p>
    <w:p w14:paraId="0DAEA923" w14:textId="77777777" w:rsidR="00DC4380" w:rsidRDefault="00DC4380" w:rsidP="00DC4380">
      <w:pPr>
        <w:pStyle w:val="aff3"/>
        <w:numPr>
          <w:ilvl w:val="0"/>
          <w:numId w:val="66"/>
        </w:numPr>
        <w:ind w:firstLineChars="0"/>
      </w:pPr>
      <w:r w:rsidRPr="0073301B">
        <w:rPr>
          <w:rFonts w:hint="eastAsia"/>
        </w:rPr>
        <w:t>在</w:t>
      </w:r>
      <w:r w:rsidRPr="0073301B">
        <w:t>点击【</w:t>
      </w:r>
      <w:r w:rsidRPr="0073301B">
        <w:rPr>
          <w:rFonts w:hint="eastAsia"/>
        </w:rPr>
        <w:t>启用</w:t>
      </w:r>
      <w:r w:rsidRPr="0073301B">
        <w:t>】</w:t>
      </w:r>
      <w:r w:rsidRPr="0073301B">
        <w:rPr>
          <w:rFonts w:hint="eastAsia"/>
        </w:rPr>
        <w:t>按钮</w:t>
      </w:r>
      <w:r w:rsidRPr="0073301B">
        <w:t>时，</w:t>
      </w:r>
      <w:r w:rsidRPr="004F67A9">
        <w:rPr>
          <w:rFonts w:hint="eastAsia"/>
        </w:rPr>
        <w:t>弹出二次确认窗口（</w:t>
      </w:r>
      <w:r w:rsidRPr="004F67A9">
        <w:t>带</w:t>
      </w:r>
      <w:r w:rsidRPr="004F67A9">
        <w:rPr>
          <w:rFonts w:hint="eastAsia"/>
        </w:rPr>
        <w:t>确认和取消按钮），</w:t>
      </w:r>
      <w:r w:rsidRPr="004F67A9">
        <w:t>内容</w:t>
      </w:r>
      <w:r w:rsidRPr="004F67A9">
        <w:rPr>
          <w:rFonts w:hint="eastAsia"/>
        </w:rPr>
        <w:t>：</w:t>
      </w:r>
      <w:r w:rsidRPr="004F67A9">
        <w:t>确认</w:t>
      </w:r>
      <w:r w:rsidRPr="004F67A9">
        <w:rPr>
          <w:rFonts w:hint="eastAsia"/>
        </w:rPr>
        <w:t>要启用这条政策吗？</w:t>
      </w:r>
      <w:r w:rsidRPr="0073301B">
        <w:t xml:space="preserve"> </w:t>
      </w:r>
    </w:p>
    <w:p w14:paraId="009B6907" w14:textId="433047C7" w:rsidR="00DC4380" w:rsidRDefault="00DC4380" w:rsidP="00DC4380">
      <w:pPr>
        <w:pStyle w:val="aff3"/>
        <w:numPr>
          <w:ilvl w:val="0"/>
          <w:numId w:val="60"/>
        </w:numPr>
        <w:ind w:firstLineChars="0"/>
      </w:pPr>
      <w:r>
        <w:rPr>
          <w:rFonts w:hint="eastAsia"/>
        </w:rPr>
        <w:t>点确认后，</w:t>
      </w:r>
      <w:r w:rsidRPr="0073301B">
        <w:t>需</w:t>
      </w:r>
      <w:r w:rsidRPr="0073301B">
        <w:rPr>
          <w:rFonts w:hint="eastAsia"/>
        </w:rPr>
        <w:t>进行以下判定：</w:t>
      </w:r>
    </w:p>
    <w:tbl>
      <w:tblPr>
        <w:tblStyle w:val="afff7"/>
        <w:tblW w:w="9212" w:type="dxa"/>
        <w:jc w:val="center"/>
        <w:tblLook w:val="04A0" w:firstRow="1" w:lastRow="0" w:firstColumn="1" w:lastColumn="0" w:noHBand="0" w:noVBand="1"/>
      </w:tblPr>
      <w:tblGrid>
        <w:gridCol w:w="5171"/>
        <w:gridCol w:w="4041"/>
      </w:tblGrid>
      <w:tr w:rsidR="0073301B" w:rsidRPr="0073301B" w14:paraId="786E9D44" w14:textId="77777777" w:rsidTr="004310C5">
        <w:trPr>
          <w:trHeight w:val="351"/>
          <w:jc w:val="center"/>
        </w:trPr>
        <w:tc>
          <w:tcPr>
            <w:tcW w:w="5171" w:type="dxa"/>
            <w:shd w:val="clear" w:color="auto" w:fill="A6A6A6" w:themeFill="background1" w:themeFillShade="A6"/>
          </w:tcPr>
          <w:p w14:paraId="50F871D7" w14:textId="77777777" w:rsidR="00362D57" w:rsidRPr="0073301B" w:rsidRDefault="00362D57" w:rsidP="00A71606">
            <w:pPr>
              <w:jc w:val="center"/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判定条件</w:t>
            </w:r>
          </w:p>
        </w:tc>
        <w:tc>
          <w:tcPr>
            <w:tcW w:w="4041" w:type="dxa"/>
            <w:shd w:val="clear" w:color="auto" w:fill="A6A6A6" w:themeFill="background1" w:themeFillShade="A6"/>
          </w:tcPr>
          <w:p w14:paraId="66341DF8" w14:textId="77777777" w:rsidR="00362D57" w:rsidRPr="0073301B" w:rsidRDefault="00362D57" w:rsidP="00A71606">
            <w:pPr>
              <w:jc w:val="center"/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判定失败弹窗提示内容</w:t>
            </w:r>
          </w:p>
        </w:tc>
      </w:tr>
      <w:tr w:rsidR="00BE1E8A" w:rsidRPr="00166DA4" w14:paraId="326708DF" w14:textId="77777777" w:rsidTr="004310C5">
        <w:trPr>
          <w:trHeight w:val="694"/>
          <w:jc w:val="center"/>
        </w:trPr>
        <w:tc>
          <w:tcPr>
            <w:tcW w:w="5171" w:type="dxa"/>
          </w:tcPr>
          <w:p w14:paraId="7A9C942F" w14:textId="77777777" w:rsidR="00BE1E8A" w:rsidRPr="00166DA4" w:rsidRDefault="00BE1E8A" w:rsidP="00B46AB4">
            <w:pPr>
              <w:rPr>
                <w:rFonts w:ascii="Arial" w:hAnsi="Arial" w:cs="Arial"/>
              </w:rPr>
            </w:pPr>
            <w:r w:rsidRPr="00166DA4">
              <w:rPr>
                <w:rFonts w:ascii="Arial" w:hAnsi="Arial" w:cs="Arial"/>
              </w:rPr>
              <w:t>产品</w:t>
            </w:r>
            <w:r w:rsidRPr="00166DA4">
              <w:rPr>
                <w:rFonts w:ascii="Arial" w:hAnsi="Arial" w:cs="Arial" w:hint="eastAsia"/>
              </w:rPr>
              <w:t>不在有效期内。如果当前日期的月和日不处在产品有效期的月和日内，</w:t>
            </w:r>
            <w:r w:rsidRPr="00166DA4">
              <w:rPr>
                <w:rFonts w:ascii="Arial" w:hAnsi="Arial" w:cs="Arial"/>
              </w:rPr>
              <w:t>则</w:t>
            </w:r>
            <w:r w:rsidRPr="00166DA4">
              <w:rPr>
                <w:rFonts w:ascii="Arial" w:hAnsi="Arial" w:cs="Arial" w:hint="eastAsia"/>
              </w:rPr>
              <w:t>为不在有效期内</w:t>
            </w:r>
          </w:p>
        </w:tc>
        <w:tc>
          <w:tcPr>
            <w:tcW w:w="4041" w:type="dxa"/>
          </w:tcPr>
          <w:p w14:paraId="63EDBC8B" w14:textId="77777777" w:rsidR="00BE1E8A" w:rsidRPr="00166DA4" w:rsidRDefault="00BE1E8A" w:rsidP="00B46AB4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产品不在有效期内，启</w:t>
            </w:r>
            <w:r w:rsidRPr="00166DA4">
              <w:rPr>
                <w:rFonts w:hint="eastAsia"/>
                <w:szCs w:val="18"/>
              </w:rPr>
              <w:t>\</w:t>
            </w:r>
            <w:r w:rsidRPr="00166DA4">
              <w:rPr>
                <w:rFonts w:hint="eastAsia"/>
                <w:szCs w:val="18"/>
              </w:rPr>
              <w:t>禁用操作无效</w:t>
            </w:r>
          </w:p>
        </w:tc>
      </w:tr>
      <w:tr w:rsidR="00BE1E8A" w:rsidRPr="00166DA4" w14:paraId="227A169E" w14:textId="77777777" w:rsidTr="004310C5">
        <w:trPr>
          <w:trHeight w:val="694"/>
          <w:jc w:val="center"/>
        </w:trPr>
        <w:tc>
          <w:tcPr>
            <w:tcW w:w="5171" w:type="dxa"/>
          </w:tcPr>
          <w:p w14:paraId="35CC2DD3" w14:textId="77777777" w:rsidR="00BE1E8A" w:rsidRPr="00166DA4" w:rsidRDefault="00BE1E8A" w:rsidP="00B46AB4">
            <w:pPr>
              <w:rPr>
                <w:rFonts w:ascii="Arial" w:hAnsi="Arial" w:cs="Arial"/>
              </w:rPr>
            </w:pPr>
            <w:r w:rsidRPr="00166DA4">
              <w:rPr>
                <w:rFonts w:ascii="Arial" w:hAnsi="Arial" w:cs="Arial" w:hint="eastAsia"/>
              </w:rPr>
              <w:t>政策已过期。如果当前时间点大于政策有效期结束时间点，</w:t>
            </w:r>
            <w:r w:rsidRPr="00166DA4">
              <w:rPr>
                <w:rFonts w:ascii="Arial" w:hAnsi="Arial" w:cs="Arial"/>
              </w:rPr>
              <w:t>则</w:t>
            </w:r>
            <w:r w:rsidRPr="00166DA4">
              <w:rPr>
                <w:rFonts w:ascii="Arial" w:hAnsi="Arial" w:cs="Arial" w:hint="eastAsia"/>
              </w:rPr>
              <w:t>为已过期</w:t>
            </w:r>
          </w:p>
        </w:tc>
        <w:tc>
          <w:tcPr>
            <w:tcW w:w="4041" w:type="dxa"/>
          </w:tcPr>
          <w:p w14:paraId="7506D72F" w14:textId="77777777" w:rsidR="00BE1E8A" w:rsidRPr="00166DA4" w:rsidRDefault="00BE1E8A" w:rsidP="00B46AB4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政策已过期，启</w:t>
            </w:r>
            <w:r w:rsidRPr="00166DA4">
              <w:rPr>
                <w:rFonts w:hint="eastAsia"/>
                <w:szCs w:val="18"/>
              </w:rPr>
              <w:t>\</w:t>
            </w:r>
            <w:r w:rsidRPr="00166DA4">
              <w:rPr>
                <w:rFonts w:hint="eastAsia"/>
                <w:szCs w:val="18"/>
              </w:rPr>
              <w:t>禁用操作无效</w:t>
            </w:r>
          </w:p>
        </w:tc>
      </w:tr>
      <w:tr w:rsidR="004310C5" w:rsidRPr="00166DA4" w14:paraId="4DF9EF45" w14:textId="77777777" w:rsidTr="004310C5">
        <w:trPr>
          <w:trHeight w:val="694"/>
          <w:jc w:val="center"/>
        </w:trPr>
        <w:tc>
          <w:tcPr>
            <w:tcW w:w="5171" w:type="dxa"/>
          </w:tcPr>
          <w:p w14:paraId="1A133ACA" w14:textId="009F23AA" w:rsidR="004310C5" w:rsidRPr="00166DA4" w:rsidRDefault="00D90DCF" w:rsidP="00B46AB4">
            <w:pPr>
              <w:rPr>
                <w:rFonts w:ascii="Arial" w:hAnsi="Arial" w:cs="Arial"/>
              </w:rPr>
            </w:pPr>
            <w:r w:rsidRPr="00166DA4">
              <w:rPr>
                <w:rFonts w:ascii="Arial" w:hAnsi="Arial" w:cs="Arial" w:hint="eastAsia"/>
              </w:rPr>
              <w:t>政策有效期不在产品有效期内。</w:t>
            </w:r>
            <w:r w:rsidRPr="00166DA4">
              <w:rPr>
                <w:rFonts w:ascii="Arial" w:hAnsi="Arial" w:cs="Arial"/>
              </w:rPr>
              <w:t>如果</w:t>
            </w:r>
            <w:r w:rsidRPr="00166DA4">
              <w:rPr>
                <w:rFonts w:ascii="Arial" w:hAnsi="Arial" w:cs="Arial" w:hint="eastAsia"/>
              </w:rPr>
              <w:t>政策有效期的起始月和日小于产品有效期的起始月和日，或者政策有效期的结束月和日大于产品有效期的结束月和日，</w:t>
            </w:r>
            <w:r w:rsidRPr="00166DA4">
              <w:rPr>
                <w:rFonts w:ascii="Arial" w:hAnsi="Arial" w:cs="Arial"/>
              </w:rPr>
              <w:t>则</w:t>
            </w:r>
            <w:r w:rsidRPr="00166DA4">
              <w:rPr>
                <w:rFonts w:ascii="Arial" w:hAnsi="Arial" w:cs="Arial" w:hint="eastAsia"/>
              </w:rPr>
              <w:t>为政策有效期不在产品有效</w:t>
            </w:r>
          </w:p>
        </w:tc>
        <w:tc>
          <w:tcPr>
            <w:tcW w:w="4041" w:type="dxa"/>
          </w:tcPr>
          <w:p w14:paraId="6EC31B44" w14:textId="77777777" w:rsidR="004310C5" w:rsidRPr="00166DA4" w:rsidRDefault="004310C5" w:rsidP="00B46AB4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政策有效期不在产品有效期内，启</w:t>
            </w:r>
            <w:r w:rsidRPr="00166DA4">
              <w:rPr>
                <w:rFonts w:hint="eastAsia"/>
                <w:szCs w:val="18"/>
              </w:rPr>
              <w:t>\</w:t>
            </w:r>
            <w:r w:rsidRPr="00166DA4">
              <w:rPr>
                <w:rFonts w:hint="eastAsia"/>
                <w:szCs w:val="18"/>
              </w:rPr>
              <w:t>禁用操作无效</w:t>
            </w:r>
          </w:p>
        </w:tc>
      </w:tr>
      <w:tr w:rsidR="0073301B" w:rsidRPr="0073301B" w14:paraId="21ADBEA9" w14:textId="77777777" w:rsidTr="004310C5">
        <w:trPr>
          <w:trHeight w:val="824"/>
          <w:jc w:val="center"/>
        </w:trPr>
        <w:tc>
          <w:tcPr>
            <w:tcW w:w="5171" w:type="dxa"/>
          </w:tcPr>
          <w:p w14:paraId="2BBAEBDF" w14:textId="3C7B95D8" w:rsidR="00362D57" w:rsidRPr="0073301B" w:rsidRDefault="00362D57" w:rsidP="00A71606">
            <w:r w:rsidRPr="0073301B">
              <w:rPr>
                <w:rFonts w:hint="eastAsia"/>
              </w:rPr>
              <w:t>是否有</w:t>
            </w:r>
            <w:r w:rsidRPr="0073301B">
              <w:t>其他直销政策已启用</w:t>
            </w:r>
          </w:p>
        </w:tc>
        <w:tc>
          <w:tcPr>
            <w:tcW w:w="4041" w:type="dxa"/>
          </w:tcPr>
          <w:p w14:paraId="0258BF40" w14:textId="66474FB4" w:rsidR="00362D57" w:rsidRPr="0073301B" w:rsidRDefault="00362D57" w:rsidP="00A71606">
            <w:pPr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列表中【政策名称</w:t>
            </w:r>
            <w:r w:rsidRPr="0073301B">
              <w:rPr>
                <w:szCs w:val="18"/>
              </w:rPr>
              <w:t>】</w:t>
            </w:r>
            <w:r w:rsidRPr="0073301B">
              <w:rPr>
                <w:rFonts w:hint="eastAsia"/>
                <w:szCs w:val="18"/>
              </w:rPr>
              <w:t>已启用</w:t>
            </w:r>
            <w:r w:rsidRPr="0073301B">
              <w:rPr>
                <w:szCs w:val="18"/>
              </w:rPr>
              <w:t>，因此本条政策不能启用。</w:t>
            </w:r>
          </w:p>
        </w:tc>
      </w:tr>
    </w:tbl>
    <w:p w14:paraId="0728C808" w14:textId="2CE607E5" w:rsidR="00595A37" w:rsidRDefault="00595A37" w:rsidP="00595A37">
      <w:pPr>
        <w:pStyle w:val="aff3"/>
        <w:numPr>
          <w:ilvl w:val="0"/>
          <w:numId w:val="60"/>
        </w:numPr>
        <w:ind w:firstLineChars="0"/>
      </w:pPr>
      <w:r w:rsidRPr="003B4488">
        <w:rPr>
          <w:rFonts w:hint="eastAsia"/>
        </w:rPr>
        <w:t>如果判定失败，则弹窗提示（带确认按钮），点确认后政策状态不变</w:t>
      </w:r>
    </w:p>
    <w:p w14:paraId="69CEB2E6" w14:textId="023A06F0" w:rsidR="00DC4380" w:rsidRDefault="00DC4380" w:rsidP="00DC4380">
      <w:pPr>
        <w:pStyle w:val="aff3"/>
        <w:numPr>
          <w:ilvl w:val="0"/>
          <w:numId w:val="33"/>
        </w:numPr>
        <w:ind w:firstLineChars="0"/>
      </w:pPr>
      <w:r>
        <w:rPr>
          <w:rFonts w:hint="eastAsia"/>
        </w:rPr>
        <w:t>在政策列表点击【禁用】按钮时，弹出二次确认窗口（带确认和取消按钮），内容：确认要禁用这条政策吗？</w:t>
      </w:r>
      <w:r>
        <w:rPr>
          <w:rFonts w:hint="eastAsia"/>
        </w:rPr>
        <w:t xml:space="preserve"> </w:t>
      </w:r>
    </w:p>
    <w:p w14:paraId="39B213AC" w14:textId="046BD013" w:rsidR="00DC4380" w:rsidRDefault="00DC4380" w:rsidP="00595A37">
      <w:pPr>
        <w:pStyle w:val="aff3"/>
        <w:numPr>
          <w:ilvl w:val="0"/>
          <w:numId w:val="71"/>
        </w:numPr>
        <w:ind w:firstLineChars="0"/>
      </w:pPr>
      <w:r>
        <w:rPr>
          <w:rFonts w:hint="eastAsia"/>
        </w:rPr>
        <w:t>如果点确定，需要进行除【</w:t>
      </w:r>
      <w:r w:rsidRPr="0073301B">
        <w:rPr>
          <w:rFonts w:hint="eastAsia"/>
        </w:rPr>
        <w:t>是否有</w:t>
      </w:r>
      <w:r w:rsidRPr="0073301B">
        <w:t>其他直销政策已启用</w:t>
      </w:r>
      <w:r>
        <w:rPr>
          <w:rFonts w:hint="eastAsia"/>
        </w:rPr>
        <w:t>】外的所有判定</w:t>
      </w:r>
    </w:p>
    <w:p w14:paraId="7FA97975" w14:textId="77777777" w:rsidR="00DC4380" w:rsidRDefault="00DC4380" w:rsidP="00595A37">
      <w:pPr>
        <w:pStyle w:val="aff3"/>
        <w:numPr>
          <w:ilvl w:val="0"/>
          <w:numId w:val="71"/>
        </w:numPr>
        <w:ind w:firstLineChars="0"/>
      </w:pPr>
      <w:r>
        <w:rPr>
          <w:rFonts w:hint="eastAsia"/>
        </w:rPr>
        <w:t>如果判定失败，交互与点【启用】时一致</w:t>
      </w:r>
    </w:p>
    <w:p w14:paraId="43F1A14E" w14:textId="336D6AEF" w:rsidR="00362D57" w:rsidRPr="0073301B" w:rsidRDefault="00362D57" w:rsidP="00362D57">
      <w:pPr>
        <w:pStyle w:val="aff3"/>
        <w:ind w:left="420" w:firstLineChars="0" w:firstLine="0"/>
        <w:rPr>
          <w:i/>
        </w:rPr>
      </w:pPr>
      <w:r w:rsidRPr="0073301B">
        <w:rPr>
          <w:rFonts w:hint="eastAsia"/>
          <w:i/>
        </w:rPr>
        <w:t>（注）：</w:t>
      </w:r>
    </w:p>
    <w:p w14:paraId="060EB826" w14:textId="4EDA0C20" w:rsidR="002C39F8" w:rsidRPr="0073301B" w:rsidRDefault="002C39F8" w:rsidP="00005A6C">
      <w:pPr>
        <w:pStyle w:val="aff3"/>
        <w:numPr>
          <w:ilvl w:val="0"/>
          <w:numId w:val="61"/>
        </w:numPr>
        <w:ind w:firstLineChars="0"/>
        <w:rPr>
          <w:b/>
          <w:i/>
        </w:rPr>
      </w:pPr>
      <w:r w:rsidRPr="0073301B">
        <w:rPr>
          <w:rFonts w:hint="eastAsia"/>
          <w:b/>
          <w:i/>
        </w:rPr>
        <w:t>直销政策</w:t>
      </w:r>
      <w:r w:rsidRPr="0073301B">
        <w:rPr>
          <w:b/>
          <w:i/>
        </w:rPr>
        <w:t>列表中</w:t>
      </w:r>
      <w:r w:rsidRPr="0073301B">
        <w:rPr>
          <w:rFonts w:hint="eastAsia"/>
          <w:b/>
          <w:i/>
        </w:rPr>
        <w:t>最多</w:t>
      </w:r>
      <w:r w:rsidRPr="0073301B">
        <w:rPr>
          <w:b/>
          <w:i/>
        </w:rPr>
        <w:t>仅有一条政策是</w:t>
      </w:r>
      <w:r w:rsidRPr="0073301B">
        <w:rPr>
          <w:b/>
          <w:i/>
        </w:rPr>
        <w:t>“</w:t>
      </w:r>
      <w:r w:rsidRPr="0073301B">
        <w:rPr>
          <w:rFonts w:hint="eastAsia"/>
          <w:b/>
          <w:i/>
        </w:rPr>
        <w:t>启用</w:t>
      </w:r>
      <w:r w:rsidRPr="0073301B">
        <w:rPr>
          <w:b/>
          <w:i/>
        </w:rPr>
        <w:t>”</w:t>
      </w:r>
      <w:r w:rsidRPr="0073301B">
        <w:rPr>
          <w:rFonts w:hint="eastAsia"/>
          <w:b/>
          <w:i/>
        </w:rPr>
        <w:t>状态</w:t>
      </w:r>
      <w:r w:rsidRPr="0073301B">
        <w:rPr>
          <w:b/>
          <w:i/>
        </w:rPr>
        <w:t>；</w:t>
      </w:r>
    </w:p>
    <w:p w14:paraId="587C9501" w14:textId="470166EC" w:rsidR="002C39F8" w:rsidRPr="0073301B" w:rsidRDefault="002C39F8" w:rsidP="00005A6C">
      <w:pPr>
        <w:pStyle w:val="aff3"/>
        <w:numPr>
          <w:ilvl w:val="0"/>
          <w:numId w:val="62"/>
        </w:numPr>
        <w:ind w:firstLineChars="0"/>
        <w:rPr>
          <w:i/>
        </w:rPr>
      </w:pPr>
      <w:r w:rsidRPr="0073301B">
        <w:rPr>
          <w:i/>
          <w:noProof/>
        </w:rPr>
        <w:drawing>
          <wp:anchor distT="0" distB="0" distL="114300" distR="114300" simplePos="0" relativeHeight="251644416" behindDoc="0" locked="0" layoutInCell="1" allowOverlap="1" wp14:anchorId="69D118E6" wp14:editId="5E90133F">
            <wp:simplePos x="0" y="0"/>
            <wp:positionH relativeFrom="column">
              <wp:posOffset>552450</wp:posOffset>
            </wp:positionH>
            <wp:positionV relativeFrom="paragraph">
              <wp:posOffset>384175</wp:posOffset>
            </wp:positionV>
            <wp:extent cx="4305300" cy="2667000"/>
            <wp:effectExtent l="0" t="0" r="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301B">
        <w:rPr>
          <w:rFonts w:hint="eastAsia"/>
          <w:i/>
        </w:rPr>
        <w:t>若存在</w:t>
      </w:r>
      <w:r w:rsidRPr="0073301B">
        <w:rPr>
          <w:i/>
        </w:rPr>
        <w:t>已启用的政策，则弹窗提示如下</w:t>
      </w:r>
      <w:r w:rsidRPr="0073301B">
        <w:rPr>
          <w:rFonts w:hint="eastAsia"/>
          <w:i/>
        </w:rPr>
        <w:t>：</w:t>
      </w:r>
    </w:p>
    <w:p w14:paraId="4A0A9393" w14:textId="1DF499D1" w:rsidR="002C39F8" w:rsidRPr="00362D57" w:rsidRDefault="002C39F8" w:rsidP="002C39F8">
      <w:pPr>
        <w:pStyle w:val="aff3"/>
        <w:ind w:left="840" w:firstLineChars="0" w:firstLine="0"/>
        <w:rPr>
          <w:i/>
        </w:rPr>
      </w:pPr>
      <w:r w:rsidRPr="00362D57">
        <w:rPr>
          <w:rFonts w:hint="eastAsia"/>
          <w:i/>
        </w:rPr>
        <w:lastRenderedPageBreak/>
        <w:t>点击</w:t>
      </w:r>
      <w:r w:rsidRPr="00362D57">
        <w:rPr>
          <w:i/>
        </w:rPr>
        <w:t>【</w:t>
      </w:r>
      <w:r w:rsidRPr="00362D57">
        <w:rPr>
          <w:rFonts w:hint="eastAsia"/>
          <w:i/>
        </w:rPr>
        <w:t>我知道了</w:t>
      </w:r>
      <w:r w:rsidRPr="00362D57">
        <w:rPr>
          <w:i/>
        </w:rPr>
        <w:t>】</w:t>
      </w:r>
      <w:r w:rsidRPr="00362D57">
        <w:rPr>
          <w:rFonts w:hint="eastAsia"/>
          <w:i/>
        </w:rPr>
        <w:t>，</w:t>
      </w:r>
      <w:r w:rsidRPr="00362D57">
        <w:rPr>
          <w:i/>
        </w:rPr>
        <w:t>政策状态不变；</w:t>
      </w:r>
    </w:p>
    <w:p w14:paraId="40394EC5" w14:textId="1B2F0D79" w:rsidR="00916649" w:rsidRPr="00362D57" w:rsidRDefault="002C39F8" w:rsidP="00005A6C">
      <w:pPr>
        <w:pStyle w:val="aff3"/>
        <w:numPr>
          <w:ilvl w:val="0"/>
          <w:numId w:val="61"/>
        </w:numPr>
        <w:ind w:firstLineChars="0"/>
        <w:rPr>
          <w:b/>
          <w:i/>
        </w:rPr>
      </w:pPr>
      <w:r w:rsidRPr="00362D57">
        <w:rPr>
          <w:b/>
          <w:i/>
          <w:noProof/>
        </w:rPr>
        <w:drawing>
          <wp:anchor distT="0" distB="0" distL="114300" distR="114300" simplePos="0" relativeHeight="251648512" behindDoc="0" locked="0" layoutInCell="1" allowOverlap="1" wp14:anchorId="22A1E62A" wp14:editId="583F2E81">
            <wp:simplePos x="0" y="0"/>
            <wp:positionH relativeFrom="column">
              <wp:posOffset>533400</wp:posOffset>
            </wp:positionH>
            <wp:positionV relativeFrom="paragraph">
              <wp:posOffset>269875</wp:posOffset>
            </wp:positionV>
            <wp:extent cx="4030980" cy="2524125"/>
            <wp:effectExtent l="0" t="0" r="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2D57">
        <w:rPr>
          <w:rFonts w:hint="eastAsia"/>
          <w:b/>
          <w:i/>
        </w:rPr>
        <w:t>若不存在</w:t>
      </w:r>
      <w:r w:rsidRPr="00362D57">
        <w:rPr>
          <w:b/>
          <w:i/>
        </w:rPr>
        <w:t>已启用的政策，则</w:t>
      </w:r>
      <w:r w:rsidR="001F63E1" w:rsidRPr="00362D57">
        <w:rPr>
          <w:b/>
          <w:i/>
        </w:rPr>
        <w:t>需要</w:t>
      </w:r>
      <w:r w:rsidR="001F63E1" w:rsidRPr="00362D57">
        <w:rPr>
          <w:rFonts w:hint="eastAsia"/>
          <w:b/>
          <w:i/>
        </w:rPr>
        <w:t>弹出</w:t>
      </w:r>
      <w:r w:rsidR="001F63E1" w:rsidRPr="00362D57">
        <w:rPr>
          <w:b/>
          <w:i/>
        </w:rPr>
        <w:t>二次</w:t>
      </w:r>
      <w:r w:rsidR="001F63E1" w:rsidRPr="00362D57">
        <w:rPr>
          <w:rFonts w:hint="eastAsia"/>
          <w:b/>
          <w:i/>
        </w:rPr>
        <w:t>确认</w:t>
      </w:r>
      <w:r w:rsidR="001F63E1" w:rsidRPr="00362D57">
        <w:rPr>
          <w:b/>
          <w:i/>
        </w:rPr>
        <w:t>窗口</w:t>
      </w:r>
      <w:r w:rsidR="001F63E1" w:rsidRPr="00362D57">
        <w:rPr>
          <w:rFonts w:hint="eastAsia"/>
          <w:b/>
          <w:i/>
        </w:rPr>
        <w:t>如下图</w:t>
      </w:r>
      <w:r w:rsidR="001F63E1" w:rsidRPr="00362D57">
        <w:rPr>
          <w:b/>
          <w:i/>
        </w:rPr>
        <w:t>：</w:t>
      </w:r>
    </w:p>
    <w:p w14:paraId="77249253" w14:textId="7FB6D1F0" w:rsidR="002C39F8" w:rsidRDefault="002C39F8" w:rsidP="002C39F8">
      <w:pPr>
        <w:pStyle w:val="aff3"/>
        <w:ind w:left="840" w:firstLineChars="0" w:firstLine="0"/>
        <w:rPr>
          <w:i/>
        </w:rPr>
      </w:pPr>
      <w:r w:rsidRPr="00362D57">
        <w:rPr>
          <w:rFonts w:hint="eastAsia"/>
          <w:i/>
        </w:rPr>
        <w:t>点击</w:t>
      </w:r>
      <w:r w:rsidRPr="00362D57">
        <w:rPr>
          <w:i/>
        </w:rPr>
        <w:t>【</w:t>
      </w:r>
      <w:r w:rsidRPr="00362D57">
        <w:rPr>
          <w:rFonts w:hint="eastAsia"/>
          <w:i/>
        </w:rPr>
        <w:t>确认</w:t>
      </w:r>
      <w:r w:rsidRPr="00362D57">
        <w:rPr>
          <w:i/>
        </w:rPr>
        <w:t>】</w:t>
      </w:r>
      <w:r w:rsidRPr="00362D57">
        <w:rPr>
          <w:rFonts w:hint="eastAsia"/>
          <w:i/>
        </w:rPr>
        <w:t>，</w:t>
      </w:r>
      <w:r w:rsidRPr="00362D57">
        <w:rPr>
          <w:i/>
        </w:rPr>
        <w:t>政策启用，操作区域变为【</w:t>
      </w:r>
      <w:r w:rsidRPr="00362D57">
        <w:rPr>
          <w:rFonts w:hint="eastAsia"/>
          <w:i/>
        </w:rPr>
        <w:t>禁用</w:t>
      </w:r>
      <w:r w:rsidRPr="00362D57">
        <w:rPr>
          <w:i/>
        </w:rPr>
        <w:t>】</w:t>
      </w:r>
      <w:r w:rsidRPr="00362D57">
        <w:rPr>
          <w:rFonts w:hint="eastAsia"/>
          <w:i/>
        </w:rPr>
        <w:t>按钮</w:t>
      </w:r>
      <w:r w:rsidRPr="00362D57">
        <w:rPr>
          <w:i/>
        </w:rPr>
        <w:t>，点击取消，政策状态不变。</w:t>
      </w:r>
    </w:p>
    <w:p w14:paraId="46FE3ED4" w14:textId="77777777" w:rsidR="00362D57" w:rsidRPr="00362D57" w:rsidRDefault="00362D57" w:rsidP="00362D57">
      <w:pPr>
        <w:rPr>
          <w:i/>
        </w:rPr>
      </w:pPr>
    </w:p>
    <w:p w14:paraId="1009B53D" w14:textId="37D58F22" w:rsidR="00841D5D" w:rsidRDefault="00841D5D" w:rsidP="00005A6C">
      <w:pPr>
        <w:pStyle w:val="aff3"/>
        <w:numPr>
          <w:ilvl w:val="0"/>
          <w:numId w:val="65"/>
        </w:numPr>
        <w:ind w:firstLineChars="0"/>
      </w:pPr>
      <w:r w:rsidRPr="00362D57">
        <w:rPr>
          <w:rFonts w:hint="eastAsia"/>
        </w:rPr>
        <w:t>当</w:t>
      </w:r>
      <w:r w:rsidR="00DE6F01" w:rsidRPr="00362D57">
        <w:rPr>
          <w:rFonts w:hint="eastAsia"/>
        </w:rPr>
        <w:t>直销</w:t>
      </w:r>
      <w:r w:rsidR="00B803D1" w:rsidRPr="00362D57">
        <w:t>政策列表没有</w:t>
      </w:r>
      <w:r w:rsidR="00B803D1" w:rsidRPr="00362D57">
        <w:rPr>
          <w:rFonts w:hint="eastAsia"/>
        </w:rPr>
        <w:t>数据</w:t>
      </w:r>
      <w:r w:rsidRPr="00362D57">
        <w:t>时，默认只显示表头</w:t>
      </w:r>
      <w:r w:rsidRPr="00362D57">
        <w:rPr>
          <w:rFonts w:hint="eastAsia"/>
        </w:rPr>
        <w:t>字段</w:t>
      </w:r>
      <w:r w:rsidRPr="00362D57">
        <w:t>，</w:t>
      </w:r>
      <w:r w:rsidRPr="00362D57">
        <w:rPr>
          <w:rFonts w:hint="eastAsia"/>
        </w:rPr>
        <w:t>列表</w:t>
      </w:r>
      <w:r w:rsidRPr="00362D57">
        <w:t>区域显示</w:t>
      </w:r>
      <w:r w:rsidRPr="00362D57">
        <w:t>“</w:t>
      </w:r>
      <w:r w:rsidRPr="00362D57">
        <w:rPr>
          <w:rFonts w:hint="eastAsia"/>
        </w:rPr>
        <w:t>暂无信息</w:t>
      </w:r>
      <w:r w:rsidRPr="00362D57">
        <w:t>”</w:t>
      </w:r>
      <w:r w:rsidRPr="00362D57">
        <w:rPr>
          <w:rFonts w:hint="eastAsia"/>
        </w:rPr>
        <w:t>。</w:t>
      </w:r>
    </w:p>
    <w:p w14:paraId="282E84DA" w14:textId="77777777" w:rsidR="00966096" w:rsidRDefault="00966096" w:rsidP="00966096">
      <w:pPr>
        <w:pStyle w:val="aff3"/>
        <w:numPr>
          <w:ilvl w:val="0"/>
          <w:numId w:val="65"/>
        </w:numPr>
        <w:ind w:firstLineChars="0"/>
      </w:pPr>
      <w:r>
        <w:rPr>
          <w:rFonts w:hint="eastAsia"/>
        </w:rPr>
        <w:t>政策</w:t>
      </w:r>
      <w:r>
        <w:t>在分销端的可见性：</w:t>
      </w:r>
    </w:p>
    <w:p w14:paraId="1BAB74EA" w14:textId="77777777" w:rsidR="00966096" w:rsidRPr="0073301B" w:rsidRDefault="00966096" w:rsidP="00966096">
      <w:pPr>
        <w:pStyle w:val="aff3"/>
        <w:ind w:left="420" w:firstLineChars="0" w:firstLine="0"/>
      </w:pPr>
      <w:r w:rsidRPr="0073301B">
        <w:rPr>
          <w:rFonts w:hint="eastAsia"/>
        </w:rPr>
        <w:t>当出现以下情况时，政策对分销商不可见</w:t>
      </w:r>
    </w:p>
    <w:tbl>
      <w:tblPr>
        <w:tblStyle w:val="afff7"/>
        <w:tblW w:w="5000" w:type="pct"/>
        <w:jc w:val="center"/>
        <w:tblLook w:val="04A0" w:firstRow="1" w:lastRow="0" w:firstColumn="1" w:lastColumn="0" w:noHBand="0" w:noVBand="1"/>
      </w:tblPr>
      <w:tblGrid>
        <w:gridCol w:w="4077"/>
        <w:gridCol w:w="5499"/>
      </w:tblGrid>
      <w:tr w:rsidR="00966096" w:rsidRPr="0073301B" w14:paraId="501B65A0" w14:textId="77777777" w:rsidTr="00966096">
        <w:trPr>
          <w:trHeight w:val="351"/>
          <w:jc w:val="center"/>
        </w:trPr>
        <w:tc>
          <w:tcPr>
            <w:tcW w:w="2129" w:type="pct"/>
            <w:shd w:val="clear" w:color="auto" w:fill="A6A6A6" w:themeFill="background1" w:themeFillShade="A6"/>
          </w:tcPr>
          <w:p w14:paraId="1BB1070F" w14:textId="77777777" w:rsidR="00966096" w:rsidRPr="0073301B" w:rsidRDefault="00966096" w:rsidP="00966096">
            <w:pPr>
              <w:jc w:val="center"/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条件</w:t>
            </w:r>
          </w:p>
        </w:tc>
        <w:tc>
          <w:tcPr>
            <w:tcW w:w="2871" w:type="pct"/>
            <w:shd w:val="clear" w:color="auto" w:fill="A6A6A6" w:themeFill="background1" w:themeFillShade="A6"/>
          </w:tcPr>
          <w:p w14:paraId="716879F3" w14:textId="77777777" w:rsidR="00966096" w:rsidRPr="0073301B" w:rsidRDefault="00966096" w:rsidP="00966096">
            <w:pPr>
              <w:jc w:val="center"/>
              <w:rPr>
                <w:szCs w:val="18"/>
              </w:rPr>
            </w:pPr>
            <w:r w:rsidRPr="0073301B">
              <w:rPr>
                <w:rFonts w:hint="eastAsia"/>
                <w:szCs w:val="18"/>
              </w:rPr>
              <w:t>政策处理</w:t>
            </w:r>
          </w:p>
        </w:tc>
      </w:tr>
      <w:tr w:rsidR="00BE1E8A" w:rsidRPr="00166DA4" w14:paraId="1200CF43" w14:textId="77777777" w:rsidTr="00B46AB4">
        <w:trPr>
          <w:trHeight w:val="317"/>
          <w:jc w:val="center"/>
        </w:trPr>
        <w:tc>
          <w:tcPr>
            <w:tcW w:w="2129" w:type="pct"/>
          </w:tcPr>
          <w:p w14:paraId="0DC9C942" w14:textId="77777777" w:rsidR="00BE1E8A" w:rsidRPr="00166DA4" w:rsidRDefault="00BE1E8A" w:rsidP="00B46AB4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产品不在有效期内</w:t>
            </w:r>
            <w:r w:rsidRPr="00166DA4">
              <w:rPr>
                <w:rFonts w:ascii="Arial" w:hAnsi="Arial" w:cs="Arial" w:hint="eastAsia"/>
              </w:rPr>
              <w:t>。如果当前时间点没有在产品有效期的月和日内，</w:t>
            </w:r>
            <w:r w:rsidRPr="00166DA4">
              <w:rPr>
                <w:rFonts w:ascii="Arial" w:hAnsi="Arial" w:cs="Arial"/>
              </w:rPr>
              <w:t>则</w:t>
            </w:r>
            <w:r w:rsidRPr="00166DA4">
              <w:rPr>
                <w:rFonts w:ascii="Arial" w:hAnsi="Arial" w:cs="Arial" w:hint="eastAsia"/>
              </w:rPr>
              <w:t>为不在有效期内</w:t>
            </w:r>
          </w:p>
        </w:tc>
        <w:tc>
          <w:tcPr>
            <w:tcW w:w="2871" w:type="pct"/>
          </w:tcPr>
          <w:p w14:paraId="113AA60C" w14:textId="77777777" w:rsidR="00BE1E8A" w:rsidRPr="00166DA4" w:rsidRDefault="00BE1E8A" w:rsidP="00B46AB4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该产品中的所有政策都对分销端不可见</w:t>
            </w:r>
          </w:p>
        </w:tc>
      </w:tr>
      <w:tr w:rsidR="00BE1E8A" w:rsidRPr="00166DA4" w14:paraId="3F0C64A2" w14:textId="77777777" w:rsidTr="00B46AB4">
        <w:trPr>
          <w:trHeight w:val="317"/>
          <w:jc w:val="center"/>
        </w:trPr>
        <w:tc>
          <w:tcPr>
            <w:tcW w:w="2129" w:type="pct"/>
          </w:tcPr>
          <w:p w14:paraId="441BF9F5" w14:textId="77777777" w:rsidR="00BE1E8A" w:rsidRPr="00166DA4" w:rsidRDefault="00BE1E8A" w:rsidP="00B46AB4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政策已过期。</w:t>
            </w:r>
            <w:r w:rsidRPr="00166DA4">
              <w:rPr>
                <w:rFonts w:ascii="Arial" w:hAnsi="Arial" w:cs="Arial" w:hint="eastAsia"/>
              </w:rPr>
              <w:t>如果当前时间点大于政策有效期结束时间点，</w:t>
            </w:r>
            <w:r w:rsidRPr="00166DA4">
              <w:rPr>
                <w:rFonts w:ascii="Arial" w:hAnsi="Arial" w:cs="Arial"/>
              </w:rPr>
              <w:t>则</w:t>
            </w:r>
            <w:r w:rsidRPr="00166DA4">
              <w:rPr>
                <w:rFonts w:ascii="Arial" w:hAnsi="Arial" w:cs="Arial" w:hint="eastAsia"/>
              </w:rPr>
              <w:t>为已过期</w:t>
            </w:r>
          </w:p>
        </w:tc>
        <w:tc>
          <w:tcPr>
            <w:tcW w:w="2871" w:type="pct"/>
          </w:tcPr>
          <w:p w14:paraId="005103D3" w14:textId="77777777" w:rsidR="00BE1E8A" w:rsidRPr="00166DA4" w:rsidRDefault="00BE1E8A" w:rsidP="00B46AB4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该政策对分销端不可见</w:t>
            </w:r>
          </w:p>
        </w:tc>
      </w:tr>
      <w:tr w:rsidR="004310C5" w:rsidRPr="00166DA4" w14:paraId="076F04CF" w14:textId="77777777" w:rsidTr="00B46AB4">
        <w:trPr>
          <w:trHeight w:val="317"/>
          <w:jc w:val="center"/>
        </w:trPr>
        <w:tc>
          <w:tcPr>
            <w:tcW w:w="2129" w:type="pct"/>
          </w:tcPr>
          <w:p w14:paraId="10F62F46" w14:textId="2AF03682" w:rsidR="004310C5" w:rsidRPr="00166DA4" w:rsidRDefault="00D90DCF" w:rsidP="00B46AB4">
            <w:pPr>
              <w:rPr>
                <w:szCs w:val="18"/>
              </w:rPr>
            </w:pPr>
            <w:r w:rsidRPr="00166DA4">
              <w:rPr>
                <w:rFonts w:ascii="Arial" w:hAnsi="Arial" w:cs="Arial" w:hint="eastAsia"/>
              </w:rPr>
              <w:t>政策有效期不在产品有效期内。</w:t>
            </w:r>
            <w:r w:rsidRPr="00166DA4">
              <w:rPr>
                <w:rFonts w:ascii="Arial" w:hAnsi="Arial" w:cs="Arial"/>
              </w:rPr>
              <w:t>如果</w:t>
            </w:r>
            <w:r w:rsidRPr="00166DA4">
              <w:rPr>
                <w:rFonts w:ascii="Arial" w:hAnsi="Arial" w:cs="Arial" w:hint="eastAsia"/>
              </w:rPr>
              <w:t>政策有效期的起始月和日小于产品有效期的起始月和日，或者政策有效期的结束月和日大于产品有效期的结束月和日，</w:t>
            </w:r>
            <w:r w:rsidRPr="00166DA4">
              <w:rPr>
                <w:rFonts w:ascii="Arial" w:hAnsi="Arial" w:cs="Arial"/>
              </w:rPr>
              <w:t>则</w:t>
            </w:r>
            <w:r w:rsidRPr="00166DA4">
              <w:rPr>
                <w:rFonts w:ascii="Arial" w:hAnsi="Arial" w:cs="Arial" w:hint="eastAsia"/>
              </w:rPr>
              <w:t>为政策有效期不在产品有效</w:t>
            </w:r>
          </w:p>
        </w:tc>
        <w:tc>
          <w:tcPr>
            <w:tcW w:w="2871" w:type="pct"/>
          </w:tcPr>
          <w:p w14:paraId="4F8048A0" w14:textId="77777777" w:rsidR="004310C5" w:rsidRPr="00166DA4" w:rsidRDefault="004310C5" w:rsidP="00B46AB4">
            <w:pPr>
              <w:rPr>
                <w:szCs w:val="18"/>
              </w:rPr>
            </w:pPr>
            <w:r w:rsidRPr="00166DA4">
              <w:rPr>
                <w:rFonts w:hint="eastAsia"/>
                <w:szCs w:val="18"/>
              </w:rPr>
              <w:t>该政策对分销端不可见</w:t>
            </w:r>
          </w:p>
        </w:tc>
      </w:tr>
    </w:tbl>
    <w:p w14:paraId="16E0EAD0" w14:textId="77777777" w:rsidR="00966096" w:rsidRPr="00966096" w:rsidRDefault="00966096" w:rsidP="00966096"/>
    <w:p w14:paraId="19398BC1" w14:textId="77777777" w:rsidR="00063100" w:rsidRPr="00602BE8" w:rsidRDefault="001C11F8" w:rsidP="00063100">
      <w:pPr>
        <w:pStyle w:val="1"/>
        <w:rPr>
          <w:color w:val="auto"/>
        </w:rPr>
      </w:pPr>
      <w:bookmarkStart w:id="65" w:name="_Toc451959858"/>
      <w:r w:rsidRPr="00602BE8">
        <w:rPr>
          <w:rFonts w:hint="eastAsia"/>
          <w:color w:val="auto"/>
        </w:rPr>
        <w:lastRenderedPageBreak/>
        <w:t>六</w:t>
      </w:r>
      <w:r w:rsidR="00D262A1" w:rsidRPr="00602BE8">
        <w:rPr>
          <w:rFonts w:hint="eastAsia"/>
          <w:color w:val="auto"/>
        </w:rPr>
        <w:t xml:space="preserve"> </w:t>
      </w:r>
      <w:r w:rsidR="00063100" w:rsidRPr="00602BE8">
        <w:rPr>
          <w:rFonts w:hint="eastAsia"/>
          <w:color w:val="auto"/>
        </w:rPr>
        <w:t>其他</w:t>
      </w:r>
      <w:r w:rsidR="00063100" w:rsidRPr="00602BE8">
        <w:rPr>
          <w:color w:val="auto"/>
        </w:rPr>
        <w:t>产品需求</w:t>
      </w:r>
      <w:bookmarkEnd w:id="65"/>
    </w:p>
    <w:p w14:paraId="4FB31BD1" w14:textId="77777777" w:rsidR="00F877CC" w:rsidRPr="00602BE8" w:rsidRDefault="00F877CC" w:rsidP="00F877CC">
      <w:pPr>
        <w:pStyle w:val="2"/>
        <w:tabs>
          <w:tab w:val="left" w:pos="540"/>
        </w:tabs>
        <w:rPr>
          <w:rFonts w:cs="Arial"/>
          <w:color w:val="auto"/>
        </w:rPr>
      </w:pPr>
      <w:bookmarkStart w:id="66" w:name="_Toc249267349"/>
      <w:bookmarkStart w:id="67" w:name="_Toc249414528"/>
      <w:bookmarkStart w:id="68" w:name="_Toc249414640"/>
      <w:bookmarkStart w:id="69" w:name="_Toc249501942"/>
      <w:bookmarkStart w:id="70" w:name="_Toc249502106"/>
      <w:bookmarkStart w:id="71" w:name="_Toc250472029"/>
      <w:bookmarkStart w:id="72" w:name="_Toc250472158"/>
      <w:bookmarkStart w:id="73" w:name="_Toc253863815"/>
      <w:bookmarkStart w:id="74" w:name="_Toc263801787"/>
      <w:bookmarkStart w:id="75" w:name="_Toc451959859"/>
      <w:r w:rsidRPr="00602BE8">
        <w:rPr>
          <w:rFonts w:cs="Arial"/>
          <w:color w:val="auto"/>
        </w:rPr>
        <w:t>性能需求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253EFD50" w14:textId="77777777" w:rsidR="00F877CC" w:rsidRPr="00602BE8" w:rsidRDefault="00AC0EAE" w:rsidP="009F5957">
      <w:pPr>
        <w:pStyle w:val="infoblue"/>
        <w:spacing w:before="0" w:beforeAutospacing="0" w:afterLines="50" w:after="156"/>
        <w:ind w:firstLine="420"/>
        <w:rPr>
          <w:rFonts w:ascii="Arial" w:hAnsi="Arial" w:cs="Arial"/>
          <w:i w:val="0"/>
          <w:color w:val="auto"/>
        </w:rPr>
      </w:pPr>
      <w:bookmarkStart w:id="76" w:name="_Toc249501946"/>
      <w:bookmarkStart w:id="77" w:name="_Toc249502110"/>
      <w:r w:rsidRPr="00602BE8">
        <w:rPr>
          <w:rFonts w:ascii="Arial" w:hAnsi="Arial" w:cs="Arial" w:hint="eastAsia"/>
          <w:i w:val="0"/>
          <w:color w:val="auto"/>
        </w:rPr>
        <w:t>和</w:t>
      </w:r>
      <w:r w:rsidRPr="00602BE8">
        <w:rPr>
          <w:rFonts w:ascii="Arial" w:hAnsi="Arial" w:cs="Arial"/>
          <w:i w:val="0"/>
          <w:color w:val="auto"/>
        </w:rPr>
        <w:t>供应商各平台保持一致</w:t>
      </w:r>
    </w:p>
    <w:p w14:paraId="7C88BE79" w14:textId="77777777" w:rsidR="00F877CC" w:rsidRPr="00602BE8" w:rsidRDefault="00F877CC" w:rsidP="00F877CC">
      <w:pPr>
        <w:pStyle w:val="2"/>
        <w:tabs>
          <w:tab w:val="left" w:pos="540"/>
        </w:tabs>
        <w:rPr>
          <w:rFonts w:cs="Arial"/>
          <w:color w:val="auto"/>
        </w:rPr>
      </w:pPr>
      <w:bookmarkStart w:id="78" w:name="_Toc250472030"/>
      <w:bookmarkStart w:id="79" w:name="_Toc250472159"/>
      <w:bookmarkStart w:id="80" w:name="_Toc253863816"/>
      <w:bookmarkStart w:id="81" w:name="_Toc263801788"/>
      <w:bookmarkStart w:id="82" w:name="_Toc451959860"/>
      <w:r w:rsidRPr="00602BE8">
        <w:rPr>
          <w:rFonts w:cs="Arial"/>
          <w:color w:val="auto"/>
        </w:rPr>
        <w:t>监控需求</w:t>
      </w:r>
      <w:bookmarkEnd w:id="76"/>
      <w:bookmarkEnd w:id="77"/>
      <w:bookmarkEnd w:id="78"/>
      <w:bookmarkEnd w:id="79"/>
      <w:bookmarkEnd w:id="80"/>
      <w:bookmarkEnd w:id="81"/>
      <w:bookmarkEnd w:id="82"/>
    </w:p>
    <w:p w14:paraId="2500350D" w14:textId="77777777" w:rsidR="00AC0EAE" w:rsidRPr="00602BE8" w:rsidRDefault="00AC0EAE" w:rsidP="009F5957">
      <w:pPr>
        <w:pStyle w:val="infoblue"/>
        <w:spacing w:before="0" w:beforeAutospacing="0" w:afterLines="50" w:after="156"/>
        <w:ind w:firstLine="420"/>
        <w:rPr>
          <w:rFonts w:ascii="Arial" w:hAnsi="Arial" w:cs="Arial"/>
          <w:i w:val="0"/>
          <w:color w:val="auto"/>
        </w:rPr>
      </w:pPr>
      <w:bookmarkStart w:id="83" w:name="_Toc263801789"/>
      <w:r w:rsidRPr="00602BE8">
        <w:rPr>
          <w:rFonts w:ascii="Arial" w:hAnsi="Arial" w:cs="Arial" w:hint="eastAsia"/>
          <w:i w:val="0"/>
          <w:color w:val="auto"/>
        </w:rPr>
        <w:t>和</w:t>
      </w:r>
      <w:r w:rsidRPr="00602BE8">
        <w:rPr>
          <w:rFonts w:ascii="Arial" w:hAnsi="Arial" w:cs="Arial"/>
          <w:i w:val="0"/>
          <w:color w:val="auto"/>
        </w:rPr>
        <w:t>供应商各平台保持一致</w:t>
      </w:r>
    </w:p>
    <w:p w14:paraId="13FFE866" w14:textId="77777777" w:rsidR="00F877CC" w:rsidRPr="00602BE8" w:rsidRDefault="00F877CC" w:rsidP="00F877CC">
      <w:pPr>
        <w:pStyle w:val="2"/>
        <w:tabs>
          <w:tab w:val="left" w:pos="540"/>
        </w:tabs>
        <w:rPr>
          <w:rFonts w:cs="Arial"/>
          <w:color w:val="auto"/>
        </w:rPr>
      </w:pPr>
      <w:bookmarkStart w:id="84" w:name="_Toc451959861"/>
      <w:r w:rsidRPr="00602BE8">
        <w:rPr>
          <w:rFonts w:cs="Arial"/>
          <w:color w:val="auto"/>
        </w:rPr>
        <w:t>兼容性需求</w:t>
      </w:r>
      <w:bookmarkEnd w:id="83"/>
      <w:bookmarkEnd w:id="84"/>
    </w:p>
    <w:p w14:paraId="5B835F21" w14:textId="77777777" w:rsidR="00BA53D1" w:rsidRPr="00602BE8" w:rsidRDefault="00BA53D1" w:rsidP="009F5957">
      <w:pPr>
        <w:pStyle w:val="infoblue"/>
        <w:spacing w:before="0" w:beforeAutospacing="0" w:afterLines="50" w:after="156"/>
        <w:ind w:firstLine="420"/>
        <w:rPr>
          <w:rFonts w:ascii="Arial" w:hAnsi="Arial" w:cs="Arial"/>
          <w:i w:val="0"/>
          <w:color w:val="auto"/>
        </w:rPr>
      </w:pPr>
      <w:r w:rsidRPr="00602BE8">
        <w:rPr>
          <w:rFonts w:ascii="Arial" w:hAnsi="Arial" w:cs="Arial" w:hint="eastAsia"/>
          <w:i w:val="0"/>
          <w:color w:val="auto"/>
        </w:rPr>
        <w:t>和</w:t>
      </w:r>
      <w:r w:rsidRPr="00602BE8">
        <w:rPr>
          <w:rFonts w:ascii="Arial" w:hAnsi="Arial" w:cs="Arial"/>
          <w:i w:val="0"/>
          <w:color w:val="auto"/>
        </w:rPr>
        <w:t>供应商各平台保持一致</w:t>
      </w:r>
    </w:p>
    <w:p w14:paraId="59E5592B" w14:textId="77777777" w:rsidR="00A40ADC" w:rsidRPr="00602BE8" w:rsidRDefault="00A40ADC" w:rsidP="009F5957">
      <w:pPr>
        <w:pStyle w:val="infoblue"/>
        <w:spacing w:before="0" w:beforeAutospacing="0" w:afterLines="50" w:after="156"/>
        <w:ind w:firstLine="420"/>
        <w:rPr>
          <w:rFonts w:ascii="Arial" w:hAnsi="Arial" w:cs="Arial"/>
          <w:i w:val="0"/>
          <w:color w:val="auto"/>
        </w:rPr>
      </w:pPr>
      <w:r w:rsidRPr="00602BE8">
        <w:rPr>
          <w:rFonts w:ascii="Arial" w:hAnsi="Arial" w:cs="Arial" w:hint="eastAsia"/>
          <w:i w:val="0"/>
          <w:color w:val="auto"/>
        </w:rPr>
        <w:t>最低</w:t>
      </w:r>
      <w:r w:rsidRPr="00602BE8">
        <w:rPr>
          <w:rFonts w:ascii="Arial" w:hAnsi="Arial" w:cs="Arial"/>
          <w:i w:val="0"/>
          <w:color w:val="auto"/>
        </w:rPr>
        <w:t>做到兼容</w:t>
      </w:r>
      <w:r w:rsidRPr="00602BE8">
        <w:rPr>
          <w:rFonts w:ascii="Arial" w:hAnsi="Arial" w:cs="Arial"/>
          <w:i w:val="0"/>
          <w:color w:val="auto"/>
        </w:rPr>
        <w:t>Ie 8</w:t>
      </w:r>
    </w:p>
    <w:p w14:paraId="4E9A9AD7" w14:textId="77777777" w:rsidR="00F877CC" w:rsidRPr="00602BE8" w:rsidRDefault="001C11F8" w:rsidP="00D262A1">
      <w:pPr>
        <w:pStyle w:val="1"/>
        <w:jc w:val="both"/>
        <w:rPr>
          <w:rFonts w:ascii="Arial" w:hAnsi="Arial" w:cs="Arial"/>
          <w:color w:val="auto"/>
        </w:rPr>
      </w:pPr>
      <w:bookmarkStart w:id="85" w:name="_Toc451959862"/>
      <w:r w:rsidRPr="00602BE8">
        <w:rPr>
          <w:rFonts w:ascii="Arial" w:hAnsi="Arial" w:cs="Arial" w:hint="eastAsia"/>
          <w:color w:val="auto"/>
        </w:rPr>
        <w:t>七</w:t>
      </w:r>
      <w:r w:rsidR="00D262A1" w:rsidRPr="00602BE8">
        <w:rPr>
          <w:rFonts w:ascii="Arial" w:hAnsi="Arial" w:cs="Arial" w:hint="eastAsia"/>
          <w:color w:val="auto"/>
        </w:rPr>
        <w:t xml:space="preserve"> </w:t>
      </w:r>
      <w:r w:rsidR="00F877CC" w:rsidRPr="00602BE8">
        <w:rPr>
          <w:rFonts w:ascii="Arial" w:hAnsi="Arial" w:cs="Arial" w:hint="eastAsia"/>
          <w:color w:val="auto"/>
        </w:rPr>
        <w:t>相关文档</w:t>
      </w:r>
      <w:bookmarkEnd w:id="85"/>
    </w:p>
    <w:sectPr w:rsidR="00F877CC" w:rsidRPr="00602BE8" w:rsidSect="002C11AE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C93481" w14:textId="77777777" w:rsidR="00DC77B8" w:rsidRDefault="00DC77B8" w:rsidP="00773509">
      <w:pPr>
        <w:spacing w:line="240" w:lineRule="auto"/>
      </w:pPr>
      <w:r>
        <w:separator/>
      </w:r>
    </w:p>
  </w:endnote>
  <w:endnote w:type="continuationSeparator" w:id="0">
    <w:p w14:paraId="3C2713C5" w14:textId="77777777" w:rsidR="00DC77B8" w:rsidRDefault="00DC77B8" w:rsidP="007735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AF01C6" w14:textId="1E8FAFE2" w:rsidR="00D0342C" w:rsidRDefault="00D0342C">
    <w:pPr>
      <w:pBdr>
        <w:left w:val="single" w:sz="12" w:space="11" w:color="B01513" w:themeColor="accent1"/>
      </w:pBdr>
      <w:tabs>
        <w:tab w:val="left" w:pos="622"/>
      </w:tabs>
      <w:rPr>
        <w:rFonts w:asciiTheme="majorHAnsi" w:eastAsiaTheme="majorEastAsia" w:hAnsiTheme="majorHAnsi" w:cstheme="majorBidi"/>
        <w:color w:val="830F0E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830F0E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830F0E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830F0E" w:themeColor="accent1" w:themeShade="BF"/>
        <w:sz w:val="26"/>
        <w:szCs w:val="26"/>
      </w:rPr>
      <w:fldChar w:fldCharType="separate"/>
    </w:r>
    <w:r w:rsidR="00B22A2B" w:rsidRPr="00B22A2B">
      <w:rPr>
        <w:rFonts w:asciiTheme="majorHAnsi" w:eastAsiaTheme="majorEastAsia" w:hAnsiTheme="majorHAnsi" w:cstheme="majorBidi"/>
        <w:noProof/>
        <w:color w:val="830F0E" w:themeColor="accent1" w:themeShade="BF"/>
        <w:sz w:val="26"/>
        <w:szCs w:val="26"/>
        <w:lang w:val="zh-CN"/>
      </w:rPr>
      <w:t>3</w:t>
    </w:r>
    <w:r>
      <w:rPr>
        <w:rFonts w:asciiTheme="majorHAnsi" w:eastAsiaTheme="majorEastAsia" w:hAnsiTheme="majorHAnsi" w:cstheme="majorBidi"/>
        <w:color w:val="830F0E" w:themeColor="accent1" w:themeShade="BF"/>
        <w:sz w:val="26"/>
        <w:szCs w:val="26"/>
      </w:rPr>
      <w:fldChar w:fldCharType="end"/>
    </w:r>
  </w:p>
  <w:p w14:paraId="5409D15C" w14:textId="77777777" w:rsidR="00D0342C" w:rsidRDefault="00D0342C">
    <w:pPr>
      <w:pStyle w:val="af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62EDDA" w14:textId="77777777" w:rsidR="00DC77B8" w:rsidRDefault="00DC77B8" w:rsidP="00773509">
      <w:pPr>
        <w:spacing w:line="240" w:lineRule="auto"/>
      </w:pPr>
      <w:r>
        <w:separator/>
      </w:r>
    </w:p>
  </w:footnote>
  <w:footnote w:type="continuationSeparator" w:id="0">
    <w:p w14:paraId="27AFD44E" w14:textId="77777777" w:rsidR="00DC77B8" w:rsidRDefault="00DC77B8" w:rsidP="0077350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BC565E" w14:textId="77777777" w:rsidR="00D0342C" w:rsidRDefault="00D0342C">
    <w:pPr>
      <w:pStyle w:val="aff4"/>
    </w:pPr>
    <w:r>
      <w:rPr>
        <w:rFonts w:hint="eastAsia"/>
      </w:rPr>
      <w:t>联票</w:t>
    </w:r>
    <w:r>
      <w:rPr>
        <w:rFonts w:hint="eastAsia"/>
      </w:rPr>
      <w:t>_</w:t>
    </w:r>
    <w:r>
      <w:rPr>
        <w:rFonts w:hint="eastAsia"/>
      </w:rPr>
      <w:t>代供销平</w:t>
    </w:r>
    <w:r>
      <w:t>需求文档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B5610"/>
    <w:multiLevelType w:val="hybridMultilevel"/>
    <w:tmpl w:val="43DE0CB8"/>
    <w:lvl w:ilvl="0" w:tplc="0D1A014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5F4F05"/>
    <w:multiLevelType w:val="hybridMultilevel"/>
    <w:tmpl w:val="83A6E5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21051C4"/>
    <w:multiLevelType w:val="hybridMultilevel"/>
    <w:tmpl w:val="40B238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4FD0913"/>
    <w:multiLevelType w:val="hybridMultilevel"/>
    <w:tmpl w:val="45287DE8"/>
    <w:lvl w:ilvl="0" w:tplc="A49EE1F0">
      <w:start w:val="1"/>
      <w:numFmt w:val="decimalEnclosedCircle"/>
      <w:lvlText w:val="%1"/>
      <w:lvlJc w:val="left"/>
      <w:pPr>
        <w:ind w:left="120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066B61E6"/>
    <w:multiLevelType w:val="hybridMultilevel"/>
    <w:tmpl w:val="4D96DA5A"/>
    <w:lvl w:ilvl="0" w:tplc="45F4EFC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8951AE"/>
    <w:multiLevelType w:val="hybridMultilevel"/>
    <w:tmpl w:val="1AD4B3FA"/>
    <w:lvl w:ilvl="0" w:tplc="15DE4FD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A285587"/>
    <w:multiLevelType w:val="hybridMultilevel"/>
    <w:tmpl w:val="E16A631C"/>
    <w:lvl w:ilvl="0" w:tplc="5120BE0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A5D3E25"/>
    <w:multiLevelType w:val="hybridMultilevel"/>
    <w:tmpl w:val="BFE2E39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AE80B5C"/>
    <w:multiLevelType w:val="hybridMultilevel"/>
    <w:tmpl w:val="0CD216BE"/>
    <w:lvl w:ilvl="0" w:tplc="D7C05FB0">
      <w:start w:val="1"/>
      <w:numFmt w:val="decimalEnclosedCircle"/>
      <w:lvlText w:val="%1"/>
      <w:lvlJc w:val="left"/>
      <w:pPr>
        <w:ind w:left="840" w:hanging="420"/>
      </w:pPr>
      <w:rPr>
        <w:rFonts w:ascii="宋体" w:hAnsi="宋体" w:cs="宋体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10DA38BD"/>
    <w:multiLevelType w:val="hybridMultilevel"/>
    <w:tmpl w:val="138072BE"/>
    <w:lvl w:ilvl="0" w:tplc="D7C05FB0">
      <w:start w:val="1"/>
      <w:numFmt w:val="decimalEnclosedCircle"/>
      <w:lvlText w:val="%1"/>
      <w:lvlJc w:val="left"/>
      <w:pPr>
        <w:ind w:left="840" w:hanging="420"/>
      </w:pPr>
      <w:rPr>
        <w:rFonts w:ascii="宋体" w:hAnsi="宋体" w:cs="宋体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13793CE7"/>
    <w:multiLevelType w:val="hybridMultilevel"/>
    <w:tmpl w:val="3036092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8342BBB"/>
    <w:multiLevelType w:val="hybridMultilevel"/>
    <w:tmpl w:val="A7283D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B390B52"/>
    <w:multiLevelType w:val="hybridMultilevel"/>
    <w:tmpl w:val="F7062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B913698"/>
    <w:multiLevelType w:val="hybridMultilevel"/>
    <w:tmpl w:val="2190E7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1B9A180C"/>
    <w:multiLevelType w:val="hybridMultilevel"/>
    <w:tmpl w:val="255A2F86"/>
    <w:lvl w:ilvl="0" w:tplc="7914671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DEC1E8C"/>
    <w:multiLevelType w:val="hybridMultilevel"/>
    <w:tmpl w:val="16BEFCC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E9D36C2"/>
    <w:multiLevelType w:val="hybridMultilevel"/>
    <w:tmpl w:val="DF70781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F9263B9"/>
    <w:multiLevelType w:val="hybridMultilevel"/>
    <w:tmpl w:val="E98431D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FEB30DA"/>
    <w:multiLevelType w:val="hybridMultilevel"/>
    <w:tmpl w:val="8EF4C80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229481E"/>
    <w:multiLevelType w:val="hybridMultilevel"/>
    <w:tmpl w:val="255A2F86"/>
    <w:lvl w:ilvl="0" w:tplc="7914671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2FE12D0"/>
    <w:multiLevelType w:val="hybridMultilevel"/>
    <w:tmpl w:val="7CB828FA"/>
    <w:lvl w:ilvl="0" w:tplc="D7C05FB0">
      <w:start w:val="1"/>
      <w:numFmt w:val="decimalEnclosedCircle"/>
      <w:lvlText w:val="%1"/>
      <w:lvlJc w:val="left"/>
      <w:pPr>
        <w:ind w:left="840" w:hanging="420"/>
      </w:pPr>
      <w:rPr>
        <w:rFonts w:ascii="宋体" w:hAnsi="宋体" w:cs="宋体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23DD1B02"/>
    <w:multiLevelType w:val="hybridMultilevel"/>
    <w:tmpl w:val="8B56DEEC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4BF5A0A"/>
    <w:multiLevelType w:val="hybridMultilevel"/>
    <w:tmpl w:val="F184E51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3" w15:restartNumberingAfterBreak="0">
    <w:nsid w:val="25A90ECB"/>
    <w:multiLevelType w:val="hybridMultilevel"/>
    <w:tmpl w:val="522236E0"/>
    <w:lvl w:ilvl="0" w:tplc="FA50707C">
      <w:start w:val="1"/>
      <w:numFmt w:val="decimalEnclosedCircle"/>
      <w:lvlText w:val="%1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2851774B"/>
    <w:multiLevelType w:val="hybridMultilevel"/>
    <w:tmpl w:val="AFF4D71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95719FD"/>
    <w:multiLevelType w:val="hybridMultilevel"/>
    <w:tmpl w:val="DDEA16E6"/>
    <w:lvl w:ilvl="0" w:tplc="92C4D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AEE30A2"/>
    <w:multiLevelType w:val="hybridMultilevel"/>
    <w:tmpl w:val="DDCC7188"/>
    <w:lvl w:ilvl="0" w:tplc="FA50707C">
      <w:start w:val="1"/>
      <w:numFmt w:val="decimalEnclosedCircle"/>
      <w:lvlText w:val="%1"/>
      <w:lvlJc w:val="left"/>
      <w:pPr>
        <w:ind w:left="120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2C1B4AFA"/>
    <w:multiLevelType w:val="hybridMultilevel"/>
    <w:tmpl w:val="D0FA9A64"/>
    <w:lvl w:ilvl="0" w:tplc="E6F26C4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2C667EB7"/>
    <w:multiLevelType w:val="hybridMultilevel"/>
    <w:tmpl w:val="EC447A04"/>
    <w:lvl w:ilvl="0" w:tplc="FA50707C">
      <w:start w:val="1"/>
      <w:numFmt w:val="decimalEnclosedCircle"/>
      <w:lvlText w:val="%1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2CBF5F08"/>
    <w:multiLevelType w:val="hybridMultilevel"/>
    <w:tmpl w:val="FA9AA8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2D705230"/>
    <w:multiLevelType w:val="hybridMultilevel"/>
    <w:tmpl w:val="78E0BC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F5059D7"/>
    <w:multiLevelType w:val="hybridMultilevel"/>
    <w:tmpl w:val="BE9E54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5023E2F"/>
    <w:multiLevelType w:val="hybridMultilevel"/>
    <w:tmpl w:val="C624DA9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3" w15:restartNumberingAfterBreak="0">
    <w:nsid w:val="368850D5"/>
    <w:multiLevelType w:val="hybridMultilevel"/>
    <w:tmpl w:val="636C850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77A01D5"/>
    <w:multiLevelType w:val="hybridMultilevel"/>
    <w:tmpl w:val="E340AEE0"/>
    <w:lvl w:ilvl="0" w:tplc="04090015">
      <w:start w:val="1"/>
      <w:numFmt w:val="upperLetter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 w15:restartNumberingAfterBreak="0">
    <w:nsid w:val="37D81DCD"/>
    <w:multiLevelType w:val="hybridMultilevel"/>
    <w:tmpl w:val="FAFAD0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9EE2484"/>
    <w:multiLevelType w:val="hybridMultilevel"/>
    <w:tmpl w:val="0CA432C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7" w15:restartNumberingAfterBreak="0">
    <w:nsid w:val="39EE2F42"/>
    <w:multiLevelType w:val="hybridMultilevel"/>
    <w:tmpl w:val="D14CFDC8"/>
    <w:lvl w:ilvl="0" w:tplc="FA50707C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8" w15:restartNumberingAfterBreak="0">
    <w:nsid w:val="3B2539D8"/>
    <w:multiLevelType w:val="hybridMultilevel"/>
    <w:tmpl w:val="BA9097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3B7D5F87"/>
    <w:multiLevelType w:val="hybridMultilevel"/>
    <w:tmpl w:val="4CB4E62A"/>
    <w:lvl w:ilvl="0" w:tplc="D7C05FB0">
      <w:start w:val="1"/>
      <w:numFmt w:val="decimalEnclosedCircle"/>
      <w:lvlText w:val="%1"/>
      <w:lvlJc w:val="left"/>
      <w:pPr>
        <w:ind w:left="840" w:hanging="420"/>
      </w:pPr>
      <w:rPr>
        <w:rFonts w:ascii="宋体" w:hAnsi="宋体" w:cs="宋体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3E690E82"/>
    <w:multiLevelType w:val="hybridMultilevel"/>
    <w:tmpl w:val="C90EA848"/>
    <w:lvl w:ilvl="0" w:tplc="9A565B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3FEA36E2"/>
    <w:multiLevelType w:val="hybridMultilevel"/>
    <w:tmpl w:val="8A1A9F6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400533EA"/>
    <w:multiLevelType w:val="hybridMultilevel"/>
    <w:tmpl w:val="9066352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0F06C4F"/>
    <w:multiLevelType w:val="hybridMultilevel"/>
    <w:tmpl w:val="B5FAC238"/>
    <w:lvl w:ilvl="0" w:tplc="6BCC10D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1E414D3"/>
    <w:multiLevelType w:val="hybridMultilevel"/>
    <w:tmpl w:val="16B47D9C"/>
    <w:lvl w:ilvl="0" w:tplc="E564DD3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451C7400"/>
    <w:multiLevelType w:val="hybridMultilevel"/>
    <w:tmpl w:val="F554546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54E032E"/>
    <w:multiLevelType w:val="hybridMultilevel"/>
    <w:tmpl w:val="E3909F64"/>
    <w:lvl w:ilvl="0" w:tplc="2D6E19D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472E7A9B"/>
    <w:multiLevelType w:val="hybridMultilevel"/>
    <w:tmpl w:val="BB82DDB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 w15:restartNumberingAfterBreak="0">
    <w:nsid w:val="4C4549F1"/>
    <w:multiLevelType w:val="hybridMultilevel"/>
    <w:tmpl w:val="C0AAB4A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0B31F2B"/>
    <w:multiLevelType w:val="hybridMultilevel"/>
    <w:tmpl w:val="C8806E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 w15:restartNumberingAfterBreak="0">
    <w:nsid w:val="54963C6E"/>
    <w:multiLevelType w:val="hybridMultilevel"/>
    <w:tmpl w:val="F11667B2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568B5F39"/>
    <w:multiLevelType w:val="hybridMultilevel"/>
    <w:tmpl w:val="13609402"/>
    <w:lvl w:ilvl="0" w:tplc="04090015">
      <w:start w:val="1"/>
      <w:numFmt w:val="upperLetter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5760534C"/>
    <w:multiLevelType w:val="hybridMultilevel"/>
    <w:tmpl w:val="BED224E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5A327A94"/>
    <w:multiLevelType w:val="hybridMultilevel"/>
    <w:tmpl w:val="D4929730"/>
    <w:lvl w:ilvl="0" w:tplc="0B2E370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B9818B4"/>
    <w:multiLevelType w:val="hybridMultilevel"/>
    <w:tmpl w:val="AC30570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 w15:restartNumberingAfterBreak="0">
    <w:nsid w:val="5F5B6207"/>
    <w:multiLevelType w:val="hybridMultilevel"/>
    <w:tmpl w:val="750E1A98"/>
    <w:lvl w:ilvl="0" w:tplc="E3061F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62867967"/>
    <w:multiLevelType w:val="hybridMultilevel"/>
    <w:tmpl w:val="77BA9B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62C31789"/>
    <w:multiLevelType w:val="hybridMultilevel"/>
    <w:tmpl w:val="0E48580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8" w15:restartNumberingAfterBreak="0">
    <w:nsid w:val="63422141"/>
    <w:multiLevelType w:val="hybridMultilevel"/>
    <w:tmpl w:val="471C69CE"/>
    <w:lvl w:ilvl="0" w:tplc="80D286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6127DD5"/>
    <w:multiLevelType w:val="hybridMultilevel"/>
    <w:tmpl w:val="69704DA2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669B22F8"/>
    <w:multiLevelType w:val="hybridMultilevel"/>
    <w:tmpl w:val="830A79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7550612"/>
    <w:multiLevelType w:val="hybridMultilevel"/>
    <w:tmpl w:val="1E90DC1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A323E71"/>
    <w:multiLevelType w:val="hybridMultilevel"/>
    <w:tmpl w:val="EBB2979A"/>
    <w:lvl w:ilvl="0" w:tplc="C6C86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ACC526B"/>
    <w:multiLevelType w:val="hybridMultilevel"/>
    <w:tmpl w:val="266A31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6CF37824"/>
    <w:multiLevelType w:val="hybridMultilevel"/>
    <w:tmpl w:val="EAF2E46C"/>
    <w:lvl w:ilvl="0" w:tplc="451CAF3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6DB04211"/>
    <w:multiLevelType w:val="hybridMultilevel"/>
    <w:tmpl w:val="ADCA9FE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6" w15:restartNumberingAfterBreak="0">
    <w:nsid w:val="70C34BA4"/>
    <w:multiLevelType w:val="hybridMultilevel"/>
    <w:tmpl w:val="473411FC"/>
    <w:lvl w:ilvl="0" w:tplc="2300168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20E4A9E"/>
    <w:multiLevelType w:val="hybridMultilevel"/>
    <w:tmpl w:val="9B64F3F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8" w15:restartNumberingAfterBreak="0">
    <w:nsid w:val="74146B7D"/>
    <w:multiLevelType w:val="hybridMultilevel"/>
    <w:tmpl w:val="D088B0FE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77026C6C"/>
    <w:multiLevelType w:val="hybridMultilevel"/>
    <w:tmpl w:val="681A4C36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77A24A3E"/>
    <w:multiLevelType w:val="hybridMultilevel"/>
    <w:tmpl w:val="F6908A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1" w15:restartNumberingAfterBreak="0">
    <w:nsid w:val="7B071A89"/>
    <w:multiLevelType w:val="hybridMultilevel"/>
    <w:tmpl w:val="3E8A9C98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7F442C5A"/>
    <w:multiLevelType w:val="hybridMultilevel"/>
    <w:tmpl w:val="E3909F64"/>
    <w:lvl w:ilvl="0" w:tplc="2D6E19D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1"/>
  </w:num>
  <w:num w:numId="3">
    <w:abstractNumId w:val="17"/>
  </w:num>
  <w:num w:numId="4">
    <w:abstractNumId w:val="68"/>
  </w:num>
  <w:num w:numId="5">
    <w:abstractNumId w:val="33"/>
  </w:num>
  <w:num w:numId="6">
    <w:abstractNumId w:val="60"/>
  </w:num>
  <w:num w:numId="7">
    <w:abstractNumId w:val="7"/>
  </w:num>
  <w:num w:numId="8">
    <w:abstractNumId w:val="4"/>
  </w:num>
  <w:num w:numId="9">
    <w:abstractNumId w:val="64"/>
  </w:num>
  <w:num w:numId="10">
    <w:abstractNumId w:val="10"/>
  </w:num>
  <w:num w:numId="11">
    <w:abstractNumId w:val="48"/>
  </w:num>
  <w:num w:numId="12">
    <w:abstractNumId w:val="13"/>
  </w:num>
  <w:num w:numId="13">
    <w:abstractNumId w:val="42"/>
  </w:num>
  <w:num w:numId="14">
    <w:abstractNumId w:val="34"/>
  </w:num>
  <w:num w:numId="15">
    <w:abstractNumId w:val="36"/>
  </w:num>
  <w:num w:numId="16">
    <w:abstractNumId w:val="37"/>
  </w:num>
  <w:num w:numId="17">
    <w:abstractNumId w:val="66"/>
  </w:num>
  <w:num w:numId="18">
    <w:abstractNumId w:val="69"/>
  </w:num>
  <w:num w:numId="19">
    <w:abstractNumId w:val="61"/>
  </w:num>
  <w:num w:numId="20">
    <w:abstractNumId w:val="44"/>
  </w:num>
  <w:num w:numId="21">
    <w:abstractNumId w:val="71"/>
  </w:num>
  <w:num w:numId="22">
    <w:abstractNumId w:val="22"/>
  </w:num>
  <w:num w:numId="23">
    <w:abstractNumId w:val="11"/>
  </w:num>
  <w:num w:numId="24">
    <w:abstractNumId w:val="46"/>
  </w:num>
  <w:num w:numId="25">
    <w:abstractNumId w:val="16"/>
  </w:num>
  <w:num w:numId="26">
    <w:abstractNumId w:val="54"/>
  </w:num>
  <w:num w:numId="27">
    <w:abstractNumId w:val="12"/>
  </w:num>
  <w:num w:numId="28">
    <w:abstractNumId w:val="50"/>
  </w:num>
  <w:num w:numId="29">
    <w:abstractNumId w:val="70"/>
  </w:num>
  <w:num w:numId="30">
    <w:abstractNumId w:val="56"/>
  </w:num>
  <w:num w:numId="31">
    <w:abstractNumId w:val="2"/>
  </w:num>
  <w:num w:numId="32">
    <w:abstractNumId w:val="3"/>
  </w:num>
  <w:num w:numId="33">
    <w:abstractNumId w:val="1"/>
  </w:num>
  <w:num w:numId="34">
    <w:abstractNumId w:val="41"/>
  </w:num>
  <w:num w:numId="35">
    <w:abstractNumId w:val="29"/>
  </w:num>
  <w:num w:numId="36">
    <w:abstractNumId w:val="40"/>
  </w:num>
  <w:num w:numId="37">
    <w:abstractNumId w:val="14"/>
  </w:num>
  <w:num w:numId="38">
    <w:abstractNumId w:val="31"/>
  </w:num>
  <w:num w:numId="39">
    <w:abstractNumId w:val="43"/>
  </w:num>
  <w:num w:numId="40">
    <w:abstractNumId w:val="38"/>
  </w:num>
  <w:num w:numId="41">
    <w:abstractNumId w:val="24"/>
  </w:num>
  <w:num w:numId="42">
    <w:abstractNumId w:val="63"/>
  </w:num>
  <w:num w:numId="43">
    <w:abstractNumId w:val="49"/>
  </w:num>
  <w:num w:numId="44">
    <w:abstractNumId w:val="67"/>
  </w:num>
  <w:num w:numId="45">
    <w:abstractNumId w:val="57"/>
  </w:num>
  <w:num w:numId="46">
    <w:abstractNumId w:val="65"/>
  </w:num>
  <w:num w:numId="47">
    <w:abstractNumId w:val="59"/>
  </w:num>
  <w:num w:numId="48">
    <w:abstractNumId w:val="18"/>
  </w:num>
  <w:num w:numId="49">
    <w:abstractNumId w:val="15"/>
  </w:num>
  <w:num w:numId="50">
    <w:abstractNumId w:val="30"/>
  </w:num>
  <w:num w:numId="51">
    <w:abstractNumId w:val="35"/>
  </w:num>
  <w:num w:numId="52">
    <w:abstractNumId w:val="47"/>
  </w:num>
  <w:num w:numId="53">
    <w:abstractNumId w:val="26"/>
  </w:num>
  <w:num w:numId="54">
    <w:abstractNumId w:val="52"/>
  </w:num>
  <w:num w:numId="55">
    <w:abstractNumId w:val="45"/>
  </w:num>
  <w:num w:numId="56">
    <w:abstractNumId w:val="19"/>
  </w:num>
  <w:num w:numId="57">
    <w:abstractNumId w:val="27"/>
  </w:num>
  <w:num w:numId="58">
    <w:abstractNumId w:val="8"/>
  </w:num>
  <w:num w:numId="59">
    <w:abstractNumId w:val="5"/>
  </w:num>
  <w:num w:numId="60">
    <w:abstractNumId w:val="28"/>
  </w:num>
  <w:num w:numId="61">
    <w:abstractNumId w:val="23"/>
  </w:num>
  <w:num w:numId="62">
    <w:abstractNumId w:val="32"/>
  </w:num>
  <w:num w:numId="63">
    <w:abstractNumId w:val="0"/>
  </w:num>
  <w:num w:numId="64">
    <w:abstractNumId w:val="55"/>
  </w:num>
  <w:num w:numId="65">
    <w:abstractNumId w:val="72"/>
  </w:num>
  <w:num w:numId="66">
    <w:abstractNumId w:val="51"/>
  </w:num>
  <w:num w:numId="67">
    <w:abstractNumId w:val="25"/>
  </w:num>
  <w:num w:numId="68">
    <w:abstractNumId w:val="53"/>
  </w:num>
  <w:num w:numId="69">
    <w:abstractNumId w:val="39"/>
  </w:num>
  <w:num w:numId="70">
    <w:abstractNumId w:val="20"/>
  </w:num>
  <w:num w:numId="71">
    <w:abstractNumId w:val="9"/>
  </w:num>
  <w:num w:numId="72">
    <w:abstractNumId w:val="62"/>
  </w:num>
  <w:num w:numId="73">
    <w:abstractNumId w:val="58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32DB9"/>
    <w:rsid w:val="00005817"/>
    <w:rsid w:val="00005A29"/>
    <w:rsid w:val="00005A6C"/>
    <w:rsid w:val="00006A20"/>
    <w:rsid w:val="00013021"/>
    <w:rsid w:val="00013E30"/>
    <w:rsid w:val="000145AC"/>
    <w:rsid w:val="000169BB"/>
    <w:rsid w:val="000171C7"/>
    <w:rsid w:val="0002794D"/>
    <w:rsid w:val="00032F28"/>
    <w:rsid w:val="000355C3"/>
    <w:rsid w:val="00035C80"/>
    <w:rsid w:val="00036884"/>
    <w:rsid w:val="00036FC7"/>
    <w:rsid w:val="00037371"/>
    <w:rsid w:val="0004049D"/>
    <w:rsid w:val="00041876"/>
    <w:rsid w:val="00042A29"/>
    <w:rsid w:val="00042E2D"/>
    <w:rsid w:val="00045F0D"/>
    <w:rsid w:val="0005008C"/>
    <w:rsid w:val="00060824"/>
    <w:rsid w:val="00060FD2"/>
    <w:rsid w:val="00061BD8"/>
    <w:rsid w:val="000623FF"/>
    <w:rsid w:val="00063100"/>
    <w:rsid w:val="0006349B"/>
    <w:rsid w:val="00065408"/>
    <w:rsid w:val="00066687"/>
    <w:rsid w:val="00066D83"/>
    <w:rsid w:val="00071307"/>
    <w:rsid w:val="00071B60"/>
    <w:rsid w:val="00073D54"/>
    <w:rsid w:val="00073E12"/>
    <w:rsid w:val="00073EF3"/>
    <w:rsid w:val="0007553F"/>
    <w:rsid w:val="0007787A"/>
    <w:rsid w:val="000833E3"/>
    <w:rsid w:val="000912E9"/>
    <w:rsid w:val="0009294F"/>
    <w:rsid w:val="00093FC8"/>
    <w:rsid w:val="000945B1"/>
    <w:rsid w:val="0009499A"/>
    <w:rsid w:val="00094C56"/>
    <w:rsid w:val="00095DE0"/>
    <w:rsid w:val="000A12A0"/>
    <w:rsid w:val="000A2D35"/>
    <w:rsid w:val="000A39DD"/>
    <w:rsid w:val="000B160C"/>
    <w:rsid w:val="000B19BA"/>
    <w:rsid w:val="000B4C1A"/>
    <w:rsid w:val="000C0004"/>
    <w:rsid w:val="000C36FB"/>
    <w:rsid w:val="000C45F6"/>
    <w:rsid w:val="000C50C4"/>
    <w:rsid w:val="000C5A33"/>
    <w:rsid w:val="000C770F"/>
    <w:rsid w:val="000C79A2"/>
    <w:rsid w:val="000D146D"/>
    <w:rsid w:val="000D16B7"/>
    <w:rsid w:val="000D562D"/>
    <w:rsid w:val="000D63B0"/>
    <w:rsid w:val="000D7AC7"/>
    <w:rsid w:val="000E0C8F"/>
    <w:rsid w:val="000E1584"/>
    <w:rsid w:val="000E57BA"/>
    <w:rsid w:val="000E69DD"/>
    <w:rsid w:val="000E77B4"/>
    <w:rsid w:val="000F0107"/>
    <w:rsid w:val="000F0853"/>
    <w:rsid w:val="000F0878"/>
    <w:rsid w:val="000F1AF3"/>
    <w:rsid w:val="000F7424"/>
    <w:rsid w:val="00103799"/>
    <w:rsid w:val="0011489E"/>
    <w:rsid w:val="00117922"/>
    <w:rsid w:val="001225E3"/>
    <w:rsid w:val="00123AEE"/>
    <w:rsid w:val="00127A89"/>
    <w:rsid w:val="00131F12"/>
    <w:rsid w:val="00132C61"/>
    <w:rsid w:val="0013617B"/>
    <w:rsid w:val="00141804"/>
    <w:rsid w:val="00145305"/>
    <w:rsid w:val="00146C16"/>
    <w:rsid w:val="00154A1B"/>
    <w:rsid w:val="00154B15"/>
    <w:rsid w:val="00155F85"/>
    <w:rsid w:val="00157E9F"/>
    <w:rsid w:val="001624E5"/>
    <w:rsid w:val="001648C6"/>
    <w:rsid w:val="0016512B"/>
    <w:rsid w:val="00166DA4"/>
    <w:rsid w:val="00173EF8"/>
    <w:rsid w:val="001750AE"/>
    <w:rsid w:val="00176859"/>
    <w:rsid w:val="001806A8"/>
    <w:rsid w:val="001815E8"/>
    <w:rsid w:val="001825FF"/>
    <w:rsid w:val="0018343A"/>
    <w:rsid w:val="00183F44"/>
    <w:rsid w:val="00185502"/>
    <w:rsid w:val="001875AB"/>
    <w:rsid w:val="001940BE"/>
    <w:rsid w:val="00195864"/>
    <w:rsid w:val="00197F16"/>
    <w:rsid w:val="001A11D1"/>
    <w:rsid w:val="001A1E8A"/>
    <w:rsid w:val="001A61A1"/>
    <w:rsid w:val="001A637E"/>
    <w:rsid w:val="001B0AD4"/>
    <w:rsid w:val="001B0AE9"/>
    <w:rsid w:val="001B3201"/>
    <w:rsid w:val="001B3739"/>
    <w:rsid w:val="001B6AB7"/>
    <w:rsid w:val="001C06D8"/>
    <w:rsid w:val="001C11F8"/>
    <w:rsid w:val="001C1FF1"/>
    <w:rsid w:val="001C3C6D"/>
    <w:rsid w:val="001C4313"/>
    <w:rsid w:val="001C5814"/>
    <w:rsid w:val="001C5A4D"/>
    <w:rsid w:val="001C69CD"/>
    <w:rsid w:val="001C7323"/>
    <w:rsid w:val="001C7D7A"/>
    <w:rsid w:val="001D080D"/>
    <w:rsid w:val="001D2492"/>
    <w:rsid w:val="001D29D9"/>
    <w:rsid w:val="001D34EC"/>
    <w:rsid w:val="001D41F4"/>
    <w:rsid w:val="001D4ADF"/>
    <w:rsid w:val="001D4F9C"/>
    <w:rsid w:val="001D6553"/>
    <w:rsid w:val="001D7C19"/>
    <w:rsid w:val="001D7CA1"/>
    <w:rsid w:val="001E29E8"/>
    <w:rsid w:val="001E310B"/>
    <w:rsid w:val="001E4AC8"/>
    <w:rsid w:val="001E513C"/>
    <w:rsid w:val="001E5990"/>
    <w:rsid w:val="001E63CE"/>
    <w:rsid w:val="001E70F0"/>
    <w:rsid w:val="001F03EA"/>
    <w:rsid w:val="001F1E6C"/>
    <w:rsid w:val="001F2076"/>
    <w:rsid w:val="001F2D51"/>
    <w:rsid w:val="001F36AF"/>
    <w:rsid w:val="001F4109"/>
    <w:rsid w:val="001F49E4"/>
    <w:rsid w:val="001F551E"/>
    <w:rsid w:val="001F5635"/>
    <w:rsid w:val="001F6010"/>
    <w:rsid w:val="001F63E1"/>
    <w:rsid w:val="001F6591"/>
    <w:rsid w:val="001F7B77"/>
    <w:rsid w:val="00201095"/>
    <w:rsid w:val="00203E44"/>
    <w:rsid w:val="002042B6"/>
    <w:rsid w:val="00204B49"/>
    <w:rsid w:val="00204D10"/>
    <w:rsid w:val="00205CAD"/>
    <w:rsid w:val="002101DF"/>
    <w:rsid w:val="00210211"/>
    <w:rsid w:val="002126E6"/>
    <w:rsid w:val="00212CDB"/>
    <w:rsid w:val="00213D53"/>
    <w:rsid w:val="00214104"/>
    <w:rsid w:val="00214746"/>
    <w:rsid w:val="0021552B"/>
    <w:rsid w:val="002209EF"/>
    <w:rsid w:val="00221C88"/>
    <w:rsid w:val="002245FD"/>
    <w:rsid w:val="0022512D"/>
    <w:rsid w:val="00234103"/>
    <w:rsid w:val="00234204"/>
    <w:rsid w:val="00234AA8"/>
    <w:rsid w:val="00235AE4"/>
    <w:rsid w:val="00237EB8"/>
    <w:rsid w:val="002404F4"/>
    <w:rsid w:val="00241B12"/>
    <w:rsid w:val="0024205B"/>
    <w:rsid w:val="00244513"/>
    <w:rsid w:val="0024506D"/>
    <w:rsid w:val="00247192"/>
    <w:rsid w:val="0025111D"/>
    <w:rsid w:val="002524E4"/>
    <w:rsid w:val="00252ABF"/>
    <w:rsid w:val="0025326E"/>
    <w:rsid w:val="0025434A"/>
    <w:rsid w:val="00254763"/>
    <w:rsid w:val="0025786F"/>
    <w:rsid w:val="00260F32"/>
    <w:rsid w:val="0026176B"/>
    <w:rsid w:val="00261EC3"/>
    <w:rsid w:val="0026213F"/>
    <w:rsid w:val="002622DC"/>
    <w:rsid w:val="002622EC"/>
    <w:rsid w:val="00265994"/>
    <w:rsid w:val="0027193D"/>
    <w:rsid w:val="00272027"/>
    <w:rsid w:val="00272A3A"/>
    <w:rsid w:val="00273014"/>
    <w:rsid w:val="002736DD"/>
    <w:rsid w:val="00273B83"/>
    <w:rsid w:val="0028174A"/>
    <w:rsid w:val="00281896"/>
    <w:rsid w:val="002853DE"/>
    <w:rsid w:val="002913F2"/>
    <w:rsid w:val="00291E2F"/>
    <w:rsid w:val="002942A1"/>
    <w:rsid w:val="002A19EB"/>
    <w:rsid w:val="002A3DB0"/>
    <w:rsid w:val="002A3E54"/>
    <w:rsid w:val="002A3F5B"/>
    <w:rsid w:val="002A5063"/>
    <w:rsid w:val="002B1D55"/>
    <w:rsid w:val="002B48EF"/>
    <w:rsid w:val="002B501C"/>
    <w:rsid w:val="002B6B23"/>
    <w:rsid w:val="002B7791"/>
    <w:rsid w:val="002C0E32"/>
    <w:rsid w:val="002C11AE"/>
    <w:rsid w:val="002C39F8"/>
    <w:rsid w:val="002C4882"/>
    <w:rsid w:val="002D21F3"/>
    <w:rsid w:val="002D2E45"/>
    <w:rsid w:val="002D3204"/>
    <w:rsid w:val="002D3371"/>
    <w:rsid w:val="002D4CEA"/>
    <w:rsid w:val="002D6723"/>
    <w:rsid w:val="002D7A82"/>
    <w:rsid w:val="002E0E84"/>
    <w:rsid w:val="002E22AB"/>
    <w:rsid w:val="002E28D7"/>
    <w:rsid w:val="002E47D4"/>
    <w:rsid w:val="002E5EAC"/>
    <w:rsid w:val="002E65C7"/>
    <w:rsid w:val="002F1BA6"/>
    <w:rsid w:val="002F2D3D"/>
    <w:rsid w:val="002F34DB"/>
    <w:rsid w:val="00301ECA"/>
    <w:rsid w:val="00304861"/>
    <w:rsid w:val="00304FF2"/>
    <w:rsid w:val="00306419"/>
    <w:rsid w:val="003128AD"/>
    <w:rsid w:val="00316381"/>
    <w:rsid w:val="0031742D"/>
    <w:rsid w:val="0032208F"/>
    <w:rsid w:val="0032220C"/>
    <w:rsid w:val="00324312"/>
    <w:rsid w:val="00326BD2"/>
    <w:rsid w:val="00331392"/>
    <w:rsid w:val="00332A07"/>
    <w:rsid w:val="0033677C"/>
    <w:rsid w:val="00337ABC"/>
    <w:rsid w:val="0035026A"/>
    <w:rsid w:val="00351D19"/>
    <w:rsid w:val="0035403E"/>
    <w:rsid w:val="0035548E"/>
    <w:rsid w:val="00357288"/>
    <w:rsid w:val="00361221"/>
    <w:rsid w:val="00362D57"/>
    <w:rsid w:val="00364C70"/>
    <w:rsid w:val="003675C2"/>
    <w:rsid w:val="00376383"/>
    <w:rsid w:val="00380859"/>
    <w:rsid w:val="00381105"/>
    <w:rsid w:val="00381247"/>
    <w:rsid w:val="00381DA2"/>
    <w:rsid w:val="00382AAE"/>
    <w:rsid w:val="003832EB"/>
    <w:rsid w:val="003834DA"/>
    <w:rsid w:val="00383716"/>
    <w:rsid w:val="0038510A"/>
    <w:rsid w:val="00386EC5"/>
    <w:rsid w:val="00392406"/>
    <w:rsid w:val="00393E3F"/>
    <w:rsid w:val="003944EA"/>
    <w:rsid w:val="00394743"/>
    <w:rsid w:val="003964B1"/>
    <w:rsid w:val="003969B3"/>
    <w:rsid w:val="0039789E"/>
    <w:rsid w:val="003A211E"/>
    <w:rsid w:val="003A5975"/>
    <w:rsid w:val="003A64FB"/>
    <w:rsid w:val="003A7DDC"/>
    <w:rsid w:val="003B0DEE"/>
    <w:rsid w:val="003B0FD2"/>
    <w:rsid w:val="003B293D"/>
    <w:rsid w:val="003B2BBA"/>
    <w:rsid w:val="003B3D2B"/>
    <w:rsid w:val="003B4488"/>
    <w:rsid w:val="003B5742"/>
    <w:rsid w:val="003B5A13"/>
    <w:rsid w:val="003B727E"/>
    <w:rsid w:val="003B7F13"/>
    <w:rsid w:val="003C0731"/>
    <w:rsid w:val="003C14E0"/>
    <w:rsid w:val="003C1BF9"/>
    <w:rsid w:val="003D1676"/>
    <w:rsid w:val="003D1D0D"/>
    <w:rsid w:val="003D2BAF"/>
    <w:rsid w:val="003D2DF3"/>
    <w:rsid w:val="003D3F2B"/>
    <w:rsid w:val="003D4086"/>
    <w:rsid w:val="003D6C1D"/>
    <w:rsid w:val="003D7C10"/>
    <w:rsid w:val="003E0826"/>
    <w:rsid w:val="003E1A86"/>
    <w:rsid w:val="003E2FC5"/>
    <w:rsid w:val="003F0706"/>
    <w:rsid w:val="003F09FB"/>
    <w:rsid w:val="003F0CBB"/>
    <w:rsid w:val="003F32F7"/>
    <w:rsid w:val="003F3C55"/>
    <w:rsid w:val="003F4C07"/>
    <w:rsid w:val="003F5739"/>
    <w:rsid w:val="003F5B5C"/>
    <w:rsid w:val="003F634F"/>
    <w:rsid w:val="003F6B84"/>
    <w:rsid w:val="003F72D8"/>
    <w:rsid w:val="00401900"/>
    <w:rsid w:val="0040492C"/>
    <w:rsid w:val="00407ED3"/>
    <w:rsid w:val="00415FDD"/>
    <w:rsid w:val="00416F4D"/>
    <w:rsid w:val="00420AC7"/>
    <w:rsid w:val="00420FA6"/>
    <w:rsid w:val="00421009"/>
    <w:rsid w:val="004271BF"/>
    <w:rsid w:val="004310C5"/>
    <w:rsid w:val="0043249E"/>
    <w:rsid w:val="00434349"/>
    <w:rsid w:val="00434B29"/>
    <w:rsid w:val="0043542D"/>
    <w:rsid w:val="00440CE2"/>
    <w:rsid w:val="00441817"/>
    <w:rsid w:val="00441C34"/>
    <w:rsid w:val="004447BE"/>
    <w:rsid w:val="004458F5"/>
    <w:rsid w:val="00445EDA"/>
    <w:rsid w:val="00450CF6"/>
    <w:rsid w:val="00452EA9"/>
    <w:rsid w:val="0045397B"/>
    <w:rsid w:val="0045566C"/>
    <w:rsid w:val="00455F65"/>
    <w:rsid w:val="0045670F"/>
    <w:rsid w:val="00456743"/>
    <w:rsid w:val="00462B59"/>
    <w:rsid w:val="004631E6"/>
    <w:rsid w:val="00463DF5"/>
    <w:rsid w:val="00463DFD"/>
    <w:rsid w:val="00466008"/>
    <w:rsid w:val="00466C11"/>
    <w:rsid w:val="004671F5"/>
    <w:rsid w:val="00467677"/>
    <w:rsid w:val="00467F32"/>
    <w:rsid w:val="00470BC9"/>
    <w:rsid w:val="00471565"/>
    <w:rsid w:val="0047416C"/>
    <w:rsid w:val="00474F74"/>
    <w:rsid w:val="00475030"/>
    <w:rsid w:val="00475C71"/>
    <w:rsid w:val="0048091D"/>
    <w:rsid w:val="00481731"/>
    <w:rsid w:val="00482A99"/>
    <w:rsid w:val="004838D9"/>
    <w:rsid w:val="00485BBD"/>
    <w:rsid w:val="00491902"/>
    <w:rsid w:val="004925B9"/>
    <w:rsid w:val="00493103"/>
    <w:rsid w:val="004945AA"/>
    <w:rsid w:val="004975EC"/>
    <w:rsid w:val="004A0A3D"/>
    <w:rsid w:val="004A340A"/>
    <w:rsid w:val="004A3A1B"/>
    <w:rsid w:val="004A3A5D"/>
    <w:rsid w:val="004A426C"/>
    <w:rsid w:val="004A5B1B"/>
    <w:rsid w:val="004A74BA"/>
    <w:rsid w:val="004B069B"/>
    <w:rsid w:val="004B0C7A"/>
    <w:rsid w:val="004B50BB"/>
    <w:rsid w:val="004B7C5A"/>
    <w:rsid w:val="004C0FA4"/>
    <w:rsid w:val="004C17E4"/>
    <w:rsid w:val="004C192D"/>
    <w:rsid w:val="004C32D4"/>
    <w:rsid w:val="004C3A82"/>
    <w:rsid w:val="004C6C9A"/>
    <w:rsid w:val="004C7D07"/>
    <w:rsid w:val="004D0424"/>
    <w:rsid w:val="004D0BB3"/>
    <w:rsid w:val="004D5D6B"/>
    <w:rsid w:val="004D6A23"/>
    <w:rsid w:val="004D6BE8"/>
    <w:rsid w:val="004D7688"/>
    <w:rsid w:val="004D7E11"/>
    <w:rsid w:val="004E2C5F"/>
    <w:rsid w:val="004E4250"/>
    <w:rsid w:val="004E6E42"/>
    <w:rsid w:val="004E7307"/>
    <w:rsid w:val="004F0416"/>
    <w:rsid w:val="004F0975"/>
    <w:rsid w:val="004F0FD5"/>
    <w:rsid w:val="004F12A1"/>
    <w:rsid w:val="004F1599"/>
    <w:rsid w:val="004F1EAC"/>
    <w:rsid w:val="004F228A"/>
    <w:rsid w:val="004F2642"/>
    <w:rsid w:val="004F2F00"/>
    <w:rsid w:val="004F51DD"/>
    <w:rsid w:val="004F5DE8"/>
    <w:rsid w:val="004F67A9"/>
    <w:rsid w:val="004F6E8F"/>
    <w:rsid w:val="00503BCC"/>
    <w:rsid w:val="00504C90"/>
    <w:rsid w:val="0050615E"/>
    <w:rsid w:val="005119B7"/>
    <w:rsid w:val="00516B97"/>
    <w:rsid w:val="00516F12"/>
    <w:rsid w:val="00517D4F"/>
    <w:rsid w:val="0052333D"/>
    <w:rsid w:val="005265D4"/>
    <w:rsid w:val="005308E8"/>
    <w:rsid w:val="00536BA4"/>
    <w:rsid w:val="00540859"/>
    <w:rsid w:val="00540FED"/>
    <w:rsid w:val="00542B29"/>
    <w:rsid w:val="005432E3"/>
    <w:rsid w:val="00544F63"/>
    <w:rsid w:val="005464D4"/>
    <w:rsid w:val="00546D03"/>
    <w:rsid w:val="00551C08"/>
    <w:rsid w:val="00552BF4"/>
    <w:rsid w:val="00553631"/>
    <w:rsid w:val="0055596F"/>
    <w:rsid w:val="005611B0"/>
    <w:rsid w:val="00561D05"/>
    <w:rsid w:val="00563EAF"/>
    <w:rsid w:val="005721E9"/>
    <w:rsid w:val="005762A5"/>
    <w:rsid w:val="0057668D"/>
    <w:rsid w:val="00583FBD"/>
    <w:rsid w:val="005846E0"/>
    <w:rsid w:val="00584702"/>
    <w:rsid w:val="00585753"/>
    <w:rsid w:val="00586CFD"/>
    <w:rsid w:val="005878FD"/>
    <w:rsid w:val="0059011B"/>
    <w:rsid w:val="0059219C"/>
    <w:rsid w:val="00592C00"/>
    <w:rsid w:val="005931FE"/>
    <w:rsid w:val="00594CDA"/>
    <w:rsid w:val="00595A37"/>
    <w:rsid w:val="005A15EB"/>
    <w:rsid w:val="005A24BE"/>
    <w:rsid w:val="005A2F4B"/>
    <w:rsid w:val="005A3452"/>
    <w:rsid w:val="005A4272"/>
    <w:rsid w:val="005B2051"/>
    <w:rsid w:val="005B2A84"/>
    <w:rsid w:val="005B2B03"/>
    <w:rsid w:val="005B2B16"/>
    <w:rsid w:val="005B537E"/>
    <w:rsid w:val="005B6758"/>
    <w:rsid w:val="005C0767"/>
    <w:rsid w:val="005C3946"/>
    <w:rsid w:val="005C39CC"/>
    <w:rsid w:val="005C7887"/>
    <w:rsid w:val="005D6126"/>
    <w:rsid w:val="005D66D7"/>
    <w:rsid w:val="005D6E62"/>
    <w:rsid w:val="005D79F2"/>
    <w:rsid w:val="005E142B"/>
    <w:rsid w:val="005E30C8"/>
    <w:rsid w:val="005E5FA8"/>
    <w:rsid w:val="005E6928"/>
    <w:rsid w:val="005E73BA"/>
    <w:rsid w:val="005F0365"/>
    <w:rsid w:val="005F1477"/>
    <w:rsid w:val="005F5CD3"/>
    <w:rsid w:val="0060204D"/>
    <w:rsid w:val="006023A4"/>
    <w:rsid w:val="00602BE8"/>
    <w:rsid w:val="00604963"/>
    <w:rsid w:val="00613FC7"/>
    <w:rsid w:val="00620A33"/>
    <w:rsid w:val="00620BC4"/>
    <w:rsid w:val="006216DE"/>
    <w:rsid w:val="00622AE8"/>
    <w:rsid w:val="00624175"/>
    <w:rsid w:val="00627F2E"/>
    <w:rsid w:val="00631403"/>
    <w:rsid w:val="00635EA2"/>
    <w:rsid w:val="0063604C"/>
    <w:rsid w:val="00636079"/>
    <w:rsid w:val="0063703B"/>
    <w:rsid w:val="006373BF"/>
    <w:rsid w:val="00643B6F"/>
    <w:rsid w:val="00644694"/>
    <w:rsid w:val="00644A39"/>
    <w:rsid w:val="006451B8"/>
    <w:rsid w:val="00647C75"/>
    <w:rsid w:val="00653F6B"/>
    <w:rsid w:val="00656AB7"/>
    <w:rsid w:val="0066064A"/>
    <w:rsid w:val="006627A9"/>
    <w:rsid w:val="006667F7"/>
    <w:rsid w:val="00667902"/>
    <w:rsid w:val="00670286"/>
    <w:rsid w:val="00672B0C"/>
    <w:rsid w:val="00673484"/>
    <w:rsid w:val="00673B7E"/>
    <w:rsid w:val="006756E9"/>
    <w:rsid w:val="00677A35"/>
    <w:rsid w:val="0068319B"/>
    <w:rsid w:val="0069120A"/>
    <w:rsid w:val="00691612"/>
    <w:rsid w:val="00693A68"/>
    <w:rsid w:val="00693F65"/>
    <w:rsid w:val="006942FD"/>
    <w:rsid w:val="00694CB2"/>
    <w:rsid w:val="006A0E33"/>
    <w:rsid w:val="006A30AD"/>
    <w:rsid w:val="006A3885"/>
    <w:rsid w:val="006A3BAC"/>
    <w:rsid w:val="006A3D5B"/>
    <w:rsid w:val="006A4261"/>
    <w:rsid w:val="006A428A"/>
    <w:rsid w:val="006A51BC"/>
    <w:rsid w:val="006A553F"/>
    <w:rsid w:val="006A7494"/>
    <w:rsid w:val="006B4418"/>
    <w:rsid w:val="006C18BD"/>
    <w:rsid w:val="006C3B01"/>
    <w:rsid w:val="006C3E08"/>
    <w:rsid w:val="006C4960"/>
    <w:rsid w:val="006C5637"/>
    <w:rsid w:val="006C5B49"/>
    <w:rsid w:val="006D122D"/>
    <w:rsid w:val="006D2DBE"/>
    <w:rsid w:val="006D4BD2"/>
    <w:rsid w:val="006D5491"/>
    <w:rsid w:val="006D5AF9"/>
    <w:rsid w:val="006D6E73"/>
    <w:rsid w:val="006D7B9B"/>
    <w:rsid w:val="006E12E9"/>
    <w:rsid w:val="006E2EEB"/>
    <w:rsid w:val="006E440C"/>
    <w:rsid w:val="006F13D6"/>
    <w:rsid w:val="006F47E8"/>
    <w:rsid w:val="006F4B6E"/>
    <w:rsid w:val="006F6B4D"/>
    <w:rsid w:val="006F6F37"/>
    <w:rsid w:val="006F743F"/>
    <w:rsid w:val="006F765A"/>
    <w:rsid w:val="00701417"/>
    <w:rsid w:val="00701CBE"/>
    <w:rsid w:val="00705388"/>
    <w:rsid w:val="00706221"/>
    <w:rsid w:val="007078DB"/>
    <w:rsid w:val="00707FA5"/>
    <w:rsid w:val="00710CB0"/>
    <w:rsid w:val="007131A3"/>
    <w:rsid w:val="0071452F"/>
    <w:rsid w:val="007147B1"/>
    <w:rsid w:val="00715AA3"/>
    <w:rsid w:val="00723E04"/>
    <w:rsid w:val="0072475B"/>
    <w:rsid w:val="00724879"/>
    <w:rsid w:val="00727C33"/>
    <w:rsid w:val="00727E46"/>
    <w:rsid w:val="00727F5E"/>
    <w:rsid w:val="00730AEF"/>
    <w:rsid w:val="00731EEA"/>
    <w:rsid w:val="0073301B"/>
    <w:rsid w:val="00734B2F"/>
    <w:rsid w:val="00737091"/>
    <w:rsid w:val="0073789C"/>
    <w:rsid w:val="0074145E"/>
    <w:rsid w:val="00742B3A"/>
    <w:rsid w:val="0074401A"/>
    <w:rsid w:val="007456B7"/>
    <w:rsid w:val="00746EE3"/>
    <w:rsid w:val="00750766"/>
    <w:rsid w:val="007545C3"/>
    <w:rsid w:val="007551E2"/>
    <w:rsid w:val="0076104F"/>
    <w:rsid w:val="007615D5"/>
    <w:rsid w:val="007615F7"/>
    <w:rsid w:val="00762224"/>
    <w:rsid w:val="007633CD"/>
    <w:rsid w:val="00763797"/>
    <w:rsid w:val="00764B18"/>
    <w:rsid w:val="0076505C"/>
    <w:rsid w:val="007674D5"/>
    <w:rsid w:val="00773509"/>
    <w:rsid w:val="0077358F"/>
    <w:rsid w:val="00774431"/>
    <w:rsid w:val="00776EC8"/>
    <w:rsid w:val="0077706C"/>
    <w:rsid w:val="00781241"/>
    <w:rsid w:val="00783496"/>
    <w:rsid w:val="00784EF2"/>
    <w:rsid w:val="007852A0"/>
    <w:rsid w:val="00787145"/>
    <w:rsid w:val="00787219"/>
    <w:rsid w:val="00787491"/>
    <w:rsid w:val="00792386"/>
    <w:rsid w:val="00793802"/>
    <w:rsid w:val="007942B7"/>
    <w:rsid w:val="0079597F"/>
    <w:rsid w:val="00795B79"/>
    <w:rsid w:val="007969A6"/>
    <w:rsid w:val="007A1767"/>
    <w:rsid w:val="007A1D85"/>
    <w:rsid w:val="007A255D"/>
    <w:rsid w:val="007A2D68"/>
    <w:rsid w:val="007A346A"/>
    <w:rsid w:val="007A3822"/>
    <w:rsid w:val="007B1588"/>
    <w:rsid w:val="007B2B1A"/>
    <w:rsid w:val="007B2C8B"/>
    <w:rsid w:val="007B4B76"/>
    <w:rsid w:val="007B61ED"/>
    <w:rsid w:val="007C116D"/>
    <w:rsid w:val="007C2494"/>
    <w:rsid w:val="007C6BAF"/>
    <w:rsid w:val="007C7E8D"/>
    <w:rsid w:val="007D1A17"/>
    <w:rsid w:val="007D27A0"/>
    <w:rsid w:val="007D3936"/>
    <w:rsid w:val="007D5CCC"/>
    <w:rsid w:val="007D7147"/>
    <w:rsid w:val="007E04CE"/>
    <w:rsid w:val="007E0A66"/>
    <w:rsid w:val="007E216A"/>
    <w:rsid w:val="007E6AEE"/>
    <w:rsid w:val="007E7B38"/>
    <w:rsid w:val="007E7E48"/>
    <w:rsid w:val="007F1627"/>
    <w:rsid w:val="007F1981"/>
    <w:rsid w:val="007F20DF"/>
    <w:rsid w:val="007F4956"/>
    <w:rsid w:val="007F5B76"/>
    <w:rsid w:val="007F733F"/>
    <w:rsid w:val="007F75F5"/>
    <w:rsid w:val="00800C21"/>
    <w:rsid w:val="00800F86"/>
    <w:rsid w:val="008027AC"/>
    <w:rsid w:val="008028DF"/>
    <w:rsid w:val="00805E48"/>
    <w:rsid w:val="0080751E"/>
    <w:rsid w:val="00815A06"/>
    <w:rsid w:val="00815DED"/>
    <w:rsid w:val="00816BFD"/>
    <w:rsid w:val="008170C2"/>
    <w:rsid w:val="00822184"/>
    <w:rsid w:val="00823AF7"/>
    <w:rsid w:val="00823DF0"/>
    <w:rsid w:val="00826EE2"/>
    <w:rsid w:val="008275AF"/>
    <w:rsid w:val="00827F0A"/>
    <w:rsid w:val="00832DB9"/>
    <w:rsid w:val="0083368E"/>
    <w:rsid w:val="00833756"/>
    <w:rsid w:val="00841D5D"/>
    <w:rsid w:val="008452F1"/>
    <w:rsid w:val="00846F73"/>
    <w:rsid w:val="00850715"/>
    <w:rsid w:val="0085451F"/>
    <w:rsid w:val="00854988"/>
    <w:rsid w:val="00855AB1"/>
    <w:rsid w:val="008561C6"/>
    <w:rsid w:val="0085628C"/>
    <w:rsid w:val="008564E8"/>
    <w:rsid w:val="008570CE"/>
    <w:rsid w:val="00857692"/>
    <w:rsid w:val="00857C36"/>
    <w:rsid w:val="00857D49"/>
    <w:rsid w:val="00861ED6"/>
    <w:rsid w:val="0086580C"/>
    <w:rsid w:val="00866E7F"/>
    <w:rsid w:val="0087241C"/>
    <w:rsid w:val="00872ABD"/>
    <w:rsid w:val="00873FEA"/>
    <w:rsid w:val="00874D24"/>
    <w:rsid w:val="0088145A"/>
    <w:rsid w:val="00881698"/>
    <w:rsid w:val="00881D65"/>
    <w:rsid w:val="00891492"/>
    <w:rsid w:val="00893112"/>
    <w:rsid w:val="008938FD"/>
    <w:rsid w:val="008943F8"/>
    <w:rsid w:val="00894443"/>
    <w:rsid w:val="008A33A7"/>
    <w:rsid w:val="008B13C6"/>
    <w:rsid w:val="008B3066"/>
    <w:rsid w:val="008B71F8"/>
    <w:rsid w:val="008B78D2"/>
    <w:rsid w:val="008C2C85"/>
    <w:rsid w:val="008C2CC5"/>
    <w:rsid w:val="008D15E5"/>
    <w:rsid w:val="008D28FF"/>
    <w:rsid w:val="008D4A30"/>
    <w:rsid w:val="008D4F20"/>
    <w:rsid w:val="008D62A2"/>
    <w:rsid w:val="008E40F0"/>
    <w:rsid w:val="008E6440"/>
    <w:rsid w:val="008F5E6F"/>
    <w:rsid w:val="008F7E46"/>
    <w:rsid w:val="008F7EA7"/>
    <w:rsid w:val="009001A3"/>
    <w:rsid w:val="0090050F"/>
    <w:rsid w:val="009016E0"/>
    <w:rsid w:val="00903E57"/>
    <w:rsid w:val="009060FE"/>
    <w:rsid w:val="009069AD"/>
    <w:rsid w:val="00906D5A"/>
    <w:rsid w:val="00912A49"/>
    <w:rsid w:val="0091475A"/>
    <w:rsid w:val="00916015"/>
    <w:rsid w:val="00916649"/>
    <w:rsid w:val="009168C6"/>
    <w:rsid w:val="00917568"/>
    <w:rsid w:val="0091757E"/>
    <w:rsid w:val="00920980"/>
    <w:rsid w:val="00921C14"/>
    <w:rsid w:val="0092437A"/>
    <w:rsid w:val="00924790"/>
    <w:rsid w:val="009261C6"/>
    <w:rsid w:val="00927903"/>
    <w:rsid w:val="00932006"/>
    <w:rsid w:val="0093504D"/>
    <w:rsid w:val="0093626F"/>
    <w:rsid w:val="00936297"/>
    <w:rsid w:val="00936843"/>
    <w:rsid w:val="009413E8"/>
    <w:rsid w:val="009419BA"/>
    <w:rsid w:val="009436A1"/>
    <w:rsid w:val="00944BF6"/>
    <w:rsid w:val="0094645C"/>
    <w:rsid w:val="009511E2"/>
    <w:rsid w:val="00951336"/>
    <w:rsid w:val="00952E65"/>
    <w:rsid w:val="00954298"/>
    <w:rsid w:val="00955A5A"/>
    <w:rsid w:val="0096302E"/>
    <w:rsid w:val="00966096"/>
    <w:rsid w:val="009677AB"/>
    <w:rsid w:val="00977E60"/>
    <w:rsid w:val="00983239"/>
    <w:rsid w:val="00983F9E"/>
    <w:rsid w:val="00987A15"/>
    <w:rsid w:val="00987F75"/>
    <w:rsid w:val="0099354F"/>
    <w:rsid w:val="0099496A"/>
    <w:rsid w:val="00995CE2"/>
    <w:rsid w:val="009A4334"/>
    <w:rsid w:val="009A5819"/>
    <w:rsid w:val="009A6F61"/>
    <w:rsid w:val="009B0DE3"/>
    <w:rsid w:val="009B2DF9"/>
    <w:rsid w:val="009B2F76"/>
    <w:rsid w:val="009B3382"/>
    <w:rsid w:val="009B34D1"/>
    <w:rsid w:val="009B4D31"/>
    <w:rsid w:val="009B5FD4"/>
    <w:rsid w:val="009C261C"/>
    <w:rsid w:val="009C5F7A"/>
    <w:rsid w:val="009C61F1"/>
    <w:rsid w:val="009D3A07"/>
    <w:rsid w:val="009D3A63"/>
    <w:rsid w:val="009D689C"/>
    <w:rsid w:val="009E198F"/>
    <w:rsid w:val="009E2FBF"/>
    <w:rsid w:val="009E4AD5"/>
    <w:rsid w:val="009F204A"/>
    <w:rsid w:val="009F29CB"/>
    <w:rsid w:val="009F458F"/>
    <w:rsid w:val="009F5957"/>
    <w:rsid w:val="009F7531"/>
    <w:rsid w:val="00A01B86"/>
    <w:rsid w:val="00A023BB"/>
    <w:rsid w:val="00A06168"/>
    <w:rsid w:val="00A06EE0"/>
    <w:rsid w:val="00A07463"/>
    <w:rsid w:val="00A10323"/>
    <w:rsid w:val="00A11EAF"/>
    <w:rsid w:val="00A12604"/>
    <w:rsid w:val="00A139B4"/>
    <w:rsid w:val="00A14B87"/>
    <w:rsid w:val="00A1614E"/>
    <w:rsid w:val="00A178FB"/>
    <w:rsid w:val="00A21546"/>
    <w:rsid w:val="00A2446C"/>
    <w:rsid w:val="00A25D19"/>
    <w:rsid w:val="00A277F2"/>
    <w:rsid w:val="00A31812"/>
    <w:rsid w:val="00A32E65"/>
    <w:rsid w:val="00A37E3D"/>
    <w:rsid w:val="00A40ADC"/>
    <w:rsid w:val="00A460B9"/>
    <w:rsid w:val="00A50928"/>
    <w:rsid w:val="00A51279"/>
    <w:rsid w:val="00A51729"/>
    <w:rsid w:val="00A53650"/>
    <w:rsid w:val="00A538B2"/>
    <w:rsid w:val="00A5585E"/>
    <w:rsid w:val="00A563E5"/>
    <w:rsid w:val="00A5733A"/>
    <w:rsid w:val="00A630A1"/>
    <w:rsid w:val="00A71606"/>
    <w:rsid w:val="00A736B8"/>
    <w:rsid w:val="00A7431B"/>
    <w:rsid w:val="00A76065"/>
    <w:rsid w:val="00A7651D"/>
    <w:rsid w:val="00A80E53"/>
    <w:rsid w:val="00A832DC"/>
    <w:rsid w:val="00A839E2"/>
    <w:rsid w:val="00A84478"/>
    <w:rsid w:val="00A846AB"/>
    <w:rsid w:val="00A85F9E"/>
    <w:rsid w:val="00A868AB"/>
    <w:rsid w:val="00A915DA"/>
    <w:rsid w:val="00A946F4"/>
    <w:rsid w:val="00A95992"/>
    <w:rsid w:val="00A9696A"/>
    <w:rsid w:val="00A97584"/>
    <w:rsid w:val="00A97BA3"/>
    <w:rsid w:val="00AA175B"/>
    <w:rsid w:val="00AA52F1"/>
    <w:rsid w:val="00AA6C6D"/>
    <w:rsid w:val="00AB0C91"/>
    <w:rsid w:val="00AB3226"/>
    <w:rsid w:val="00AB5896"/>
    <w:rsid w:val="00AC0539"/>
    <w:rsid w:val="00AC0EAE"/>
    <w:rsid w:val="00AC22CB"/>
    <w:rsid w:val="00AC2BC1"/>
    <w:rsid w:val="00AC4398"/>
    <w:rsid w:val="00AC490C"/>
    <w:rsid w:val="00AC5622"/>
    <w:rsid w:val="00AC6F58"/>
    <w:rsid w:val="00AC74B4"/>
    <w:rsid w:val="00AD379D"/>
    <w:rsid w:val="00AD45C0"/>
    <w:rsid w:val="00AD4875"/>
    <w:rsid w:val="00AD4DD8"/>
    <w:rsid w:val="00AD54D2"/>
    <w:rsid w:val="00AE0CD4"/>
    <w:rsid w:val="00AE1751"/>
    <w:rsid w:val="00AE6FD0"/>
    <w:rsid w:val="00AE7E15"/>
    <w:rsid w:val="00AF17C3"/>
    <w:rsid w:val="00AF223B"/>
    <w:rsid w:val="00AF7134"/>
    <w:rsid w:val="00B00E6B"/>
    <w:rsid w:val="00B01248"/>
    <w:rsid w:val="00B12033"/>
    <w:rsid w:val="00B12BE6"/>
    <w:rsid w:val="00B13046"/>
    <w:rsid w:val="00B1716B"/>
    <w:rsid w:val="00B2182E"/>
    <w:rsid w:val="00B22A2B"/>
    <w:rsid w:val="00B230AD"/>
    <w:rsid w:val="00B24D3D"/>
    <w:rsid w:val="00B26A49"/>
    <w:rsid w:val="00B275EE"/>
    <w:rsid w:val="00B31876"/>
    <w:rsid w:val="00B448FD"/>
    <w:rsid w:val="00B46AB4"/>
    <w:rsid w:val="00B4726A"/>
    <w:rsid w:val="00B47A0D"/>
    <w:rsid w:val="00B50925"/>
    <w:rsid w:val="00B50AD3"/>
    <w:rsid w:val="00B5315E"/>
    <w:rsid w:val="00B53455"/>
    <w:rsid w:val="00B53995"/>
    <w:rsid w:val="00B55FC9"/>
    <w:rsid w:val="00B56F4B"/>
    <w:rsid w:val="00B60B02"/>
    <w:rsid w:val="00B623F4"/>
    <w:rsid w:val="00B6400A"/>
    <w:rsid w:val="00B6438E"/>
    <w:rsid w:val="00B65E56"/>
    <w:rsid w:val="00B67A67"/>
    <w:rsid w:val="00B760CF"/>
    <w:rsid w:val="00B767FD"/>
    <w:rsid w:val="00B8034C"/>
    <w:rsid w:val="00B803D1"/>
    <w:rsid w:val="00B81D9D"/>
    <w:rsid w:val="00B8245F"/>
    <w:rsid w:val="00B82F32"/>
    <w:rsid w:val="00B86771"/>
    <w:rsid w:val="00B92981"/>
    <w:rsid w:val="00BA4E58"/>
    <w:rsid w:val="00BA53D1"/>
    <w:rsid w:val="00BA73BF"/>
    <w:rsid w:val="00BB2BD7"/>
    <w:rsid w:val="00BB34A1"/>
    <w:rsid w:val="00BB4ABF"/>
    <w:rsid w:val="00BB5F10"/>
    <w:rsid w:val="00BC0581"/>
    <w:rsid w:val="00BC0D95"/>
    <w:rsid w:val="00BC3007"/>
    <w:rsid w:val="00BC5437"/>
    <w:rsid w:val="00BD3009"/>
    <w:rsid w:val="00BD4414"/>
    <w:rsid w:val="00BD4EA6"/>
    <w:rsid w:val="00BD5E18"/>
    <w:rsid w:val="00BD6B97"/>
    <w:rsid w:val="00BD742B"/>
    <w:rsid w:val="00BD7C61"/>
    <w:rsid w:val="00BE06A2"/>
    <w:rsid w:val="00BE19E0"/>
    <w:rsid w:val="00BE1E8A"/>
    <w:rsid w:val="00BE33BB"/>
    <w:rsid w:val="00BE3E93"/>
    <w:rsid w:val="00BE549D"/>
    <w:rsid w:val="00BE7272"/>
    <w:rsid w:val="00BF5750"/>
    <w:rsid w:val="00BF65FE"/>
    <w:rsid w:val="00C0355A"/>
    <w:rsid w:val="00C04282"/>
    <w:rsid w:val="00C06E24"/>
    <w:rsid w:val="00C1130C"/>
    <w:rsid w:val="00C149B3"/>
    <w:rsid w:val="00C160AC"/>
    <w:rsid w:val="00C1712F"/>
    <w:rsid w:val="00C17BEE"/>
    <w:rsid w:val="00C21906"/>
    <w:rsid w:val="00C21F40"/>
    <w:rsid w:val="00C22C4D"/>
    <w:rsid w:val="00C2396C"/>
    <w:rsid w:val="00C24FBA"/>
    <w:rsid w:val="00C26B40"/>
    <w:rsid w:val="00C30BB8"/>
    <w:rsid w:val="00C34F9A"/>
    <w:rsid w:val="00C35B7A"/>
    <w:rsid w:val="00C36037"/>
    <w:rsid w:val="00C373F6"/>
    <w:rsid w:val="00C37AF0"/>
    <w:rsid w:val="00C40BEA"/>
    <w:rsid w:val="00C41217"/>
    <w:rsid w:val="00C42404"/>
    <w:rsid w:val="00C451DC"/>
    <w:rsid w:val="00C473CE"/>
    <w:rsid w:val="00C52396"/>
    <w:rsid w:val="00C52836"/>
    <w:rsid w:val="00C543FC"/>
    <w:rsid w:val="00C57273"/>
    <w:rsid w:val="00C60432"/>
    <w:rsid w:val="00C62B4B"/>
    <w:rsid w:val="00C62E35"/>
    <w:rsid w:val="00C635C7"/>
    <w:rsid w:val="00C63860"/>
    <w:rsid w:val="00C81542"/>
    <w:rsid w:val="00C85680"/>
    <w:rsid w:val="00C8640A"/>
    <w:rsid w:val="00C929FB"/>
    <w:rsid w:val="00C935D3"/>
    <w:rsid w:val="00C94476"/>
    <w:rsid w:val="00C979B6"/>
    <w:rsid w:val="00CA0A75"/>
    <w:rsid w:val="00CA0C80"/>
    <w:rsid w:val="00CA0FEB"/>
    <w:rsid w:val="00CA18FF"/>
    <w:rsid w:val="00CA1B71"/>
    <w:rsid w:val="00CA58AE"/>
    <w:rsid w:val="00CA68BE"/>
    <w:rsid w:val="00CB16DC"/>
    <w:rsid w:val="00CB207F"/>
    <w:rsid w:val="00CB297C"/>
    <w:rsid w:val="00CB2F05"/>
    <w:rsid w:val="00CB3DC5"/>
    <w:rsid w:val="00CB6A5D"/>
    <w:rsid w:val="00CC0914"/>
    <w:rsid w:val="00CC1A95"/>
    <w:rsid w:val="00CC1D8D"/>
    <w:rsid w:val="00CC53BC"/>
    <w:rsid w:val="00CD0AEB"/>
    <w:rsid w:val="00CD580C"/>
    <w:rsid w:val="00CD63D4"/>
    <w:rsid w:val="00CD67EB"/>
    <w:rsid w:val="00CF0F99"/>
    <w:rsid w:val="00CF715F"/>
    <w:rsid w:val="00D0271C"/>
    <w:rsid w:val="00D0342C"/>
    <w:rsid w:val="00D0587F"/>
    <w:rsid w:val="00D0744D"/>
    <w:rsid w:val="00D14096"/>
    <w:rsid w:val="00D15754"/>
    <w:rsid w:val="00D16C73"/>
    <w:rsid w:val="00D23532"/>
    <w:rsid w:val="00D257CA"/>
    <w:rsid w:val="00D262A1"/>
    <w:rsid w:val="00D264EC"/>
    <w:rsid w:val="00D26593"/>
    <w:rsid w:val="00D3063B"/>
    <w:rsid w:val="00D31608"/>
    <w:rsid w:val="00D326F3"/>
    <w:rsid w:val="00D33CD8"/>
    <w:rsid w:val="00D340E3"/>
    <w:rsid w:val="00D344CB"/>
    <w:rsid w:val="00D355E4"/>
    <w:rsid w:val="00D357EA"/>
    <w:rsid w:val="00D364D5"/>
    <w:rsid w:val="00D4149B"/>
    <w:rsid w:val="00D41E4C"/>
    <w:rsid w:val="00D45C80"/>
    <w:rsid w:val="00D51CE3"/>
    <w:rsid w:val="00D5297C"/>
    <w:rsid w:val="00D53CD6"/>
    <w:rsid w:val="00D5504C"/>
    <w:rsid w:val="00D5663B"/>
    <w:rsid w:val="00D57A06"/>
    <w:rsid w:val="00D60E63"/>
    <w:rsid w:val="00D61F6F"/>
    <w:rsid w:val="00D62858"/>
    <w:rsid w:val="00D62B76"/>
    <w:rsid w:val="00D653E3"/>
    <w:rsid w:val="00D66C8C"/>
    <w:rsid w:val="00D7074A"/>
    <w:rsid w:val="00D752EB"/>
    <w:rsid w:val="00D757C0"/>
    <w:rsid w:val="00D758BA"/>
    <w:rsid w:val="00D75B4F"/>
    <w:rsid w:val="00D77D3C"/>
    <w:rsid w:val="00D821D5"/>
    <w:rsid w:val="00D827B6"/>
    <w:rsid w:val="00D852A3"/>
    <w:rsid w:val="00D90629"/>
    <w:rsid w:val="00D90DCF"/>
    <w:rsid w:val="00D932F1"/>
    <w:rsid w:val="00D97301"/>
    <w:rsid w:val="00DA11CC"/>
    <w:rsid w:val="00DA6211"/>
    <w:rsid w:val="00DA6DDD"/>
    <w:rsid w:val="00DB0787"/>
    <w:rsid w:val="00DB14A7"/>
    <w:rsid w:val="00DB25B1"/>
    <w:rsid w:val="00DB2F10"/>
    <w:rsid w:val="00DB47E1"/>
    <w:rsid w:val="00DB4952"/>
    <w:rsid w:val="00DB5C91"/>
    <w:rsid w:val="00DB5D19"/>
    <w:rsid w:val="00DB6A2D"/>
    <w:rsid w:val="00DC00AF"/>
    <w:rsid w:val="00DC1BC7"/>
    <w:rsid w:val="00DC2CE2"/>
    <w:rsid w:val="00DC3F44"/>
    <w:rsid w:val="00DC4380"/>
    <w:rsid w:val="00DC649B"/>
    <w:rsid w:val="00DC77B8"/>
    <w:rsid w:val="00DD0E68"/>
    <w:rsid w:val="00DD3781"/>
    <w:rsid w:val="00DD40A0"/>
    <w:rsid w:val="00DE2502"/>
    <w:rsid w:val="00DE413A"/>
    <w:rsid w:val="00DE5AFB"/>
    <w:rsid w:val="00DE6F01"/>
    <w:rsid w:val="00DE763A"/>
    <w:rsid w:val="00DF00DB"/>
    <w:rsid w:val="00DF0BED"/>
    <w:rsid w:val="00DF21BD"/>
    <w:rsid w:val="00DF34E6"/>
    <w:rsid w:val="00DF351D"/>
    <w:rsid w:val="00DF5131"/>
    <w:rsid w:val="00DF6144"/>
    <w:rsid w:val="00DF63CA"/>
    <w:rsid w:val="00DF6EDD"/>
    <w:rsid w:val="00E022D5"/>
    <w:rsid w:val="00E02FD4"/>
    <w:rsid w:val="00E03808"/>
    <w:rsid w:val="00E0419F"/>
    <w:rsid w:val="00E04C64"/>
    <w:rsid w:val="00E071E5"/>
    <w:rsid w:val="00E078D8"/>
    <w:rsid w:val="00E11222"/>
    <w:rsid w:val="00E11F88"/>
    <w:rsid w:val="00E12D83"/>
    <w:rsid w:val="00E136E9"/>
    <w:rsid w:val="00E16EAC"/>
    <w:rsid w:val="00E20605"/>
    <w:rsid w:val="00E21976"/>
    <w:rsid w:val="00E21A9C"/>
    <w:rsid w:val="00E247CA"/>
    <w:rsid w:val="00E2588B"/>
    <w:rsid w:val="00E2606E"/>
    <w:rsid w:val="00E269E6"/>
    <w:rsid w:val="00E30C93"/>
    <w:rsid w:val="00E3240B"/>
    <w:rsid w:val="00E34FB8"/>
    <w:rsid w:val="00E36197"/>
    <w:rsid w:val="00E4171F"/>
    <w:rsid w:val="00E41ABB"/>
    <w:rsid w:val="00E42C12"/>
    <w:rsid w:val="00E42DC3"/>
    <w:rsid w:val="00E43D46"/>
    <w:rsid w:val="00E446EC"/>
    <w:rsid w:val="00E46D4C"/>
    <w:rsid w:val="00E4763F"/>
    <w:rsid w:val="00E50C36"/>
    <w:rsid w:val="00E51256"/>
    <w:rsid w:val="00E52800"/>
    <w:rsid w:val="00E5334C"/>
    <w:rsid w:val="00E537FD"/>
    <w:rsid w:val="00E5443F"/>
    <w:rsid w:val="00E56338"/>
    <w:rsid w:val="00E60E5B"/>
    <w:rsid w:val="00E621D4"/>
    <w:rsid w:val="00E627CA"/>
    <w:rsid w:val="00E6595F"/>
    <w:rsid w:val="00E66C19"/>
    <w:rsid w:val="00E70123"/>
    <w:rsid w:val="00E70C40"/>
    <w:rsid w:val="00E73F80"/>
    <w:rsid w:val="00E74C8A"/>
    <w:rsid w:val="00E764ED"/>
    <w:rsid w:val="00E77D6F"/>
    <w:rsid w:val="00E80782"/>
    <w:rsid w:val="00E80F58"/>
    <w:rsid w:val="00E827F7"/>
    <w:rsid w:val="00E82D89"/>
    <w:rsid w:val="00E83F0E"/>
    <w:rsid w:val="00E83F45"/>
    <w:rsid w:val="00E8531A"/>
    <w:rsid w:val="00E901E8"/>
    <w:rsid w:val="00E9075E"/>
    <w:rsid w:val="00E91FD1"/>
    <w:rsid w:val="00E92D47"/>
    <w:rsid w:val="00E94DEC"/>
    <w:rsid w:val="00E951B7"/>
    <w:rsid w:val="00EA396B"/>
    <w:rsid w:val="00EA3E28"/>
    <w:rsid w:val="00EA4A1E"/>
    <w:rsid w:val="00EB036A"/>
    <w:rsid w:val="00EB21DE"/>
    <w:rsid w:val="00EB2C0E"/>
    <w:rsid w:val="00EB49F1"/>
    <w:rsid w:val="00EC095E"/>
    <w:rsid w:val="00EC3539"/>
    <w:rsid w:val="00EC5790"/>
    <w:rsid w:val="00EC70D2"/>
    <w:rsid w:val="00EC7B79"/>
    <w:rsid w:val="00ED0EE1"/>
    <w:rsid w:val="00ED3552"/>
    <w:rsid w:val="00ED6266"/>
    <w:rsid w:val="00ED6EE1"/>
    <w:rsid w:val="00ED7A4D"/>
    <w:rsid w:val="00EE7CF4"/>
    <w:rsid w:val="00EF063E"/>
    <w:rsid w:val="00EF0D3D"/>
    <w:rsid w:val="00EF1A38"/>
    <w:rsid w:val="00EF26A1"/>
    <w:rsid w:val="00EF2745"/>
    <w:rsid w:val="00EF6C2A"/>
    <w:rsid w:val="00F00A85"/>
    <w:rsid w:val="00F0614F"/>
    <w:rsid w:val="00F12E02"/>
    <w:rsid w:val="00F142B6"/>
    <w:rsid w:val="00F14E96"/>
    <w:rsid w:val="00F14E98"/>
    <w:rsid w:val="00F241B0"/>
    <w:rsid w:val="00F2787D"/>
    <w:rsid w:val="00F30764"/>
    <w:rsid w:val="00F31A0C"/>
    <w:rsid w:val="00F33476"/>
    <w:rsid w:val="00F342DB"/>
    <w:rsid w:val="00F34B04"/>
    <w:rsid w:val="00F35A3F"/>
    <w:rsid w:val="00F373E5"/>
    <w:rsid w:val="00F418D7"/>
    <w:rsid w:val="00F51228"/>
    <w:rsid w:val="00F53D88"/>
    <w:rsid w:val="00F5420D"/>
    <w:rsid w:val="00F55E4B"/>
    <w:rsid w:val="00F562DE"/>
    <w:rsid w:val="00F6105C"/>
    <w:rsid w:val="00F656DA"/>
    <w:rsid w:val="00F67637"/>
    <w:rsid w:val="00F70B41"/>
    <w:rsid w:val="00F719F3"/>
    <w:rsid w:val="00F7305D"/>
    <w:rsid w:val="00F755B0"/>
    <w:rsid w:val="00F76537"/>
    <w:rsid w:val="00F77EB4"/>
    <w:rsid w:val="00F81E53"/>
    <w:rsid w:val="00F8271E"/>
    <w:rsid w:val="00F827AE"/>
    <w:rsid w:val="00F870B1"/>
    <w:rsid w:val="00F877CC"/>
    <w:rsid w:val="00F90E0A"/>
    <w:rsid w:val="00F94899"/>
    <w:rsid w:val="00FA23F5"/>
    <w:rsid w:val="00FA4AD6"/>
    <w:rsid w:val="00FA693D"/>
    <w:rsid w:val="00FA6CFE"/>
    <w:rsid w:val="00FB44CD"/>
    <w:rsid w:val="00FB4E18"/>
    <w:rsid w:val="00FB5080"/>
    <w:rsid w:val="00FC307F"/>
    <w:rsid w:val="00FC312C"/>
    <w:rsid w:val="00FC4BCA"/>
    <w:rsid w:val="00FC4F82"/>
    <w:rsid w:val="00FC5EA4"/>
    <w:rsid w:val="00FC68C5"/>
    <w:rsid w:val="00FD11D0"/>
    <w:rsid w:val="00FD2EBF"/>
    <w:rsid w:val="00FD3B25"/>
    <w:rsid w:val="00FD593C"/>
    <w:rsid w:val="00FD5B1D"/>
    <w:rsid w:val="00FD6E9D"/>
    <w:rsid w:val="00FD7D80"/>
    <w:rsid w:val="00FE37C3"/>
    <w:rsid w:val="00FE43FC"/>
    <w:rsid w:val="00FE716B"/>
    <w:rsid w:val="00FF3751"/>
    <w:rsid w:val="00FF3BC7"/>
    <w:rsid w:val="00FF5369"/>
    <w:rsid w:val="00FF7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9F3536"/>
  <w15:docId w15:val="{F807006A-CA47-4EE2-999D-86836E93F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17"/>
        <w:szCs w:val="17"/>
        <w:lang w:val="en-US" w:eastAsia="zh-CN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iPriority="0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2027"/>
    <w:pPr>
      <w:spacing w:after="0" w:line="400" w:lineRule="exact"/>
    </w:pPr>
    <w:rPr>
      <w:rFonts w:eastAsia="微软雅黑"/>
      <w:sz w:val="21"/>
    </w:rPr>
  </w:style>
  <w:style w:type="paragraph" w:styleId="1">
    <w:name w:val="heading 1"/>
    <w:basedOn w:val="a"/>
    <w:next w:val="a"/>
    <w:link w:val="10"/>
    <w:uiPriority w:val="9"/>
    <w:qFormat/>
    <w:rsid w:val="001E310B"/>
    <w:pPr>
      <w:keepNext/>
      <w:keepLines/>
      <w:spacing w:before="400" w:after="40" w:line="240" w:lineRule="auto"/>
      <w:outlineLvl w:val="0"/>
    </w:pPr>
    <w:rPr>
      <w:rFonts w:asciiTheme="majorHAnsi" w:hAnsiTheme="majorHAnsi" w:cstheme="majorBidi"/>
      <w:color w:val="B01513" w:themeColor="accent1"/>
      <w:sz w:val="3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E5EAC"/>
    <w:pPr>
      <w:keepNext/>
      <w:keepLines/>
      <w:spacing w:before="160" w:after="160" w:line="240" w:lineRule="auto"/>
      <w:outlineLvl w:val="1"/>
    </w:pPr>
    <w:rPr>
      <w:rFonts w:asciiTheme="majorHAnsi" w:hAnsiTheme="majorHAnsi" w:cstheme="majorBidi"/>
      <w:b/>
      <w:color w:val="404040" w:themeColor="text1" w:themeTint="BF"/>
      <w:sz w:val="28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EF6C2A"/>
    <w:pPr>
      <w:keepNext/>
      <w:keepLines/>
      <w:spacing w:before="100" w:after="100" w:line="240" w:lineRule="auto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rsid w:val="001E310B"/>
    <w:pPr>
      <w:keepNext/>
      <w:keepLines/>
      <w:spacing w:before="160"/>
      <w:outlineLvl w:val="3"/>
    </w:pPr>
    <w:rPr>
      <w:rFonts w:asciiTheme="majorHAnsi" w:eastAsiaTheme="majorEastAsia" w:hAnsiTheme="majorHAnsi" w:cstheme="majorBidi"/>
      <w:bCs/>
      <w:color w:val="000000" w:themeColor="text1"/>
      <w:sz w:val="20"/>
      <w:szCs w:val="20"/>
    </w:rPr>
  </w:style>
  <w:style w:type="paragraph" w:styleId="5">
    <w:name w:val="heading 5"/>
    <w:basedOn w:val="a"/>
    <w:next w:val="a"/>
    <w:link w:val="50"/>
    <w:uiPriority w:val="9"/>
    <w:unhideWhenUsed/>
    <w:qFormat/>
    <w:rsid w:val="002C11A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sz w:val="20"/>
      <w:szCs w:val="20"/>
    </w:rPr>
  </w:style>
  <w:style w:type="paragraph" w:styleId="6">
    <w:name w:val="heading 6"/>
    <w:basedOn w:val="a"/>
    <w:next w:val="a"/>
    <w:link w:val="60"/>
    <w:uiPriority w:val="9"/>
    <w:unhideWhenUsed/>
    <w:qFormat/>
    <w:rsid w:val="002C11AE"/>
    <w:pPr>
      <w:keepNext/>
      <w:keepLines/>
      <w:spacing w:before="160"/>
      <w:outlineLvl w:val="5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11A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11AE"/>
    <w:pPr>
      <w:keepNext/>
      <w:keepLines/>
      <w:spacing w:before="120"/>
      <w:outlineLvl w:val="7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11A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书名"/>
    <w:basedOn w:val="a0"/>
    <w:uiPriority w:val="33"/>
    <w:qFormat/>
    <w:rsid w:val="003D1676"/>
    <w:rPr>
      <w:rFonts w:eastAsia="Microsoft YaHei UI"/>
      <w:b/>
      <w:bCs/>
      <w:caps w:val="0"/>
      <w:smallCaps/>
      <w:spacing w:val="10"/>
    </w:rPr>
  </w:style>
  <w:style w:type="paragraph" w:customStyle="1" w:styleId="a4">
    <w:name w:val="描述"/>
    <w:basedOn w:val="a"/>
    <w:next w:val="a"/>
    <w:uiPriority w:val="35"/>
    <w:semiHidden/>
    <w:unhideWhenUsed/>
    <w:qFormat/>
    <w:rsid w:val="002C11AE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a5">
    <w:name w:val="Emphasis"/>
    <w:basedOn w:val="a0"/>
    <w:uiPriority w:val="20"/>
    <w:qFormat/>
    <w:rsid w:val="003D1676"/>
    <w:rPr>
      <w:rFonts w:eastAsia="Microsoft YaHei UI"/>
      <w:i/>
      <w:iCs/>
      <w:color w:val="000000" w:themeColor="text1"/>
    </w:rPr>
  </w:style>
  <w:style w:type="character" w:customStyle="1" w:styleId="10">
    <w:name w:val="标题 1 字符"/>
    <w:basedOn w:val="a0"/>
    <w:link w:val="1"/>
    <w:uiPriority w:val="9"/>
    <w:rsid w:val="001E310B"/>
    <w:rPr>
      <w:rFonts w:asciiTheme="majorHAnsi" w:eastAsia="微软雅黑" w:hAnsiTheme="majorHAnsi" w:cstheme="majorBidi"/>
      <w:color w:val="B01513" w:themeColor="accent1"/>
      <w:sz w:val="30"/>
      <w:szCs w:val="28"/>
    </w:rPr>
  </w:style>
  <w:style w:type="character" w:customStyle="1" w:styleId="20">
    <w:name w:val="标题 2 字符"/>
    <w:basedOn w:val="a0"/>
    <w:link w:val="2"/>
    <w:uiPriority w:val="9"/>
    <w:rsid w:val="002E5EAC"/>
    <w:rPr>
      <w:rFonts w:asciiTheme="majorHAnsi" w:eastAsia="微软雅黑" w:hAnsiTheme="majorHAnsi" w:cstheme="majorBidi"/>
      <w:b/>
      <w:color w:val="404040" w:themeColor="text1" w:themeTint="BF"/>
      <w:sz w:val="28"/>
      <w:szCs w:val="24"/>
    </w:rPr>
  </w:style>
  <w:style w:type="character" w:customStyle="1" w:styleId="30">
    <w:name w:val="标题 3 字符"/>
    <w:basedOn w:val="a0"/>
    <w:link w:val="3"/>
    <w:uiPriority w:val="9"/>
    <w:rsid w:val="00EF6C2A"/>
    <w:rPr>
      <w:rFonts w:asciiTheme="majorHAnsi" w:eastAsiaTheme="majorEastAsia" w:hAnsiTheme="majorHAnsi" w:cstheme="majorBidi"/>
      <w:b/>
      <w:color w:val="000000" w:themeColor="text1"/>
      <w:sz w:val="24"/>
      <w:szCs w:val="22"/>
    </w:rPr>
  </w:style>
  <w:style w:type="character" w:customStyle="1" w:styleId="40">
    <w:name w:val="标题 4 字符"/>
    <w:basedOn w:val="a0"/>
    <w:link w:val="4"/>
    <w:uiPriority w:val="9"/>
    <w:rsid w:val="001E310B"/>
    <w:rPr>
      <w:rFonts w:asciiTheme="majorHAnsi" w:eastAsiaTheme="majorEastAsia" w:hAnsiTheme="majorHAnsi" w:cstheme="majorBidi"/>
      <w:bCs/>
      <w:color w:val="000000" w:themeColor="text1"/>
      <w:sz w:val="20"/>
      <w:szCs w:val="20"/>
    </w:rPr>
  </w:style>
  <w:style w:type="character" w:customStyle="1" w:styleId="50">
    <w:name w:val="标题 5 字符"/>
    <w:basedOn w:val="a0"/>
    <w:link w:val="5"/>
    <w:uiPriority w:val="9"/>
    <w:rsid w:val="002C11AE"/>
    <w:rPr>
      <w:rFonts w:asciiTheme="majorHAnsi" w:eastAsiaTheme="majorEastAsia" w:hAnsiTheme="majorHAnsi" w:cstheme="majorBidi"/>
      <w:sz w:val="20"/>
      <w:szCs w:val="20"/>
    </w:rPr>
  </w:style>
  <w:style w:type="character" w:customStyle="1" w:styleId="60">
    <w:name w:val="标题 6 字符"/>
    <w:basedOn w:val="a0"/>
    <w:link w:val="6"/>
    <w:uiPriority w:val="9"/>
    <w:rsid w:val="002C11AE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70">
    <w:name w:val="标题 7 字符"/>
    <w:basedOn w:val="a0"/>
    <w:link w:val="7"/>
    <w:uiPriority w:val="9"/>
    <w:semiHidden/>
    <w:rsid w:val="002C11AE"/>
    <w:rPr>
      <w:rFonts w:asciiTheme="majorHAnsi" w:eastAsiaTheme="majorEastAsia" w:hAnsiTheme="majorHAnsi" w:cstheme="majorBidi"/>
      <w:i/>
      <w:iCs/>
      <w:color w:val="000000" w:themeColor="text1"/>
      <w:sz w:val="20"/>
      <w:szCs w:val="20"/>
    </w:rPr>
  </w:style>
  <w:style w:type="character" w:customStyle="1" w:styleId="80">
    <w:name w:val="标题 8 字符"/>
    <w:basedOn w:val="a0"/>
    <w:link w:val="8"/>
    <w:uiPriority w:val="9"/>
    <w:semiHidden/>
    <w:rsid w:val="002C11AE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90">
    <w:name w:val="标题 9 字符"/>
    <w:basedOn w:val="a0"/>
    <w:link w:val="9"/>
    <w:uiPriority w:val="9"/>
    <w:semiHidden/>
    <w:rsid w:val="002C11AE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a6">
    <w:name w:val="重要强调"/>
    <w:basedOn w:val="a0"/>
    <w:uiPriority w:val="21"/>
    <w:qFormat/>
    <w:rsid w:val="003D1676"/>
    <w:rPr>
      <w:rFonts w:eastAsia="Microsoft YaHei UI"/>
      <w:b/>
      <w:bCs/>
      <w:i/>
      <w:iCs/>
      <w:color w:val="auto"/>
    </w:rPr>
  </w:style>
  <w:style w:type="paragraph" w:customStyle="1" w:styleId="a7">
    <w:name w:val="重要引言"/>
    <w:basedOn w:val="a"/>
    <w:next w:val="a"/>
    <w:link w:val="a8"/>
    <w:uiPriority w:val="30"/>
    <w:qFormat/>
    <w:rsid w:val="002C11AE"/>
    <w:pPr>
      <w:pBdr>
        <w:left w:val="single" w:sz="36" w:space="4" w:color="B01513" w:themeColor="accent1"/>
      </w:pBdr>
      <w:spacing w:before="100" w:beforeAutospacing="1"/>
      <w:ind w:left="1224" w:right="1224"/>
    </w:pPr>
    <w:rPr>
      <w:color w:val="B01513" w:themeColor="accent1"/>
      <w:sz w:val="28"/>
      <w:szCs w:val="28"/>
    </w:rPr>
  </w:style>
  <w:style w:type="character" w:customStyle="1" w:styleId="a8">
    <w:name w:val="重要引言字符"/>
    <w:basedOn w:val="a0"/>
    <w:link w:val="a7"/>
    <w:uiPriority w:val="30"/>
    <w:rsid w:val="002C11AE"/>
    <w:rPr>
      <w:color w:val="B01513" w:themeColor="accent1"/>
      <w:sz w:val="28"/>
      <w:szCs w:val="28"/>
    </w:rPr>
  </w:style>
  <w:style w:type="character" w:customStyle="1" w:styleId="a9">
    <w:name w:val="重要参考资料"/>
    <w:basedOn w:val="a0"/>
    <w:uiPriority w:val="32"/>
    <w:qFormat/>
    <w:rsid w:val="003D1676"/>
    <w:rPr>
      <w:rFonts w:eastAsia="Microsoft YaHei UI"/>
      <w:b/>
      <w:bCs/>
      <w:caps w:val="0"/>
      <w:smallCaps/>
      <w:color w:val="auto"/>
      <w:spacing w:val="5"/>
      <w:u w:val="single"/>
    </w:rPr>
  </w:style>
  <w:style w:type="character" w:styleId="aa">
    <w:name w:val="Hyperlink"/>
    <w:basedOn w:val="a0"/>
    <w:uiPriority w:val="99"/>
    <w:unhideWhenUsed/>
    <w:rsid w:val="002C11AE"/>
    <w:rPr>
      <w:color w:val="4FB8C1" w:themeColor="text2" w:themeTint="99"/>
      <w:u w:val="single"/>
    </w:rPr>
  </w:style>
  <w:style w:type="character" w:customStyle="1" w:styleId="11">
    <w:name w:val="已访问的超链接1"/>
    <w:basedOn w:val="a0"/>
    <w:uiPriority w:val="99"/>
    <w:semiHidden/>
    <w:unhideWhenUsed/>
    <w:rsid w:val="002C11AE"/>
    <w:rPr>
      <w:color w:val="9DFFCB" w:themeColor="followedHyperlink"/>
      <w:u w:val="single"/>
    </w:rPr>
  </w:style>
  <w:style w:type="paragraph" w:customStyle="1" w:styleId="ab">
    <w:name w:val="无间距"/>
    <w:link w:val="ac"/>
    <w:uiPriority w:val="1"/>
    <w:qFormat/>
    <w:rsid w:val="003D1676"/>
    <w:pPr>
      <w:spacing w:after="0" w:line="240" w:lineRule="auto"/>
    </w:pPr>
    <w:rPr>
      <w:rFonts w:eastAsia="Microsoft YaHei UI"/>
    </w:rPr>
  </w:style>
  <w:style w:type="character" w:customStyle="1" w:styleId="ac">
    <w:name w:val="无间距字符"/>
    <w:basedOn w:val="a0"/>
    <w:link w:val="ab"/>
    <w:uiPriority w:val="1"/>
    <w:rsid w:val="003D1676"/>
    <w:rPr>
      <w:rFonts w:eastAsia="Microsoft YaHei UI"/>
    </w:rPr>
  </w:style>
  <w:style w:type="paragraph" w:customStyle="1" w:styleId="ad">
    <w:name w:val="引言"/>
    <w:basedOn w:val="a"/>
    <w:next w:val="a"/>
    <w:link w:val="ae"/>
    <w:uiPriority w:val="29"/>
    <w:qFormat/>
    <w:rsid w:val="003D1676"/>
    <w:pPr>
      <w:spacing w:before="160"/>
      <w:ind w:left="864" w:right="864"/>
    </w:pPr>
    <w:rPr>
      <w:rFonts w:asciiTheme="majorHAnsi" w:hAnsiTheme="majorHAnsi" w:cstheme="majorBidi"/>
    </w:rPr>
  </w:style>
  <w:style w:type="character" w:customStyle="1" w:styleId="ae">
    <w:name w:val="引言字符"/>
    <w:basedOn w:val="a0"/>
    <w:link w:val="ad"/>
    <w:uiPriority w:val="29"/>
    <w:rsid w:val="003D1676"/>
    <w:rPr>
      <w:rFonts w:asciiTheme="majorHAnsi" w:eastAsia="Microsoft YaHei UI" w:hAnsiTheme="majorHAnsi" w:cstheme="majorBidi"/>
    </w:rPr>
  </w:style>
  <w:style w:type="character" w:customStyle="1" w:styleId="af">
    <w:name w:val="增强"/>
    <w:basedOn w:val="a0"/>
    <w:uiPriority w:val="22"/>
    <w:qFormat/>
    <w:rsid w:val="003D1676"/>
    <w:rPr>
      <w:rFonts w:eastAsia="Microsoft YaHei UI"/>
      <w:b/>
      <w:bCs/>
    </w:rPr>
  </w:style>
  <w:style w:type="paragraph" w:styleId="af0">
    <w:name w:val="Subtitle"/>
    <w:basedOn w:val="a"/>
    <w:next w:val="a"/>
    <w:link w:val="af1"/>
    <w:uiPriority w:val="11"/>
    <w:qFormat/>
    <w:rsid w:val="002C11AE"/>
    <w:pPr>
      <w:numPr>
        <w:ilvl w:val="1"/>
      </w:numPr>
    </w:pPr>
    <w:rPr>
      <w:sz w:val="28"/>
      <w:szCs w:val="28"/>
    </w:rPr>
  </w:style>
  <w:style w:type="character" w:customStyle="1" w:styleId="af1">
    <w:name w:val="副标题 字符"/>
    <w:basedOn w:val="a0"/>
    <w:link w:val="af0"/>
    <w:uiPriority w:val="11"/>
    <w:rsid w:val="002C11AE"/>
    <w:rPr>
      <w:sz w:val="28"/>
      <w:szCs w:val="28"/>
    </w:rPr>
  </w:style>
  <w:style w:type="character" w:customStyle="1" w:styleId="af2">
    <w:name w:val="次要强调"/>
    <w:basedOn w:val="a0"/>
    <w:uiPriority w:val="19"/>
    <w:qFormat/>
    <w:rsid w:val="003D1676"/>
    <w:rPr>
      <w:rFonts w:eastAsia="Microsoft YaHei UI"/>
      <w:i/>
      <w:iCs/>
      <w:color w:val="595959" w:themeColor="text1" w:themeTint="A6"/>
    </w:rPr>
  </w:style>
  <w:style w:type="character" w:customStyle="1" w:styleId="af3">
    <w:name w:val="次要参考资料"/>
    <w:basedOn w:val="a0"/>
    <w:uiPriority w:val="31"/>
    <w:qFormat/>
    <w:rsid w:val="003D1676"/>
    <w:rPr>
      <w:rFonts w:eastAsia="Microsoft YaHei UI"/>
      <w:caps w:val="0"/>
      <w:smallCaps/>
      <w:color w:val="404040" w:themeColor="text1" w:themeTint="BF"/>
      <w:u w:val="single" w:color="7F7F7F" w:themeColor="text1" w:themeTint="80"/>
    </w:rPr>
  </w:style>
  <w:style w:type="paragraph" w:styleId="af4">
    <w:name w:val="Title"/>
    <w:basedOn w:val="a"/>
    <w:next w:val="a"/>
    <w:link w:val="af5"/>
    <w:uiPriority w:val="10"/>
    <w:qFormat/>
    <w:rsid w:val="003D1676"/>
    <w:pPr>
      <w:spacing w:line="240" w:lineRule="auto"/>
      <w:contextualSpacing/>
    </w:pPr>
    <w:rPr>
      <w:rFonts w:asciiTheme="majorHAnsi" w:hAnsiTheme="majorHAnsi" w:cstheme="majorBidi"/>
      <w:color w:val="B01513" w:themeColor="accent1"/>
      <w:kern w:val="28"/>
      <w:sz w:val="72"/>
      <w:szCs w:val="72"/>
    </w:rPr>
  </w:style>
  <w:style w:type="character" w:customStyle="1" w:styleId="af5">
    <w:name w:val="标题 字符"/>
    <w:basedOn w:val="a0"/>
    <w:link w:val="af4"/>
    <w:uiPriority w:val="10"/>
    <w:rsid w:val="003D1676"/>
    <w:rPr>
      <w:rFonts w:asciiTheme="majorHAnsi" w:eastAsia="Microsoft YaHei UI" w:hAnsiTheme="majorHAnsi" w:cstheme="majorBidi"/>
      <w:color w:val="B01513" w:themeColor="accent1"/>
      <w:kern w:val="28"/>
      <w:sz w:val="72"/>
      <w:szCs w:val="72"/>
    </w:rPr>
  </w:style>
  <w:style w:type="paragraph" w:customStyle="1" w:styleId="af6">
    <w:name w:val="列表段落"/>
    <w:basedOn w:val="a"/>
    <w:uiPriority w:val="34"/>
    <w:qFormat/>
    <w:rsid w:val="002C11AE"/>
    <w:pPr>
      <w:ind w:left="720"/>
      <w:contextualSpacing/>
    </w:pPr>
  </w:style>
  <w:style w:type="paragraph" w:styleId="af7">
    <w:name w:val="No Spacing"/>
    <w:uiPriority w:val="1"/>
    <w:qFormat/>
    <w:rsid w:val="003D1676"/>
    <w:pPr>
      <w:spacing w:after="0" w:line="240" w:lineRule="auto"/>
    </w:pPr>
    <w:rPr>
      <w:rFonts w:eastAsia="Microsoft YaHei UI"/>
    </w:rPr>
  </w:style>
  <w:style w:type="character" w:styleId="af8">
    <w:name w:val="Subtle Emphasis"/>
    <w:basedOn w:val="a0"/>
    <w:uiPriority w:val="19"/>
    <w:qFormat/>
    <w:rsid w:val="003D1676"/>
    <w:rPr>
      <w:rFonts w:eastAsia="Microsoft YaHei UI"/>
      <w:i/>
      <w:iCs/>
      <w:color w:val="404040" w:themeColor="text1" w:themeTint="BF"/>
    </w:rPr>
  </w:style>
  <w:style w:type="character" w:styleId="af9">
    <w:name w:val="Intense Emphasis"/>
    <w:basedOn w:val="a0"/>
    <w:uiPriority w:val="21"/>
    <w:qFormat/>
    <w:rsid w:val="003D1676"/>
    <w:rPr>
      <w:rFonts w:eastAsia="Microsoft YaHei UI"/>
      <w:i/>
      <w:iCs/>
      <w:color w:val="B01513" w:themeColor="accent1"/>
    </w:rPr>
  </w:style>
  <w:style w:type="character" w:styleId="afa">
    <w:name w:val="Strong"/>
    <w:basedOn w:val="a0"/>
    <w:uiPriority w:val="22"/>
    <w:qFormat/>
    <w:rsid w:val="003D1676"/>
    <w:rPr>
      <w:rFonts w:eastAsia="Microsoft YaHei UI"/>
      <w:b/>
      <w:bCs/>
    </w:rPr>
  </w:style>
  <w:style w:type="paragraph" w:styleId="afb">
    <w:name w:val="Quote"/>
    <w:basedOn w:val="a"/>
    <w:next w:val="a"/>
    <w:link w:val="afc"/>
    <w:uiPriority w:val="29"/>
    <w:qFormat/>
    <w:rsid w:val="003D167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c">
    <w:name w:val="引用 字符"/>
    <w:basedOn w:val="a0"/>
    <w:link w:val="afb"/>
    <w:uiPriority w:val="29"/>
    <w:rsid w:val="003D1676"/>
    <w:rPr>
      <w:rFonts w:eastAsia="Microsoft YaHei UI"/>
      <w:i/>
      <w:iCs/>
      <w:color w:val="404040" w:themeColor="text1" w:themeTint="BF"/>
    </w:rPr>
  </w:style>
  <w:style w:type="paragraph" w:styleId="afd">
    <w:name w:val="Intense Quote"/>
    <w:basedOn w:val="a"/>
    <w:next w:val="a"/>
    <w:link w:val="afe"/>
    <w:uiPriority w:val="30"/>
    <w:qFormat/>
    <w:rsid w:val="003D1676"/>
    <w:pPr>
      <w:pBdr>
        <w:top w:val="single" w:sz="4" w:space="10" w:color="B01513" w:themeColor="accent1"/>
        <w:bottom w:val="single" w:sz="4" w:space="10" w:color="B01513" w:themeColor="accent1"/>
      </w:pBdr>
      <w:spacing w:before="360" w:after="360"/>
      <w:ind w:left="864" w:right="864"/>
      <w:jc w:val="center"/>
    </w:pPr>
    <w:rPr>
      <w:i/>
      <w:iCs/>
      <w:color w:val="B01513" w:themeColor="accent1"/>
    </w:rPr>
  </w:style>
  <w:style w:type="character" w:customStyle="1" w:styleId="afe">
    <w:name w:val="明显引用 字符"/>
    <w:basedOn w:val="a0"/>
    <w:link w:val="afd"/>
    <w:uiPriority w:val="30"/>
    <w:rsid w:val="003D1676"/>
    <w:rPr>
      <w:rFonts w:eastAsia="Microsoft YaHei UI"/>
      <w:i/>
      <w:iCs/>
      <w:color w:val="B01513" w:themeColor="accent1"/>
    </w:rPr>
  </w:style>
  <w:style w:type="character" w:styleId="aff">
    <w:name w:val="Subtle Reference"/>
    <w:basedOn w:val="a0"/>
    <w:uiPriority w:val="31"/>
    <w:qFormat/>
    <w:rsid w:val="003D1676"/>
    <w:rPr>
      <w:rFonts w:eastAsia="Microsoft YaHei UI"/>
      <w:smallCaps/>
      <w:color w:val="5A5A5A" w:themeColor="text1" w:themeTint="A5"/>
    </w:rPr>
  </w:style>
  <w:style w:type="character" w:styleId="aff0">
    <w:name w:val="Intense Reference"/>
    <w:basedOn w:val="a0"/>
    <w:uiPriority w:val="32"/>
    <w:qFormat/>
    <w:rsid w:val="003D1676"/>
    <w:rPr>
      <w:rFonts w:eastAsia="Microsoft YaHei UI"/>
      <w:b/>
      <w:bCs/>
      <w:smallCaps/>
      <w:color w:val="B01513" w:themeColor="accent1"/>
      <w:spacing w:val="5"/>
    </w:rPr>
  </w:style>
  <w:style w:type="character" w:styleId="aff1">
    <w:name w:val="Book Title"/>
    <w:basedOn w:val="a0"/>
    <w:uiPriority w:val="33"/>
    <w:qFormat/>
    <w:rsid w:val="003D1676"/>
    <w:rPr>
      <w:rFonts w:eastAsia="Microsoft YaHei UI"/>
      <w:b/>
      <w:bCs/>
      <w:i/>
      <w:iCs/>
      <w:spacing w:val="5"/>
    </w:rPr>
  </w:style>
  <w:style w:type="table" w:styleId="aff2">
    <w:name w:val="Table Grid"/>
    <w:basedOn w:val="a1"/>
    <w:uiPriority w:val="39"/>
    <w:rsid w:val="00832D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3">
    <w:name w:val="List Paragraph"/>
    <w:basedOn w:val="a"/>
    <w:uiPriority w:val="34"/>
    <w:qFormat/>
    <w:rsid w:val="00BD3009"/>
    <w:pPr>
      <w:ind w:firstLineChars="200" w:firstLine="420"/>
    </w:pPr>
  </w:style>
  <w:style w:type="character" w:customStyle="1" w:styleId="apple-converted-space">
    <w:name w:val="apple-converted-space"/>
    <w:basedOn w:val="a0"/>
    <w:rsid w:val="001F7B77"/>
  </w:style>
  <w:style w:type="paragraph" w:styleId="aff4">
    <w:name w:val="header"/>
    <w:basedOn w:val="a"/>
    <w:link w:val="aff5"/>
    <w:uiPriority w:val="99"/>
    <w:unhideWhenUsed/>
    <w:rsid w:val="007735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aff5">
    <w:name w:val="页眉 字符"/>
    <w:basedOn w:val="a0"/>
    <w:link w:val="aff4"/>
    <w:uiPriority w:val="99"/>
    <w:rsid w:val="00773509"/>
    <w:rPr>
      <w:rFonts w:eastAsia="Microsoft YaHei UI"/>
      <w:sz w:val="18"/>
      <w:szCs w:val="18"/>
    </w:rPr>
  </w:style>
  <w:style w:type="paragraph" w:styleId="aff6">
    <w:name w:val="footer"/>
    <w:basedOn w:val="a"/>
    <w:link w:val="aff7"/>
    <w:uiPriority w:val="99"/>
    <w:unhideWhenUsed/>
    <w:rsid w:val="00773509"/>
    <w:pPr>
      <w:tabs>
        <w:tab w:val="center" w:pos="4153"/>
        <w:tab w:val="right" w:pos="8306"/>
      </w:tabs>
      <w:snapToGrid w:val="0"/>
      <w:spacing w:line="240" w:lineRule="auto"/>
    </w:pPr>
    <w:rPr>
      <w:szCs w:val="18"/>
    </w:rPr>
  </w:style>
  <w:style w:type="character" w:customStyle="1" w:styleId="aff7">
    <w:name w:val="页脚 字符"/>
    <w:basedOn w:val="a0"/>
    <w:link w:val="aff6"/>
    <w:uiPriority w:val="99"/>
    <w:rsid w:val="00773509"/>
    <w:rPr>
      <w:rFonts w:eastAsia="Microsoft YaHei UI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4A74BA"/>
    <w:pPr>
      <w:spacing w:before="240" w:after="0" w:line="259" w:lineRule="auto"/>
      <w:outlineLvl w:val="9"/>
    </w:pPr>
    <w:rPr>
      <w:rFonts w:eastAsiaTheme="majorEastAsia"/>
      <w:color w:val="830F0E" w:themeColor="accent1" w:themeShade="BF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4A74BA"/>
  </w:style>
  <w:style w:type="paragraph" w:styleId="21">
    <w:name w:val="toc 2"/>
    <w:basedOn w:val="a"/>
    <w:next w:val="a"/>
    <w:autoRedefine/>
    <w:uiPriority w:val="39"/>
    <w:unhideWhenUsed/>
    <w:rsid w:val="004A74BA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4A74BA"/>
    <w:pPr>
      <w:ind w:leftChars="400" w:left="840"/>
    </w:pPr>
  </w:style>
  <w:style w:type="paragraph" w:styleId="aff8">
    <w:name w:val="Note Heading"/>
    <w:basedOn w:val="a"/>
    <w:next w:val="a"/>
    <w:link w:val="aff9"/>
    <w:rsid w:val="00DB14A7"/>
    <w:pPr>
      <w:widowControl w:val="0"/>
      <w:spacing w:line="240" w:lineRule="auto"/>
      <w:jc w:val="center"/>
    </w:pPr>
    <w:rPr>
      <w:rFonts w:ascii="Times New Roman" w:eastAsia="宋体" w:hAnsi="Times New Roman" w:cs="Times New Roman"/>
      <w:kern w:val="2"/>
      <w:szCs w:val="24"/>
    </w:rPr>
  </w:style>
  <w:style w:type="character" w:customStyle="1" w:styleId="aff9">
    <w:name w:val="注释标题 字符"/>
    <w:basedOn w:val="a0"/>
    <w:link w:val="aff8"/>
    <w:rsid w:val="00DB14A7"/>
    <w:rPr>
      <w:rFonts w:ascii="Times New Roman" w:eastAsia="宋体" w:hAnsi="Times New Roman" w:cs="Times New Roman"/>
      <w:kern w:val="2"/>
      <w:sz w:val="21"/>
      <w:szCs w:val="24"/>
    </w:rPr>
  </w:style>
  <w:style w:type="paragraph" w:customStyle="1" w:styleId="infoblue">
    <w:name w:val="infoblue"/>
    <w:basedOn w:val="a"/>
    <w:rsid w:val="00F877CC"/>
    <w:pPr>
      <w:spacing w:before="100" w:beforeAutospacing="1" w:line="240" w:lineRule="atLeast"/>
      <w:ind w:firstLineChars="200" w:firstLine="200"/>
    </w:pPr>
    <w:rPr>
      <w:rFonts w:ascii="Times New Roman" w:eastAsia="宋体" w:hAnsi="Times New Roman" w:cs="Times New Roman"/>
      <w:i/>
      <w:iCs/>
      <w:color w:val="0000FF"/>
      <w:szCs w:val="20"/>
    </w:rPr>
  </w:style>
  <w:style w:type="table" w:customStyle="1" w:styleId="110">
    <w:name w:val="网格表 1 浅色1"/>
    <w:basedOn w:val="a1"/>
    <w:uiPriority w:val="46"/>
    <w:rsid w:val="00042A2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a">
    <w:name w:val="FollowedHyperlink"/>
    <w:basedOn w:val="a0"/>
    <w:uiPriority w:val="99"/>
    <w:semiHidden/>
    <w:unhideWhenUsed/>
    <w:rsid w:val="00795B79"/>
    <w:rPr>
      <w:color w:val="9DFFCB" w:themeColor="followedHyperlink"/>
      <w:u w:val="single"/>
    </w:rPr>
  </w:style>
  <w:style w:type="paragraph" w:styleId="affb">
    <w:name w:val="Balloon Text"/>
    <w:basedOn w:val="a"/>
    <w:link w:val="affc"/>
    <w:uiPriority w:val="99"/>
    <w:semiHidden/>
    <w:unhideWhenUsed/>
    <w:rsid w:val="005B2051"/>
    <w:pPr>
      <w:spacing w:line="240" w:lineRule="auto"/>
    </w:pPr>
    <w:rPr>
      <w:szCs w:val="18"/>
    </w:rPr>
  </w:style>
  <w:style w:type="character" w:customStyle="1" w:styleId="affc">
    <w:name w:val="批注框文本 字符"/>
    <w:basedOn w:val="a0"/>
    <w:link w:val="affb"/>
    <w:uiPriority w:val="99"/>
    <w:semiHidden/>
    <w:rsid w:val="005B2051"/>
    <w:rPr>
      <w:rFonts w:eastAsia="Microsoft YaHei UI"/>
      <w:sz w:val="18"/>
      <w:szCs w:val="18"/>
    </w:rPr>
  </w:style>
  <w:style w:type="paragraph" w:styleId="affd">
    <w:name w:val="Date"/>
    <w:basedOn w:val="a"/>
    <w:next w:val="a"/>
    <w:link w:val="affe"/>
    <w:uiPriority w:val="99"/>
    <w:semiHidden/>
    <w:unhideWhenUsed/>
    <w:rsid w:val="00C473CE"/>
    <w:pPr>
      <w:ind w:leftChars="2500" w:left="100"/>
    </w:pPr>
  </w:style>
  <w:style w:type="character" w:customStyle="1" w:styleId="affe">
    <w:name w:val="日期 字符"/>
    <w:basedOn w:val="a0"/>
    <w:link w:val="affd"/>
    <w:uiPriority w:val="99"/>
    <w:semiHidden/>
    <w:rsid w:val="00C473CE"/>
    <w:rPr>
      <w:rFonts w:eastAsia="Microsoft YaHei UI"/>
    </w:rPr>
  </w:style>
  <w:style w:type="paragraph" w:styleId="afff">
    <w:name w:val="Normal (Web)"/>
    <w:basedOn w:val="a"/>
    <w:uiPriority w:val="99"/>
    <w:unhideWhenUsed/>
    <w:rsid w:val="0045670F"/>
    <w:pPr>
      <w:spacing w:before="100" w:beforeAutospacing="1" w:line="240" w:lineRule="auto"/>
    </w:pPr>
    <w:rPr>
      <w:rFonts w:ascii="宋体" w:eastAsia="宋体" w:hAnsi="宋体" w:cs="宋体"/>
      <w:sz w:val="24"/>
      <w:szCs w:val="24"/>
    </w:rPr>
  </w:style>
  <w:style w:type="character" w:styleId="afff0">
    <w:name w:val="annotation reference"/>
    <w:basedOn w:val="a0"/>
    <w:uiPriority w:val="99"/>
    <w:semiHidden/>
    <w:unhideWhenUsed/>
    <w:rsid w:val="00B230AD"/>
    <w:rPr>
      <w:sz w:val="21"/>
      <w:szCs w:val="21"/>
    </w:rPr>
  </w:style>
  <w:style w:type="paragraph" w:styleId="afff1">
    <w:name w:val="annotation text"/>
    <w:basedOn w:val="a"/>
    <w:link w:val="afff2"/>
    <w:uiPriority w:val="99"/>
    <w:semiHidden/>
    <w:unhideWhenUsed/>
    <w:rsid w:val="00B230AD"/>
  </w:style>
  <w:style w:type="character" w:customStyle="1" w:styleId="afff2">
    <w:name w:val="批注文字 字符"/>
    <w:basedOn w:val="a0"/>
    <w:link w:val="afff1"/>
    <w:uiPriority w:val="99"/>
    <w:semiHidden/>
    <w:rsid w:val="00B230AD"/>
    <w:rPr>
      <w:rFonts w:eastAsia="微软雅黑"/>
      <w:sz w:val="18"/>
    </w:rPr>
  </w:style>
  <w:style w:type="paragraph" w:styleId="afff3">
    <w:name w:val="annotation subject"/>
    <w:basedOn w:val="afff1"/>
    <w:next w:val="afff1"/>
    <w:link w:val="afff4"/>
    <w:uiPriority w:val="99"/>
    <w:semiHidden/>
    <w:unhideWhenUsed/>
    <w:rsid w:val="00B230AD"/>
    <w:rPr>
      <w:b/>
      <w:bCs/>
    </w:rPr>
  </w:style>
  <w:style w:type="character" w:customStyle="1" w:styleId="afff4">
    <w:name w:val="批注主题 字符"/>
    <w:basedOn w:val="afff2"/>
    <w:link w:val="afff3"/>
    <w:uiPriority w:val="99"/>
    <w:semiHidden/>
    <w:rsid w:val="00B230AD"/>
    <w:rPr>
      <w:rFonts w:eastAsia="微软雅黑"/>
      <w:b/>
      <w:bCs/>
      <w:sz w:val="18"/>
    </w:rPr>
  </w:style>
  <w:style w:type="paragraph" w:styleId="afff5">
    <w:name w:val="Document Map"/>
    <w:basedOn w:val="a"/>
    <w:link w:val="afff6"/>
    <w:uiPriority w:val="99"/>
    <w:semiHidden/>
    <w:unhideWhenUsed/>
    <w:rsid w:val="009F5957"/>
    <w:rPr>
      <w:rFonts w:ascii="宋体" w:eastAsia="宋体"/>
      <w:sz w:val="18"/>
      <w:szCs w:val="18"/>
    </w:rPr>
  </w:style>
  <w:style w:type="character" w:customStyle="1" w:styleId="afff6">
    <w:name w:val="文档结构图 字符"/>
    <w:basedOn w:val="a0"/>
    <w:link w:val="afff5"/>
    <w:uiPriority w:val="99"/>
    <w:semiHidden/>
    <w:rsid w:val="009F5957"/>
    <w:rPr>
      <w:rFonts w:ascii="宋体" w:eastAsia="宋体"/>
      <w:sz w:val="18"/>
      <w:szCs w:val="18"/>
    </w:rPr>
  </w:style>
  <w:style w:type="table" w:styleId="afff7">
    <w:name w:val="Grid Table Light"/>
    <w:basedOn w:val="a1"/>
    <w:uiPriority w:val="40"/>
    <w:rsid w:val="002E22AB"/>
    <w:pPr>
      <w:spacing w:after="0" w:line="240" w:lineRule="auto"/>
    </w:pPr>
    <w:rPr>
      <w:rFonts w:ascii="Times New Roman" w:eastAsia="宋体" w:hAnsi="Times New Roman" w:cs="Times New Roman"/>
      <w:sz w:val="20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9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9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6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9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0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44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F-CX-3\AppData\Roaming\Microsoft\Templates\Ion%20&#35774;&#35745;&#65288;&#31354;&#30333;&#65289;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暗香扑面">
      <a:majorFont>
        <a:latin typeface="Franklin Gothic Medium"/>
        <a:ea typeface=""/>
        <a:cs typeface=""/>
        <a:font script="Jpan" typeface="HG創英角ｺﾞｼｯｸUB"/>
        <a:font script="Hang" typeface="HY견고딕"/>
        <a:font script="Hans" typeface="微软雅黑"/>
        <a:font script="Hant" typeface="微軟正黑體"/>
        <a:font script="Arab" typeface="Arial Bold"/>
        <a:font script="Hebr" typeface="Arial Bold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 Bold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HG創英角ｺﾞｼｯｸUB"/>
        <a:font script="Hang" typeface="맑은 고딕"/>
        <a:font script="Hans" typeface="黑体"/>
        <a:font script="Hant" typeface="新細明體"/>
        <a:font script="Arab" typeface="Arial"/>
        <a:font script="Hebr" typeface="Arial"/>
        <a:font script="Thai" typeface="Cordian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41079B8-7F8D-4081-9F4D-F270567A3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Ion 设计（空白）.dotx</Template>
  <TotalTime>8448</TotalTime>
  <Pages>1</Pages>
  <Words>3205</Words>
  <Characters>18273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MF-CX5</dc:creator>
  <cp:keywords/>
  <dc:description/>
  <cp:lastModifiedBy>Wentao Xin</cp:lastModifiedBy>
  <cp:revision>1265</cp:revision>
  <dcterms:created xsi:type="dcterms:W3CDTF">2016-01-05T02:51:00Z</dcterms:created>
  <dcterms:modified xsi:type="dcterms:W3CDTF">2016-06-03T08:29:00Z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