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C854CF" w14:textId="77777777" w:rsidR="00C935D3" w:rsidRPr="00602BE8" w:rsidRDefault="000E77B4">
      <w:pPr>
        <w:pStyle w:val="af3"/>
        <w:rPr>
          <w:color w:val="auto"/>
          <w:sz w:val="96"/>
          <w:lang w:val="zh-CN"/>
        </w:rPr>
      </w:pPr>
      <w:r w:rsidRPr="00602BE8">
        <w:rPr>
          <w:rFonts w:hint="eastAsia"/>
          <w:color w:val="auto"/>
          <w:sz w:val="96"/>
          <w:lang w:val="zh-CN"/>
        </w:rPr>
        <w:t>联票</w:t>
      </w:r>
      <w:r w:rsidRPr="00602BE8">
        <w:rPr>
          <w:rFonts w:hint="eastAsia"/>
          <w:color w:val="auto"/>
          <w:sz w:val="96"/>
          <w:lang w:val="zh-CN"/>
        </w:rPr>
        <w:t>_</w:t>
      </w:r>
      <w:r w:rsidRPr="00602BE8">
        <w:rPr>
          <w:rFonts w:hint="eastAsia"/>
          <w:color w:val="auto"/>
          <w:sz w:val="96"/>
          <w:lang w:val="zh-CN"/>
        </w:rPr>
        <w:t>代供销平台</w:t>
      </w:r>
      <w:r w:rsidR="00832DB9" w:rsidRPr="00602BE8">
        <w:rPr>
          <w:color w:val="auto"/>
          <w:sz w:val="96"/>
          <w:lang w:val="zh-CN"/>
        </w:rPr>
        <w:t>需求说明书</w:t>
      </w:r>
      <w:r w:rsidR="00832DB9" w:rsidRPr="00602BE8">
        <w:rPr>
          <w:color w:val="auto"/>
          <w:sz w:val="96"/>
          <w:lang w:val="zh-CN"/>
        </w:rPr>
        <w:t>Ver1.0</w:t>
      </w:r>
      <w:r w:rsidR="001D41F4" w:rsidRPr="00602BE8">
        <w:rPr>
          <w:color w:val="auto"/>
          <w:sz w:val="96"/>
          <w:lang w:val="zh-CN"/>
        </w:rPr>
        <w:t>.</w:t>
      </w:r>
      <w:r w:rsidR="004A3A5D" w:rsidRPr="00602BE8">
        <w:rPr>
          <w:rFonts w:hint="eastAsia"/>
          <w:color w:val="auto"/>
          <w:sz w:val="96"/>
          <w:lang w:val="zh-CN"/>
        </w:rPr>
        <w:t>0</w:t>
      </w:r>
    </w:p>
    <w:p w14:paraId="6F6A510E" w14:textId="77777777" w:rsidR="00832DB9" w:rsidRPr="00602BE8" w:rsidRDefault="00832DB9" w:rsidP="00832DB9">
      <w:pPr>
        <w:rPr>
          <w:lang w:val="zh-CN"/>
        </w:rPr>
      </w:pPr>
    </w:p>
    <w:p w14:paraId="5CB46757" w14:textId="77777777" w:rsidR="00832DB9" w:rsidRPr="00602BE8" w:rsidRDefault="00832DB9" w:rsidP="00832DB9">
      <w:pPr>
        <w:rPr>
          <w:lang w:val="zh-CN"/>
        </w:rPr>
      </w:pPr>
    </w:p>
    <w:p w14:paraId="0FED6C1F" w14:textId="77777777" w:rsidR="00832DB9" w:rsidRPr="00602BE8" w:rsidRDefault="00832DB9" w:rsidP="00832DB9">
      <w:pPr>
        <w:rPr>
          <w:lang w:val="zh-CN"/>
        </w:rPr>
      </w:pPr>
    </w:p>
    <w:p w14:paraId="225989E0" w14:textId="77777777" w:rsidR="00832DB9" w:rsidRPr="00602BE8" w:rsidRDefault="00832DB9" w:rsidP="00832DB9">
      <w:pPr>
        <w:rPr>
          <w:lang w:val="zh-CN"/>
        </w:rPr>
      </w:pPr>
    </w:p>
    <w:p w14:paraId="600B1B15" w14:textId="77777777" w:rsidR="00832DB9" w:rsidRPr="00602BE8" w:rsidRDefault="00832DB9" w:rsidP="00832DB9">
      <w:pPr>
        <w:rPr>
          <w:lang w:val="zh-CN"/>
        </w:rPr>
      </w:pPr>
    </w:p>
    <w:p w14:paraId="251AE420" w14:textId="77777777" w:rsidR="00832DB9" w:rsidRPr="00602BE8" w:rsidRDefault="00832DB9" w:rsidP="00832DB9">
      <w:pPr>
        <w:rPr>
          <w:lang w:val="zh-CN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DB14A7" w:rsidRPr="00602BE8" w14:paraId="6FCEC20F" w14:textId="77777777" w:rsidTr="0024506D">
        <w:trPr>
          <w:trHeight w:val="483"/>
          <w:jc w:val="center"/>
        </w:trPr>
        <w:tc>
          <w:tcPr>
            <w:tcW w:w="1576" w:type="dxa"/>
            <w:vAlign w:val="center"/>
          </w:tcPr>
          <w:p w14:paraId="13AE5DE5" w14:textId="77777777" w:rsidR="00DB14A7" w:rsidRPr="00602BE8" w:rsidRDefault="00DB14A7" w:rsidP="0024506D">
            <w:pPr>
              <w:pStyle w:val="aff2"/>
              <w:spacing w:before="100" w:beforeAutospacing="1" w:after="100"/>
              <w:rPr>
                <w:rFonts w:ascii="Arial" w:hAnsi="Arial" w:cs="Arial"/>
                <w:sz w:val="18"/>
                <w:szCs w:val="18"/>
              </w:rPr>
            </w:pPr>
            <w:bookmarkStart w:id="0" w:name="OLE_LINK1"/>
            <w:r w:rsidRPr="00602BE8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2354CB7F" w14:textId="77777777" w:rsidR="00DB14A7" w:rsidRPr="00602BE8" w:rsidRDefault="00DB14A7" w:rsidP="0024506D">
            <w:pPr>
              <w:spacing w:before="100" w:beforeAutospacing="1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1.0</w:t>
            </w:r>
            <w:r w:rsidR="002101DF" w:rsidRPr="00602BE8">
              <w:rPr>
                <w:rFonts w:ascii="Arial" w:hAnsi="Arial" w:cs="Arial"/>
                <w:szCs w:val="18"/>
              </w:rPr>
              <w:t>.</w:t>
            </w:r>
            <w:r w:rsidR="00FA6CFE" w:rsidRPr="00602BE8">
              <w:rPr>
                <w:rFonts w:ascii="Arial" w:hAnsi="Arial" w:cs="Arial" w:hint="eastAsia"/>
                <w:szCs w:val="18"/>
              </w:rPr>
              <w:t>0</w:t>
            </w:r>
          </w:p>
        </w:tc>
        <w:tc>
          <w:tcPr>
            <w:tcW w:w="1734" w:type="dxa"/>
            <w:vAlign w:val="center"/>
          </w:tcPr>
          <w:p w14:paraId="070F8E8C" w14:textId="77777777" w:rsidR="00DB14A7" w:rsidRPr="00602BE8" w:rsidRDefault="00DB14A7" w:rsidP="0024506D">
            <w:pPr>
              <w:pStyle w:val="aff2"/>
              <w:spacing w:before="100" w:beforeAutospacing="1" w:after="100"/>
              <w:rPr>
                <w:rFonts w:ascii="Arial" w:hAnsi="Arial" w:cs="Arial"/>
                <w:sz w:val="18"/>
                <w:szCs w:val="18"/>
              </w:rPr>
            </w:pPr>
            <w:r w:rsidRPr="00602BE8">
              <w:rPr>
                <w:rFonts w:ascii="Arial" w:hAnsi="Arial" w:cs="Arial" w:hint="eastAsia"/>
                <w:sz w:val="18"/>
                <w:szCs w:val="18"/>
              </w:rPr>
              <w:t>归属部门</w:t>
            </w:r>
            <w:r w:rsidRPr="00602BE8">
              <w:rPr>
                <w:rFonts w:ascii="Arial" w:hAnsi="Arial" w:cs="Arial" w:hint="eastAsia"/>
                <w:sz w:val="18"/>
                <w:szCs w:val="18"/>
              </w:rPr>
              <w:t>/</w:t>
            </w:r>
            <w:r w:rsidRPr="00602BE8">
              <w:rPr>
                <w:rFonts w:ascii="Arial" w:hAnsi="Arial" w:cs="Arial" w:hint="eastAsia"/>
                <w:sz w:val="18"/>
                <w:szCs w:val="18"/>
              </w:rPr>
              <w:t>项目</w:t>
            </w:r>
            <w:r w:rsidRPr="00602BE8">
              <w:rPr>
                <w:rFonts w:ascii="Arial" w:hAnsi="Arial" w:cs="Arial"/>
                <w:sz w:val="18"/>
                <w:szCs w:val="18"/>
              </w:rPr>
              <w:t>：</w:t>
            </w:r>
          </w:p>
        </w:tc>
        <w:tc>
          <w:tcPr>
            <w:tcW w:w="1972" w:type="dxa"/>
            <w:vAlign w:val="center"/>
          </w:tcPr>
          <w:p w14:paraId="7ADC484E" w14:textId="77777777" w:rsidR="00DB14A7" w:rsidRPr="00602BE8" w:rsidRDefault="00DB14A7" w:rsidP="0024506D">
            <w:pPr>
              <w:spacing w:before="100" w:beforeAutospacing="1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产品部</w:t>
            </w:r>
          </w:p>
        </w:tc>
      </w:tr>
      <w:tr w:rsidR="00DB14A7" w:rsidRPr="00602BE8" w14:paraId="30C28467" w14:textId="77777777" w:rsidTr="0024506D">
        <w:trPr>
          <w:trHeight w:val="413"/>
          <w:jc w:val="center"/>
        </w:trPr>
        <w:tc>
          <w:tcPr>
            <w:tcW w:w="1576" w:type="dxa"/>
            <w:vAlign w:val="center"/>
          </w:tcPr>
          <w:p w14:paraId="69F79EAD" w14:textId="77777777" w:rsidR="00DB14A7" w:rsidRPr="00602BE8" w:rsidRDefault="00DB14A7" w:rsidP="0024506D">
            <w:pPr>
              <w:spacing w:before="100" w:beforeAutospacing="1"/>
              <w:jc w:val="center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5B8F3BF8" w14:textId="77777777" w:rsidR="00DB14A7" w:rsidRPr="00602BE8" w:rsidRDefault="00FA6CFE" w:rsidP="0024506D">
            <w:pPr>
              <w:spacing w:before="100" w:beforeAutospacing="1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朱云翔</w:t>
            </w:r>
          </w:p>
        </w:tc>
        <w:tc>
          <w:tcPr>
            <w:tcW w:w="1734" w:type="dxa"/>
            <w:vAlign w:val="center"/>
          </w:tcPr>
          <w:p w14:paraId="20FC933B" w14:textId="77777777" w:rsidR="00DB14A7" w:rsidRPr="00602BE8" w:rsidRDefault="00467677" w:rsidP="0024506D">
            <w:pPr>
              <w:spacing w:before="100" w:beforeAutospacing="1"/>
              <w:jc w:val="center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最后</w:t>
            </w:r>
            <w:r w:rsidR="00DB14A7" w:rsidRPr="00602BE8">
              <w:rPr>
                <w:rFonts w:ascii="Arial" w:hAnsi="Arial" w:cs="Arial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14A8F4C2" w14:textId="77777777" w:rsidR="00DB14A7" w:rsidRPr="00602BE8" w:rsidRDefault="00FA6CFE" w:rsidP="006451B8">
            <w:pPr>
              <w:spacing w:before="100" w:beforeAutospacing="1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1 25</w:t>
            </w:r>
            <w:r w:rsidR="00467677" w:rsidRPr="00602BE8">
              <w:rPr>
                <w:rFonts w:ascii="Arial" w:hAnsi="Arial" w:cs="Arial"/>
                <w:szCs w:val="18"/>
              </w:rPr>
              <w:t xml:space="preserve">  2016</w:t>
            </w:r>
          </w:p>
        </w:tc>
      </w:tr>
      <w:bookmarkEnd w:id="0"/>
    </w:tbl>
    <w:p w14:paraId="315E39A9" w14:textId="77777777" w:rsidR="00832DB9" w:rsidRPr="00602BE8" w:rsidRDefault="00832DB9" w:rsidP="00832DB9">
      <w:pPr>
        <w:rPr>
          <w:lang w:val="zh-CN"/>
        </w:rPr>
      </w:pPr>
    </w:p>
    <w:p w14:paraId="06D6E4DC" w14:textId="77777777" w:rsidR="00832DB9" w:rsidRPr="00602BE8" w:rsidRDefault="00832DB9" w:rsidP="00832DB9">
      <w:pPr>
        <w:rPr>
          <w:lang w:val="zh-CN"/>
        </w:rPr>
      </w:pPr>
    </w:p>
    <w:p w14:paraId="7D1684F0" w14:textId="77777777" w:rsidR="00DB14A7" w:rsidRPr="00602BE8" w:rsidRDefault="00DB14A7" w:rsidP="00832DB9">
      <w:pPr>
        <w:rPr>
          <w:lang w:val="zh-CN"/>
        </w:rPr>
      </w:pPr>
    </w:p>
    <w:p w14:paraId="63F6F428" w14:textId="77777777" w:rsidR="00DB14A7" w:rsidRPr="00602BE8" w:rsidRDefault="00DB14A7" w:rsidP="00832DB9">
      <w:pPr>
        <w:rPr>
          <w:lang w:val="zh-CN"/>
        </w:rPr>
      </w:pPr>
    </w:p>
    <w:p w14:paraId="14017DDF" w14:textId="77777777" w:rsidR="00730AEF" w:rsidRPr="00602BE8" w:rsidRDefault="00730AEF" w:rsidP="00832DB9">
      <w:pPr>
        <w:rPr>
          <w:lang w:val="zh-CN"/>
        </w:rPr>
      </w:pPr>
    </w:p>
    <w:p w14:paraId="1846979A" w14:textId="77777777" w:rsidR="00730AEF" w:rsidRPr="00602BE8" w:rsidRDefault="00730AEF" w:rsidP="00832DB9">
      <w:pPr>
        <w:rPr>
          <w:lang w:val="zh-CN"/>
        </w:rPr>
      </w:pPr>
    </w:p>
    <w:p w14:paraId="67329C46" w14:textId="77777777" w:rsidR="00730AEF" w:rsidRPr="00602BE8" w:rsidRDefault="00730AEF" w:rsidP="00832DB9">
      <w:pPr>
        <w:rPr>
          <w:lang w:val="zh-CN"/>
        </w:rPr>
      </w:pPr>
    </w:p>
    <w:p w14:paraId="1BA22583" w14:textId="77777777" w:rsidR="00730AEF" w:rsidRPr="00602BE8" w:rsidRDefault="00730AEF" w:rsidP="00832DB9">
      <w:pPr>
        <w:rPr>
          <w:lang w:val="zh-CN"/>
        </w:rPr>
      </w:pPr>
    </w:p>
    <w:p w14:paraId="3685E4A3" w14:textId="77777777" w:rsidR="00730AEF" w:rsidRPr="00602BE8" w:rsidRDefault="00730AEF" w:rsidP="00832DB9">
      <w:pPr>
        <w:rPr>
          <w:lang w:val="zh-CN"/>
        </w:rPr>
      </w:pPr>
    </w:p>
    <w:p w14:paraId="49A11715" w14:textId="77777777" w:rsidR="00730AEF" w:rsidRPr="00602BE8" w:rsidRDefault="00730AEF" w:rsidP="00832DB9">
      <w:pPr>
        <w:rPr>
          <w:lang w:val="zh-CN"/>
        </w:rPr>
      </w:pPr>
    </w:p>
    <w:p w14:paraId="43FF609D" w14:textId="77777777" w:rsidR="00730AEF" w:rsidRPr="00602BE8" w:rsidRDefault="00730AEF" w:rsidP="00832DB9">
      <w:pPr>
        <w:rPr>
          <w:lang w:val="zh-CN"/>
        </w:rPr>
      </w:pPr>
    </w:p>
    <w:p w14:paraId="372A34A9" w14:textId="77777777" w:rsidR="00730AEF" w:rsidRPr="00602BE8" w:rsidRDefault="00730AEF" w:rsidP="00832DB9">
      <w:pPr>
        <w:rPr>
          <w:lang w:val="zh-CN"/>
        </w:rPr>
      </w:pPr>
    </w:p>
    <w:p w14:paraId="69331820" w14:textId="77777777" w:rsidR="00C935D3" w:rsidRPr="00602BE8" w:rsidRDefault="00DB14A7">
      <w:pPr>
        <w:pStyle w:val="1"/>
        <w:rPr>
          <w:color w:val="auto"/>
          <w:sz w:val="32"/>
        </w:rPr>
      </w:pPr>
      <w:bookmarkStart w:id="1" w:name="_Toc440285210"/>
      <w:bookmarkStart w:id="2" w:name="_Toc443494011"/>
      <w:r w:rsidRPr="00602BE8">
        <w:rPr>
          <w:rFonts w:hint="eastAsia"/>
          <w:color w:val="auto"/>
          <w:sz w:val="32"/>
          <w:lang w:val="zh-CN"/>
        </w:rPr>
        <w:lastRenderedPageBreak/>
        <w:t>修改</w:t>
      </w:r>
      <w:r w:rsidR="00832DB9" w:rsidRPr="00602BE8">
        <w:rPr>
          <w:rFonts w:hint="eastAsia"/>
          <w:color w:val="auto"/>
          <w:sz w:val="32"/>
          <w:lang w:val="zh-CN"/>
        </w:rPr>
        <w:t>记录</w:t>
      </w:r>
      <w:bookmarkEnd w:id="1"/>
      <w:bookmarkEnd w:id="2"/>
    </w:p>
    <w:tbl>
      <w:tblPr>
        <w:tblStyle w:val="afe"/>
        <w:tblW w:w="9464" w:type="dxa"/>
        <w:tblLook w:val="04A0" w:firstRow="1" w:lastRow="0" w:firstColumn="1" w:lastColumn="0" w:noHBand="0" w:noVBand="1"/>
      </w:tblPr>
      <w:tblGrid>
        <w:gridCol w:w="1668"/>
        <w:gridCol w:w="1275"/>
        <w:gridCol w:w="993"/>
        <w:gridCol w:w="5528"/>
      </w:tblGrid>
      <w:tr w:rsidR="002101DF" w:rsidRPr="00602BE8" w14:paraId="39D30505" w14:textId="77777777" w:rsidTr="002101DF">
        <w:trPr>
          <w:trHeight w:val="577"/>
        </w:trPr>
        <w:tc>
          <w:tcPr>
            <w:tcW w:w="1668" w:type="dxa"/>
            <w:shd w:val="clear" w:color="auto" w:fill="830F0E" w:themeFill="accent1" w:themeFillShade="BF"/>
          </w:tcPr>
          <w:p w14:paraId="68317092" w14:textId="77777777" w:rsidR="002101DF" w:rsidRPr="00602BE8" w:rsidRDefault="002101DF" w:rsidP="002101DF">
            <w:pPr>
              <w:jc w:val="center"/>
            </w:pPr>
            <w:r w:rsidRPr="00602BE8">
              <w:rPr>
                <w:rFonts w:hint="eastAsia"/>
              </w:rPr>
              <w:t>时间</w:t>
            </w:r>
          </w:p>
        </w:tc>
        <w:tc>
          <w:tcPr>
            <w:tcW w:w="1275" w:type="dxa"/>
            <w:shd w:val="clear" w:color="auto" w:fill="830F0E" w:themeFill="accent1" w:themeFillShade="BF"/>
          </w:tcPr>
          <w:p w14:paraId="4BB86EEC" w14:textId="77777777" w:rsidR="002101DF" w:rsidRPr="00602BE8" w:rsidRDefault="002101DF" w:rsidP="002101DF">
            <w:pPr>
              <w:jc w:val="center"/>
            </w:pPr>
            <w:r w:rsidRPr="00602BE8">
              <w:rPr>
                <w:rFonts w:hint="eastAsia"/>
              </w:rPr>
              <w:t>版本</w:t>
            </w:r>
            <w:r w:rsidRPr="00602BE8">
              <w:t>号</w:t>
            </w:r>
          </w:p>
        </w:tc>
        <w:tc>
          <w:tcPr>
            <w:tcW w:w="993" w:type="dxa"/>
            <w:shd w:val="clear" w:color="auto" w:fill="830F0E" w:themeFill="accent1" w:themeFillShade="BF"/>
          </w:tcPr>
          <w:p w14:paraId="7D84446C" w14:textId="77777777" w:rsidR="002101DF" w:rsidRPr="00602BE8" w:rsidRDefault="002101DF" w:rsidP="002101DF">
            <w:pPr>
              <w:jc w:val="center"/>
            </w:pPr>
            <w:r w:rsidRPr="00602BE8">
              <w:rPr>
                <w:rFonts w:hint="eastAsia"/>
              </w:rPr>
              <w:t>作者</w:t>
            </w:r>
          </w:p>
        </w:tc>
        <w:tc>
          <w:tcPr>
            <w:tcW w:w="5528" w:type="dxa"/>
            <w:shd w:val="clear" w:color="auto" w:fill="830F0E" w:themeFill="accent1" w:themeFillShade="BF"/>
          </w:tcPr>
          <w:p w14:paraId="5641EAA1" w14:textId="77777777" w:rsidR="002101DF" w:rsidRPr="00602BE8" w:rsidRDefault="002101DF" w:rsidP="002101DF">
            <w:pPr>
              <w:jc w:val="center"/>
            </w:pPr>
            <w:r w:rsidRPr="00602BE8">
              <w:rPr>
                <w:rFonts w:hint="eastAsia"/>
              </w:rPr>
              <w:t>相关</w:t>
            </w:r>
            <w:r w:rsidRPr="00602BE8">
              <w:t>记录</w:t>
            </w:r>
          </w:p>
        </w:tc>
      </w:tr>
      <w:tr w:rsidR="002101DF" w:rsidRPr="00602BE8" w14:paraId="68B1F9CE" w14:textId="77777777" w:rsidTr="002101DF">
        <w:trPr>
          <w:trHeight w:val="416"/>
        </w:trPr>
        <w:tc>
          <w:tcPr>
            <w:tcW w:w="1668" w:type="dxa"/>
          </w:tcPr>
          <w:p w14:paraId="6F74652F" w14:textId="77777777" w:rsidR="002101DF" w:rsidRPr="00602BE8" w:rsidRDefault="002101DF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2016-02-15</w:t>
            </w:r>
          </w:p>
        </w:tc>
        <w:tc>
          <w:tcPr>
            <w:tcW w:w="1275" w:type="dxa"/>
          </w:tcPr>
          <w:p w14:paraId="5F5AAA24" w14:textId="77777777" w:rsidR="002101DF" w:rsidRPr="00602BE8" w:rsidRDefault="002101DF">
            <w:pPr>
              <w:rPr>
                <w:sz w:val="24"/>
                <w:szCs w:val="24"/>
              </w:rPr>
            </w:pPr>
            <w:r w:rsidRPr="00602BE8">
              <w:rPr>
                <w:sz w:val="24"/>
                <w:szCs w:val="24"/>
              </w:rPr>
              <w:t>V</w:t>
            </w:r>
            <w:r w:rsidRPr="00602BE8">
              <w:rPr>
                <w:rFonts w:hint="eastAsia"/>
                <w:sz w:val="24"/>
                <w:szCs w:val="24"/>
              </w:rPr>
              <w:t>1.0.0</w:t>
            </w:r>
          </w:p>
        </w:tc>
        <w:tc>
          <w:tcPr>
            <w:tcW w:w="993" w:type="dxa"/>
          </w:tcPr>
          <w:p w14:paraId="343E20D6" w14:textId="77777777" w:rsidR="002101DF" w:rsidRPr="00602BE8" w:rsidRDefault="002101DF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4E7E91F3" w14:textId="77777777" w:rsidR="002101DF" w:rsidRPr="00602BE8" w:rsidRDefault="002101DF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根据</w:t>
            </w:r>
            <w:r w:rsidRPr="00602BE8">
              <w:rPr>
                <w:sz w:val="24"/>
                <w:szCs w:val="24"/>
              </w:rPr>
              <w:t>修改的原型调整文档内容</w:t>
            </w:r>
            <w:r w:rsidRPr="00602BE8">
              <w:rPr>
                <w:rFonts w:hint="eastAsia"/>
                <w:sz w:val="24"/>
                <w:szCs w:val="24"/>
              </w:rPr>
              <w:t>，</w:t>
            </w:r>
            <w:r w:rsidRPr="00602BE8">
              <w:rPr>
                <w:sz w:val="24"/>
                <w:szCs w:val="24"/>
              </w:rPr>
              <w:t>主要</w:t>
            </w:r>
            <w:r w:rsidRPr="00602BE8">
              <w:rPr>
                <w:rFonts w:hint="eastAsia"/>
                <w:sz w:val="24"/>
                <w:szCs w:val="24"/>
              </w:rPr>
              <w:t>改动</w:t>
            </w:r>
            <w:r w:rsidRPr="00602BE8">
              <w:rPr>
                <w:sz w:val="24"/>
                <w:szCs w:val="24"/>
              </w:rPr>
              <w:t>为</w:t>
            </w:r>
            <w:r w:rsidR="001225E3" w:rsidRPr="00602BE8">
              <w:rPr>
                <w:rFonts w:hint="eastAsia"/>
                <w:sz w:val="24"/>
                <w:szCs w:val="24"/>
              </w:rPr>
              <w:t>创建</w:t>
            </w:r>
            <w:r w:rsidR="001225E3" w:rsidRPr="00602BE8">
              <w:rPr>
                <w:sz w:val="24"/>
                <w:szCs w:val="24"/>
              </w:rPr>
              <w:t>联票流程、设置</w:t>
            </w:r>
            <w:r w:rsidR="001225E3" w:rsidRPr="00602BE8">
              <w:rPr>
                <w:rFonts w:hint="eastAsia"/>
                <w:sz w:val="24"/>
                <w:szCs w:val="24"/>
              </w:rPr>
              <w:t>联票</w:t>
            </w:r>
            <w:r w:rsidRPr="00602BE8">
              <w:rPr>
                <w:sz w:val="24"/>
                <w:szCs w:val="24"/>
              </w:rPr>
              <w:t>政策部分</w:t>
            </w:r>
            <w:r w:rsidRPr="00602BE8"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B6438E" w:rsidRPr="00602BE8" w14:paraId="45E486ED" w14:textId="77777777" w:rsidTr="002101DF">
        <w:trPr>
          <w:trHeight w:val="416"/>
        </w:trPr>
        <w:tc>
          <w:tcPr>
            <w:tcW w:w="1668" w:type="dxa"/>
          </w:tcPr>
          <w:p w14:paraId="0EC94E92" w14:textId="341D8006" w:rsidR="00B6438E" w:rsidRPr="00602BE8" w:rsidRDefault="00B6438E" w:rsidP="00B6438E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2016-02-1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5BD7FEBE" w14:textId="77777777" w:rsidR="00B6438E" w:rsidRPr="00602BE8" w:rsidRDefault="00B6438E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V1.0.0</w:t>
            </w:r>
          </w:p>
        </w:tc>
        <w:tc>
          <w:tcPr>
            <w:tcW w:w="993" w:type="dxa"/>
          </w:tcPr>
          <w:p w14:paraId="0854B8B6" w14:textId="77777777" w:rsidR="00B6438E" w:rsidRPr="00602BE8" w:rsidRDefault="00B6438E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3C3BAAAF" w14:textId="6EC95FBA" w:rsidR="00B6438E" w:rsidRPr="00E827F7" w:rsidRDefault="00B6438E" w:rsidP="00131F12">
            <w:pPr>
              <w:pStyle w:val="aff"/>
              <w:numPr>
                <w:ilvl w:val="0"/>
                <w:numId w:val="44"/>
              </w:numPr>
              <w:ind w:firstLineChars="0"/>
              <w:rPr>
                <w:sz w:val="24"/>
                <w:szCs w:val="24"/>
              </w:rPr>
            </w:pPr>
            <w:r w:rsidRPr="00E827F7">
              <w:rPr>
                <w:rFonts w:hint="eastAsia"/>
                <w:sz w:val="24"/>
                <w:szCs w:val="24"/>
              </w:rPr>
              <w:t>去掉产品组合中“</w:t>
            </w:r>
            <w:r w:rsidRPr="00E827F7">
              <w:rPr>
                <w:sz w:val="24"/>
                <w:szCs w:val="24"/>
              </w:rPr>
              <w:t>票型</w:t>
            </w:r>
            <w:r w:rsidRPr="00E827F7">
              <w:rPr>
                <w:rFonts w:hint="eastAsia"/>
                <w:sz w:val="24"/>
                <w:szCs w:val="24"/>
              </w:rPr>
              <w:t>”的筛选</w:t>
            </w:r>
            <w:r w:rsidRPr="00E827F7">
              <w:rPr>
                <w:sz w:val="24"/>
                <w:szCs w:val="24"/>
              </w:rPr>
              <w:t>条件</w:t>
            </w:r>
            <w:r w:rsidRPr="00E827F7">
              <w:rPr>
                <w:rFonts w:hint="eastAsia"/>
                <w:sz w:val="24"/>
                <w:szCs w:val="24"/>
              </w:rPr>
              <w:t>；</w:t>
            </w:r>
          </w:p>
          <w:p w14:paraId="353ED0FF" w14:textId="12D80FBB" w:rsidR="00B6438E" w:rsidRPr="00B6438E" w:rsidRDefault="00B6438E" w:rsidP="00131F12">
            <w:pPr>
              <w:pStyle w:val="aff"/>
              <w:numPr>
                <w:ilvl w:val="0"/>
                <w:numId w:val="44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价格</w:t>
            </w:r>
            <w:r w:rsidRPr="00E827F7">
              <w:rPr>
                <w:rFonts w:hint="eastAsia"/>
                <w:sz w:val="24"/>
                <w:szCs w:val="24"/>
              </w:rPr>
              <w:t>修改、</w:t>
            </w:r>
            <w:r w:rsidRPr="00E827F7">
              <w:rPr>
                <w:sz w:val="24"/>
                <w:szCs w:val="24"/>
              </w:rPr>
              <w:t>政策状态</w:t>
            </w:r>
            <w:r>
              <w:rPr>
                <w:rFonts w:hint="eastAsia"/>
                <w:sz w:val="24"/>
                <w:szCs w:val="24"/>
              </w:rPr>
              <w:t>完善。</w:t>
            </w:r>
          </w:p>
        </w:tc>
      </w:tr>
      <w:tr w:rsidR="00B6438E" w:rsidRPr="00602BE8" w14:paraId="0E54D506" w14:textId="77777777" w:rsidTr="002101DF">
        <w:trPr>
          <w:trHeight w:val="416"/>
        </w:trPr>
        <w:tc>
          <w:tcPr>
            <w:tcW w:w="1668" w:type="dxa"/>
          </w:tcPr>
          <w:p w14:paraId="0C96BEEB" w14:textId="3986BB20" w:rsidR="00B6438E" w:rsidRPr="00602BE8" w:rsidRDefault="00B6438E" w:rsidP="00B6438E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2016-02-1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275" w:type="dxa"/>
          </w:tcPr>
          <w:p w14:paraId="0E26F5B8" w14:textId="00C58B1A" w:rsidR="00B6438E" w:rsidRDefault="00B6438E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V1.0.0</w:t>
            </w:r>
          </w:p>
        </w:tc>
        <w:tc>
          <w:tcPr>
            <w:tcW w:w="993" w:type="dxa"/>
          </w:tcPr>
          <w:p w14:paraId="07AD5E1A" w14:textId="35761B12" w:rsidR="00B6438E" w:rsidRDefault="00B6438E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50247C6A" w14:textId="22C5DC21" w:rsidR="00B6438E" w:rsidRPr="00B6438E" w:rsidRDefault="00B6438E" w:rsidP="00131F12">
            <w:pPr>
              <w:pStyle w:val="aff"/>
              <w:numPr>
                <w:ilvl w:val="0"/>
                <w:numId w:val="45"/>
              </w:numPr>
              <w:ind w:firstLineChars="0"/>
              <w:rPr>
                <w:sz w:val="24"/>
                <w:szCs w:val="24"/>
              </w:rPr>
            </w:pPr>
            <w:r w:rsidRPr="00B6438E">
              <w:rPr>
                <w:rFonts w:hint="eastAsia"/>
                <w:sz w:val="24"/>
                <w:szCs w:val="24"/>
              </w:rPr>
              <w:t>产品</w:t>
            </w:r>
            <w:r w:rsidRPr="00B6438E">
              <w:rPr>
                <w:sz w:val="24"/>
                <w:szCs w:val="24"/>
              </w:rPr>
              <w:t>审核</w:t>
            </w:r>
            <w:r w:rsidRPr="00B6438E">
              <w:rPr>
                <w:rFonts w:hint="eastAsia"/>
                <w:sz w:val="24"/>
                <w:szCs w:val="24"/>
              </w:rPr>
              <w:t>逻辑</w:t>
            </w:r>
            <w:r w:rsidRPr="00B6438E">
              <w:rPr>
                <w:sz w:val="24"/>
                <w:szCs w:val="24"/>
              </w:rPr>
              <w:t>完善；</w:t>
            </w:r>
          </w:p>
          <w:p w14:paraId="3EFCA015" w14:textId="77777777" w:rsidR="00B6438E" w:rsidRDefault="00B6438E" w:rsidP="00131F12">
            <w:pPr>
              <w:pStyle w:val="aff"/>
              <w:numPr>
                <w:ilvl w:val="0"/>
                <w:numId w:val="4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政策启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禁用逻辑完善</w:t>
            </w:r>
            <w:r>
              <w:rPr>
                <w:sz w:val="24"/>
                <w:szCs w:val="24"/>
              </w:rPr>
              <w:t>；</w:t>
            </w:r>
          </w:p>
          <w:p w14:paraId="20FFBF26" w14:textId="0CF46904" w:rsidR="00B6438E" w:rsidRPr="00B6438E" w:rsidRDefault="00B6438E" w:rsidP="00131F12">
            <w:pPr>
              <w:pStyle w:val="aff"/>
              <w:numPr>
                <w:ilvl w:val="0"/>
                <w:numId w:val="4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  <w:r>
              <w:rPr>
                <w:sz w:val="24"/>
                <w:szCs w:val="24"/>
              </w:rPr>
              <w:t>输入规范完善。</w:t>
            </w:r>
          </w:p>
        </w:tc>
      </w:tr>
      <w:tr w:rsidR="0072475B" w:rsidRPr="00602BE8" w14:paraId="255D4AEC" w14:textId="77777777" w:rsidTr="002101DF">
        <w:trPr>
          <w:trHeight w:val="416"/>
        </w:trPr>
        <w:tc>
          <w:tcPr>
            <w:tcW w:w="1668" w:type="dxa"/>
          </w:tcPr>
          <w:p w14:paraId="46F38590" w14:textId="3A269446" w:rsidR="0072475B" w:rsidRPr="00602BE8" w:rsidRDefault="0072475B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016-02-18</w:t>
            </w:r>
          </w:p>
        </w:tc>
        <w:tc>
          <w:tcPr>
            <w:tcW w:w="1275" w:type="dxa"/>
          </w:tcPr>
          <w:p w14:paraId="0757C36D" w14:textId="7513254E" w:rsidR="0072475B" w:rsidRDefault="0072475B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V1.0.0</w:t>
            </w:r>
          </w:p>
        </w:tc>
        <w:tc>
          <w:tcPr>
            <w:tcW w:w="993" w:type="dxa"/>
          </w:tcPr>
          <w:p w14:paraId="4CF0E578" w14:textId="7A8B2668" w:rsidR="0072475B" w:rsidRDefault="0072475B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50A00143" w14:textId="36F10127" w:rsidR="0072475B" w:rsidRPr="0072475B" w:rsidRDefault="0072475B" w:rsidP="00316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调整设置</w:t>
            </w:r>
            <w:r w:rsidR="00316381">
              <w:rPr>
                <w:rFonts w:hint="eastAsia"/>
                <w:sz w:val="24"/>
                <w:szCs w:val="24"/>
              </w:rPr>
              <w:t>魔方</w:t>
            </w:r>
            <w:r w:rsidR="00316381">
              <w:rPr>
                <w:sz w:val="24"/>
                <w:szCs w:val="24"/>
              </w:rPr>
              <w:t>政策、设置</w:t>
            </w:r>
            <w:proofErr w:type="gramStart"/>
            <w:r>
              <w:rPr>
                <w:sz w:val="24"/>
                <w:szCs w:val="24"/>
              </w:rPr>
              <w:t>直签政策</w:t>
            </w:r>
            <w:proofErr w:type="gramEnd"/>
            <w:r w:rsidR="00316381">
              <w:rPr>
                <w:rFonts w:hint="eastAsia"/>
                <w:sz w:val="24"/>
                <w:szCs w:val="24"/>
              </w:rPr>
              <w:t>的对</w:t>
            </w:r>
            <w:r w:rsidR="00316381">
              <w:rPr>
                <w:sz w:val="24"/>
                <w:szCs w:val="24"/>
              </w:rPr>
              <w:t>返利对象导游的返利形式说明。</w:t>
            </w:r>
          </w:p>
        </w:tc>
      </w:tr>
    </w:tbl>
    <w:p w14:paraId="19482479" w14:textId="77777777" w:rsidR="00827F0A" w:rsidRDefault="00827F0A"/>
    <w:p w14:paraId="6B190617" w14:textId="399EEBCF" w:rsidR="004A74BA" w:rsidRPr="00827F0A" w:rsidRDefault="00827F0A">
      <w:pPr>
        <w:rPr>
          <w:rFonts w:hint="eastAsia"/>
          <w:color w:val="FF0000"/>
        </w:rPr>
      </w:pPr>
      <w:r w:rsidRPr="00827F0A">
        <w:rPr>
          <w:rFonts w:hint="eastAsia"/>
          <w:color w:val="FF0000"/>
        </w:rPr>
        <w:t>注：本期</w:t>
      </w:r>
      <w:r w:rsidRPr="00827F0A">
        <w:rPr>
          <w:color w:val="FF0000"/>
        </w:rPr>
        <w:t>版本</w:t>
      </w:r>
      <w:r w:rsidRPr="00827F0A">
        <w:rPr>
          <w:rFonts w:hint="eastAsia"/>
          <w:color w:val="FF0000"/>
        </w:rPr>
        <w:t>暂不实现</w:t>
      </w:r>
      <w:r w:rsidRPr="00827F0A">
        <w:rPr>
          <w:color w:val="FF0000"/>
        </w:rPr>
        <w:t>、后期</w:t>
      </w:r>
      <w:r w:rsidR="00AC4398">
        <w:rPr>
          <w:rFonts w:hint="eastAsia"/>
          <w:color w:val="FF0000"/>
        </w:rPr>
        <w:t>可能</w:t>
      </w:r>
      <w:r w:rsidRPr="00827F0A">
        <w:rPr>
          <w:color w:val="FF0000"/>
        </w:rPr>
        <w:t>需优化的功能点和逻辑用</w:t>
      </w:r>
      <w:r>
        <w:rPr>
          <w:rFonts w:hint="eastAsia"/>
          <w:color w:val="FF0000"/>
        </w:rPr>
        <w:t xml:space="preserve"> </w:t>
      </w:r>
      <w:r w:rsidRPr="00827F0A">
        <w:rPr>
          <w:color w:val="FF0000"/>
        </w:rPr>
        <w:t>红色</w:t>
      </w:r>
      <w:r>
        <w:rPr>
          <w:rFonts w:hint="eastAsia"/>
          <w:color w:val="FF0000"/>
        </w:rPr>
        <w:t xml:space="preserve"> </w:t>
      </w:r>
      <w:r w:rsidRPr="00827F0A">
        <w:rPr>
          <w:color w:val="FF0000"/>
        </w:rPr>
        <w:t>标注</w:t>
      </w:r>
      <w:r w:rsidR="00AC4398">
        <w:rPr>
          <w:rFonts w:hint="eastAsia"/>
          <w:color w:val="FF0000"/>
        </w:rPr>
        <w:t>，</w:t>
      </w:r>
      <w:r w:rsidR="00AC4398">
        <w:rPr>
          <w:color w:val="FF0000"/>
        </w:rPr>
        <w:t>后期待</w:t>
      </w:r>
      <w:r w:rsidR="00AC4398">
        <w:rPr>
          <w:rFonts w:hint="eastAsia"/>
          <w:color w:val="FF0000"/>
        </w:rPr>
        <w:t>评审</w:t>
      </w:r>
      <w:r w:rsidR="00AC4398">
        <w:rPr>
          <w:color w:val="FF0000"/>
        </w:rPr>
        <w:t>确认</w:t>
      </w:r>
      <w:r w:rsidRPr="00827F0A">
        <w:rPr>
          <w:color w:val="FF0000"/>
        </w:rPr>
        <w:t>。</w:t>
      </w:r>
    </w:p>
    <w:p w14:paraId="3A0B91F3" w14:textId="77777777" w:rsidR="00730AEF" w:rsidRPr="00827F0A" w:rsidRDefault="00730AEF"/>
    <w:p w14:paraId="68EAD8D6" w14:textId="77777777" w:rsidR="00730AEF" w:rsidRPr="00602BE8" w:rsidRDefault="00730AEF"/>
    <w:p w14:paraId="148D877A" w14:textId="77777777" w:rsidR="00730AEF" w:rsidRPr="00602BE8" w:rsidRDefault="00730AEF"/>
    <w:p w14:paraId="1492FEDB" w14:textId="77777777" w:rsidR="00730AEF" w:rsidRPr="00602BE8" w:rsidRDefault="00730AEF"/>
    <w:p w14:paraId="6647DF7D" w14:textId="77777777" w:rsidR="00730AEF" w:rsidRPr="00602BE8" w:rsidRDefault="00730AEF"/>
    <w:p w14:paraId="6E55A6A2" w14:textId="77777777" w:rsidR="00730AEF" w:rsidRPr="00602BE8" w:rsidRDefault="00730AEF"/>
    <w:p w14:paraId="66E68817" w14:textId="77777777" w:rsidR="00730AEF" w:rsidRPr="00602BE8" w:rsidRDefault="00730AEF"/>
    <w:p w14:paraId="34FFC248" w14:textId="77777777" w:rsidR="00730AEF" w:rsidRPr="00602BE8" w:rsidRDefault="00730AEF"/>
    <w:p w14:paraId="52CD1B86" w14:textId="77777777" w:rsidR="00730AEF" w:rsidRPr="00602BE8" w:rsidRDefault="00730AEF"/>
    <w:p w14:paraId="21A5B594" w14:textId="77777777" w:rsidR="00730AEF" w:rsidRPr="00602BE8" w:rsidRDefault="00730AEF"/>
    <w:p w14:paraId="6D33B6B2" w14:textId="77777777" w:rsidR="00730AEF" w:rsidRPr="00602BE8" w:rsidRDefault="00730AEF"/>
    <w:p w14:paraId="73F4B2E3" w14:textId="77777777" w:rsidR="00730AEF" w:rsidRPr="00602BE8" w:rsidRDefault="00730AEF"/>
    <w:p w14:paraId="0D7FA1C8" w14:textId="77777777" w:rsidR="001B6AB7" w:rsidRPr="00602BE8" w:rsidRDefault="001B6AB7"/>
    <w:p w14:paraId="746E3E1C" w14:textId="77777777" w:rsidR="001B6AB7" w:rsidRPr="00602BE8" w:rsidRDefault="001B6AB7"/>
    <w:p w14:paraId="4451AAD0" w14:textId="77777777" w:rsidR="001B6AB7" w:rsidRPr="00602BE8" w:rsidRDefault="001B6AB7"/>
    <w:p w14:paraId="0C12C41C" w14:textId="77777777" w:rsidR="001B6AB7" w:rsidRPr="00602BE8" w:rsidRDefault="001B6AB7"/>
    <w:p w14:paraId="46FA11C8" w14:textId="77777777" w:rsidR="001B6AB7" w:rsidRPr="00602BE8" w:rsidRDefault="001B6AB7"/>
    <w:p w14:paraId="0288F48F" w14:textId="77777777" w:rsidR="001B6AB7" w:rsidRPr="00AC4398" w:rsidRDefault="001B6AB7"/>
    <w:p w14:paraId="5B1ACFB0" w14:textId="77777777" w:rsidR="001B6AB7" w:rsidRPr="00602BE8" w:rsidRDefault="001B6AB7"/>
    <w:p w14:paraId="2E9E868E" w14:textId="77777777" w:rsidR="001B6AB7" w:rsidRPr="00602BE8" w:rsidRDefault="001B6AB7"/>
    <w:p w14:paraId="1076FB56" w14:textId="77777777" w:rsidR="00730AEF" w:rsidRPr="00602BE8" w:rsidRDefault="00730AEF"/>
    <w:sdt>
      <w:sdtPr>
        <w:rPr>
          <w:rFonts w:asciiTheme="minorHAnsi" w:eastAsia="Microsoft YaHei UI" w:hAnsiTheme="minorHAnsi" w:cstheme="minorBidi"/>
          <w:color w:val="auto"/>
          <w:sz w:val="17"/>
          <w:szCs w:val="17"/>
          <w:lang w:val="zh-CN"/>
        </w:rPr>
        <w:id w:val="-2135556530"/>
        <w:docPartObj>
          <w:docPartGallery w:val="Table of Contents"/>
          <w:docPartUnique/>
        </w:docPartObj>
      </w:sdtPr>
      <w:sdtEndPr>
        <w:rPr>
          <w:rFonts w:eastAsia="微软雅黑"/>
          <w:b/>
          <w:bCs/>
          <w:sz w:val="21"/>
        </w:rPr>
      </w:sdtEndPr>
      <w:sdtContent>
        <w:p w14:paraId="3F94C92A" w14:textId="77777777" w:rsidR="00730AEF" w:rsidRPr="00602BE8" w:rsidRDefault="00730AEF">
          <w:pPr>
            <w:pStyle w:val="TOC"/>
            <w:rPr>
              <w:color w:val="auto"/>
            </w:rPr>
          </w:pPr>
          <w:r w:rsidRPr="00602BE8">
            <w:rPr>
              <w:color w:val="auto"/>
              <w:lang w:val="zh-CN"/>
            </w:rPr>
            <w:t>目</w:t>
          </w:r>
          <w:r w:rsidRPr="00602BE8">
            <w:rPr>
              <w:rFonts w:ascii="微软雅黑" w:eastAsia="微软雅黑" w:hAnsi="微软雅黑" w:cs="微软雅黑" w:hint="eastAsia"/>
              <w:color w:val="auto"/>
              <w:lang w:val="zh-CN"/>
            </w:rPr>
            <w:t>录</w:t>
          </w:r>
        </w:p>
        <w:p w14:paraId="69095A4B" w14:textId="77777777" w:rsidR="003969B3" w:rsidRDefault="002C11A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r w:rsidRPr="00602BE8">
            <w:fldChar w:fldCharType="begin"/>
          </w:r>
          <w:r w:rsidR="00730AEF" w:rsidRPr="00602BE8">
            <w:instrText xml:space="preserve"> TOC \o "1-3" \h \z \u </w:instrText>
          </w:r>
          <w:r w:rsidRPr="00602BE8">
            <w:fldChar w:fldCharType="separate"/>
          </w:r>
          <w:hyperlink w:anchor="_Toc443494011" w:history="1">
            <w:r w:rsidR="003969B3" w:rsidRPr="00A852F2">
              <w:rPr>
                <w:rStyle w:val="aa"/>
                <w:rFonts w:hint="eastAsia"/>
                <w:noProof/>
                <w:lang w:val="zh-CN"/>
              </w:rPr>
              <w:t>修改记录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_Toc443494011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26D9D646" w14:textId="77777777" w:rsidR="003969B3" w:rsidRDefault="00AC4398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12" w:history="1">
            <w:r w:rsidR="003969B3" w:rsidRPr="00A852F2">
              <w:rPr>
                <w:rStyle w:val="aa"/>
                <w:rFonts w:hint="eastAsia"/>
                <w:noProof/>
              </w:rPr>
              <w:t>一</w:t>
            </w:r>
            <w:r w:rsidR="003969B3" w:rsidRPr="00A852F2">
              <w:rPr>
                <w:rStyle w:val="aa"/>
                <w:noProof/>
              </w:rPr>
              <w:t xml:space="preserve"> </w:t>
            </w:r>
            <w:r w:rsidR="003969B3" w:rsidRPr="00A852F2">
              <w:rPr>
                <w:rStyle w:val="aa"/>
                <w:rFonts w:hint="eastAsia"/>
                <w:noProof/>
              </w:rPr>
              <w:t>简介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_Toc443494012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5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0DFE0BE8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13" w:history="1">
            <w:r w:rsidR="003969B3" w:rsidRPr="00A852F2">
              <w:rPr>
                <w:rStyle w:val="aa"/>
                <w:noProof/>
              </w:rPr>
              <w:t>1</w:t>
            </w:r>
            <w:r w:rsidR="003969B3" w:rsidRPr="00A852F2">
              <w:rPr>
                <w:rStyle w:val="aa"/>
                <w:rFonts w:hint="eastAsia"/>
                <w:noProof/>
              </w:rPr>
              <w:t>目的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_Toc443494013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5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661B79E7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14" w:history="1">
            <w:r w:rsidR="003969B3" w:rsidRPr="00A852F2">
              <w:rPr>
                <w:rStyle w:val="aa"/>
                <w:rFonts w:cs="Arial"/>
                <w:noProof/>
              </w:rPr>
              <w:t>2</w:t>
            </w:r>
            <w:r w:rsidR="003969B3" w:rsidRPr="00A852F2">
              <w:rPr>
                <w:rStyle w:val="aa"/>
                <w:rFonts w:cs="Arial" w:hint="eastAsia"/>
                <w:noProof/>
              </w:rPr>
              <w:t>范围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_Toc443494014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5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47207CB7" w14:textId="77777777" w:rsidR="003969B3" w:rsidRDefault="00AC4398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15" w:history="1">
            <w:r w:rsidR="003969B3" w:rsidRPr="00A852F2">
              <w:rPr>
                <w:rStyle w:val="aa"/>
                <w:rFonts w:hint="eastAsia"/>
                <w:noProof/>
              </w:rPr>
              <w:t>二</w:t>
            </w:r>
            <w:r w:rsidR="003969B3" w:rsidRPr="00A852F2">
              <w:rPr>
                <w:rStyle w:val="aa"/>
                <w:noProof/>
              </w:rPr>
              <w:t xml:space="preserve"> </w:t>
            </w:r>
            <w:r w:rsidR="003969B3" w:rsidRPr="00A852F2">
              <w:rPr>
                <w:rStyle w:val="aa"/>
                <w:rFonts w:hint="eastAsia"/>
                <w:noProof/>
              </w:rPr>
              <w:t>用户角色叙述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_Toc443494015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5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445D649A" w14:textId="77777777" w:rsidR="003969B3" w:rsidRDefault="00AC4398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16" w:history="1">
            <w:r w:rsidR="003969B3" w:rsidRPr="00A852F2">
              <w:rPr>
                <w:rStyle w:val="aa"/>
                <w:rFonts w:hint="eastAsia"/>
                <w:noProof/>
              </w:rPr>
              <w:t>三</w:t>
            </w:r>
            <w:r w:rsidR="003969B3" w:rsidRPr="00A852F2">
              <w:rPr>
                <w:rStyle w:val="aa"/>
                <w:noProof/>
              </w:rPr>
              <w:t xml:space="preserve"> </w:t>
            </w:r>
            <w:r w:rsidR="003969B3" w:rsidRPr="00A852F2">
              <w:rPr>
                <w:rStyle w:val="aa"/>
                <w:rFonts w:hint="eastAsia"/>
                <w:noProof/>
              </w:rPr>
              <w:t>产品叙述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_Toc443494016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5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4DE945E8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17" w:history="1">
            <w:r w:rsidR="003969B3" w:rsidRPr="00A852F2">
              <w:rPr>
                <w:rStyle w:val="aa"/>
                <w:rFonts w:hint="eastAsia"/>
                <w:noProof/>
              </w:rPr>
              <w:t>目标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_Toc443494017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5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092BA695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18" w:history="1">
            <w:r w:rsidR="003969B3" w:rsidRPr="00A852F2">
              <w:rPr>
                <w:rStyle w:val="aa"/>
                <w:rFonts w:hint="eastAsia"/>
                <w:noProof/>
              </w:rPr>
              <w:t>联票逻辑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_Toc443494018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5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6AA258AD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19" w:history="1">
            <w:r w:rsidR="003969B3" w:rsidRPr="00A852F2">
              <w:rPr>
                <w:rStyle w:val="aa"/>
                <w:rFonts w:hint="eastAsia"/>
                <w:noProof/>
              </w:rPr>
              <w:t>功能摘要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_Toc443494019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7130C7AD" w14:textId="77777777" w:rsidR="003969B3" w:rsidRDefault="00AC4398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0" w:history="1">
            <w:r w:rsidR="003969B3" w:rsidRPr="00A852F2">
              <w:rPr>
                <w:rStyle w:val="aa"/>
                <w:rFonts w:hint="eastAsia"/>
                <w:noProof/>
              </w:rPr>
              <w:t>四</w:t>
            </w:r>
            <w:r w:rsidR="003969B3" w:rsidRPr="00A852F2">
              <w:rPr>
                <w:rStyle w:val="aa"/>
                <w:noProof/>
              </w:rPr>
              <w:t xml:space="preserve"> </w:t>
            </w:r>
            <w:r w:rsidR="003969B3" w:rsidRPr="00A852F2">
              <w:rPr>
                <w:rStyle w:val="aa"/>
                <w:rFonts w:hint="eastAsia"/>
                <w:noProof/>
              </w:rPr>
              <w:t>产品特性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_Toc443494020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77692816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1" w:history="1">
            <w:r w:rsidR="003969B3" w:rsidRPr="00A852F2">
              <w:rPr>
                <w:rStyle w:val="aa"/>
                <w:noProof/>
              </w:rPr>
              <w:t xml:space="preserve">1 </w:t>
            </w:r>
            <w:r w:rsidR="003969B3" w:rsidRPr="00A852F2">
              <w:rPr>
                <w:rStyle w:val="aa"/>
                <w:rFonts w:hint="eastAsia"/>
                <w:noProof/>
              </w:rPr>
              <w:t>子票审核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_Toc443494021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1833D818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2" w:history="1">
            <w:r w:rsidR="003969B3" w:rsidRPr="00A852F2">
              <w:rPr>
                <w:rStyle w:val="aa"/>
                <w:rFonts w:hint="eastAsia"/>
                <w:noProof/>
              </w:rPr>
              <w:t>概述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_Toc443494022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17F5CD30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3" w:history="1">
            <w:r w:rsidR="003969B3" w:rsidRPr="00A852F2">
              <w:rPr>
                <w:rStyle w:val="aa"/>
                <w:rFonts w:hint="eastAsia"/>
                <w:noProof/>
              </w:rPr>
              <w:t>子票状</w:t>
            </w:r>
            <w:r w:rsidR="003969B3" w:rsidRPr="00A852F2">
              <w:rPr>
                <w:rStyle w:val="aa"/>
                <w:rFonts w:ascii="微软雅黑" w:hAnsi="微软雅黑" w:cs="微软雅黑" w:hint="eastAsia"/>
                <w:noProof/>
              </w:rPr>
              <w:t>态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_Toc443494023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7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4BCD7451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4" w:history="1">
            <w:r w:rsidR="003969B3" w:rsidRPr="00A852F2">
              <w:rPr>
                <w:rStyle w:val="aa"/>
                <w:rFonts w:hint="eastAsia"/>
                <w:noProof/>
              </w:rPr>
              <w:t>状</w:t>
            </w:r>
            <w:r w:rsidR="003969B3" w:rsidRPr="00A852F2">
              <w:rPr>
                <w:rStyle w:val="aa"/>
                <w:rFonts w:ascii="微软雅黑" w:hAnsi="微软雅黑" w:cs="微软雅黑" w:hint="eastAsia"/>
                <w:noProof/>
              </w:rPr>
              <w:t>态切换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_Toc443494024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7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23F42503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5" w:history="1">
            <w:r w:rsidR="003969B3" w:rsidRPr="00A852F2">
              <w:rPr>
                <w:rStyle w:val="aa"/>
                <w:rFonts w:hint="eastAsia"/>
                <w:noProof/>
              </w:rPr>
              <w:t>列表显示字段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_Toc443494025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8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683CB8E8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6" w:history="1">
            <w:r w:rsidR="003969B3" w:rsidRPr="00A852F2">
              <w:rPr>
                <w:rStyle w:val="aa"/>
                <w:rFonts w:hint="eastAsia"/>
                <w:noProof/>
              </w:rPr>
              <w:t>字段输入规范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_Toc443494026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8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7C8E8DCB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7" w:history="1">
            <w:r w:rsidR="003969B3" w:rsidRPr="00A852F2">
              <w:rPr>
                <w:rStyle w:val="aa"/>
                <w:rFonts w:hint="eastAsia"/>
                <w:noProof/>
              </w:rPr>
              <w:t>界面判断及反馈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_Toc443494027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8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03E2AC12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8" w:history="1">
            <w:r w:rsidR="003969B3" w:rsidRPr="00A852F2">
              <w:rPr>
                <w:rStyle w:val="aa"/>
                <w:rFonts w:hint="eastAsia"/>
                <w:noProof/>
              </w:rPr>
              <w:t>功能及交互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_Toc443494028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9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29EFE3D1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29" w:history="1">
            <w:r w:rsidR="003969B3" w:rsidRPr="00A852F2">
              <w:rPr>
                <w:rStyle w:val="aa"/>
                <w:noProof/>
              </w:rPr>
              <w:t xml:space="preserve">2 </w:t>
            </w:r>
            <w:r w:rsidR="003969B3" w:rsidRPr="00A852F2">
              <w:rPr>
                <w:rStyle w:val="aa"/>
                <w:rFonts w:hint="eastAsia"/>
                <w:noProof/>
              </w:rPr>
              <w:t>子票组合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_Toc443494029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12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73038205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0" w:history="1">
            <w:r w:rsidR="003969B3" w:rsidRPr="00A852F2">
              <w:rPr>
                <w:rStyle w:val="aa"/>
                <w:rFonts w:ascii="微软雅黑" w:hAnsi="微软雅黑" w:cs="微软雅黑" w:hint="eastAsia"/>
                <w:noProof/>
              </w:rPr>
              <w:t>概述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_Toc443494030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12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689FE363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1" w:history="1">
            <w:r w:rsidR="003969B3" w:rsidRPr="00A852F2">
              <w:rPr>
                <w:rStyle w:val="aa"/>
                <w:rFonts w:ascii="微软雅黑" w:hAnsi="微软雅黑" w:cs="微软雅黑" w:hint="eastAsia"/>
                <w:noProof/>
              </w:rPr>
              <w:t>子票状态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_Toc443494031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12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58E34A9E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2" w:history="1">
            <w:r w:rsidR="003969B3" w:rsidRPr="00A852F2">
              <w:rPr>
                <w:rStyle w:val="aa"/>
                <w:rFonts w:ascii="微软雅黑" w:hAnsi="微软雅黑" w:cs="微软雅黑" w:hint="eastAsia"/>
                <w:noProof/>
              </w:rPr>
              <w:t>状态切换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_Toc443494032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12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22B280B1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3" w:history="1">
            <w:r w:rsidR="003969B3" w:rsidRPr="00A852F2">
              <w:rPr>
                <w:rStyle w:val="aa"/>
                <w:rFonts w:hint="eastAsia"/>
                <w:noProof/>
              </w:rPr>
              <w:t>列表显示字段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_Toc443494033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13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34FFD25B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4" w:history="1">
            <w:r w:rsidR="003969B3" w:rsidRPr="00A852F2">
              <w:rPr>
                <w:rStyle w:val="aa"/>
                <w:rFonts w:hint="eastAsia"/>
                <w:noProof/>
              </w:rPr>
              <w:t>字段输入规范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_Toc443494034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15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5535AE8C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5" w:history="1">
            <w:r w:rsidR="003969B3" w:rsidRPr="00A852F2">
              <w:rPr>
                <w:rStyle w:val="aa"/>
                <w:rFonts w:hint="eastAsia"/>
                <w:noProof/>
              </w:rPr>
              <w:t>功能及其交互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_Toc443494035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07760143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6" w:history="1">
            <w:r w:rsidR="003969B3" w:rsidRPr="00A852F2">
              <w:rPr>
                <w:rStyle w:val="aa"/>
                <w:noProof/>
              </w:rPr>
              <w:t>3</w:t>
            </w:r>
            <w:r w:rsidR="003969B3" w:rsidRPr="00A852F2">
              <w:rPr>
                <w:rStyle w:val="aa"/>
                <w:rFonts w:hint="eastAsia"/>
                <w:noProof/>
              </w:rPr>
              <w:t>联票管理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_Toc443494036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19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551B16FE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7" w:history="1">
            <w:r w:rsidR="003969B3" w:rsidRPr="00A852F2">
              <w:rPr>
                <w:rStyle w:val="aa"/>
                <w:rFonts w:hint="eastAsia"/>
                <w:noProof/>
              </w:rPr>
              <w:t>概述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_Toc443494037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19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0B4DFC32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8" w:history="1">
            <w:r w:rsidR="003969B3" w:rsidRPr="00A852F2">
              <w:rPr>
                <w:rStyle w:val="aa"/>
                <w:rFonts w:hint="eastAsia"/>
                <w:noProof/>
              </w:rPr>
              <w:t>列表显示字段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_Toc443494038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19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49D0CF8C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39" w:history="1">
            <w:r w:rsidR="003969B3" w:rsidRPr="00A852F2">
              <w:rPr>
                <w:rStyle w:val="aa"/>
                <w:rFonts w:hint="eastAsia"/>
                <w:noProof/>
              </w:rPr>
              <w:t>功能及其交互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_Toc443494039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20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6AB70F57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0" w:history="1">
            <w:r w:rsidR="003969B3" w:rsidRPr="00A852F2">
              <w:rPr>
                <w:rStyle w:val="aa"/>
                <w:noProof/>
              </w:rPr>
              <w:t xml:space="preserve">4 </w:t>
            </w:r>
            <w:r w:rsidR="003969B3" w:rsidRPr="00A852F2">
              <w:rPr>
                <w:rStyle w:val="aa"/>
                <w:rFonts w:hint="eastAsia"/>
                <w:noProof/>
              </w:rPr>
              <w:t>设置魔方政策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_Toc443494040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21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0BD46283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1" w:history="1">
            <w:r w:rsidR="003969B3" w:rsidRPr="00A852F2">
              <w:rPr>
                <w:rStyle w:val="aa"/>
                <w:rFonts w:hint="eastAsia"/>
                <w:noProof/>
              </w:rPr>
              <w:t>概述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_Toc443494041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21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6DD3F043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2" w:history="1">
            <w:r w:rsidR="003969B3" w:rsidRPr="00A852F2">
              <w:rPr>
                <w:rStyle w:val="aa"/>
                <w:rFonts w:hint="eastAsia"/>
                <w:noProof/>
              </w:rPr>
              <w:t>状</w:t>
            </w:r>
            <w:r w:rsidR="003969B3" w:rsidRPr="00A852F2">
              <w:rPr>
                <w:rStyle w:val="aa"/>
                <w:rFonts w:ascii="微软雅黑" w:hAnsi="微软雅黑" w:cs="微软雅黑" w:hint="eastAsia"/>
                <w:noProof/>
              </w:rPr>
              <w:t>态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_Toc443494042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21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76B52EC7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3" w:history="1">
            <w:r w:rsidR="003969B3" w:rsidRPr="00A852F2">
              <w:rPr>
                <w:rStyle w:val="aa"/>
                <w:rFonts w:hint="eastAsia"/>
                <w:noProof/>
              </w:rPr>
              <w:t>状</w:t>
            </w:r>
            <w:r w:rsidR="003969B3" w:rsidRPr="00A852F2">
              <w:rPr>
                <w:rStyle w:val="aa"/>
                <w:rFonts w:ascii="微软雅黑" w:hAnsi="微软雅黑" w:cs="微软雅黑" w:hint="eastAsia"/>
                <w:noProof/>
              </w:rPr>
              <w:t>态切换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_Toc443494043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22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1FD06CA0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4" w:history="1">
            <w:r w:rsidR="003969B3" w:rsidRPr="00A852F2">
              <w:rPr>
                <w:rStyle w:val="aa"/>
                <w:rFonts w:eastAsia="黑体" w:hint="eastAsia"/>
                <w:noProof/>
              </w:rPr>
              <w:t>列表显示</w:t>
            </w:r>
            <w:r w:rsidR="003969B3" w:rsidRPr="00A852F2">
              <w:rPr>
                <w:rStyle w:val="aa"/>
                <w:rFonts w:hint="eastAsia"/>
                <w:noProof/>
              </w:rPr>
              <w:t>字段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_Toc443494044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22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19E3F1FF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5" w:history="1">
            <w:r w:rsidR="003969B3" w:rsidRPr="00A852F2">
              <w:rPr>
                <w:rStyle w:val="aa"/>
                <w:rFonts w:hint="eastAsia"/>
                <w:noProof/>
              </w:rPr>
              <w:t>字段输入规范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_Toc443494045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22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58C77C22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6" w:history="1">
            <w:r w:rsidR="003969B3" w:rsidRPr="00A852F2">
              <w:rPr>
                <w:rStyle w:val="aa"/>
                <w:rFonts w:hint="eastAsia"/>
                <w:noProof/>
              </w:rPr>
              <w:t>界面判断及反馈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_Toc443494046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23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77F1FC8A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7" w:history="1">
            <w:r w:rsidR="003969B3" w:rsidRPr="00A852F2">
              <w:rPr>
                <w:rStyle w:val="aa"/>
                <w:rFonts w:hint="eastAsia"/>
                <w:noProof/>
              </w:rPr>
              <w:t>功能及其交互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_Toc443494047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23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19723252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8" w:history="1">
            <w:r w:rsidR="003969B3" w:rsidRPr="00A852F2">
              <w:rPr>
                <w:rStyle w:val="aa"/>
                <w:noProof/>
              </w:rPr>
              <w:t xml:space="preserve">5 </w:t>
            </w:r>
            <w:r w:rsidR="003969B3" w:rsidRPr="00A852F2">
              <w:rPr>
                <w:rStyle w:val="aa"/>
                <w:rFonts w:hint="eastAsia"/>
                <w:noProof/>
              </w:rPr>
              <w:t>设置直签政策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_Toc443494048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30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4D0134C0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49" w:history="1">
            <w:r w:rsidR="003969B3" w:rsidRPr="00A852F2">
              <w:rPr>
                <w:rStyle w:val="aa"/>
                <w:rFonts w:eastAsia="黑体" w:hint="eastAsia"/>
                <w:noProof/>
              </w:rPr>
              <w:t>概述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_Toc443494049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30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42519619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0" w:history="1">
            <w:r w:rsidR="003969B3" w:rsidRPr="00A852F2">
              <w:rPr>
                <w:rStyle w:val="aa"/>
                <w:rFonts w:eastAsia="黑体" w:hint="eastAsia"/>
                <w:noProof/>
              </w:rPr>
              <w:t>状态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_Toc443494050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30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4EF80995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1" w:history="1">
            <w:r w:rsidR="003969B3" w:rsidRPr="00A852F2">
              <w:rPr>
                <w:rStyle w:val="aa"/>
                <w:rFonts w:hint="eastAsia"/>
                <w:noProof/>
              </w:rPr>
              <w:t>列表显示字段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_Toc443494051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30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1C94846E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2" w:history="1">
            <w:r w:rsidR="003969B3" w:rsidRPr="00A852F2">
              <w:rPr>
                <w:rStyle w:val="aa"/>
                <w:rFonts w:hint="eastAsia"/>
                <w:noProof/>
              </w:rPr>
              <w:t>字段输入规范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_Toc443494052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31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08A927A3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3" w:history="1">
            <w:r w:rsidR="003969B3" w:rsidRPr="00A852F2">
              <w:rPr>
                <w:rStyle w:val="aa"/>
                <w:rFonts w:hint="eastAsia"/>
                <w:noProof/>
              </w:rPr>
              <w:t>界面判断及反馈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_Toc443494053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31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5C624A1E" w14:textId="77777777" w:rsidR="003969B3" w:rsidRDefault="00AC4398">
          <w:pPr>
            <w:pStyle w:val="3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4" w:history="1">
            <w:r w:rsidR="003969B3" w:rsidRPr="00A852F2">
              <w:rPr>
                <w:rStyle w:val="aa"/>
                <w:rFonts w:hint="eastAsia"/>
                <w:noProof/>
              </w:rPr>
              <w:t>功能及其交互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_Toc443494054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31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41C239B0" w14:textId="77777777" w:rsidR="003969B3" w:rsidRDefault="00AC4398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5" w:history="1">
            <w:r w:rsidR="003969B3" w:rsidRPr="00A852F2">
              <w:rPr>
                <w:rStyle w:val="aa"/>
                <w:rFonts w:hint="eastAsia"/>
                <w:noProof/>
              </w:rPr>
              <w:t>六</w:t>
            </w:r>
            <w:r w:rsidR="003969B3" w:rsidRPr="00A852F2">
              <w:rPr>
                <w:rStyle w:val="aa"/>
                <w:noProof/>
              </w:rPr>
              <w:t xml:space="preserve"> </w:t>
            </w:r>
            <w:r w:rsidR="003969B3" w:rsidRPr="00A852F2">
              <w:rPr>
                <w:rStyle w:val="aa"/>
                <w:rFonts w:hint="eastAsia"/>
                <w:noProof/>
              </w:rPr>
              <w:t>其他产品需求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_Toc443494055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532BF824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6" w:history="1">
            <w:r w:rsidR="003969B3" w:rsidRPr="00A852F2">
              <w:rPr>
                <w:rStyle w:val="aa"/>
                <w:rFonts w:cs="Arial" w:hint="eastAsia"/>
                <w:noProof/>
              </w:rPr>
              <w:t>性能需求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_Toc443494056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58DB69CC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7" w:history="1">
            <w:r w:rsidR="003969B3" w:rsidRPr="00A852F2">
              <w:rPr>
                <w:rStyle w:val="aa"/>
                <w:rFonts w:cs="Arial" w:hint="eastAsia"/>
                <w:noProof/>
              </w:rPr>
              <w:t>监控需求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_Toc443494057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7476A673" w14:textId="77777777" w:rsidR="003969B3" w:rsidRDefault="00AC4398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8" w:history="1">
            <w:r w:rsidR="003969B3" w:rsidRPr="00A852F2">
              <w:rPr>
                <w:rStyle w:val="aa"/>
                <w:rFonts w:cs="Arial" w:hint="eastAsia"/>
                <w:noProof/>
              </w:rPr>
              <w:t>兼容性需求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_Toc443494058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06DC86D6" w14:textId="77777777" w:rsidR="003969B3" w:rsidRDefault="00AC4398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43494059" w:history="1">
            <w:r w:rsidR="003969B3" w:rsidRPr="00A852F2">
              <w:rPr>
                <w:rStyle w:val="aa"/>
                <w:rFonts w:ascii="Arial" w:hAnsi="Arial" w:cs="Arial" w:hint="eastAsia"/>
                <w:noProof/>
              </w:rPr>
              <w:t>七</w:t>
            </w:r>
            <w:r w:rsidR="003969B3" w:rsidRPr="00A852F2">
              <w:rPr>
                <w:rStyle w:val="aa"/>
                <w:rFonts w:ascii="Arial" w:hAnsi="Arial" w:cs="Arial"/>
                <w:noProof/>
              </w:rPr>
              <w:t xml:space="preserve"> </w:t>
            </w:r>
            <w:r w:rsidR="003969B3" w:rsidRPr="00A852F2">
              <w:rPr>
                <w:rStyle w:val="aa"/>
                <w:rFonts w:ascii="Arial" w:hAnsi="Arial" w:cs="Arial" w:hint="eastAsia"/>
                <w:noProof/>
              </w:rPr>
              <w:t>相关文档</w:t>
            </w:r>
            <w:r w:rsidR="003969B3">
              <w:rPr>
                <w:noProof/>
                <w:webHidden/>
              </w:rPr>
              <w:tab/>
            </w:r>
            <w:r w:rsidR="003969B3">
              <w:rPr>
                <w:noProof/>
                <w:webHidden/>
              </w:rPr>
              <w:fldChar w:fldCharType="begin"/>
            </w:r>
            <w:r w:rsidR="003969B3">
              <w:rPr>
                <w:noProof/>
                <w:webHidden/>
              </w:rPr>
              <w:instrText xml:space="preserve"> PAGEREF _Toc443494059 \h </w:instrText>
            </w:r>
            <w:r w:rsidR="003969B3">
              <w:rPr>
                <w:noProof/>
                <w:webHidden/>
              </w:rPr>
            </w:r>
            <w:r w:rsidR="003969B3">
              <w:rPr>
                <w:noProof/>
                <w:webHidden/>
              </w:rPr>
              <w:fldChar w:fldCharType="separate"/>
            </w:r>
            <w:r w:rsidR="003969B3">
              <w:rPr>
                <w:noProof/>
                <w:webHidden/>
              </w:rPr>
              <w:t>36</w:t>
            </w:r>
            <w:r w:rsidR="003969B3">
              <w:rPr>
                <w:noProof/>
                <w:webHidden/>
              </w:rPr>
              <w:fldChar w:fldCharType="end"/>
            </w:r>
          </w:hyperlink>
        </w:p>
        <w:p w14:paraId="255AF4EB" w14:textId="77777777" w:rsidR="00730AEF" w:rsidRPr="00602BE8" w:rsidRDefault="002C11AE">
          <w:r w:rsidRPr="00602BE8">
            <w:rPr>
              <w:b/>
              <w:bCs/>
              <w:lang w:val="zh-CN"/>
            </w:rPr>
            <w:fldChar w:fldCharType="end"/>
          </w:r>
        </w:p>
      </w:sdtContent>
    </w:sdt>
    <w:p w14:paraId="2D72A27B" w14:textId="77777777" w:rsidR="00730AEF" w:rsidRPr="00602BE8" w:rsidRDefault="00730AEF">
      <w:r w:rsidRPr="00602BE8">
        <w:br w:type="page"/>
      </w:r>
    </w:p>
    <w:p w14:paraId="21D00A9F" w14:textId="77777777" w:rsidR="001C5814" w:rsidRPr="00602BE8" w:rsidRDefault="00DB14A7" w:rsidP="0085628C">
      <w:pPr>
        <w:pStyle w:val="1"/>
        <w:rPr>
          <w:color w:val="auto"/>
          <w:sz w:val="32"/>
        </w:rPr>
      </w:pPr>
      <w:bookmarkStart w:id="3" w:name="_Toc443494012"/>
      <w:proofErr w:type="gramStart"/>
      <w:r w:rsidRPr="00602BE8">
        <w:rPr>
          <w:rFonts w:hint="eastAsia"/>
          <w:color w:val="auto"/>
          <w:sz w:val="32"/>
        </w:rPr>
        <w:lastRenderedPageBreak/>
        <w:t>一</w:t>
      </w:r>
      <w:proofErr w:type="gramEnd"/>
      <w:r w:rsidRPr="00602BE8">
        <w:rPr>
          <w:rFonts w:hint="eastAsia"/>
          <w:color w:val="auto"/>
          <w:sz w:val="32"/>
        </w:rPr>
        <w:t xml:space="preserve"> </w:t>
      </w:r>
      <w:r w:rsidRPr="00602BE8">
        <w:rPr>
          <w:rFonts w:hint="eastAsia"/>
          <w:color w:val="auto"/>
          <w:sz w:val="32"/>
        </w:rPr>
        <w:t>简介</w:t>
      </w:r>
      <w:bookmarkEnd w:id="3"/>
    </w:p>
    <w:p w14:paraId="4534499B" w14:textId="77777777" w:rsidR="0085628C" w:rsidRPr="00602BE8" w:rsidRDefault="00036884" w:rsidP="00832DB9">
      <w:pPr>
        <w:rPr>
          <w:szCs w:val="18"/>
        </w:rPr>
      </w:pPr>
      <w:r w:rsidRPr="00602BE8">
        <w:rPr>
          <w:rFonts w:hint="eastAsia"/>
          <w:sz w:val="24"/>
          <w:szCs w:val="24"/>
        </w:rPr>
        <w:t xml:space="preserve">     </w:t>
      </w:r>
      <w:r w:rsidR="0085628C" w:rsidRPr="00602BE8">
        <w:rPr>
          <w:rFonts w:hint="eastAsia"/>
          <w:szCs w:val="18"/>
        </w:rPr>
        <w:t>多个景区在线下进行协商，并根据协商结果由各自景区端上</w:t>
      </w:r>
      <w:proofErr w:type="gramStart"/>
      <w:r w:rsidR="0085628C" w:rsidRPr="00602BE8">
        <w:rPr>
          <w:rFonts w:hint="eastAsia"/>
          <w:szCs w:val="18"/>
        </w:rPr>
        <w:t>传子票信息</w:t>
      </w:r>
      <w:proofErr w:type="gramEnd"/>
      <w:r w:rsidR="0085628C" w:rsidRPr="00602BE8">
        <w:rPr>
          <w:rFonts w:hint="eastAsia"/>
          <w:szCs w:val="18"/>
        </w:rPr>
        <w:t>。由魔方运营人员根据相关合同在代供销平台</w:t>
      </w:r>
      <w:proofErr w:type="gramStart"/>
      <w:r w:rsidR="0085628C" w:rsidRPr="00602BE8">
        <w:rPr>
          <w:rFonts w:hint="eastAsia"/>
          <w:szCs w:val="18"/>
        </w:rPr>
        <w:t>将子票组合</w:t>
      </w:r>
      <w:proofErr w:type="gramEnd"/>
      <w:r w:rsidR="0085628C" w:rsidRPr="00602BE8">
        <w:rPr>
          <w:rFonts w:hint="eastAsia"/>
          <w:szCs w:val="18"/>
        </w:rPr>
        <w:t>成联票。</w:t>
      </w:r>
    </w:p>
    <w:p w14:paraId="01F8A2F8" w14:textId="77777777" w:rsidR="00861ED6" w:rsidRPr="00602BE8" w:rsidRDefault="0085628C" w:rsidP="000E0C8F">
      <w:pPr>
        <w:rPr>
          <w:sz w:val="24"/>
          <w:szCs w:val="24"/>
        </w:rPr>
      </w:pPr>
      <w:r w:rsidRPr="00602BE8">
        <w:rPr>
          <w:rFonts w:hint="eastAsia"/>
          <w:szCs w:val="18"/>
        </w:rPr>
        <w:t xml:space="preserve">       </w:t>
      </w:r>
      <w:r w:rsidRPr="00602BE8">
        <w:rPr>
          <w:rFonts w:hint="eastAsia"/>
          <w:szCs w:val="18"/>
        </w:rPr>
        <w:t>对于魔方来说，所有组合后产品都为魔方自有产品。我们可随意进行分销及供应。</w:t>
      </w:r>
    </w:p>
    <w:p w14:paraId="3A90A789" w14:textId="77777777" w:rsidR="00861ED6" w:rsidRPr="00602BE8" w:rsidRDefault="00FC68C5" w:rsidP="00FC68C5">
      <w:pPr>
        <w:pStyle w:val="2"/>
        <w:rPr>
          <w:color w:val="auto"/>
        </w:rPr>
      </w:pPr>
      <w:bookmarkStart w:id="4" w:name="_Toc443494013"/>
      <w:r w:rsidRPr="00602BE8">
        <w:rPr>
          <w:rFonts w:hint="eastAsia"/>
          <w:color w:val="auto"/>
        </w:rPr>
        <w:t>1</w:t>
      </w:r>
      <w:r w:rsidRPr="00602BE8">
        <w:rPr>
          <w:rFonts w:hint="eastAsia"/>
          <w:color w:val="auto"/>
        </w:rPr>
        <w:t>目的</w:t>
      </w:r>
      <w:bookmarkEnd w:id="4"/>
    </w:p>
    <w:p w14:paraId="5A780963" w14:textId="3C9658CF" w:rsidR="0024506D" w:rsidRPr="00602BE8" w:rsidRDefault="00E11F88" w:rsidP="00272027">
      <w:pPr>
        <w:ind w:firstLineChars="50" w:firstLine="105"/>
      </w:pPr>
      <w:r w:rsidRPr="00602BE8">
        <w:rPr>
          <w:rFonts w:hint="eastAsia"/>
        </w:rPr>
        <w:t xml:space="preserve">    </w:t>
      </w:r>
      <w:r w:rsidR="00D0744D" w:rsidRPr="00602BE8">
        <w:rPr>
          <w:rFonts w:hint="eastAsia"/>
        </w:rPr>
        <w:t>满</w:t>
      </w:r>
      <w:r w:rsidR="00D0744D" w:rsidRPr="00AC4398">
        <w:rPr>
          <w:rFonts w:hint="eastAsia"/>
        </w:rPr>
        <w:t>足景区对</w:t>
      </w:r>
      <w:r w:rsidR="002101DF" w:rsidRPr="00AC4398">
        <w:rPr>
          <w:rFonts w:hint="eastAsia"/>
        </w:rPr>
        <w:t>联</w:t>
      </w:r>
      <w:proofErr w:type="gramStart"/>
      <w:r w:rsidR="002101DF" w:rsidRPr="00AC4398">
        <w:rPr>
          <w:rFonts w:hint="eastAsia"/>
        </w:rPr>
        <w:t>票</w:t>
      </w:r>
      <w:r w:rsidR="00D0744D" w:rsidRPr="00AC4398">
        <w:rPr>
          <w:rFonts w:hint="eastAsia"/>
        </w:rPr>
        <w:t>功能</w:t>
      </w:r>
      <w:proofErr w:type="gramEnd"/>
      <w:r w:rsidR="00D0744D" w:rsidRPr="00AC4398">
        <w:rPr>
          <w:rFonts w:hint="eastAsia"/>
        </w:rPr>
        <w:t>的需求及</w:t>
      </w:r>
      <w:r w:rsidR="00D16C73" w:rsidRPr="00AC4398">
        <w:rPr>
          <w:rFonts w:hint="eastAsia"/>
        </w:rPr>
        <w:t>魔方</w:t>
      </w:r>
      <w:r w:rsidRPr="00AC4398">
        <w:rPr>
          <w:rFonts w:hint="eastAsia"/>
        </w:rPr>
        <w:t>对联票的政策</w:t>
      </w:r>
      <w:r w:rsidRPr="00602BE8">
        <w:rPr>
          <w:rFonts w:hint="eastAsia"/>
        </w:rPr>
        <w:t>设置。</w:t>
      </w:r>
    </w:p>
    <w:p w14:paraId="4A0D0AE8" w14:textId="77777777" w:rsidR="00FD5B1D" w:rsidRPr="00602BE8" w:rsidRDefault="00FD5B1D" w:rsidP="00FD5B1D">
      <w:pPr>
        <w:pStyle w:val="2"/>
        <w:tabs>
          <w:tab w:val="left" w:pos="540"/>
        </w:tabs>
        <w:rPr>
          <w:rFonts w:cs="Arial"/>
          <w:color w:val="auto"/>
        </w:rPr>
      </w:pPr>
      <w:bookmarkStart w:id="5" w:name="_Toc263801765"/>
      <w:bookmarkStart w:id="6" w:name="_Toc443494014"/>
      <w:r w:rsidRPr="00602BE8">
        <w:rPr>
          <w:rFonts w:cs="Arial" w:hint="eastAsia"/>
          <w:color w:val="auto"/>
        </w:rPr>
        <w:t>2</w:t>
      </w:r>
      <w:r w:rsidRPr="00602BE8">
        <w:rPr>
          <w:rFonts w:cs="Arial"/>
          <w:color w:val="auto"/>
        </w:rPr>
        <w:t>范围</w:t>
      </w:r>
      <w:bookmarkEnd w:id="5"/>
      <w:bookmarkEnd w:id="6"/>
    </w:p>
    <w:p w14:paraId="71684E5B" w14:textId="77777777" w:rsidR="00FD5B1D" w:rsidRPr="00602BE8" w:rsidRDefault="00FD5B1D" w:rsidP="00272027">
      <w:pPr>
        <w:ind w:firstLineChars="150" w:firstLine="315"/>
      </w:pPr>
      <w:r w:rsidRPr="00602BE8">
        <w:rPr>
          <w:rFonts w:hint="eastAsia"/>
        </w:rPr>
        <w:t>1.0</w:t>
      </w:r>
      <w:r w:rsidR="0045397B" w:rsidRPr="00602BE8">
        <w:t>.</w:t>
      </w:r>
      <w:r w:rsidR="00AB0C91" w:rsidRPr="00602BE8">
        <w:rPr>
          <w:rFonts w:hint="eastAsia"/>
        </w:rPr>
        <w:t>0</w:t>
      </w:r>
      <w:r w:rsidRPr="00602BE8">
        <w:rPr>
          <w:rFonts w:hint="eastAsia"/>
        </w:rPr>
        <w:t>版本</w:t>
      </w:r>
      <w:r w:rsidRPr="00602BE8">
        <w:t>面向</w:t>
      </w:r>
      <w:r w:rsidR="00AB0C91" w:rsidRPr="00602BE8">
        <w:rPr>
          <w:rFonts w:hint="eastAsia"/>
        </w:rPr>
        <w:t>景区</w:t>
      </w:r>
      <w:r w:rsidR="0045397B" w:rsidRPr="00602BE8">
        <w:rPr>
          <w:rFonts w:hint="eastAsia"/>
        </w:rPr>
        <w:t>端</w:t>
      </w:r>
      <w:r w:rsidR="00AB0C91" w:rsidRPr="00602BE8">
        <w:rPr>
          <w:rFonts w:hint="eastAsia"/>
        </w:rPr>
        <w:t>，让景区公司可</w:t>
      </w:r>
      <w:r w:rsidR="00272A3A" w:rsidRPr="00602BE8">
        <w:rPr>
          <w:rFonts w:hint="eastAsia"/>
        </w:rPr>
        <w:t>对所期望联票进行</w:t>
      </w:r>
      <w:r w:rsidR="00AB0C91" w:rsidRPr="00602BE8">
        <w:rPr>
          <w:rFonts w:hint="eastAsia"/>
        </w:rPr>
        <w:t>直销</w:t>
      </w:r>
      <w:r w:rsidR="0045397B" w:rsidRPr="00602BE8">
        <w:rPr>
          <w:rFonts w:hint="eastAsia"/>
        </w:rPr>
        <w:t>；</w:t>
      </w:r>
      <w:r w:rsidR="00AB0C91" w:rsidRPr="00602BE8">
        <w:rPr>
          <w:rFonts w:hint="eastAsia"/>
        </w:rPr>
        <w:t>面向代供销平台，让平台</w:t>
      </w:r>
      <w:r w:rsidR="0045397B" w:rsidRPr="00602BE8">
        <w:rPr>
          <w:rFonts w:hint="eastAsia"/>
        </w:rPr>
        <w:t>运营人员</w:t>
      </w:r>
      <w:r w:rsidR="00AB0C91" w:rsidRPr="00602BE8">
        <w:rPr>
          <w:rFonts w:hint="eastAsia"/>
        </w:rPr>
        <w:t>可对子票进行</w:t>
      </w:r>
      <w:r w:rsidR="0045397B" w:rsidRPr="00602BE8">
        <w:rPr>
          <w:rFonts w:hint="eastAsia"/>
        </w:rPr>
        <w:t>审核</w:t>
      </w:r>
      <w:r w:rsidR="0045397B" w:rsidRPr="00602BE8">
        <w:t>、</w:t>
      </w:r>
      <w:r w:rsidR="0045397B" w:rsidRPr="00602BE8">
        <w:rPr>
          <w:rFonts w:hint="eastAsia"/>
        </w:rPr>
        <w:t>组合</w:t>
      </w:r>
      <w:r w:rsidR="00AB0C91" w:rsidRPr="00602BE8">
        <w:rPr>
          <w:rFonts w:hint="eastAsia"/>
        </w:rPr>
        <w:t>生成联票</w:t>
      </w:r>
      <w:r w:rsidR="0045397B" w:rsidRPr="00602BE8">
        <w:rPr>
          <w:rFonts w:hint="eastAsia"/>
        </w:rPr>
        <w:t>，并</w:t>
      </w:r>
      <w:r w:rsidR="00AB0C91" w:rsidRPr="00602BE8">
        <w:rPr>
          <w:rFonts w:hint="eastAsia"/>
        </w:rPr>
        <w:t>对联</w:t>
      </w:r>
      <w:proofErr w:type="gramStart"/>
      <w:r w:rsidR="00AB0C91" w:rsidRPr="00602BE8">
        <w:rPr>
          <w:rFonts w:hint="eastAsia"/>
        </w:rPr>
        <w:t>票设置</w:t>
      </w:r>
      <w:proofErr w:type="gramEnd"/>
      <w:r w:rsidR="00AB0C91" w:rsidRPr="00602BE8">
        <w:rPr>
          <w:rFonts w:hint="eastAsia"/>
        </w:rPr>
        <w:t>政策。</w:t>
      </w:r>
    </w:p>
    <w:p w14:paraId="4992DE5D" w14:textId="77777777" w:rsidR="00FC68C5" w:rsidRPr="00602BE8" w:rsidRDefault="00FC68C5" w:rsidP="00FC68C5">
      <w:pPr>
        <w:pStyle w:val="1"/>
        <w:rPr>
          <w:color w:val="auto"/>
        </w:rPr>
      </w:pPr>
      <w:bookmarkStart w:id="7" w:name="_Toc443494015"/>
      <w:r w:rsidRPr="00602BE8">
        <w:rPr>
          <w:rFonts w:hint="eastAsia"/>
          <w:color w:val="auto"/>
        </w:rPr>
        <w:t>二</w:t>
      </w:r>
      <w:r w:rsidRPr="00602BE8">
        <w:rPr>
          <w:rFonts w:hint="eastAsia"/>
          <w:color w:val="auto"/>
        </w:rPr>
        <w:t xml:space="preserve"> </w:t>
      </w:r>
      <w:r w:rsidRPr="00602BE8">
        <w:rPr>
          <w:rFonts w:hint="eastAsia"/>
          <w:color w:val="auto"/>
        </w:rPr>
        <w:t>用户</w:t>
      </w:r>
      <w:r w:rsidRPr="00602BE8">
        <w:rPr>
          <w:color w:val="auto"/>
        </w:rPr>
        <w:t>角色叙述</w:t>
      </w:r>
      <w:bookmarkEnd w:id="7"/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7"/>
        <w:gridCol w:w="4109"/>
        <w:gridCol w:w="4104"/>
      </w:tblGrid>
      <w:tr w:rsidR="00E70C40" w:rsidRPr="00602BE8" w14:paraId="19EDBDEE" w14:textId="77777777" w:rsidTr="00E70C40">
        <w:trPr>
          <w:trHeight w:val="515"/>
        </w:trPr>
        <w:tc>
          <w:tcPr>
            <w:tcW w:w="1137" w:type="dxa"/>
            <w:shd w:val="clear" w:color="auto" w:fill="C0C0C0"/>
          </w:tcPr>
          <w:p w14:paraId="22695F71" w14:textId="77777777" w:rsidR="00E70C40" w:rsidRPr="00602BE8" w:rsidRDefault="00E70C40" w:rsidP="0024506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02BE8">
              <w:rPr>
                <w:rFonts w:ascii="Arial" w:hAnsi="Arial" w:cs="Arial"/>
                <w:sz w:val="20"/>
                <w:szCs w:val="20"/>
              </w:rPr>
              <w:t>用户角色</w:t>
            </w:r>
          </w:p>
        </w:tc>
        <w:tc>
          <w:tcPr>
            <w:tcW w:w="4109" w:type="dxa"/>
            <w:shd w:val="clear" w:color="auto" w:fill="C0C0C0"/>
          </w:tcPr>
          <w:p w14:paraId="3F7F3ABB" w14:textId="77777777" w:rsidR="00E70C40" w:rsidRPr="00602BE8" w:rsidRDefault="00E70C40" w:rsidP="0024506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02BE8">
              <w:rPr>
                <w:rFonts w:ascii="Arial" w:hAnsi="Arial" w:cs="Arial"/>
                <w:sz w:val="20"/>
                <w:szCs w:val="20"/>
              </w:rPr>
              <w:t>用户描述</w:t>
            </w:r>
          </w:p>
        </w:tc>
        <w:tc>
          <w:tcPr>
            <w:tcW w:w="4104" w:type="dxa"/>
            <w:shd w:val="clear" w:color="auto" w:fill="C0C0C0"/>
          </w:tcPr>
          <w:p w14:paraId="0EFCF91E" w14:textId="77777777" w:rsidR="00E70C40" w:rsidRPr="00602BE8" w:rsidRDefault="00E70C40" w:rsidP="0024506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sz w:val="20"/>
                <w:szCs w:val="20"/>
              </w:rPr>
              <w:t>备注</w:t>
            </w:r>
          </w:p>
        </w:tc>
      </w:tr>
      <w:tr w:rsidR="00E70C40" w:rsidRPr="00602BE8" w14:paraId="50CECE24" w14:textId="77777777" w:rsidTr="00E70C40">
        <w:trPr>
          <w:trHeight w:val="515"/>
        </w:trPr>
        <w:tc>
          <w:tcPr>
            <w:tcW w:w="1137" w:type="dxa"/>
            <w:shd w:val="clear" w:color="auto" w:fill="auto"/>
            <w:vAlign w:val="center"/>
          </w:tcPr>
          <w:p w14:paraId="509C189E" w14:textId="77777777" w:rsidR="00E70C40" w:rsidRPr="00602BE8" w:rsidRDefault="001D29D9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景区公司</w:t>
            </w:r>
          </w:p>
        </w:tc>
        <w:tc>
          <w:tcPr>
            <w:tcW w:w="4109" w:type="dxa"/>
          </w:tcPr>
          <w:p w14:paraId="0F695857" w14:textId="77777777" w:rsidR="00E70C40" w:rsidRPr="00602BE8" w:rsidRDefault="00E70C40" w:rsidP="00B53995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具备</w:t>
            </w:r>
            <w:r w:rsidR="00B53995" w:rsidRPr="00602BE8">
              <w:rPr>
                <w:rFonts w:ascii="Arial" w:hAnsi="Arial" w:cs="Arial" w:hint="eastAsia"/>
                <w:i/>
                <w:sz w:val="20"/>
                <w:szCs w:val="20"/>
              </w:rPr>
              <w:t>制定并提供</w:t>
            </w:r>
            <w:proofErr w:type="gramStart"/>
            <w:r w:rsidR="00B53995" w:rsidRPr="00602BE8">
              <w:rPr>
                <w:rFonts w:ascii="Arial" w:hAnsi="Arial" w:cs="Arial" w:hint="eastAsia"/>
                <w:i/>
                <w:sz w:val="20"/>
                <w:szCs w:val="20"/>
              </w:rPr>
              <w:t>子票信息</w:t>
            </w:r>
            <w:proofErr w:type="gramEnd"/>
            <w:r w:rsidR="0045397B" w:rsidRPr="00602BE8">
              <w:rPr>
                <w:rFonts w:ascii="Arial" w:hAnsi="Arial" w:cs="Arial" w:hint="eastAsia"/>
                <w:i/>
                <w:sz w:val="20"/>
                <w:szCs w:val="20"/>
              </w:rPr>
              <w:t>权限</w:t>
            </w:r>
            <w:r w:rsidR="00B53995" w:rsidRPr="00602BE8">
              <w:rPr>
                <w:rFonts w:ascii="Arial" w:hAnsi="Arial" w:cs="Arial" w:hint="eastAsia"/>
                <w:i/>
                <w:sz w:val="20"/>
                <w:szCs w:val="20"/>
              </w:rPr>
              <w:t>的公司</w:t>
            </w:r>
          </w:p>
        </w:tc>
        <w:tc>
          <w:tcPr>
            <w:tcW w:w="4104" w:type="dxa"/>
          </w:tcPr>
          <w:p w14:paraId="576ECD82" w14:textId="77777777" w:rsidR="00E70C40" w:rsidRPr="00602BE8" w:rsidRDefault="00774431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由景区</w:t>
            </w:r>
            <w:proofErr w:type="gramStart"/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端实现</w:t>
            </w:r>
            <w:proofErr w:type="gramEnd"/>
          </w:p>
        </w:tc>
      </w:tr>
      <w:tr w:rsidR="00E70C40" w:rsidRPr="00602BE8" w14:paraId="351C5985" w14:textId="77777777" w:rsidTr="00E70C40">
        <w:trPr>
          <w:trHeight w:val="515"/>
        </w:trPr>
        <w:tc>
          <w:tcPr>
            <w:tcW w:w="1137" w:type="dxa"/>
            <w:shd w:val="clear" w:color="auto" w:fill="auto"/>
          </w:tcPr>
          <w:p w14:paraId="28C713B8" w14:textId="77777777" w:rsidR="00E70C40" w:rsidRPr="00602BE8" w:rsidRDefault="001D29D9" w:rsidP="00F562DE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运营部门</w:t>
            </w:r>
          </w:p>
        </w:tc>
        <w:tc>
          <w:tcPr>
            <w:tcW w:w="4109" w:type="dxa"/>
          </w:tcPr>
          <w:p w14:paraId="784C4F1C" w14:textId="77777777" w:rsidR="00E70C40" w:rsidRPr="00602BE8" w:rsidRDefault="00F562DE" w:rsidP="00F562DE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对子票进行组合生成联票</w:t>
            </w:r>
          </w:p>
          <w:p w14:paraId="2283DA23" w14:textId="77777777" w:rsidR="00F562DE" w:rsidRPr="00602BE8" w:rsidRDefault="00F562DE" w:rsidP="00F562DE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对联票进行政策设置并发布</w:t>
            </w:r>
          </w:p>
        </w:tc>
        <w:tc>
          <w:tcPr>
            <w:tcW w:w="4104" w:type="dxa"/>
          </w:tcPr>
          <w:p w14:paraId="37543906" w14:textId="77777777" w:rsidR="00E70C40" w:rsidRPr="00602BE8" w:rsidRDefault="00F562DE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当前版本满足</w:t>
            </w:r>
          </w:p>
        </w:tc>
      </w:tr>
      <w:tr w:rsidR="00E70C40" w:rsidRPr="00602BE8" w14:paraId="0A301A5D" w14:textId="77777777" w:rsidTr="00E70C40">
        <w:trPr>
          <w:trHeight w:val="393"/>
        </w:trPr>
        <w:tc>
          <w:tcPr>
            <w:tcW w:w="1137" w:type="dxa"/>
          </w:tcPr>
          <w:p w14:paraId="1BA321F4" w14:textId="77777777" w:rsidR="00E70C40" w:rsidRPr="00602BE8" w:rsidRDefault="001D29D9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市场部门</w:t>
            </w:r>
          </w:p>
        </w:tc>
        <w:tc>
          <w:tcPr>
            <w:tcW w:w="4109" w:type="dxa"/>
          </w:tcPr>
          <w:p w14:paraId="5C5A50ED" w14:textId="77777777" w:rsidR="00E70C40" w:rsidRPr="00602BE8" w:rsidRDefault="0045397B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对</w:t>
            </w:r>
            <w:r w:rsidR="00F562DE" w:rsidRPr="00602BE8">
              <w:rPr>
                <w:rFonts w:ascii="Arial" w:hAnsi="Arial" w:cs="Arial" w:hint="eastAsia"/>
                <w:i/>
                <w:sz w:val="20"/>
                <w:szCs w:val="20"/>
              </w:rPr>
              <w:t>景区公司所</w:t>
            </w:r>
            <w:proofErr w:type="gramStart"/>
            <w:r w:rsidR="00F562DE" w:rsidRPr="00602BE8">
              <w:rPr>
                <w:rFonts w:ascii="Arial" w:hAnsi="Arial" w:cs="Arial" w:hint="eastAsia"/>
                <w:i/>
                <w:sz w:val="20"/>
                <w:szCs w:val="20"/>
              </w:rPr>
              <w:t>提供子票进行</w:t>
            </w:r>
            <w:proofErr w:type="gramEnd"/>
            <w:r w:rsidR="00F562DE" w:rsidRPr="00602BE8">
              <w:rPr>
                <w:rFonts w:ascii="Arial" w:hAnsi="Arial" w:cs="Arial" w:hint="eastAsia"/>
                <w:i/>
                <w:sz w:val="20"/>
                <w:szCs w:val="20"/>
              </w:rPr>
              <w:t>审核</w:t>
            </w:r>
          </w:p>
        </w:tc>
        <w:tc>
          <w:tcPr>
            <w:tcW w:w="4104" w:type="dxa"/>
          </w:tcPr>
          <w:p w14:paraId="0FDF7249" w14:textId="77777777" w:rsidR="00E70C40" w:rsidRPr="00602BE8" w:rsidRDefault="00F562DE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当前版本满足</w:t>
            </w:r>
          </w:p>
        </w:tc>
      </w:tr>
    </w:tbl>
    <w:p w14:paraId="72700BF8" w14:textId="77777777" w:rsidR="00861ED6" w:rsidRPr="00602BE8" w:rsidRDefault="0024506D" w:rsidP="009069AD">
      <w:pPr>
        <w:pStyle w:val="1"/>
        <w:rPr>
          <w:color w:val="auto"/>
          <w:sz w:val="32"/>
        </w:rPr>
      </w:pPr>
      <w:bookmarkStart w:id="8" w:name="_Toc440285212"/>
      <w:bookmarkStart w:id="9" w:name="_Toc443494016"/>
      <w:r w:rsidRPr="00602BE8">
        <w:rPr>
          <w:rFonts w:hint="eastAsia"/>
          <w:color w:val="auto"/>
          <w:sz w:val="32"/>
        </w:rPr>
        <w:t>三</w:t>
      </w:r>
      <w:bookmarkEnd w:id="8"/>
      <w:r w:rsidRPr="00602BE8">
        <w:rPr>
          <w:rFonts w:hint="eastAsia"/>
          <w:color w:val="auto"/>
          <w:sz w:val="32"/>
        </w:rPr>
        <w:t xml:space="preserve"> </w:t>
      </w:r>
      <w:r w:rsidRPr="00602BE8">
        <w:rPr>
          <w:rFonts w:hint="eastAsia"/>
          <w:color w:val="auto"/>
          <w:sz w:val="32"/>
        </w:rPr>
        <w:t>产品</w:t>
      </w:r>
      <w:r w:rsidRPr="00602BE8">
        <w:rPr>
          <w:color w:val="auto"/>
          <w:sz w:val="32"/>
        </w:rPr>
        <w:t>叙述</w:t>
      </w:r>
      <w:bookmarkEnd w:id="9"/>
    </w:p>
    <w:p w14:paraId="4F880D0C" w14:textId="77777777" w:rsidR="00E901E8" w:rsidRPr="00602BE8" w:rsidRDefault="00E901E8" w:rsidP="0024506D">
      <w:pPr>
        <w:pStyle w:val="2"/>
        <w:rPr>
          <w:color w:val="auto"/>
        </w:rPr>
      </w:pPr>
      <w:bookmarkStart w:id="10" w:name="_Toc440285213"/>
      <w:bookmarkStart w:id="11" w:name="_Toc443494017"/>
      <w:r w:rsidRPr="00602BE8">
        <w:rPr>
          <w:color w:val="auto"/>
        </w:rPr>
        <w:t>目标</w:t>
      </w:r>
      <w:bookmarkEnd w:id="10"/>
      <w:bookmarkEnd w:id="11"/>
    </w:p>
    <w:p w14:paraId="31696B30" w14:textId="77777777" w:rsidR="00E901E8" w:rsidRPr="00602BE8" w:rsidRDefault="001F36AF" w:rsidP="00272027">
      <w:pPr>
        <w:ind w:firstLineChars="200" w:firstLine="420"/>
      </w:pPr>
      <w:r w:rsidRPr="00602BE8">
        <w:t>1.0</w:t>
      </w:r>
      <w:r w:rsidR="009069AD" w:rsidRPr="00602BE8">
        <w:rPr>
          <w:rFonts w:hint="eastAsia"/>
        </w:rPr>
        <w:t>.0</w:t>
      </w:r>
      <w:r w:rsidR="00C473CE" w:rsidRPr="00602BE8">
        <w:rPr>
          <w:rFonts w:hint="eastAsia"/>
        </w:rPr>
        <w:t>版本将会完成完整</w:t>
      </w:r>
      <w:proofErr w:type="gramStart"/>
      <w:r w:rsidR="0045397B" w:rsidRPr="00602BE8">
        <w:rPr>
          <w:rFonts w:hint="eastAsia"/>
        </w:rPr>
        <w:t>的</w:t>
      </w:r>
      <w:r w:rsidR="00C473CE" w:rsidRPr="00602BE8">
        <w:rPr>
          <w:rFonts w:hint="eastAsia"/>
        </w:rPr>
        <w:t>子票审核</w:t>
      </w:r>
      <w:proofErr w:type="gramEnd"/>
      <w:r w:rsidR="0045397B" w:rsidRPr="00602BE8">
        <w:rPr>
          <w:rFonts w:hint="eastAsia"/>
        </w:rPr>
        <w:t>、</w:t>
      </w:r>
      <w:proofErr w:type="gramStart"/>
      <w:r w:rsidR="00C473CE" w:rsidRPr="00602BE8">
        <w:rPr>
          <w:rFonts w:hint="eastAsia"/>
        </w:rPr>
        <w:t>子票组合</w:t>
      </w:r>
      <w:proofErr w:type="gramEnd"/>
      <w:r w:rsidR="0045397B" w:rsidRPr="00602BE8">
        <w:rPr>
          <w:rFonts w:hint="eastAsia"/>
        </w:rPr>
        <w:t>、</w:t>
      </w:r>
      <w:r w:rsidR="00C473CE" w:rsidRPr="00602BE8">
        <w:rPr>
          <w:rFonts w:hint="eastAsia"/>
        </w:rPr>
        <w:t>联票政策</w:t>
      </w:r>
      <w:r w:rsidR="0045397B" w:rsidRPr="00602BE8">
        <w:rPr>
          <w:rFonts w:hint="eastAsia"/>
        </w:rPr>
        <w:t>设置</w:t>
      </w:r>
      <w:r w:rsidR="00C473CE" w:rsidRPr="00602BE8">
        <w:rPr>
          <w:rFonts w:hint="eastAsia"/>
        </w:rPr>
        <w:t>的相关功能。</w:t>
      </w:r>
    </w:p>
    <w:p w14:paraId="3441E482" w14:textId="77777777" w:rsidR="002E5EAC" w:rsidRPr="00602BE8" w:rsidRDefault="002E5EAC" w:rsidP="00C473CE">
      <w:pPr>
        <w:ind w:firstLine="270"/>
        <w:rPr>
          <w:sz w:val="24"/>
        </w:rPr>
      </w:pPr>
    </w:p>
    <w:p w14:paraId="5EE8216C" w14:textId="77777777" w:rsidR="001F36AF" w:rsidRPr="00602BE8" w:rsidRDefault="00C473CE" w:rsidP="00C473CE">
      <w:pPr>
        <w:pStyle w:val="2"/>
        <w:rPr>
          <w:color w:val="auto"/>
        </w:rPr>
      </w:pPr>
      <w:bookmarkStart w:id="12" w:name="_Toc443494018"/>
      <w:r w:rsidRPr="00602BE8">
        <w:rPr>
          <w:rFonts w:hint="eastAsia"/>
          <w:color w:val="auto"/>
        </w:rPr>
        <w:t>联票逻辑</w:t>
      </w:r>
      <w:bookmarkEnd w:id="12"/>
    </w:p>
    <w:p w14:paraId="0A57100B" w14:textId="77777777" w:rsidR="00C473CE" w:rsidRPr="00602BE8" w:rsidRDefault="00C473CE" w:rsidP="00C473CE"/>
    <w:p w14:paraId="490F2760" w14:textId="77777777" w:rsidR="002E5EAC" w:rsidRPr="00602BE8" w:rsidRDefault="002E5EAC" w:rsidP="001F36AF">
      <w:r w:rsidRPr="00602BE8"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1C330A3E" wp14:editId="5B8F7125">
            <wp:simplePos x="0" y="0"/>
            <wp:positionH relativeFrom="column">
              <wp:posOffset>1905</wp:posOffset>
            </wp:positionH>
            <wp:positionV relativeFrom="paragraph">
              <wp:posOffset>142875</wp:posOffset>
            </wp:positionV>
            <wp:extent cx="5945635" cy="175320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联票逻辑01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35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0B1" w:rsidRPr="00602BE8">
        <w:rPr>
          <w:rFonts w:hint="eastAsia"/>
        </w:rPr>
        <w:t>注意</w:t>
      </w:r>
      <w:r w:rsidR="00F870B1" w:rsidRPr="00602BE8">
        <w:t>：具体</w:t>
      </w:r>
      <w:proofErr w:type="gramStart"/>
      <w:r w:rsidR="00F870B1" w:rsidRPr="00602BE8">
        <w:t>的</w:t>
      </w:r>
      <w:r w:rsidR="00C473CE" w:rsidRPr="00602BE8">
        <w:rPr>
          <w:rFonts w:hint="eastAsia"/>
        </w:rPr>
        <w:t>子票生成</w:t>
      </w:r>
      <w:proofErr w:type="gramEnd"/>
      <w:r w:rsidR="00C473CE" w:rsidRPr="00602BE8">
        <w:rPr>
          <w:rFonts w:hint="eastAsia"/>
        </w:rPr>
        <w:t>及发布</w:t>
      </w:r>
      <w:r w:rsidR="00C473CE" w:rsidRPr="00602BE8">
        <w:t>流程，请</w:t>
      </w:r>
      <w:r w:rsidR="00C473CE" w:rsidRPr="00602BE8">
        <w:rPr>
          <w:rFonts w:hint="eastAsia"/>
        </w:rPr>
        <w:t>参考景区端原型及</w:t>
      </w:r>
      <w:r w:rsidR="00C473CE" w:rsidRPr="00602BE8">
        <w:rPr>
          <w:rFonts w:hint="eastAsia"/>
        </w:rPr>
        <w:t>PRD</w:t>
      </w:r>
      <w:r w:rsidR="00F870B1" w:rsidRPr="00602BE8">
        <w:t>。</w:t>
      </w:r>
    </w:p>
    <w:p w14:paraId="65665C3F" w14:textId="77777777" w:rsidR="00832DB9" w:rsidRPr="00602BE8" w:rsidRDefault="0024506D" w:rsidP="0024506D">
      <w:pPr>
        <w:pStyle w:val="2"/>
        <w:rPr>
          <w:color w:val="auto"/>
        </w:rPr>
      </w:pPr>
      <w:bookmarkStart w:id="13" w:name="_Toc443494019"/>
      <w:r w:rsidRPr="00602BE8">
        <w:rPr>
          <w:rFonts w:hint="eastAsia"/>
          <w:color w:val="auto"/>
        </w:rPr>
        <w:t>功能摘要</w:t>
      </w:r>
      <w:bookmarkEnd w:id="13"/>
    </w:p>
    <w:p w14:paraId="22EDDCF1" w14:textId="77777777" w:rsidR="00832DB9" w:rsidRPr="00602BE8" w:rsidRDefault="00832DB9" w:rsidP="00D66C8C">
      <w:r w:rsidRPr="00602BE8">
        <w:rPr>
          <w:rFonts w:hint="eastAsia"/>
        </w:rPr>
        <w:t xml:space="preserve">  </w:t>
      </w:r>
      <w:r w:rsidR="00BD3009" w:rsidRPr="00602BE8">
        <w:t>1.0</w:t>
      </w:r>
      <w:r w:rsidR="004838D9" w:rsidRPr="00602BE8">
        <w:rPr>
          <w:rFonts w:hint="eastAsia"/>
        </w:rPr>
        <w:t>.0</w:t>
      </w:r>
      <w:r w:rsidR="00BD3009" w:rsidRPr="00602BE8">
        <w:rPr>
          <w:rFonts w:hint="eastAsia"/>
        </w:rPr>
        <w:t>版本</w:t>
      </w:r>
      <w:r w:rsidR="00BD3009" w:rsidRPr="00602BE8">
        <w:t>里面</w:t>
      </w:r>
      <w:r w:rsidR="006667F7" w:rsidRPr="00602BE8">
        <w:t>包括以下功能：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833"/>
        <w:gridCol w:w="3757"/>
        <w:gridCol w:w="2324"/>
        <w:gridCol w:w="2205"/>
      </w:tblGrid>
      <w:tr w:rsidR="00792386" w:rsidRPr="00602BE8" w14:paraId="6DC4017B" w14:textId="77777777" w:rsidTr="001C11F8">
        <w:trPr>
          <w:trHeight w:val="292"/>
        </w:trPr>
        <w:tc>
          <w:tcPr>
            <w:tcW w:w="833" w:type="dxa"/>
            <w:shd w:val="clear" w:color="auto" w:fill="D9D9D9" w:themeFill="background1" w:themeFillShade="D9"/>
          </w:tcPr>
          <w:p w14:paraId="1A41CD4A" w14:textId="77777777" w:rsidR="00792386" w:rsidRPr="00602BE8" w:rsidRDefault="00792386" w:rsidP="00832DB9">
            <w:pPr>
              <w:rPr>
                <w:b/>
              </w:rPr>
            </w:pPr>
            <w:r w:rsidRPr="00602BE8">
              <w:rPr>
                <w:rFonts w:hint="eastAsia"/>
                <w:b/>
              </w:rPr>
              <w:t>序号</w:t>
            </w:r>
          </w:p>
        </w:tc>
        <w:tc>
          <w:tcPr>
            <w:tcW w:w="3757" w:type="dxa"/>
            <w:shd w:val="clear" w:color="auto" w:fill="D9D9D9" w:themeFill="background1" w:themeFillShade="D9"/>
          </w:tcPr>
          <w:p w14:paraId="696D4B26" w14:textId="77777777" w:rsidR="00792386" w:rsidRPr="00602BE8" w:rsidRDefault="00792386" w:rsidP="00832DB9">
            <w:pPr>
              <w:rPr>
                <w:b/>
              </w:rPr>
            </w:pPr>
            <w:r w:rsidRPr="00602BE8">
              <w:rPr>
                <w:rFonts w:hint="eastAsia"/>
                <w:b/>
              </w:rPr>
              <w:t>所属</w:t>
            </w:r>
            <w:r w:rsidRPr="00602BE8">
              <w:rPr>
                <w:b/>
              </w:rPr>
              <w:t>系统</w:t>
            </w:r>
          </w:p>
        </w:tc>
        <w:tc>
          <w:tcPr>
            <w:tcW w:w="2324" w:type="dxa"/>
            <w:shd w:val="clear" w:color="auto" w:fill="D9D9D9" w:themeFill="background1" w:themeFillShade="D9"/>
          </w:tcPr>
          <w:p w14:paraId="20E8E4A5" w14:textId="77777777" w:rsidR="00792386" w:rsidRPr="00602BE8" w:rsidRDefault="00792386" w:rsidP="00832DB9">
            <w:pPr>
              <w:rPr>
                <w:b/>
              </w:rPr>
            </w:pPr>
            <w:r w:rsidRPr="00602BE8">
              <w:rPr>
                <w:rFonts w:hint="eastAsia"/>
                <w:b/>
              </w:rPr>
              <w:t>具体</w:t>
            </w:r>
            <w:r w:rsidRPr="00602BE8">
              <w:rPr>
                <w:b/>
              </w:rPr>
              <w:t>功能</w:t>
            </w:r>
          </w:p>
        </w:tc>
        <w:tc>
          <w:tcPr>
            <w:tcW w:w="2205" w:type="dxa"/>
            <w:shd w:val="clear" w:color="auto" w:fill="D9D9D9" w:themeFill="background1" w:themeFillShade="D9"/>
          </w:tcPr>
          <w:p w14:paraId="219860BD" w14:textId="77777777" w:rsidR="00792386" w:rsidRPr="00602BE8" w:rsidRDefault="00792386" w:rsidP="00832DB9">
            <w:pPr>
              <w:rPr>
                <w:b/>
              </w:rPr>
            </w:pPr>
            <w:r w:rsidRPr="00602BE8">
              <w:rPr>
                <w:rFonts w:hint="eastAsia"/>
                <w:b/>
              </w:rPr>
              <w:t>优先级</w:t>
            </w:r>
          </w:p>
        </w:tc>
      </w:tr>
      <w:tr w:rsidR="00792386" w:rsidRPr="00602BE8" w14:paraId="649D6C75" w14:textId="77777777" w:rsidTr="001C11F8">
        <w:trPr>
          <w:trHeight w:val="343"/>
        </w:trPr>
        <w:tc>
          <w:tcPr>
            <w:tcW w:w="833" w:type="dxa"/>
          </w:tcPr>
          <w:p w14:paraId="1379CF30" w14:textId="77777777" w:rsidR="00792386" w:rsidRPr="00602BE8" w:rsidRDefault="00792386" w:rsidP="00832DB9">
            <w:r w:rsidRPr="00602BE8">
              <w:rPr>
                <w:rFonts w:hint="eastAsia"/>
              </w:rPr>
              <w:t>1</w:t>
            </w:r>
          </w:p>
        </w:tc>
        <w:tc>
          <w:tcPr>
            <w:tcW w:w="3757" w:type="dxa"/>
          </w:tcPr>
          <w:p w14:paraId="430E0F85" w14:textId="77777777" w:rsidR="00792386" w:rsidRPr="00602BE8" w:rsidRDefault="004838D9" w:rsidP="00832DB9">
            <w:r w:rsidRPr="00602BE8">
              <w:rPr>
                <w:rFonts w:hint="eastAsia"/>
              </w:rPr>
              <w:t>产品审核</w:t>
            </w:r>
          </w:p>
        </w:tc>
        <w:tc>
          <w:tcPr>
            <w:tcW w:w="2324" w:type="dxa"/>
          </w:tcPr>
          <w:p w14:paraId="0D764C2B" w14:textId="77777777" w:rsidR="00792386" w:rsidRPr="00602BE8" w:rsidRDefault="004838D9" w:rsidP="00832DB9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子票审核</w:t>
            </w:r>
            <w:proofErr w:type="gramEnd"/>
          </w:p>
        </w:tc>
        <w:tc>
          <w:tcPr>
            <w:tcW w:w="2205" w:type="dxa"/>
          </w:tcPr>
          <w:p w14:paraId="0E54C1D9" w14:textId="77777777" w:rsidR="00792386" w:rsidRPr="00602BE8" w:rsidRDefault="00792386" w:rsidP="00832DB9">
            <w:r w:rsidRPr="00602BE8">
              <w:rPr>
                <w:rFonts w:hint="eastAsia"/>
              </w:rPr>
              <w:t>高</w:t>
            </w:r>
          </w:p>
        </w:tc>
      </w:tr>
      <w:tr w:rsidR="00792386" w:rsidRPr="00602BE8" w14:paraId="7BCAB53A" w14:textId="77777777" w:rsidTr="001C11F8">
        <w:trPr>
          <w:trHeight w:val="343"/>
        </w:trPr>
        <w:tc>
          <w:tcPr>
            <w:tcW w:w="833" w:type="dxa"/>
          </w:tcPr>
          <w:p w14:paraId="0656C16A" w14:textId="77777777" w:rsidR="00792386" w:rsidRPr="00602BE8" w:rsidRDefault="004838D9" w:rsidP="00832DB9">
            <w:r w:rsidRPr="00602BE8">
              <w:rPr>
                <w:rFonts w:hint="eastAsia"/>
              </w:rPr>
              <w:t>2</w:t>
            </w:r>
          </w:p>
        </w:tc>
        <w:tc>
          <w:tcPr>
            <w:tcW w:w="3757" w:type="dxa"/>
          </w:tcPr>
          <w:p w14:paraId="4946AB1E" w14:textId="77777777" w:rsidR="00792386" w:rsidRPr="00602BE8" w:rsidRDefault="004838D9" w:rsidP="00832DB9">
            <w:r w:rsidRPr="00602BE8">
              <w:rPr>
                <w:rFonts w:hint="eastAsia"/>
              </w:rPr>
              <w:t>产品组合</w:t>
            </w:r>
          </w:p>
        </w:tc>
        <w:tc>
          <w:tcPr>
            <w:tcW w:w="2324" w:type="dxa"/>
          </w:tcPr>
          <w:p w14:paraId="371F6CCC" w14:textId="77777777" w:rsidR="00792386" w:rsidRPr="00602BE8" w:rsidRDefault="004838D9" w:rsidP="00832DB9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子票组合</w:t>
            </w:r>
            <w:proofErr w:type="gramEnd"/>
          </w:p>
        </w:tc>
        <w:tc>
          <w:tcPr>
            <w:tcW w:w="2205" w:type="dxa"/>
          </w:tcPr>
          <w:p w14:paraId="4B9DB237" w14:textId="77777777" w:rsidR="00792386" w:rsidRPr="00602BE8" w:rsidRDefault="00792386" w:rsidP="00832DB9">
            <w:r w:rsidRPr="00602BE8">
              <w:rPr>
                <w:rFonts w:hint="eastAsia"/>
              </w:rPr>
              <w:t>高</w:t>
            </w:r>
          </w:p>
        </w:tc>
      </w:tr>
      <w:tr w:rsidR="00792386" w:rsidRPr="00602BE8" w14:paraId="70A0548A" w14:textId="77777777" w:rsidTr="001C11F8">
        <w:trPr>
          <w:trHeight w:val="343"/>
        </w:trPr>
        <w:tc>
          <w:tcPr>
            <w:tcW w:w="833" w:type="dxa"/>
          </w:tcPr>
          <w:p w14:paraId="2A977CB0" w14:textId="77777777" w:rsidR="00792386" w:rsidRPr="00602BE8" w:rsidRDefault="00434349" w:rsidP="00832DB9">
            <w:r w:rsidRPr="00602BE8">
              <w:rPr>
                <w:rFonts w:hint="eastAsia"/>
              </w:rPr>
              <w:t>3</w:t>
            </w:r>
          </w:p>
        </w:tc>
        <w:tc>
          <w:tcPr>
            <w:tcW w:w="3757" w:type="dxa"/>
            <w:vMerge w:val="restart"/>
          </w:tcPr>
          <w:p w14:paraId="10974747" w14:textId="77777777" w:rsidR="00792386" w:rsidRPr="00602BE8" w:rsidRDefault="004838D9" w:rsidP="00832DB9">
            <w:r w:rsidRPr="00602BE8">
              <w:rPr>
                <w:rFonts w:hint="eastAsia"/>
              </w:rPr>
              <w:t>产品管理</w:t>
            </w:r>
          </w:p>
        </w:tc>
        <w:tc>
          <w:tcPr>
            <w:tcW w:w="2324" w:type="dxa"/>
          </w:tcPr>
          <w:p w14:paraId="16963262" w14:textId="77777777" w:rsidR="00792386" w:rsidRPr="00602BE8" w:rsidRDefault="00792386" w:rsidP="004838D9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 xml:space="preserve"> </w:t>
            </w:r>
            <w:r w:rsidR="004838D9" w:rsidRPr="00602BE8">
              <w:rPr>
                <w:rFonts w:hint="eastAsia"/>
                <w:szCs w:val="18"/>
              </w:rPr>
              <w:t>联票魔方政策</w:t>
            </w:r>
          </w:p>
        </w:tc>
        <w:tc>
          <w:tcPr>
            <w:tcW w:w="2205" w:type="dxa"/>
          </w:tcPr>
          <w:p w14:paraId="1B1786F0" w14:textId="77777777" w:rsidR="00792386" w:rsidRPr="00602BE8" w:rsidRDefault="00792386" w:rsidP="00832DB9">
            <w:r w:rsidRPr="00602BE8">
              <w:rPr>
                <w:rFonts w:hint="eastAsia"/>
              </w:rPr>
              <w:t>高</w:t>
            </w:r>
          </w:p>
        </w:tc>
      </w:tr>
      <w:tr w:rsidR="00792386" w:rsidRPr="00602BE8" w14:paraId="45D0927A" w14:textId="77777777" w:rsidTr="001C11F8">
        <w:trPr>
          <w:trHeight w:val="343"/>
        </w:trPr>
        <w:tc>
          <w:tcPr>
            <w:tcW w:w="833" w:type="dxa"/>
          </w:tcPr>
          <w:p w14:paraId="51D82A8B" w14:textId="77777777" w:rsidR="00792386" w:rsidRPr="00602BE8" w:rsidRDefault="00434349" w:rsidP="00832DB9">
            <w:r w:rsidRPr="00602BE8">
              <w:rPr>
                <w:rFonts w:hint="eastAsia"/>
              </w:rPr>
              <w:t>4</w:t>
            </w:r>
          </w:p>
        </w:tc>
        <w:tc>
          <w:tcPr>
            <w:tcW w:w="3757" w:type="dxa"/>
            <w:vMerge/>
          </w:tcPr>
          <w:p w14:paraId="6CE4EC70" w14:textId="77777777" w:rsidR="00792386" w:rsidRPr="00602BE8" w:rsidRDefault="00792386" w:rsidP="00832DB9"/>
        </w:tc>
        <w:tc>
          <w:tcPr>
            <w:tcW w:w="2324" w:type="dxa"/>
          </w:tcPr>
          <w:p w14:paraId="254F6BA4" w14:textId="77777777" w:rsidR="00792386" w:rsidRPr="00602BE8" w:rsidRDefault="004838D9" w:rsidP="00832DB9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联票</w:t>
            </w:r>
            <w:proofErr w:type="gramStart"/>
            <w:r w:rsidRPr="00602BE8">
              <w:rPr>
                <w:rFonts w:hint="eastAsia"/>
                <w:szCs w:val="18"/>
              </w:rPr>
              <w:t>直签政策</w:t>
            </w:r>
            <w:proofErr w:type="gramEnd"/>
          </w:p>
        </w:tc>
        <w:tc>
          <w:tcPr>
            <w:tcW w:w="2205" w:type="dxa"/>
          </w:tcPr>
          <w:p w14:paraId="72E13C3B" w14:textId="77777777" w:rsidR="00792386" w:rsidRPr="00602BE8" w:rsidRDefault="00792386" w:rsidP="00832DB9">
            <w:r w:rsidRPr="00602BE8">
              <w:rPr>
                <w:rFonts w:hint="eastAsia"/>
              </w:rPr>
              <w:t>高</w:t>
            </w:r>
          </w:p>
        </w:tc>
      </w:tr>
    </w:tbl>
    <w:p w14:paraId="6D9033A6" w14:textId="77777777" w:rsidR="0024506D" w:rsidRPr="00602BE8" w:rsidRDefault="001C3C6D" w:rsidP="003F5B5C">
      <w:pPr>
        <w:pStyle w:val="1"/>
        <w:rPr>
          <w:color w:val="auto"/>
        </w:rPr>
      </w:pPr>
      <w:bookmarkStart w:id="14" w:name="_五_产品特性"/>
      <w:bookmarkStart w:id="15" w:name="_Toc443494020"/>
      <w:bookmarkEnd w:id="14"/>
      <w:r w:rsidRPr="00602BE8">
        <w:rPr>
          <w:rFonts w:hint="eastAsia"/>
          <w:color w:val="auto"/>
        </w:rPr>
        <w:t>四</w:t>
      </w:r>
      <w:r w:rsidR="0024506D" w:rsidRPr="00602BE8">
        <w:rPr>
          <w:rFonts w:hint="eastAsia"/>
          <w:color w:val="auto"/>
        </w:rPr>
        <w:t xml:space="preserve"> </w:t>
      </w:r>
      <w:r w:rsidR="0024506D" w:rsidRPr="00602BE8">
        <w:rPr>
          <w:rFonts w:hint="eastAsia"/>
          <w:color w:val="auto"/>
        </w:rPr>
        <w:t>产品特性</w:t>
      </w:r>
      <w:bookmarkEnd w:id="15"/>
    </w:p>
    <w:p w14:paraId="501A65A2" w14:textId="77777777" w:rsidR="001750AE" w:rsidRPr="00602BE8" w:rsidRDefault="001B0AD4" w:rsidP="00131F12">
      <w:pPr>
        <w:pStyle w:val="aff"/>
        <w:numPr>
          <w:ilvl w:val="0"/>
          <w:numId w:val="37"/>
        </w:numPr>
        <w:ind w:firstLineChars="0"/>
      </w:pPr>
      <w:r w:rsidRPr="00602BE8">
        <w:rPr>
          <w:rFonts w:hint="eastAsia"/>
        </w:rPr>
        <w:t>对景区端</w:t>
      </w:r>
      <w:r w:rsidR="008028DF" w:rsidRPr="00602BE8">
        <w:rPr>
          <w:rFonts w:hint="eastAsia"/>
        </w:rPr>
        <w:t>所</w:t>
      </w:r>
      <w:r w:rsidRPr="00602BE8">
        <w:rPr>
          <w:rFonts w:hint="eastAsia"/>
        </w:rPr>
        <w:t>提交</w:t>
      </w:r>
      <w:proofErr w:type="gramStart"/>
      <w:r w:rsidR="003F5B5C" w:rsidRPr="00602BE8">
        <w:rPr>
          <w:rFonts w:hint="eastAsia"/>
        </w:rPr>
        <w:t>子票信息</w:t>
      </w:r>
      <w:proofErr w:type="gramEnd"/>
      <w:r w:rsidR="003F5B5C" w:rsidRPr="00602BE8">
        <w:rPr>
          <w:rFonts w:hint="eastAsia"/>
        </w:rPr>
        <w:t>进行审核</w:t>
      </w:r>
      <w:r w:rsidRPr="00602BE8">
        <w:rPr>
          <w:rFonts w:hint="eastAsia"/>
        </w:rPr>
        <w:t>，若信息有误可拒绝通过并将拒绝理由推送回景区端进行告知。</w:t>
      </w:r>
    </w:p>
    <w:p w14:paraId="1FB9DB49" w14:textId="77777777" w:rsidR="00D90629" w:rsidRPr="00602BE8" w:rsidRDefault="0045397B" w:rsidP="00131F12">
      <w:pPr>
        <w:pStyle w:val="aff"/>
        <w:numPr>
          <w:ilvl w:val="0"/>
          <w:numId w:val="37"/>
        </w:numPr>
        <w:ind w:firstLineChars="0"/>
      </w:pPr>
      <w:r w:rsidRPr="00602BE8">
        <w:rPr>
          <w:rFonts w:hint="eastAsia"/>
        </w:rPr>
        <w:t>对已通过审核</w:t>
      </w:r>
      <w:proofErr w:type="gramStart"/>
      <w:r w:rsidRPr="00602BE8">
        <w:rPr>
          <w:rFonts w:hint="eastAsia"/>
        </w:rPr>
        <w:t>的子票进行</w:t>
      </w:r>
      <w:proofErr w:type="gramEnd"/>
      <w:r w:rsidRPr="00602BE8">
        <w:rPr>
          <w:rFonts w:hint="eastAsia"/>
        </w:rPr>
        <w:t>组合生成为</w:t>
      </w:r>
      <w:r w:rsidR="00456743" w:rsidRPr="00602BE8">
        <w:rPr>
          <w:rFonts w:hint="eastAsia"/>
        </w:rPr>
        <w:t>联票。</w:t>
      </w:r>
    </w:p>
    <w:p w14:paraId="381E346B" w14:textId="77777777" w:rsidR="00857692" w:rsidRPr="00602BE8" w:rsidRDefault="00857692" w:rsidP="00131F12">
      <w:pPr>
        <w:pStyle w:val="aff"/>
        <w:numPr>
          <w:ilvl w:val="0"/>
          <w:numId w:val="37"/>
        </w:numPr>
        <w:ind w:firstLineChars="0"/>
      </w:pPr>
      <w:r w:rsidRPr="00602BE8">
        <w:rPr>
          <w:rFonts w:hint="eastAsia"/>
        </w:rPr>
        <w:t>对已生成联票设置魔方政策。</w:t>
      </w:r>
    </w:p>
    <w:p w14:paraId="79CDCFD9" w14:textId="77777777" w:rsidR="00857692" w:rsidRPr="00602BE8" w:rsidRDefault="00857692" w:rsidP="00131F12">
      <w:pPr>
        <w:pStyle w:val="aff"/>
        <w:numPr>
          <w:ilvl w:val="0"/>
          <w:numId w:val="37"/>
        </w:numPr>
        <w:ind w:firstLineChars="0"/>
      </w:pPr>
      <w:r w:rsidRPr="00602BE8">
        <w:rPr>
          <w:rFonts w:hint="eastAsia"/>
        </w:rPr>
        <w:t>对已生成联票</w:t>
      </w:r>
      <w:proofErr w:type="gramStart"/>
      <w:r w:rsidRPr="00602BE8">
        <w:rPr>
          <w:rFonts w:hint="eastAsia"/>
        </w:rPr>
        <w:t>设置直签政策</w:t>
      </w:r>
      <w:proofErr w:type="gramEnd"/>
      <w:r w:rsidRPr="00602BE8">
        <w:rPr>
          <w:rFonts w:hint="eastAsia"/>
        </w:rPr>
        <w:t>。</w:t>
      </w:r>
    </w:p>
    <w:p w14:paraId="67ABB602" w14:textId="77777777" w:rsidR="00832DB9" w:rsidRPr="00602BE8" w:rsidRDefault="007C116D" w:rsidP="002E5EAC">
      <w:pPr>
        <w:pStyle w:val="2"/>
        <w:rPr>
          <w:color w:val="auto"/>
        </w:rPr>
      </w:pPr>
      <w:bookmarkStart w:id="16" w:name="_Toc440285216"/>
      <w:bookmarkStart w:id="17" w:name="_Toc443494021"/>
      <w:r w:rsidRPr="00602BE8">
        <w:rPr>
          <w:rFonts w:hint="eastAsia"/>
          <w:color w:val="auto"/>
        </w:rPr>
        <w:t xml:space="preserve">1 </w:t>
      </w:r>
      <w:bookmarkEnd w:id="16"/>
      <w:proofErr w:type="gramStart"/>
      <w:r w:rsidR="006C18BD" w:rsidRPr="00602BE8">
        <w:rPr>
          <w:rFonts w:hint="eastAsia"/>
          <w:color w:val="auto"/>
        </w:rPr>
        <w:t>子票审核</w:t>
      </w:r>
      <w:bookmarkEnd w:id="17"/>
      <w:proofErr w:type="gramEnd"/>
    </w:p>
    <w:p w14:paraId="4172666F" w14:textId="77777777" w:rsidR="00715AA3" w:rsidRPr="00602BE8" w:rsidRDefault="00715AA3" w:rsidP="00715AA3">
      <w:pPr>
        <w:pStyle w:val="3"/>
        <w:rPr>
          <w:color w:val="auto"/>
          <w:szCs w:val="24"/>
        </w:rPr>
      </w:pPr>
      <w:bookmarkStart w:id="18" w:name="_Toc443494022"/>
      <w:r w:rsidRPr="00602BE8">
        <w:rPr>
          <w:rFonts w:hint="eastAsia"/>
          <w:color w:val="auto"/>
          <w:szCs w:val="24"/>
        </w:rPr>
        <w:t>概述</w:t>
      </w:r>
      <w:bookmarkEnd w:id="18"/>
    </w:p>
    <w:p w14:paraId="5CD085E4" w14:textId="77777777" w:rsidR="007969A6" w:rsidRDefault="00715AA3" w:rsidP="007969A6">
      <w:r w:rsidRPr="00602BE8">
        <w:rPr>
          <w:rFonts w:hint="eastAsia"/>
        </w:rPr>
        <w:t>景区端</w:t>
      </w:r>
      <w:r w:rsidRPr="00602BE8">
        <w:t>将</w:t>
      </w:r>
      <w:proofErr w:type="gramStart"/>
      <w:r w:rsidRPr="00602BE8">
        <w:t>子票信息</w:t>
      </w:r>
      <w:proofErr w:type="gramEnd"/>
      <w:r w:rsidRPr="00602BE8">
        <w:t>提交到代供销平台后，</w:t>
      </w:r>
      <w:proofErr w:type="gramStart"/>
      <w:r w:rsidRPr="00602BE8">
        <w:t>子票进入</w:t>
      </w:r>
      <w:proofErr w:type="gramEnd"/>
      <w:r w:rsidRPr="00602BE8">
        <w:t>产品审核</w:t>
      </w:r>
      <w:r w:rsidRPr="00602BE8">
        <w:rPr>
          <w:rFonts w:hint="eastAsia"/>
        </w:rPr>
        <w:t xml:space="preserve"> </w:t>
      </w:r>
      <w:r w:rsidRPr="00602BE8">
        <w:t>-&gt;</w:t>
      </w:r>
      <w:proofErr w:type="gramStart"/>
      <w:r w:rsidRPr="00602BE8">
        <w:rPr>
          <w:rFonts w:hint="eastAsia"/>
        </w:rPr>
        <w:t>子票</w:t>
      </w:r>
      <w:proofErr w:type="gramEnd"/>
      <w:r w:rsidRPr="00602BE8">
        <w:rPr>
          <w:rFonts w:hint="eastAsia"/>
        </w:rPr>
        <w:t>TAB</w:t>
      </w:r>
      <w:r w:rsidRPr="00602BE8">
        <w:rPr>
          <w:rFonts w:hint="eastAsia"/>
        </w:rPr>
        <w:t>列表中，</w:t>
      </w:r>
      <w:proofErr w:type="gramStart"/>
      <w:r w:rsidRPr="00602BE8">
        <w:t>则</w:t>
      </w:r>
      <w:r w:rsidR="00BD5E18" w:rsidRPr="00602BE8">
        <w:rPr>
          <w:rFonts w:hint="eastAsia"/>
        </w:rPr>
        <w:t>子票审核</w:t>
      </w:r>
      <w:proofErr w:type="gramEnd"/>
      <w:r w:rsidR="00995CE2" w:rsidRPr="00602BE8">
        <w:rPr>
          <w:rFonts w:hint="eastAsia"/>
        </w:rPr>
        <w:t>路径</w:t>
      </w:r>
      <w:r w:rsidRPr="00602BE8">
        <w:rPr>
          <w:rFonts w:hint="eastAsia"/>
        </w:rPr>
        <w:t>为</w:t>
      </w:r>
      <w:r w:rsidR="00995CE2" w:rsidRPr="00602BE8">
        <w:t>：</w:t>
      </w:r>
      <w:r w:rsidR="00BD5E18" w:rsidRPr="00602BE8">
        <w:rPr>
          <w:rFonts w:hint="eastAsia"/>
        </w:rPr>
        <w:t>产品审核</w:t>
      </w:r>
      <w:r w:rsidR="00995CE2" w:rsidRPr="00602BE8">
        <w:rPr>
          <w:rFonts w:hint="eastAsia"/>
        </w:rPr>
        <w:t xml:space="preserve"> -</w:t>
      </w:r>
      <w:r w:rsidR="00995CE2" w:rsidRPr="00602BE8">
        <w:t>&gt;</w:t>
      </w:r>
      <w:r w:rsidR="00995CE2" w:rsidRPr="00602BE8">
        <w:rPr>
          <w:rFonts w:hint="eastAsia"/>
        </w:rPr>
        <w:t>子票</w:t>
      </w:r>
      <w:r w:rsidRPr="00602BE8">
        <w:rPr>
          <w:rFonts w:hint="eastAsia"/>
        </w:rPr>
        <w:t>。</w:t>
      </w:r>
    </w:p>
    <w:p w14:paraId="1E9C0CF5" w14:textId="4B4107A3" w:rsidR="001D4ADF" w:rsidRPr="00F00A85" w:rsidRDefault="00F00A85" w:rsidP="00F00A85">
      <w:pPr>
        <w:pStyle w:val="3"/>
        <w:rPr>
          <w:color w:val="auto"/>
          <w:szCs w:val="24"/>
        </w:rPr>
      </w:pPr>
      <w:bookmarkStart w:id="19" w:name="_Toc443494023"/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7E750EB2" wp14:editId="28F47607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5943600" cy="2047875"/>
            <wp:effectExtent l="0" t="0" r="0" b="0"/>
            <wp:wrapTopAndBottom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602BE8">
        <w:rPr>
          <w:rFonts w:hint="eastAsia"/>
          <w:color w:val="auto"/>
          <w:szCs w:val="24"/>
        </w:rPr>
        <w:t>子票状</w:t>
      </w:r>
      <w:r w:rsidRPr="00602BE8">
        <w:rPr>
          <w:rFonts w:ascii="微软雅黑" w:eastAsia="微软雅黑" w:hAnsi="微软雅黑" w:cs="微软雅黑" w:hint="eastAsia"/>
          <w:color w:val="auto"/>
          <w:szCs w:val="24"/>
        </w:rPr>
        <w:t>态</w:t>
      </w:r>
      <w:bookmarkEnd w:id="19"/>
      <w:proofErr w:type="gramEnd"/>
    </w:p>
    <w:p w14:paraId="04A5DD8C" w14:textId="29FC7C35" w:rsidR="00916015" w:rsidRPr="00602BE8" w:rsidRDefault="00916015" w:rsidP="00916015">
      <w:pPr>
        <w:rPr>
          <w:szCs w:val="18"/>
        </w:rPr>
      </w:pPr>
      <w:proofErr w:type="gramStart"/>
      <w:r w:rsidRPr="00602BE8">
        <w:rPr>
          <w:rFonts w:hint="eastAsia"/>
          <w:szCs w:val="18"/>
        </w:rPr>
        <w:t>子票包含</w:t>
      </w:r>
      <w:proofErr w:type="gramEnd"/>
      <w:r w:rsidRPr="00602BE8">
        <w:rPr>
          <w:rFonts w:hint="eastAsia"/>
          <w:szCs w:val="18"/>
        </w:rPr>
        <w:t>待审核、拒绝、通过三种状态</w:t>
      </w:r>
    </w:p>
    <w:p w14:paraId="6A30F83B" w14:textId="18BD6D2A" w:rsidR="00916015" w:rsidRPr="00602BE8" w:rsidRDefault="001C1FF1" w:rsidP="00916015">
      <w:pPr>
        <w:pStyle w:val="4"/>
        <w:rPr>
          <w:rFonts w:eastAsia="宋体"/>
          <w:color w:val="auto"/>
        </w:rPr>
      </w:pPr>
      <w:r w:rsidRPr="00602BE8">
        <w:rPr>
          <w:rFonts w:eastAsia="宋体" w:hint="eastAsia"/>
          <w:color w:val="auto"/>
        </w:rPr>
        <w:t>待审核</w:t>
      </w:r>
    </w:p>
    <w:p w14:paraId="73AFEE5C" w14:textId="52FC4694" w:rsidR="00916015" w:rsidRPr="00602BE8" w:rsidRDefault="00995CE2" w:rsidP="002209EF">
      <w:pPr>
        <w:rPr>
          <w:szCs w:val="18"/>
        </w:rPr>
      </w:pPr>
      <w:r w:rsidRPr="00602BE8">
        <w:rPr>
          <w:rFonts w:hint="eastAsia"/>
          <w:szCs w:val="18"/>
        </w:rPr>
        <w:t>等待</w:t>
      </w:r>
      <w:r w:rsidR="00474F74" w:rsidRPr="00602BE8">
        <w:rPr>
          <w:rFonts w:hint="eastAsia"/>
          <w:szCs w:val="18"/>
        </w:rPr>
        <w:t>审核的子票，</w:t>
      </w:r>
      <w:proofErr w:type="gramStart"/>
      <w:r w:rsidR="00474F74" w:rsidRPr="00602BE8">
        <w:rPr>
          <w:rFonts w:hint="eastAsia"/>
          <w:szCs w:val="18"/>
        </w:rPr>
        <w:t>在子票审核</w:t>
      </w:r>
      <w:proofErr w:type="gramEnd"/>
      <w:r w:rsidR="00474F74" w:rsidRPr="00602BE8">
        <w:rPr>
          <w:rFonts w:hint="eastAsia"/>
          <w:szCs w:val="18"/>
        </w:rPr>
        <w:t>列表中的</w:t>
      </w:r>
      <w:proofErr w:type="gramStart"/>
      <w:r w:rsidR="00474F74" w:rsidRPr="00602BE8">
        <w:rPr>
          <w:rFonts w:hint="eastAsia"/>
          <w:szCs w:val="18"/>
        </w:rPr>
        <w:t>所有子票都</w:t>
      </w:r>
      <w:proofErr w:type="gramEnd"/>
      <w:r w:rsidR="00474F74" w:rsidRPr="00602BE8">
        <w:rPr>
          <w:rFonts w:hint="eastAsia"/>
          <w:szCs w:val="18"/>
        </w:rPr>
        <w:t>处于该状态。</w:t>
      </w:r>
    </w:p>
    <w:p w14:paraId="3F583416" w14:textId="583B5A9B" w:rsidR="00916015" w:rsidRPr="00602BE8" w:rsidRDefault="001C1FF1" w:rsidP="00916015">
      <w:pPr>
        <w:pStyle w:val="4"/>
        <w:rPr>
          <w:rFonts w:eastAsia="宋体"/>
          <w:color w:val="auto"/>
        </w:rPr>
      </w:pPr>
      <w:r w:rsidRPr="00602BE8">
        <w:rPr>
          <w:rFonts w:eastAsia="宋体" w:hint="eastAsia"/>
          <w:color w:val="auto"/>
        </w:rPr>
        <w:t>拒绝</w:t>
      </w:r>
    </w:p>
    <w:p w14:paraId="35D302CA" w14:textId="736A7156" w:rsidR="00916015" w:rsidRPr="00602BE8" w:rsidRDefault="005308E8" w:rsidP="002209EF">
      <w:pPr>
        <w:rPr>
          <w:sz w:val="24"/>
          <w:szCs w:val="24"/>
        </w:rPr>
      </w:pPr>
      <w:r w:rsidRPr="00602BE8">
        <w:rPr>
          <w:rFonts w:hint="eastAsia"/>
        </w:rPr>
        <w:t xml:space="preserve"> </w:t>
      </w:r>
      <w:r w:rsidR="002209EF" w:rsidRPr="00602BE8">
        <w:rPr>
          <w:rFonts w:hint="eastAsia"/>
        </w:rPr>
        <w:t>在该状态下</w:t>
      </w:r>
      <w:proofErr w:type="gramStart"/>
      <w:r w:rsidR="002209EF" w:rsidRPr="00602BE8">
        <w:rPr>
          <w:rFonts w:hint="eastAsia"/>
        </w:rPr>
        <w:t>的子票将</w:t>
      </w:r>
      <w:proofErr w:type="gramEnd"/>
      <w:r w:rsidR="002209EF" w:rsidRPr="00602BE8">
        <w:rPr>
          <w:rFonts w:hint="eastAsia"/>
        </w:rPr>
        <w:t>会被平台推送回对应景区端，</w:t>
      </w:r>
      <w:r w:rsidR="00995CE2" w:rsidRPr="00602BE8">
        <w:rPr>
          <w:rFonts w:hint="eastAsia"/>
        </w:rPr>
        <w:t>推送时会附带拒绝理由，同时该子产品从子票</w:t>
      </w:r>
      <w:r w:rsidR="003B7F13" w:rsidRPr="00602BE8">
        <w:rPr>
          <w:rFonts w:hint="eastAsia"/>
        </w:rPr>
        <w:t>审核列表中消失。</w:t>
      </w:r>
    </w:p>
    <w:p w14:paraId="7B1ECE34" w14:textId="25EA538E" w:rsidR="00916015" w:rsidRPr="00602BE8" w:rsidRDefault="001C1FF1" w:rsidP="00916015">
      <w:pPr>
        <w:pStyle w:val="4"/>
        <w:rPr>
          <w:rFonts w:ascii="微软雅黑" w:eastAsia="宋体" w:hAnsi="微软雅黑" w:cs="微软雅黑"/>
          <w:color w:val="auto"/>
        </w:rPr>
      </w:pPr>
      <w:r w:rsidRPr="00602BE8">
        <w:rPr>
          <w:rFonts w:eastAsia="宋体" w:hint="eastAsia"/>
          <w:color w:val="auto"/>
        </w:rPr>
        <w:t>通过</w:t>
      </w:r>
    </w:p>
    <w:p w14:paraId="67D9A463" w14:textId="1C676FF9" w:rsidR="00916015" w:rsidRPr="00602BE8" w:rsidRDefault="00037371" w:rsidP="00916015">
      <w:r w:rsidRPr="00602BE8">
        <w:t xml:space="preserve"> </w:t>
      </w:r>
      <w:r w:rsidRPr="00602BE8">
        <w:rPr>
          <w:rFonts w:hint="eastAsia"/>
        </w:rPr>
        <w:t>在该状态下</w:t>
      </w:r>
      <w:proofErr w:type="gramStart"/>
      <w:r w:rsidRPr="00602BE8">
        <w:rPr>
          <w:rFonts w:hint="eastAsia"/>
        </w:rPr>
        <w:t>的子票将</w:t>
      </w:r>
      <w:proofErr w:type="gramEnd"/>
      <w:r w:rsidRPr="00602BE8">
        <w:rPr>
          <w:rFonts w:hint="eastAsia"/>
        </w:rPr>
        <w:t>会被放入到产品组合中</w:t>
      </w:r>
      <w:proofErr w:type="gramStart"/>
      <w:r w:rsidRPr="00602BE8">
        <w:rPr>
          <w:rFonts w:hint="eastAsia"/>
        </w:rPr>
        <w:t>的子票</w:t>
      </w:r>
      <w:r w:rsidR="003128AD" w:rsidRPr="00602BE8">
        <w:rPr>
          <w:rFonts w:hint="eastAsia"/>
        </w:rPr>
        <w:t>列表</w:t>
      </w:r>
      <w:proofErr w:type="gramEnd"/>
      <w:r w:rsidR="00995CE2" w:rsidRPr="00602BE8">
        <w:rPr>
          <w:rFonts w:hint="eastAsia"/>
        </w:rPr>
        <w:t>，同时从</w:t>
      </w:r>
      <w:r w:rsidR="0074145E" w:rsidRPr="00602BE8">
        <w:rPr>
          <w:rFonts w:hint="eastAsia"/>
        </w:rPr>
        <w:t>子票审核列表中消失。</w:t>
      </w:r>
    </w:p>
    <w:p w14:paraId="238461C7" w14:textId="473F56EF" w:rsidR="00466C11" w:rsidRPr="00602BE8" w:rsidRDefault="00F00A85" w:rsidP="00466C11">
      <w:pPr>
        <w:pStyle w:val="3"/>
        <w:rPr>
          <w:color w:val="auto"/>
          <w:szCs w:val="24"/>
        </w:rPr>
      </w:pPr>
      <w:bookmarkStart w:id="20" w:name="_Toc443494024"/>
      <w:r w:rsidRPr="00602BE8">
        <w:rPr>
          <w:noProof/>
          <w:color w:val="auto"/>
        </w:rPr>
        <w:drawing>
          <wp:anchor distT="0" distB="0" distL="114300" distR="114300" simplePos="0" relativeHeight="251661824" behindDoc="0" locked="0" layoutInCell="1" allowOverlap="1" wp14:anchorId="009A7037" wp14:editId="4560BF5D">
            <wp:simplePos x="0" y="0"/>
            <wp:positionH relativeFrom="column">
              <wp:posOffset>257175</wp:posOffset>
            </wp:positionH>
            <wp:positionV relativeFrom="paragraph">
              <wp:posOffset>528320</wp:posOffset>
            </wp:positionV>
            <wp:extent cx="3943350" cy="23406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C11" w:rsidRPr="00602BE8">
        <w:rPr>
          <w:rFonts w:hint="eastAsia"/>
          <w:color w:val="auto"/>
          <w:szCs w:val="24"/>
        </w:rPr>
        <w:t>状</w:t>
      </w:r>
      <w:r w:rsidR="00466C11" w:rsidRPr="00602BE8">
        <w:rPr>
          <w:rFonts w:ascii="微软雅黑" w:eastAsia="微软雅黑" w:hAnsi="微软雅黑" w:cs="微软雅黑" w:hint="eastAsia"/>
          <w:color w:val="auto"/>
          <w:szCs w:val="24"/>
        </w:rPr>
        <w:t>态切换</w:t>
      </w:r>
      <w:bookmarkEnd w:id="20"/>
    </w:p>
    <w:p w14:paraId="28A7D3C7" w14:textId="5087AD67" w:rsidR="0045670F" w:rsidRPr="00602BE8" w:rsidRDefault="0045670F" w:rsidP="00131F12">
      <w:pPr>
        <w:pStyle w:val="aff"/>
        <w:numPr>
          <w:ilvl w:val="0"/>
          <w:numId w:val="1"/>
        </w:numPr>
        <w:ind w:firstLineChars="0"/>
      </w:pPr>
      <w:r w:rsidRPr="00602BE8">
        <w:t>在产品审核</w:t>
      </w:r>
      <w:r w:rsidRPr="00602BE8">
        <w:t>-&gt;</w:t>
      </w:r>
      <w:proofErr w:type="gramStart"/>
      <w:r w:rsidRPr="00602BE8">
        <w:rPr>
          <w:rFonts w:hint="eastAsia"/>
        </w:rPr>
        <w:t>子票</w:t>
      </w:r>
      <w:r w:rsidRPr="00602BE8">
        <w:t>的</w:t>
      </w:r>
      <w:proofErr w:type="gramEnd"/>
      <w:r w:rsidRPr="00602BE8">
        <w:t>操作</w:t>
      </w:r>
      <w:r w:rsidRPr="00602BE8">
        <w:rPr>
          <w:rFonts w:hint="eastAsia"/>
        </w:rPr>
        <w:t>区域</w:t>
      </w:r>
      <w:r w:rsidRPr="00602BE8">
        <w:t>中，</w:t>
      </w:r>
      <w:r w:rsidR="00D16C73">
        <w:rPr>
          <w:rFonts w:hint="eastAsia"/>
        </w:rPr>
        <w:t>确认</w:t>
      </w:r>
      <w:r w:rsidRPr="00602BE8">
        <w:t>通过后，</w:t>
      </w:r>
      <w:proofErr w:type="gramStart"/>
      <w:r w:rsidRPr="00602BE8">
        <w:t>子票状态由待</w:t>
      </w:r>
      <w:proofErr w:type="gramEnd"/>
      <w:r w:rsidRPr="00602BE8">
        <w:t>审核状态变为通过状态；</w:t>
      </w:r>
    </w:p>
    <w:p w14:paraId="497453E2" w14:textId="47ADB2EE" w:rsidR="0045670F" w:rsidRPr="00602BE8" w:rsidRDefault="0045670F" w:rsidP="00131F12">
      <w:pPr>
        <w:pStyle w:val="aff"/>
        <w:numPr>
          <w:ilvl w:val="0"/>
          <w:numId w:val="1"/>
        </w:numPr>
        <w:ind w:firstLineChars="0"/>
      </w:pPr>
      <w:r w:rsidRPr="00602BE8">
        <w:rPr>
          <w:rFonts w:hint="eastAsia"/>
        </w:rPr>
        <w:lastRenderedPageBreak/>
        <w:t>在</w:t>
      </w:r>
      <w:r w:rsidRPr="00602BE8">
        <w:t>产品审核</w:t>
      </w:r>
      <w:r w:rsidRPr="00602BE8">
        <w:rPr>
          <w:rFonts w:hint="eastAsia"/>
        </w:rPr>
        <w:t>-&gt;</w:t>
      </w:r>
      <w:proofErr w:type="gramStart"/>
      <w:r w:rsidRPr="00602BE8">
        <w:rPr>
          <w:rFonts w:hint="eastAsia"/>
        </w:rPr>
        <w:t>子票</w:t>
      </w:r>
      <w:r w:rsidRPr="00602BE8">
        <w:t>的</w:t>
      </w:r>
      <w:proofErr w:type="gramEnd"/>
      <w:r w:rsidRPr="00602BE8">
        <w:t>操作区域中，</w:t>
      </w:r>
      <w:r w:rsidR="00D16C73">
        <w:rPr>
          <w:rFonts w:hint="eastAsia"/>
        </w:rPr>
        <w:t>确认</w:t>
      </w:r>
      <w:r w:rsidRPr="00602BE8">
        <w:t>拒绝后，</w:t>
      </w:r>
      <w:proofErr w:type="gramStart"/>
      <w:r w:rsidRPr="00602BE8">
        <w:t>子票状态由待</w:t>
      </w:r>
      <w:proofErr w:type="gramEnd"/>
      <w:r w:rsidRPr="00602BE8">
        <w:t>审核状态变为拒绝状态；</w:t>
      </w:r>
    </w:p>
    <w:p w14:paraId="0EC2CFBC" w14:textId="77777777" w:rsidR="0045670F" w:rsidRPr="00602BE8" w:rsidRDefault="0045670F" w:rsidP="00131F12">
      <w:pPr>
        <w:pStyle w:val="aff"/>
        <w:numPr>
          <w:ilvl w:val="0"/>
          <w:numId w:val="1"/>
        </w:numPr>
        <w:ind w:firstLineChars="0"/>
      </w:pPr>
      <w:r w:rsidRPr="00602BE8">
        <w:rPr>
          <w:rFonts w:hint="eastAsia"/>
        </w:rPr>
        <w:t>在</w:t>
      </w:r>
      <w:r w:rsidRPr="00602BE8">
        <w:t>景区端重新提交</w:t>
      </w:r>
      <w:proofErr w:type="gramStart"/>
      <w:r w:rsidRPr="00602BE8">
        <w:t>子票信息</w:t>
      </w:r>
      <w:proofErr w:type="gramEnd"/>
      <w:r w:rsidRPr="00602BE8">
        <w:t>至代供销平台，</w:t>
      </w:r>
      <w:proofErr w:type="gramStart"/>
      <w:r w:rsidRPr="00602BE8">
        <w:t>子票状态</w:t>
      </w:r>
      <w:proofErr w:type="gramEnd"/>
      <w:r w:rsidRPr="00602BE8">
        <w:t>由拒绝状态变为待审核状态。</w:t>
      </w:r>
    </w:p>
    <w:p w14:paraId="62A80F79" w14:textId="03CED5E1" w:rsidR="006C18BD" w:rsidRPr="00602BE8" w:rsidRDefault="0045670F" w:rsidP="001D4ADF">
      <w:pPr>
        <w:pStyle w:val="3"/>
        <w:rPr>
          <w:color w:val="auto"/>
        </w:rPr>
      </w:pPr>
      <w:bookmarkStart w:id="21" w:name="_Toc443494025"/>
      <w:r w:rsidRPr="00602BE8">
        <w:rPr>
          <w:color w:val="auto"/>
        </w:rPr>
        <w:t>列表</w:t>
      </w:r>
      <w:r w:rsidR="00C35B7A">
        <w:rPr>
          <w:rFonts w:hint="eastAsia"/>
          <w:color w:val="auto"/>
        </w:rPr>
        <w:t>显示</w:t>
      </w:r>
      <w:r w:rsidR="006C18BD" w:rsidRPr="00602BE8">
        <w:rPr>
          <w:rFonts w:hint="eastAsia"/>
          <w:color w:val="auto"/>
        </w:rPr>
        <w:t>字段</w:t>
      </w:r>
      <w:bookmarkEnd w:id="21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851"/>
        <w:gridCol w:w="5981"/>
      </w:tblGrid>
      <w:tr w:rsidR="002209EF" w:rsidRPr="00602BE8" w14:paraId="37BF3E6D" w14:textId="77777777" w:rsidTr="0045566C">
        <w:tc>
          <w:tcPr>
            <w:tcW w:w="675" w:type="dxa"/>
            <w:shd w:val="clear" w:color="auto" w:fill="D9D9D9" w:themeFill="background1" w:themeFillShade="D9"/>
          </w:tcPr>
          <w:p w14:paraId="64668D4A" w14:textId="77777777" w:rsidR="00656AB7" w:rsidRPr="00602BE8" w:rsidRDefault="00656AB7" w:rsidP="00DB47E1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4D474525" w14:textId="77777777" w:rsidR="00656AB7" w:rsidRPr="00602BE8" w:rsidRDefault="003F09FB" w:rsidP="00332A0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4234808C" w14:textId="77777777" w:rsidR="00656AB7" w:rsidRPr="00602BE8" w:rsidRDefault="00DB47E1" w:rsidP="00DB47E1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7334481C" w14:textId="77777777" w:rsidR="00656AB7" w:rsidRPr="00602BE8" w:rsidRDefault="00656AB7" w:rsidP="00DB47E1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45670F" w:rsidRPr="00602BE8" w14:paraId="5D636997" w14:textId="77777777" w:rsidTr="0045670F">
        <w:trPr>
          <w:trHeight w:val="301"/>
        </w:trPr>
        <w:tc>
          <w:tcPr>
            <w:tcW w:w="675" w:type="dxa"/>
          </w:tcPr>
          <w:p w14:paraId="3ECAB6F0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843" w:type="dxa"/>
          </w:tcPr>
          <w:p w14:paraId="01D8D8C7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子票编号</w:t>
            </w:r>
            <w:proofErr w:type="gramEnd"/>
          </w:p>
        </w:tc>
        <w:tc>
          <w:tcPr>
            <w:tcW w:w="851" w:type="dxa"/>
          </w:tcPr>
          <w:p w14:paraId="7700F79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7B288AD8" w14:textId="77777777" w:rsidR="0045670F" w:rsidRPr="00602BE8" w:rsidRDefault="0045670F" w:rsidP="003A7DDC">
            <w:pPr>
              <w:spacing w:line="240" w:lineRule="auto"/>
              <w:rPr>
                <w:szCs w:val="24"/>
              </w:rPr>
            </w:pPr>
            <w:r w:rsidRPr="00602BE8">
              <w:rPr>
                <w:rFonts w:hint="eastAsia"/>
                <w:szCs w:val="18"/>
              </w:rPr>
              <w:t>由</w:t>
            </w:r>
            <w:r w:rsidRPr="00602BE8">
              <w:rPr>
                <w:szCs w:val="18"/>
              </w:rPr>
              <w:t>景区端生成，</w:t>
            </w:r>
            <w:r w:rsidRPr="00602BE8">
              <w:rPr>
                <w:rFonts w:hint="eastAsia"/>
                <w:szCs w:val="18"/>
              </w:rPr>
              <w:t>字段</w:t>
            </w:r>
            <w:r w:rsidRPr="00602BE8">
              <w:rPr>
                <w:szCs w:val="18"/>
              </w:rPr>
              <w:t>规范详见景区</w:t>
            </w:r>
            <w:proofErr w:type="gramStart"/>
            <w:r w:rsidRPr="00602BE8">
              <w:rPr>
                <w:szCs w:val="18"/>
              </w:rPr>
              <w:t>端说明</w:t>
            </w:r>
            <w:proofErr w:type="gramEnd"/>
          </w:p>
        </w:tc>
      </w:tr>
      <w:tr w:rsidR="0045670F" w:rsidRPr="00602BE8" w14:paraId="7178BC6C" w14:textId="77777777" w:rsidTr="0045566C">
        <w:tc>
          <w:tcPr>
            <w:tcW w:w="675" w:type="dxa"/>
          </w:tcPr>
          <w:p w14:paraId="49D6C010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843" w:type="dxa"/>
          </w:tcPr>
          <w:p w14:paraId="4E930977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子票名称</w:t>
            </w:r>
            <w:proofErr w:type="gramEnd"/>
          </w:p>
        </w:tc>
        <w:tc>
          <w:tcPr>
            <w:tcW w:w="851" w:type="dxa"/>
          </w:tcPr>
          <w:p w14:paraId="79DF0A65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7C9EC1AB" w14:textId="77777777" w:rsidR="0045670F" w:rsidRPr="00602BE8" w:rsidRDefault="0045670F" w:rsidP="0045670F">
            <w:pPr>
              <w:rPr>
                <w:szCs w:val="18"/>
              </w:rPr>
            </w:pPr>
          </w:p>
        </w:tc>
      </w:tr>
      <w:tr w:rsidR="0045670F" w:rsidRPr="00602BE8" w14:paraId="7BB83389" w14:textId="77777777" w:rsidTr="0045566C">
        <w:tc>
          <w:tcPr>
            <w:tcW w:w="675" w:type="dxa"/>
          </w:tcPr>
          <w:p w14:paraId="3FE16C74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843" w:type="dxa"/>
          </w:tcPr>
          <w:p w14:paraId="460A634D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851" w:type="dxa"/>
          </w:tcPr>
          <w:p w14:paraId="17904D8D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15FBE621" w14:textId="77777777" w:rsidR="0045670F" w:rsidRPr="00602BE8" w:rsidRDefault="0045670F" w:rsidP="0045670F">
            <w:pPr>
              <w:rPr>
                <w:szCs w:val="18"/>
              </w:rPr>
            </w:pPr>
          </w:p>
        </w:tc>
      </w:tr>
      <w:tr w:rsidR="0045670F" w:rsidRPr="00602BE8" w14:paraId="2A439149" w14:textId="77777777" w:rsidTr="0045566C">
        <w:tc>
          <w:tcPr>
            <w:tcW w:w="675" w:type="dxa"/>
          </w:tcPr>
          <w:p w14:paraId="649E0DC5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843" w:type="dxa"/>
          </w:tcPr>
          <w:p w14:paraId="1E833A46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所属景区</w:t>
            </w:r>
          </w:p>
        </w:tc>
        <w:tc>
          <w:tcPr>
            <w:tcW w:w="851" w:type="dxa"/>
          </w:tcPr>
          <w:p w14:paraId="2B5F6500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05B2751D" w14:textId="77777777" w:rsidR="0045670F" w:rsidRPr="00602BE8" w:rsidRDefault="0045670F" w:rsidP="004A5B1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</w:t>
            </w:r>
            <w:r w:rsidR="004A5B1B" w:rsidRPr="00602BE8">
              <w:rPr>
                <w:rFonts w:hint="eastAsia"/>
                <w:szCs w:val="18"/>
              </w:rPr>
              <w:t>名称之间</w:t>
            </w:r>
            <w:r w:rsidR="004A5B1B" w:rsidRPr="00602BE8">
              <w:rPr>
                <w:szCs w:val="18"/>
              </w:rPr>
              <w:t>用</w:t>
            </w:r>
            <w:r w:rsidR="004A5B1B" w:rsidRPr="00602BE8">
              <w:rPr>
                <w:szCs w:val="18"/>
              </w:rPr>
              <w:t>“</w:t>
            </w:r>
            <w:r w:rsidR="004A5B1B" w:rsidRPr="00602BE8">
              <w:rPr>
                <w:rFonts w:hint="eastAsia"/>
                <w:szCs w:val="18"/>
              </w:rPr>
              <w:t>、</w:t>
            </w:r>
            <w:r w:rsidR="004A5B1B" w:rsidRPr="00602BE8">
              <w:rPr>
                <w:szCs w:val="18"/>
              </w:rPr>
              <w:t>”</w:t>
            </w:r>
            <w:r w:rsidR="004A5B1B" w:rsidRPr="00602BE8">
              <w:rPr>
                <w:rFonts w:hint="eastAsia"/>
                <w:szCs w:val="18"/>
              </w:rPr>
              <w:t>隔开</w:t>
            </w:r>
            <w:r w:rsidR="004A5B1B"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（点击弹出窗口显示出所有景区）</w:t>
            </w:r>
          </w:p>
        </w:tc>
      </w:tr>
      <w:tr w:rsidR="0045670F" w:rsidRPr="00602BE8" w14:paraId="2FCF6E3B" w14:textId="77777777" w:rsidTr="0045566C">
        <w:tc>
          <w:tcPr>
            <w:tcW w:w="675" w:type="dxa"/>
          </w:tcPr>
          <w:p w14:paraId="7D295663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843" w:type="dxa"/>
          </w:tcPr>
          <w:p w14:paraId="35E40F00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包含景点</w:t>
            </w:r>
            <w:proofErr w:type="gramEnd"/>
          </w:p>
        </w:tc>
        <w:tc>
          <w:tcPr>
            <w:tcW w:w="851" w:type="dxa"/>
          </w:tcPr>
          <w:p w14:paraId="0920305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32EC56EC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</w:t>
            </w:r>
            <w:r w:rsidR="004A5B1B" w:rsidRPr="00602BE8">
              <w:rPr>
                <w:rFonts w:hint="eastAsia"/>
                <w:szCs w:val="18"/>
              </w:rPr>
              <w:t>名称之间</w:t>
            </w:r>
            <w:r w:rsidR="004A5B1B" w:rsidRPr="00602BE8">
              <w:rPr>
                <w:szCs w:val="18"/>
              </w:rPr>
              <w:t>用</w:t>
            </w:r>
            <w:r w:rsidR="004A5B1B" w:rsidRPr="00602BE8">
              <w:rPr>
                <w:szCs w:val="18"/>
              </w:rPr>
              <w:t>“</w:t>
            </w:r>
            <w:r w:rsidR="004A5B1B" w:rsidRPr="00602BE8">
              <w:rPr>
                <w:rFonts w:hint="eastAsia"/>
                <w:szCs w:val="18"/>
              </w:rPr>
              <w:t>、</w:t>
            </w:r>
            <w:r w:rsidR="004A5B1B" w:rsidRPr="00602BE8">
              <w:rPr>
                <w:szCs w:val="18"/>
              </w:rPr>
              <w:t>”</w:t>
            </w:r>
            <w:r w:rsidR="004A5B1B" w:rsidRPr="00602BE8">
              <w:rPr>
                <w:rFonts w:hint="eastAsia"/>
                <w:szCs w:val="18"/>
              </w:rPr>
              <w:t>隔开</w:t>
            </w:r>
            <w:r w:rsidR="004A5B1B"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（点击弹出窗口显示出所有景点）</w:t>
            </w:r>
          </w:p>
        </w:tc>
      </w:tr>
      <w:tr w:rsidR="0045670F" w:rsidRPr="00602BE8" w14:paraId="00882544" w14:textId="77777777" w:rsidTr="0045566C">
        <w:tc>
          <w:tcPr>
            <w:tcW w:w="675" w:type="dxa"/>
          </w:tcPr>
          <w:p w14:paraId="43C4A6C0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6</w:t>
            </w:r>
          </w:p>
        </w:tc>
        <w:tc>
          <w:tcPr>
            <w:tcW w:w="1843" w:type="dxa"/>
          </w:tcPr>
          <w:p w14:paraId="6A3DDB01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可联票供应商</w:t>
            </w:r>
          </w:p>
        </w:tc>
        <w:tc>
          <w:tcPr>
            <w:tcW w:w="851" w:type="dxa"/>
          </w:tcPr>
          <w:p w14:paraId="6207AB99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5B4EFE8C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</w:t>
            </w:r>
            <w:r w:rsidR="004A5B1B" w:rsidRPr="00602BE8">
              <w:rPr>
                <w:rFonts w:hint="eastAsia"/>
                <w:szCs w:val="18"/>
              </w:rPr>
              <w:t>名称之间</w:t>
            </w:r>
            <w:r w:rsidR="004A5B1B" w:rsidRPr="00602BE8">
              <w:rPr>
                <w:szCs w:val="18"/>
              </w:rPr>
              <w:t>用</w:t>
            </w:r>
            <w:r w:rsidR="004A5B1B" w:rsidRPr="00602BE8">
              <w:rPr>
                <w:szCs w:val="18"/>
              </w:rPr>
              <w:t>“</w:t>
            </w:r>
            <w:r w:rsidR="004A5B1B" w:rsidRPr="00602BE8">
              <w:rPr>
                <w:rFonts w:hint="eastAsia"/>
                <w:szCs w:val="18"/>
              </w:rPr>
              <w:t>、</w:t>
            </w:r>
            <w:r w:rsidR="004A5B1B" w:rsidRPr="00602BE8">
              <w:rPr>
                <w:szCs w:val="18"/>
              </w:rPr>
              <w:t>”</w:t>
            </w:r>
            <w:r w:rsidR="004A5B1B" w:rsidRPr="00602BE8">
              <w:rPr>
                <w:rFonts w:hint="eastAsia"/>
                <w:szCs w:val="18"/>
              </w:rPr>
              <w:t>隔开</w:t>
            </w:r>
            <w:r w:rsidR="004A5B1B"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45670F" w:rsidRPr="00602BE8" w14:paraId="63BC7062" w14:textId="77777777" w:rsidTr="0045566C">
        <w:tc>
          <w:tcPr>
            <w:tcW w:w="675" w:type="dxa"/>
          </w:tcPr>
          <w:p w14:paraId="020A6478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7</w:t>
            </w:r>
          </w:p>
        </w:tc>
        <w:tc>
          <w:tcPr>
            <w:tcW w:w="1843" w:type="dxa"/>
          </w:tcPr>
          <w:p w14:paraId="63BCFD00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851" w:type="dxa"/>
          </w:tcPr>
          <w:p w14:paraId="6442D12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725FE40B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</w:t>
            </w:r>
            <w:r w:rsidR="004A5B1B" w:rsidRPr="00602BE8">
              <w:rPr>
                <w:rFonts w:hint="eastAsia"/>
                <w:szCs w:val="18"/>
              </w:rPr>
              <w:t>，</w:t>
            </w:r>
            <w:r w:rsidR="004A5B1B" w:rsidRPr="00602BE8">
              <w:rPr>
                <w:szCs w:val="18"/>
              </w:rPr>
              <w:t>没有该信息时，默认显示</w:t>
            </w:r>
            <w:r w:rsidR="004A5B1B" w:rsidRPr="00602BE8">
              <w:rPr>
                <w:szCs w:val="18"/>
              </w:rPr>
              <w:t>“/”</w:t>
            </w:r>
          </w:p>
        </w:tc>
      </w:tr>
      <w:tr w:rsidR="0045670F" w:rsidRPr="00602BE8" w14:paraId="11EC4D7B" w14:textId="77777777" w:rsidTr="0045566C">
        <w:tc>
          <w:tcPr>
            <w:tcW w:w="675" w:type="dxa"/>
          </w:tcPr>
          <w:p w14:paraId="4F303924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8</w:t>
            </w:r>
          </w:p>
        </w:tc>
        <w:tc>
          <w:tcPr>
            <w:tcW w:w="1843" w:type="dxa"/>
          </w:tcPr>
          <w:p w14:paraId="080CF63E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851" w:type="dxa"/>
          </w:tcPr>
          <w:p w14:paraId="744F6C08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25F061F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</w:t>
            </w:r>
            <w:r w:rsidR="004A5B1B" w:rsidRPr="00602BE8">
              <w:rPr>
                <w:rFonts w:hint="eastAsia"/>
                <w:szCs w:val="18"/>
              </w:rPr>
              <w:t>，</w:t>
            </w:r>
            <w:r w:rsidR="004A5B1B" w:rsidRPr="00602BE8">
              <w:rPr>
                <w:szCs w:val="18"/>
              </w:rPr>
              <w:t>没有该信息时，默认显示</w:t>
            </w:r>
            <w:r w:rsidR="004A5B1B" w:rsidRPr="00602BE8">
              <w:rPr>
                <w:szCs w:val="18"/>
              </w:rPr>
              <w:t>“/”</w:t>
            </w:r>
          </w:p>
        </w:tc>
      </w:tr>
      <w:tr w:rsidR="0045670F" w:rsidRPr="00602BE8" w14:paraId="20F146F4" w14:textId="77777777" w:rsidTr="0045566C">
        <w:tc>
          <w:tcPr>
            <w:tcW w:w="675" w:type="dxa"/>
          </w:tcPr>
          <w:p w14:paraId="316512FE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9</w:t>
            </w:r>
          </w:p>
        </w:tc>
        <w:tc>
          <w:tcPr>
            <w:tcW w:w="1843" w:type="dxa"/>
          </w:tcPr>
          <w:p w14:paraId="0D9673AB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851" w:type="dxa"/>
          </w:tcPr>
          <w:p w14:paraId="5FE00EFB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31ABA54D" w14:textId="77777777" w:rsidR="0045670F" w:rsidRPr="00602BE8" w:rsidRDefault="004A5B1B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格式</w:t>
            </w:r>
            <w:r w:rsidRPr="00602BE8">
              <w:rPr>
                <w:szCs w:val="18"/>
              </w:rPr>
              <w:t>为</w:t>
            </w:r>
            <w:r w:rsidRPr="00602BE8">
              <w:rPr>
                <w:rFonts w:hint="eastAsia"/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XX:XX</w:t>
            </w:r>
            <w:r w:rsidRPr="00602BE8">
              <w:rPr>
                <w:rFonts w:hint="eastAsia"/>
                <w:szCs w:val="18"/>
              </w:rPr>
              <w:t>前”，</w:t>
            </w:r>
            <w:r w:rsidRPr="00602BE8">
              <w:rPr>
                <w:szCs w:val="18"/>
              </w:rPr>
              <w:t>范围在</w:t>
            </w:r>
            <w:r w:rsidRPr="00602BE8">
              <w:rPr>
                <w:rFonts w:hint="eastAsia"/>
                <w:szCs w:val="18"/>
              </w:rPr>
              <w:t>00:00~</w:t>
            </w:r>
            <w:r w:rsidRPr="00602BE8">
              <w:rPr>
                <w:szCs w:val="18"/>
              </w:rPr>
              <w:t>23</w:t>
            </w:r>
            <w:r w:rsidRPr="00602BE8">
              <w:rPr>
                <w:rFonts w:hint="eastAsia"/>
                <w:szCs w:val="18"/>
              </w:rPr>
              <w:t>:59</w:t>
            </w:r>
            <w:r w:rsidRPr="00602BE8">
              <w:rPr>
                <w:rFonts w:hint="eastAsia"/>
                <w:szCs w:val="18"/>
              </w:rPr>
              <w:t>之间</w:t>
            </w:r>
          </w:p>
        </w:tc>
      </w:tr>
      <w:tr w:rsidR="0045670F" w:rsidRPr="00602BE8" w14:paraId="3A89DFE0" w14:textId="77777777" w:rsidTr="0045566C">
        <w:tc>
          <w:tcPr>
            <w:tcW w:w="675" w:type="dxa"/>
          </w:tcPr>
          <w:p w14:paraId="633BB928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10</w:t>
            </w:r>
          </w:p>
        </w:tc>
        <w:tc>
          <w:tcPr>
            <w:tcW w:w="1843" w:type="dxa"/>
          </w:tcPr>
          <w:p w14:paraId="053B2E6B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851" w:type="dxa"/>
          </w:tcPr>
          <w:p w14:paraId="4A706E27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563E993F" w14:textId="77777777" w:rsidR="0045670F" w:rsidRPr="00602BE8" w:rsidRDefault="0045670F" w:rsidP="0045670F">
            <w:pPr>
              <w:rPr>
                <w:szCs w:val="18"/>
              </w:rPr>
            </w:pPr>
          </w:p>
        </w:tc>
      </w:tr>
      <w:tr w:rsidR="0045670F" w:rsidRPr="00602BE8" w14:paraId="2A853D7A" w14:textId="77777777" w:rsidTr="0045566C">
        <w:tc>
          <w:tcPr>
            <w:tcW w:w="675" w:type="dxa"/>
          </w:tcPr>
          <w:p w14:paraId="565E73FC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11</w:t>
            </w:r>
          </w:p>
        </w:tc>
        <w:tc>
          <w:tcPr>
            <w:tcW w:w="1843" w:type="dxa"/>
          </w:tcPr>
          <w:p w14:paraId="00945BB3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851" w:type="dxa"/>
          </w:tcPr>
          <w:p w14:paraId="568E8AA3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35697A4A" w14:textId="77777777" w:rsidR="0045670F" w:rsidRPr="00602BE8" w:rsidRDefault="004A5B1B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45670F" w:rsidRPr="00602BE8" w14:paraId="1E824AD3" w14:textId="77777777" w:rsidTr="0045566C">
        <w:tc>
          <w:tcPr>
            <w:tcW w:w="675" w:type="dxa"/>
          </w:tcPr>
          <w:p w14:paraId="54944DEE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12</w:t>
            </w:r>
          </w:p>
        </w:tc>
        <w:tc>
          <w:tcPr>
            <w:tcW w:w="1843" w:type="dxa"/>
          </w:tcPr>
          <w:p w14:paraId="587E90C8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851" w:type="dxa"/>
          </w:tcPr>
          <w:p w14:paraId="0A852306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309D52E8" w14:textId="77777777" w:rsidR="0045670F" w:rsidRPr="00602BE8" w:rsidRDefault="004A5B1B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45670F" w:rsidRPr="008B71F8" w14:paraId="7071CD27" w14:textId="77777777" w:rsidTr="0045566C">
        <w:tc>
          <w:tcPr>
            <w:tcW w:w="675" w:type="dxa"/>
          </w:tcPr>
          <w:p w14:paraId="077D5181" w14:textId="77777777" w:rsidR="0045670F" w:rsidRPr="008B71F8" w:rsidRDefault="0045670F" w:rsidP="0045670F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13</w:t>
            </w:r>
          </w:p>
        </w:tc>
        <w:tc>
          <w:tcPr>
            <w:tcW w:w="1843" w:type="dxa"/>
          </w:tcPr>
          <w:p w14:paraId="6DAC74F6" w14:textId="77777777" w:rsidR="0045670F" w:rsidRPr="008B71F8" w:rsidRDefault="009F5957" w:rsidP="003A7DDC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底价</w:t>
            </w:r>
          </w:p>
        </w:tc>
        <w:tc>
          <w:tcPr>
            <w:tcW w:w="851" w:type="dxa"/>
          </w:tcPr>
          <w:p w14:paraId="0C0FFCED" w14:textId="77777777" w:rsidR="0045670F" w:rsidRPr="008B71F8" w:rsidRDefault="0045670F" w:rsidP="0045670F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5C66D7CD" w14:textId="77777777" w:rsidR="0045670F" w:rsidRPr="008B71F8" w:rsidRDefault="004A5B1B" w:rsidP="0045670F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精确到</w:t>
            </w:r>
            <w:r w:rsidRPr="008B71F8">
              <w:rPr>
                <w:szCs w:val="18"/>
              </w:rPr>
              <w:t>小数点后两位</w:t>
            </w:r>
            <w:r w:rsidRPr="008B71F8">
              <w:rPr>
                <w:rFonts w:hint="eastAsia"/>
                <w:szCs w:val="18"/>
              </w:rPr>
              <w:t>，</w:t>
            </w:r>
            <w:r w:rsidRPr="008B71F8">
              <w:rPr>
                <w:szCs w:val="18"/>
              </w:rPr>
              <w:t>包括人民币符号</w:t>
            </w:r>
            <w:r w:rsidRPr="008B71F8">
              <w:rPr>
                <w:rFonts w:hint="eastAsia"/>
                <w:szCs w:val="18"/>
              </w:rPr>
              <w:t>¥</w:t>
            </w:r>
          </w:p>
        </w:tc>
      </w:tr>
      <w:tr w:rsidR="0045670F" w:rsidRPr="00602BE8" w14:paraId="43574B40" w14:textId="77777777" w:rsidTr="0045566C">
        <w:tc>
          <w:tcPr>
            <w:tcW w:w="675" w:type="dxa"/>
          </w:tcPr>
          <w:p w14:paraId="58D850C5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14</w:t>
            </w:r>
          </w:p>
        </w:tc>
        <w:tc>
          <w:tcPr>
            <w:tcW w:w="1843" w:type="dxa"/>
          </w:tcPr>
          <w:p w14:paraId="7D9F7C4A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操作</w:t>
            </w:r>
          </w:p>
        </w:tc>
        <w:tc>
          <w:tcPr>
            <w:tcW w:w="851" w:type="dxa"/>
          </w:tcPr>
          <w:p w14:paraId="6A702435" w14:textId="77777777" w:rsidR="0045670F" w:rsidRPr="00602BE8" w:rsidRDefault="0045670F" w:rsidP="0045670F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6B29F2D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通过按钮、拒绝按钮</w:t>
            </w:r>
          </w:p>
        </w:tc>
      </w:tr>
    </w:tbl>
    <w:p w14:paraId="680F6F28" w14:textId="33283855" w:rsidR="00EB036A" w:rsidRPr="008B71F8" w:rsidRDefault="00EB036A" w:rsidP="00EB036A">
      <w:pPr>
        <w:pStyle w:val="3"/>
        <w:rPr>
          <w:color w:val="auto"/>
        </w:rPr>
      </w:pPr>
      <w:bookmarkStart w:id="22" w:name="_Toc443494026"/>
      <w:r w:rsidRPr="008B71F8">
        <w:rPr>
          <w:rFonts w:hint="eastAsia"/>
          <w:color w:val="auto"/>
        </w:rPr>
        <w:t>字段</w:t>
      </w:r>
      <w:r w:rsidRPr="008B71F8">
        <w:rPr>
          <w:color w:val="auto"/>
        </w:rPr>
        <w:t>输入规范</w:t>
      </w:r>
      <w:bookmarkEnd w:id="22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566"/>
        <w:gridCol w:w="1290"/>
        <w:gridCol w:w="2930"/>
        <w:gridCol w:w="4790"/>
      </w:tblGrid>
      <w:tr w:rsidR="00823AF7" w:rsidRPr="008B71F8" w14:paraId="0BB856B9" w14:textId="77777777" w:rsidTr="00EB036A">
        <w:tc>
          <w:tcPr>
            <w:tcW w:w="566" w:type="dxa"/>
            <w:shd w:val="clear" w:color="auto" w:fill="D9D9D9" w:themeFill="background1" w:themeFillShade="D9"/>
          </w:tcPr>
          <w:p w14:paraId="53DDA868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序号</w:t>
            </w:r>
          </w:p>
        </w:tc>
        <w:tc>
          <w:tcPr>
            <w:tcW w:w="1290" w:type="dxa"/>
            <w:shd w:val="clear" w:color="auto" w:fill="D9D9D9" w:themeFill="background1" w:themeFillShade="D9"/>
          </w:tcPr>
          <w:p w14:paraId="79928840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930" w:type="dxa"/>
            <w:shd w:val="clear" w:color="auto" w:fill="D9D9D9" w:themeFill="background1" w:themeFillShade="D9"/>
          </w:tcPr>
          <w:p w14:paraId="06078018" w14:textId="5EA98872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默认</w:t>
            </w:r>
            <w:r w:rsidRPr="008B71F8">
              <w:rPr>
                <w:szCs w:val="18"/>
              </w:rPr>
              <w:t>提示内容</w:t>
            </w:r>
          </w:p>
        </w:tc>
        <w:tc>
          <w:tcPr>
            <w:tcW w:w="4790" w:type="dxa"/>
            <w:shd w:val="clear" w:color="auto" w:fill="D9D9D9" w:themeFill="background1" w:themeFillShade="D9"/>
          </w:tcPr>
          <w:p w14:paraId="67D5AF70" w14:textId="44D04C2F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输入规范</w:t>
            </w:r>
          </w:p>
        </w:tc>
      </w:tr>
      <w:tr w:rsidR="00823AF7" w:rsidRPr="008B71F8" w14:paraId="6FEF4E68" w14:textId="77777777" w:rsidTr="00EB036A">
        <w:trPr>
          <w:trHeight w:val="301"/>
        </w:trPr>
        <w:tc>
          <w:tcPr>
            <w:tcW w:w="566" w:type="dxa"/>
          </w:tcPr>
          <w:p w14:paraId="39E3B46D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1</w:t>
            </w:r>
          </w:p>
        </w:tc>
        <w:tc>
          <w:tcPr>
            <w:tcW w:w="1290" w:type="dxa"/>
          </w:tcPr>
          <w:p w14:paraId="6F8D7C6E" w14:textId="7575FA93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拒绝理由</w:t>
            </w:r>
          </w:p>
        </w:tc>
        <w:tc>
          <w:tcPr>
            <w:tcW w:w="2930" w:type="dxa"/>
          </w:tcPr>
          <w:p w14:paraId="1F74F9CE" w14:textId="55AB32FE" w:rsidR="00EB036A" w:rsidRPr="008B71F8" w:rsidRDefault="00EB036A" w:rsidP="00987A15">
            <w:pPr>
              <w:spacing w:line="240" w:lineRule="auto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请输入</w:t>
            </w:r>
            <w:r w:rsidRPr="008B71F8">
              <w:rPr>
                <w:szCs w:val="18"/>
              </w:rPr>
              <w:t>拒绝理由，最多可输入</w:t>
            </w:r>
            <w:r w:rsidRPr="008B71F8">
              <w:rPr>
                <w:rFonts w:hint="eastAsia"/>
                <w:szCs w:val="18"/>
              </w:rPr>
              <w:t>200</w:t>
            </w:r>
            <w:r w:rsidRPr="008B71F8">
              <w:rPr>
                <w:rFonts w:hint="eastAsia"/>
                <w:szCs w:val="18"/>
              </w:rPr>
              <w:t>个</w:t>
            </w:r>
            <w:r w:rsidRPr="008B71F8">
              <w:rPr>
                <w:szCs w:val="18"/>
              </w:rPr>
              <w:t>字符。</w:t>
            </w:r>
          </w:p>
        </w:tc>
        <w:tc>
          <w:tcPr>
            <w:tcW w:w="4790" w:type="dxa"/>
          </w:tcPr>
          <w:p w14:paraId="63F60373" w14:textId="618CBCAB" w:rsidR="00EB036A" w:rsidRPr="008B71F8" w:rsidRDefault="00EB036A" w:rsidP="00987A15">
            <w:pPr>
              <w:spacing w:line="240" w:lineRule="auto"/>
              <w:rPr>
                <w:szCs w:val="24"/>
              </w:rPr>
            </w:pPr>
            <w:r w:rsidRPr="008B71F8">
              <w:rPr>
                <w:rFonts w:hint="eastAsia"/>
                <w:szCs w:val="18"/>
              </w:rPr>
              <w:t>最高限</w:t>
            </w:r>
            <w:r w:rsidR="00823AF7" w:rsidRPr="008B71F8">
              <w:rPr>
                <w:rFonts w:hint="eastAsia"/>
                <w:szCs w:val="18"/>
              </w:rPr>
              <w:t>输入</w:t>
            </w:r>
            <w:r w:rsidRPr="008B71F8">
              <w:rPr>
                <w:rFonts w:hint="eastAsia"/>
                <w:szCs w:val="18"/>
              </w:rPr>
              <w:t>200</w:t>
            </w:r>
            <w:r w:rsidRPr="008B71F8">
              <w:rPr>
                <w:rFonts w:hint="eastAsia"/>
                <w:szCs w:val="18"/>
              </w:rPr>
              <w:t>个</w:t>
            </w:r>
            <w:r w:rsidRPr="008B71F8">
              <w:rPr>
                <w:szCs w:val="18"/>
              </w:rPr>
              <w:t>字符。</w:t>
            </w:r>
          </w:p>
        </w:tc>
      </w:tr>
    </w:tbl>
    <w:p w14:paraId="740C88CE" w14:textId="5D392FE1" w:rsidR="00EB036A" w:rsidRPr="008B71F8" w:rsidRDefault="00EB036A" w:rsidP="00EB036A">
      <w:pPr>
        <w:pStyle w:val="3"/>
        <w:rPr>
          <w:color w:val="auto"/>
        </w:rPr>
      </w:pPr>
      <w:bookmarkStart w:id="23" w:name="_Toc443494027"/>
      <w:r w:rsidRPr="008B71F8">
        <w:rPr>
          <w:rFonts w:hint="eastAsia"/>
          <w:color w:val="auto"/>
        </w:rPr>
        <w:t>界面</w:t>
      </w:r>
      <w:r w:rsidRPr="008B71F8">
        <w:rPr>
          <w:color w:val="auto"/>
        </w:rPr>
        <w:t>判断及反馈</w:t>
      </w:r>
      <w:bookmarkEnd w:id="23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75"/>
        <w:gridCol w:w="1134"/>
        <w:gridCol w:w="1909"/>
        <w:gridCol w:w="2261"/>
        <w:gridCol w:w="3597"/>
      </w:tblGrid>
      <w:tr w:rsidR="00823AF7" w:rsidRPr="008B71F8" w14:paraId="1B4E799E" w14:textId="77777777" w:rsidTr="00EB036A">
        <w:tc>
          <w:tcPr>
            <w:tcW w:w="675" w:type="dxa"/>
            <w:shd w:val="clear" w:color="auto" w:fill="D9D9D9" w:themeFill="background1" w:themeFillShade="D9"/>
          </w:tcPr>
          <w:p w14:paraId="07317E15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序号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0BE913F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14:paraId="1909774F" w14:textId="31E06209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判断</w:t>
            </w:r>
            <w:r w:rsidRPr="008B71F8">
              <w:rPr>
                <w:szCs w:val="18"/>
              </w:rPr>
              <w:t>时间</w:t>
            </w:r>
          </w:p>
        </w:tc>
        <w:tc>
          <w:tcPr>
            <w:tcW w:w="2261" w:type="dxa"/>
            <w:shd w:val="clear" w:color="auto" w:fill="D9D9D9" w:themeFill="background1" w:themeFillShade="D9"/>
          </w:tcPr>
          <w:p w14:paraId="79D6D867" w14:textId="0EC0E478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判断条件</w:t>
            </w:r>
          </w:p>
        </w:tc>
        <w:tc>
          <w:tcPr>
            <w:tcW w:w="3597" w:type="dxa"/>
            <w:shd w:val="clear" w:color="auto" w:fill="D9D9D9" w:themeFill="background1" w:themeFillShade="D9"/>
          </w:tcPr>
          <w:p w14:paraId="4238E24D" w14:textId="747CC392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错误提示</w:t>
            </w:r>
          </w:p>
        </w:tc>
      </w:tr>
      <w:tr w:rsidR="00823AF7" w:rsidRPr="008B71F8" w14:paraId="466C8BCE" w14:textId="77777777" w:rsidTr="00EB036A">
        <w:trPr>
          <w:trHeight w:val="301"/>
        </w:trPr>
        <w:tc>
          <w:tcPr>
            <w:tcW w:w="675" w:type="dxa"/>
          </w:tcPr>
          <w:p w14:paraId="2C9C6D7A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1</w:t>
            </w:r>
          </w:p>
        </w:tc>
        <w:tc>
          <w:tcPr>
            <w:tcW w:w="1134" w:type="dxa"/>
          </w:tcPr>
          <w:p w14:paraId="0820BB50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拒绝理由</w:t>
            </w:r>
          </w:p>
        </w:tc>
        <w:tc>
          <w:tcPr>
            <w:tcW w:w="1909" w:type="dxa"/>
          </w:tcPr>
          <w:p w14:paraId="074FCF2D" w14:textId="2FF22E38" w:rsidR="00EB036A" w:rsidRPr="008B71F8" w:rsidRDefault="00EB036A" w:rsidP="00987A15">
            <w:pPr>
              <w:spacing w:line="240" w:lineRule="auto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点击</w:t>
            </w:r>
            <w:r w:rsidRPr="008B71F8">
              <w:rPr>
                <w:szCs w:val="18"/>
              </w:rPr>
              <w:t>【</w:t>
            </w:r>
            <w:r w:rsidRPr="008B71F8">
              <w:rPr>
                <w:rFonts w:hint="eastAsia"/>
                <w:szCs w:val="18"/>
              </w:rPr>
              <w:t>确定</w:t>
            </w:r>
            <w:r w:rsidRPr="008B71F8">
              <w:rPr>
                <w:szCs w:val="18"/>
              </w:rPr>
              <w:t>】</w:t>
            </w:r>
          </w:p>
        </w:tc>
        <w:tc>
          <w:tcPr>
            <w:tcW w:w="2261" w:type="dxa"/>
          </w:tcPr>
          <w:p w14:paraId="6ABEA54E" w14:textId="58FF5B92" w:rsidR="00EB036A" w:rsidRPr="008B71F8" w:rsidRDefault="00EB036A" w:rsidP="00987A15">
            <w:pPr>
              <w:spacing w:line="240" w:lineRule="auto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为空</w:t>
            </w:r>
          </w:p>
        </w:tc>
        <w:tc>
          <w:tcPr>
            <w:tcW w:w="3597" w:type="dxa"/>
          </w:tcPr>
          <w:p w14:paraId="2ED898D9" w14:textId="17E1A33E" w:rsidR="00EB036A" w:rsidRPr="008B71F8" w:rsidRDefault="00EB036A" w:rsidP="00987A15">
            <w:pPr>
              <w:spacing w:line="240" w:lineRule="auto"/>
              <w:rPr>
                <w:szCs w:val="24"/>
              </w:rPr>
            </w:pPr>
            <w:r w:rsidRPr="008B71F8">
              <w:rPr>
                <w:rFonts w:hint="eastAsia"/>
                <w:szCs w:val="18"/>
              </w:rPr>
              <w:t>拒绝理由不能</w:t>
            </w:r>
            <w:r w:rsidRPr="008B71F8">
              <w:rPr>
                <w:szCs w:val="18"/>
              </w:rPr>
              <w:t>为空。</w:t>
            </w:r>
          </w:p>
        </w:tc>
      </w:tr>
    </w:tbl>
    <w:p w14:paraId="2905F6D0" w14:textId="5B60553B" w:rsidR="00EB036A" w:rsidRPr="008B71F8" w:rsidRDefault="00EB036A" w:rsidP="00EB036A"/>
    <w:p w14:paraId="06EEA202" w14:textId="27F17105" w:rsidR="00656AB7" w:rsidRPr="008B71F8" w:rsidRDefault="00F00A85" w:rsidP="00F00A85">
      <w:pPr>
        <w:pStyle w:val="3"/>
        <w:rPr>
          <w:color w:val="auto"/>
        </w:rPr>
      </w:pPr>
      <w:bookmarkStart w:id="24" w:name="_Toc443494028"/>
      <w:r w:rsidRPr="008B71F8">
        <w:rPr>
          <w:rFonts w:hint="eastAsia"/>
          <w:color w:val="auto"/>
        </w:rPr>
        <w:lastRenderedPageBreak/>
        <w:t>功能及交互</w:t>
      </w:r>
      <w:bookmarkEnd w:id="24"/>
    </w:p>
    <w:p w14:paraId="0699B3D8" w14:textId="7726B1AF" w:rsidR="0031742D" w:rsidRPr="008B71F8" w:rsidRDefault="0031742D" w:rsidP="00131F12">
      <w:pPr>
        <w:pStyle w:val="aff"/>
        <w:numPr>
          <w:ilvl w:val="0"/>
          <w:numId w:val="8"/>
        </w:numPr>
        <w:ind w:firstLineChars="0"/>
      </w:pPr>
      <w:r w:rsidRPr="008B71F8">
        <w:rPr>
          <w:rFonts w:hint="eastAsia"/>
        </w:rPr>
        <w:t>当</w:t>
      </w:r>
      <w:r w:rsidRPr="008B71F8">
        <w:t>审核列表</w:t>
      </w:r>
      <w:proofErr w:type="gramStart"/>
      <w:r w:rsidRPr="008B71F8">
        <w:t>没有子票时</w:t>
      </w:r>
      <w:proofErr w:type="gramEnd"/>
      <w:r w:rsidRPr="008B71F8">
        <w:t>，上方显示字段</w:t>
      </w:r>
      <w:r w:rsidRPr="008B71F8">
        <w:rPr>
          <w:rFonts w:hint="eastAsia"/>
        </w:rPr>
        <w:t>表头</w:t>
      </w:r>
      <w:r w:rsidRPr="008B71F8">
        <w:t>，且界面中间显示</w:t>
      </w:r>
      <w:r w:rsidRPr="008B71F8">
        <w:t>“</w:t>
      </w:r>
      <w:r w:rsidRPr="008B71F8">
        <w:rPr>
          <w:rFonts w:hint="eastAsia"/>
        </w:rPr>
        <w:t>暂无信息</w:t>
      </w:r>
      <w:r w:rsidRPr="008B71F8">
        <w:t>。</w:t>
      </w:r>
      <w:r w:rsidRPr="008B71F8">
        <w:t>”</w:t>
      </w:r>
    </w:p>
    <w:p w14:paraId="3D52BDEE" w14:textId="5772E214" w:rsidR="003A7DDC" w:rsidRPr="00602BE8" w:rsidRDefault="004A5B1B" w:rsidP="00131F12">
      <w:pPr>
        <w:pStyle w:val="aff"/>
        <w:numPr>
          <w:ilvl w:val="0"/>
          <w:numId w:val="8"/>
        </w:numPr>
        <w:ind w:firstLineChars="0"/>
      </w:pPr>
      <w:r w:rsidRPr="00602BE8">
        <w:t>点击</w:t>
      </w:r>
      <w:r w:rsidRPr="00602BE8">
        <w:rPr>
          <w:rFonts w:hint="eastAsia"/>
        </w:rPr>
        <w:t>任一</w:t>
      </w:r>
      <w:r w:rsidR="003A7DDC" w:rsidRPr="00602BE8">
        <w:t>子票的</w:t>
      </w:r>
      <w:r w:rsidR="003A7DDC" w:rsidRPr="00602BE8">
        <w:t>“</w:t>
      </w:r>
      <w:r w:rsidR="003A7DDC" w:rsidRPr="00602BE8">
        <w:t>所属景区</w:t>
      </w:r>
      <w:r w:rsidR="003A7DDC" w:rsidRPr="00602BE8">
        <w:t>”</w:t>
      </w:r>
      <w:proofErr w:type="gramStart"/>
      <w:r w:rsidR="003A7DDC" w:rsidRPr="00602BE8">
        <w:rPr>
          <w:rFonts w:hint="eastAsia"/>
        </w:rPr>
        <w:t>后</w:t>
      </w:r>
      <w:r w:rsidR="003A7DDC" w:rsidRPr="00602BE8">
        <w:t>弹窗显示</w:t>
      </w:r>
      <w:r w:rsidRPr="00602BE8">
        <w:rPr>
          <w:rFonts w:hint="eastAsia"/>
        </w:rPr>
        <w:t>该子票</w:t>
      </w:r>
      <w:r w:rsidRPr="00602BE8">
        <w:t>的</w:t>
      </w:r>
      <w:proofErr w:type="gramEnd"/>
      <w:r w:rsidR="003A7DDC" w:rsidRPr="00602BE8">
        <w:rPr>
          <w:rFonts w:hint="eastAsia"/>
        </w:rPr>
        <w:t>所有</w:t>
      </w:r>
      <w:r w:rsidR="003A7DDC" w:rsidRPr="00602BE8">
        <w:t>景区信息，</w:t>
      </w:r>
      <w:r w:rsidR="003A7DDC" w:rsidRPr="00602BE8">
        <w:rPr>
          <w:rFonts w:hint="eastAsia"/>
        </w:rPr>
        <w:t>如下图</w:t>
      </w:r>
      <w:r w:rsidR="003A7DDC" w:rsidRPr="00602BE8">
        <w:t>所示</w:t>
      </w:r>
      <w:r w:rsidR="003A7DDC" w:rsidRPr="00602BE8">
        <w:rPr>
          <w:rFonts w:hint="eastAsia"/>
        </w:rPr>
        <w:t>：</w:t>
      </w:r>
    </w:p>
    <w:p w14:paraId="2A4D291B" w14:textId="1C08127C" w:rsidR="004A5B1B" w:rsidRPr="00602BE8" w:rsidRDefault="00EB036A" w:rsidP="00131F12">
      <w:pPr>
        <w:pStyle w:val="aff"/>
        <w:numPr>
          <w:ilvl w:val="0"/>
          <w:numId w:val="2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41344" behindDoc="0" locked="0" layoutInCell="1" allowOverlap="1" wp14:anchorId="1921B1D2" wp14:editId="2B9A1DF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324350" cy="174307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3A7DDC" w:rsidRPr="00602BE8">
        <w:rPr>
          <w:rFonts w:hint="eastAsia"/>
        </w:rPr>
        <w:t>所有</w:t>
      </w:r>
      <w:r w:rsidR="003A7DDC" w:rsidRPr="00602BE8">
        <w:t>子票的</w:t>
      </w:r>
      <w:r w:rsidR="003A7DDC" w:rsidRPr="00602BE8">
        <w:t>”</w:t>
      </w:r>
      <w:proofErr w:type="gramEnd"/>
      <w:r w:rsidR="003A7DDC" w:rsidRPr="00602BE8">
        <w:rPr>
          <w:rFonts w:hint="eastAsia"/>
        </w:rPr>
        <w:t>所属景区</w:t>
      </w:r>
      <w:r w:rsidR="003A7DDC" w:rsidRPr="00602BE8">
        <w:t>“</w:t>
      </w:r>
      <w:r w:rsidR="003A7DDC" w:rsidRPr="00602BE8">
        <w:rPr>
          <w:rFonts w:hint="eastAsia"/>
        </w:rPr>
        <w:t>点击</w:t>
      </w:r>
      <w:r w:rsidR="003A7DDC" w:rsidRPr="00602BE8">
        <w:t>后都会弹窗显示</w:t>
      </w:r>
      <w:r w:rsidR="004A5B1B" w:rsidRPr="00602BE8">
        <w:rPr>
          <w:rFonts w:hint="eastAsia"/>
        </w:rPr>
        <w:t>上图。</w:t>
      </w:r>
    </w:p>
    <w:p w14:paraId="6D2EBBE2" w14:textId="5A842EE6" w:rsidR="004925B9" w:rsidRPr="00602BE8" w:rsidRDefault="004A5B1B" w:rsidP="00131F12">
      <w:pPr>
        <w:pStyle w:val="aff"/>
        <w:numPr>
          <w:ilvl w:val="0"/>
          <w:numId w:val="2"/>
        </w:numPr>
        <w:ind w:firstLineChars="0"/>
      </w:pPr>
      <w:r w:rsidRPr="00602BE8">
        <w:rPr>
          <w:rFonts w:hint="eastAsia"/>
        </w:rPr>
        <w:t>每行最多</w:t>
      </w:r>
      <w:r w:rsidR="004925B9" w:rsidRPr="00602BE8">
        <w:rPr>
          <w:rFonts w:hint="eastAsia"/>
        </w:rPr>
        <w:t>显示</w:t>
      </w:r>
      <w:r w:rsidR="004925B9" w:rsidRPr="00602BE8">
        <w:rPr>
          <w:rFonts w:hint="eastAsia"/>
        </w:rPr>
        <w:t>4</w:t>
      </w:r>
      <w:r w:rsidR="004925B9" w:rsidRPr="00602BE8">
        <w:rPr>
          <w:rFonts w:hint="eastAsia"/>
        </w:rPr>
        <w:t>个景区名称</w:t>
      </w:r>
      <w:r w:rsidRPr="00602BE8">
        <w:rPr>
          <w:rFonts w:hint="eastAsia"/>
        </w:rPr>
        <w:t>，最多</w:t>
      </w:r>
      <w:r w:rsidRPr="00602BE8">
        <w:t>显示</w:t>
      </w:r>
      <w:r w:rsidRPr="00602BE8">
        <w:rPr>
          <w:rFonts w:hint="eastAsia"/>
        </w:rPr>
        <w:t>3</w:t>
      </w:r>
      <w:r w:rsidRPr="00602BE8">
        <w:rPr>
          <w:rFonts w:hint="eastAsia"/>
        </w:rPr>
        <w:t>行</w:t>
      </w:r>
      <w:r w:rsidRPr="00602BE8">
        <w:t>，</w:t>
      </w:r>
      <w:r w:rsidRPr="00602BE8">
        <w:rPr>
          <w:rFonts w:hint="eastAsia"/>
        </w:rPr>
        <w:t>当</w:t>
      </w:r>
      <w:r w:rsidRPr="00602BE8">
        <w:t>总数超过</w:t>
      </w:r>
      <w:r w:rsidRPr="00602BE8">
        <w:rPr>
          <w:rFonts w:hint="eastAsia"/>
        </w:rPr>
        <w:t>12</w:t>
      </w:r>
      <w:r w:rsidRPr="00602BE8">
        <w:rPr>
          <w:rFonts w:hint="eastAsia"/>
        </w:rPr>
        <w:t>个</w:t>
      </w:r>
      <w:r w:rsidRPr="00602BE8">
        <w:t>时</w:t>
      </w:r>
      <w:r w:rsidRPr="00602BE8">
        <w:rPr>
          <w:rFonts w:hint="eastAsia"/>
        </w:rPr>
        <w:t>，</w:t>
      </w:r>
      <w:proofErr w:type="gramStart"/>
      <w:r w:rsidRPr="00602BE8">
        <w:t>弹窗下方</w:t>
      </w:r>
      <w:proofErr w:type="gramEnd"/>
      <w:r w:rsidRPr="00602BE8">
        <w:rPr>
          <w:rFonts w:hint="eastAsia"/>
        </w:rPr>
        <w:t>可</w:t>
      </w:r>
      <w:r w:rsidRPr="00602BE8">
        <w:t>左右</w:t>
      </w:r>
      <w:r w:rsidRPr="00602BE8">
        <w:rPr>
          <w:rFonts w:hint="eastAsia"/>
        </w:rPr>
        <w:t>切换查看</w:t>
      </w:r>
      <w:r w:rsidRPr="00602BE8">
        <w:t>，</w:t>
      </w:r>
      <w:r w:rsidRPr="00602BE8">
        <w:rPr>
          <w:rFonts w:hint="eastAsia"/>
        </w:rPr>
        <w:t>翻页</w:t>
      </w:r>
      <w:r w:rsidRPr="00602BE8">
        <w:t>按钮中间显示</w:t>
      </w:r>
      <w:r w:rsidRPr="00602BE8">
        <w:rPr>
          <w:rFonts w:hint="eastAsia"/>
        </w:rPr>
        <w:t>A/B</w:t>
      </w:r>
      <w:r w:rsidRPr="00602BE8">
        <w:rPr>
          <w:rFonts w:hint="eastAsia"/>
        </w:rPr>
        <w:t>，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代表</w:t>
      </w:r>
      <w:r w:rsidRPr="00602BE8">
        <w:t>当前页</w:t>
      </w:r>
      <w:r w:rsidRPr="00602BE8">
        <w:rPr>
          <w:rFonts w:hint="eastAsia"/>
        </w:rPr>
        <w:t>数</w:t>
      </w:r>
      <w:r w:rsidRPr="00602BE8">
        <w:t>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代表</w:t>
      </w:r>
      <w:r w:rsidRPr="00602BE8">
        <w:t>总页数</w:t>
      </w:r>
      <w:r w:rsidRPr="00602BE8">
        <w:rPr>
          <w:rFonts w:hint="eastAsia"/>
        </w:rPr>
        <w:t>。</w:t>
      </w:r>
    </w:p>
    <w:p w14:paraId="34EACD74" w14:textId="76920BC7" w:rsidR="00471565" w:rsidRPr="00602BE8" w:rsidRDefault="00471565" w:rsidP="00131F12">
      <w:pPr>
        <w:pStyle w:val="aff"/>
        <w:numPr>
          <w:ilvl w:val="0"/>
          <w:numId w:val="2"/>
        </w:numPr>
        <w:ind w:firstLineChars="0"/>
      </w:pPr>
      <w:r w:rsidRPr="00602BE8">
        <w:rPr>
          <w:rFonts w:hint="eastAsia"/>
        </w:rPr>
        <w:t>在第一页</w:t>
      </w:r>
      <w:r w:rsidRPr="00602BE8">
        <w:t>时，左切换按钮</w:t>
      </w:r>
      <w:proofErr w:type="gramStart"/>
      <w:r w:rsidRPr="00602BE8">
        <w:t>不</w:t>
      </w:r>
      <w:proofErr w:type="gramEnd"/>
      <w:r w:rsidRPr="00602BE8">
        <w:t>可操作；在最后一页时，右切换按钮</w:t>
      </w:r>
      <w:proofErr w:type="gramStart"/>
      <w:r w:rsidRPr="00602BE8">
        <w:t>不</w:t>
      </w:r>
      <w:proofErr w:type="gramEnd"/>
      <w:r w:rsidRPr="00602BE8">
        <w:t>可操作。</w:t>
      </w:r>
    </w:p>
    <w:p w14:paraId="4B8408C5" w14:textId="3E7611F2" w:rsidR="00471565" w:rsidRDefault="004925B9" w:rsidP="00131F12">
      <w:pPr>
        <w:pStyle w:val="aff"/>
        <w:numPr>
          <w:ilvl w:val="0"/>
          <w:numId w:val="2"/>
        </w:numPr>
        <w:ind w:firstLineChars="0"/>
      </w:pPr>
      <w:r w:rsidRPr="00602BE8">
        <w:rPr>
          <w:rFonts w:hint="eastAsia"/>
        </w:rPr>
        <w:t>点击</w:t>
      </w:r>
      <w:r w:rsidR="004A5B1B" w:rsidRPr="00602BE8">
        <w:rPr>
          <w:rFonts w:hint="eastAsia"/>
        </w:rPr>
        <w:t>右上方</w:t>
      </w:r>
      <w:r w:rsidRPr="00602BE8">
        <w:rPr>
          <w:rFonts w:hint="eastAsia"/>
        </w:rPr>
        <w:t>【关闭】</w:t>
      </w:r>
      <w:r w:rsidR="004A5B1B" w:rsidRPr="00602BE8">
        <w:rPr>
          <w:rFonts w:hint="eastAsia"/>
        </w:rPr>
        <w:t>按钮</w:t>
      </w:r>
      <w:r w:rsidRPr="00602BE8">
        <w:rPr>
          <w:rFonts w:hint="eastAsia"/>
        </w:rPr>
        <w:t>可关闭该弹窗。</w:t>
      </w:r>
    </w:p>
    <w:p w14:paraId="2D7A221F" w14:textId="473FA51F" w:rsidR="00F00A85" w:rsidRPr="00602BE8" w:rsidRDefault="00F00A85" w:rsidP="00F00A85"/>
    <w:p w14:paraId="2351386C" w14:textId="77777777" w:rsidR="00FC312C" w:rsidRPr="00602BE8" w:rsidRDefault="00471565" w:rsidP="00FC312C">
      <w:r w:rsidRPr="00602BE8">
        <w:rPr>
          <w:noProof/>
        </w:rPr>
        <w:drawing>
          <wp:anchor distT="0" distB="0" distL="114300" distR="114300" simplePos="0" relativeHeight="251652608" behindDoc="0" locked="0" layoutInCell="1" allowOverlap="1" wp14:anchorId="351D0D54" wp14:editId="527B6125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4333875" cy="1743075"/>
            <wp:effectExtent l="0" t="0" r="9525" b="952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B1B" w:rsidRPr="00602BE8">
        <w:t>2</w:t>
      </w:r>
      <w:r w:rsidR="004A5B1B" w:rsidRPr="00602BE8">
        <w:rPr>
          <w:rFonts w:hint="eastAsia"/>
        </w:rPr>
        <w:t>）</w:t>
      </w:r>
      <w:r w:rsidR="004A5B1B" w:rsidRPr="00602BE8">
        <w:t>点击任一子票的</w:t>
      </w:r>
      <w:r w:rsidR="004A5B1B" w:rsidRPr="00602BE8">
        <w:t>“</w:t>
      </w:r>
      <w:r w:rsidR="004A5B1B" w:rsidRPr="00602BE8">
        <w:rPr>
          <w:rFonts w:hint="eastAsia"/>
        </w:rPr>
        <w:t>包含景点</w:t>
      </w:r>
      <w:r w:rsidR="004A5B1B" w:rsidRPr="00602BE8">
        <w:t>”</w:t>
      </w:r>
      <w:proofErr w:type="gramStart"/>
      <w:r w:rsidR="004A5B1B" w:rsidRPr="00602BE8">
        <w:rPr>
          <w:rFonts w:hint="eastAsia"/>
        </w:rPr>
        <w:t>后</w:t>
      </w:r>
      <w:r w:rsidR="004A5B1B" w:rsidRPr="00602BE8">
        <w:t>弹窗显示</w:t>
      </w:r>
      <w:r w:rsidR="004A5B1B" w:rsidRPr="00602BE8">
        <w:rPr>
          <w:rFonts w:hint="eastAsia"/>
        </w:rPr>
        <w:t>该</w:t>
      </w:r>
      <w:r w:rsidR="004A5B1B" w:rsidRPr="00602BE8">
        <w:t>子票的</w:t>
      </w:r>
      <w:proofErr w:type="gramEnd"/>
      <w:r w:rsidR="004A5B1B" w:rsidRPr="00602BE8">
        <w:t>所有景点信息，如下图所示：</w:t>
      </w:r>
    </w:p>
    <w:p w14:paraId="7DEE4C51" w14:textId="77777777" w:rsidR="001E310B" w:rsidRPr="00602BE8" w:rsidRDefault="001E310B" w:rsidP="00131F12">
      <w:pPr>
        <w:pStyle w:val="aff"/>
        <w:numPr>
          <w:ilvl w:val="0"/>
          <w:numId w:val="3"/>
        </w:numPr>
        <w:ind w:firstLineChars="0"/>
      </w:pPr>
      <w:proofErr w:type="gramStart"/>
      <w:r w:rsidRPr="00602BE8">
        <w:rPr>
          <w:rFonts w:hint="eastAsia"/>
        </w:rPr>
        <w:t>所有</w:t>
      </w:r>
      <w:r w:rsidRPr="00602BE8">
        <w:t>子票的</w:t>
      </w:r>
      <w:proofErr w:type="gramEnd"/>
      <w:r w:rsidRPr="00602BE8">
        <w:t>“</w:t>
      </w:r>
      <w:r w:rsidRPr="00602BE8">
        <w:rPr>
          <w:rFonts w:hint="eastAsia"/>
        </w:rPr>
        <w:t>包含景点</w:t>
      </w:r>
      <w:r w:rsidRPr="00602BE8">
        <w:t>”</w:t>
      </w:r>
      <w:r w:rsidRPr="00602BE8">
        <w:rPr>
          <w:rFonts w:hint="eastAsia"/>
        </w:rPr>
        <w:t>点击</w:t>
      </w:r>
      <w:r w:rsidRPr="00602BE8">
        <w:t>后</w:t>
      </w:r>
      <w:proofErr w:type="gramStart"/>
      <w:r w:rsidRPr="00602BE8">
        <w:t>都会弹窗显示</w:t>
      </w:r>
      <w:proofErr w:type="gramEnd"/>
      <w:r w:rsidRPr="00602BE8">
        <w:rPr>
          <w:rFonts w:hint="eastAsia"/>
        </w:rPr>
        <w:t>上图。</w:t>
      </w:r>
    </w:p>
    <w:p w14:paraId="39F2AB66" w14:textId="77777777" w:rsidR="00D0587F" w:rsidRPr="00602BE8" w:rsidRDefault="00D0587F" w:rsidP="00131F12">
      <w:pPr>
        <w:pStyle w:val="aff"/>
        <w:numPr>
          <w:ilvl w:val="0"/>
          <w:numId w:val="3"/>
        </w:numPr>
        <w:ind w:firstLineChars="0"/>
      </w:pPr>
      <w:r w:rsidRPr="00602BE8">
        <w:rPr>
          <w:rFonts w:hint="eastAsia"/>
        </w:rPr>
        <w:t>每行</w:t>
      </w:r>
      <w:r w:rsidR="001E310B" w:rsidRPr="00602BE8">
        <w:rPr>
          <w:rFonts w:hint="eastAsia"/>
        </w:rPr>
        <w:t>最多</w:t>
      </w:r>
      <w:r w:rsidRPr="00602BE8">
        <w:rPr>
          <w:rFonts w:hint="eastAsia"/>
        </w:rPr>
        <w:t>显示</w:t>
      </w:r>
      <w:r w:rsidRPr="00602BE8">
        <w:rPr>
          <w:rFonts w:hint="eastAsia"/>
        </w:rPr>
        <w:t>4</w:t>
      </w:r>
      <w:r w:rsidRPr="00602BE8">
        <w:rPr>
          <w:rFonts w:hint="eastAsia"/>
        </w:rPr>
        <w:t>个景点名称</w:t>
      </w:r>
      <w:r w:rsidR="001E310B" w:rsidRPr="00602BE8">
        <w:rPr>
          <w:rFonts w:hint="eastAsia"/>
        </w:rPr>
        <w:t>，最多</w:t>
      </w:r>
      <w:r w:rsidR="001E310B" w:rsidRPr="00602BE8">
        <w:t>显示</w:t>
      </w:r>
      <w:r w:rsidR="001E310B" w:rsidRPr="00602BE8">
        <w:rPr>
          <w:rFonts w:hint="eastAsia"/>
        </w:rPr>
        <w:t>3</w:t>
      </w:r>
      <w:r w:rsidR="001E310B" w:rsidRPr="00602BE8">
        <w:rPr>
          <w:rFonts w:hint="eastAsia"/>
        </w:rPr>
        <w:t>行</w:t>
      </w:r>
      <w:r w:rsidR="001E310B" w:rsidRPr="00602BE8">
        <w:t>，</w:t>
      </w:r>
      <w:r w:rsidR="001E310B" w:rsidRPr="00602BE8">
        <w:rPr>
          <w:rFonts w:hint="eastAsia"/>
        </w:rPr>
        <w:t>当</w:t>
      </w:r>
      <w:r w:rsidR="001E310B" w:rsidRPr="00602BE8">
        <w:t>总数超过</w:t>
      </w:r>
      <w:r w:rsidR="001E310B" w:rsidRPr="00602BE8">
        <w:rPr>
          <w:rFonts w:hint="eastAsia"/>
        </w:rPr>
        <w:t>12</w:t>
      </w:r>
      <w:r w:rsidR="001E310B" w:rsidRPr="00602BE8">
        <w:rPr>
          <w:rFonts w:hint="eastAsia"/>
        </w:rPr>
        <w:t>个</w:t>
      </w:r>
      <w:r w:rsidR="001E310B" w:rsidRPr="00602BE8">
        <w:t>时</w:t>
      </w:r>
      <w:r w:rsidR="001E310B" w:rsidRPr="00602BE8">
        <w:rPr>
          <w:rFonts w:hint="eastAsia"/>
        </w:rPr>
        <w:t>，</w:t>
      </w:r>
      <w:proofErr w:type="gramStart"/>
      <w:r w:rsidR="001E310B" w:rsidRPr="00602BE8">
        <w:t>弹窗下方</w:t>
      </w:r>
      <w:proofErr w:type="gramEnd"/>
      <w:r w:rsidR="001E310B" w:rsidRPr="00602BE8">
        <w:rPr>
          <w:rFonts w:hint="eastAsia"/>
        </w:rPr>
        <w:t>可</w:t>
      </w:r>
      <w:r w:rsidR="001E310B" w:rsidRPr="00602BE8">
        <w:t>左右</w:t>
      </w:r>
      <w:r w:rsidR="001E310B" w:rsidRPr="00602BE8">
        <w:rPr>
          <w:rFonts w:hint="eastAsia"/>
        </w:rPr>
        <w:t>切换查看</w:t>
      </w:r>
      <w:r w:rsidR="001E310B" w:rsidRPr="00602BE8">
        <w:t>，</w:t>
      </w:r>
      <w:r w:rsidR="001E310B" w:rsidRPr="00602BE8">
        <w:rPr>
          <w:rFonts w:hint="eastAsia"/>
        </w:rPr>
        <w:t>翻页</w:t>
      </w:r>
      <w:r w:rsidR="001E310B" w:rsidRPr="00602BE8">
        <w:t>按钮中间显示</w:t>
      </w:r>
      <w:r w:rsidR="001E310B" w:rsidRPr="00602BE8">
        <w:rPr>
          <w:rFonts w:hint="eastAsia"/>
        </w:rPr>
        <w:t>A/B</w:t>
      </w:r>
      <w:r w:rsidR="001E310B" w:rsidRPr="00602BE8">
        <w:rPr>
          <w:rFonts w:hint="eastAsia"/>
        </w:rPr>
        <w:t>，</w:t>
      </w:r>
      <w:r w:rsidR="001E310B" w:rsidRPr="00602BE8">
        <w:rPr>
          <w:rFonts w:hint="eastAsia"/>
        </w:rPr>
        <w:t>A</w:t>
      </w:r>
      <w:r w:rsidR="001E310B" w:rsidRPr="00602BE8">
        <w:rPr>
          <w:rFonts w:hint="eastAsia"/>
        </w:rPr>
        <w:t>代表</w:t>
      </w:r>
      <w:r w:rsidR="001E310B" w:rsidRPr="00602BE8">
        <w:t>当前页</w:t>
      </w:r>
      <w:r w:rsidR="001E310B" w:rsidRPr="00602BE8">
        <w:rPr>
          <w:rFonts w:hint="eastAsia"/>
        </w:rPr>
        <w:t>数</w:t>
      </w:r>
      <w:r w:rsidR="001E310B" w:rsidRPr="00602BE8">
        <w:t>，</w:t>
      </w:r>
      <w:r w:rsidR="001E310B" w:rsidRPr="00602BE8">
        <w:rPr>
          <w:rFonts w:hint="eastAsia"/>
        </w:rPr>
        <w:t>B</w:t>
      </w:r>
      <w:r w:rsidR="001E310B" w:rsidRPr="00602BE8">
        <w:rPr>
          <w:rFonts w:hint="eastAsia"/>
        </w:rPr>
        <w:t>代表</w:t>
      </w:r>
      <w:r w:rsidR="001E310B" w:rsidRPr="00602BE8">
        <w:t>总页数</w:t>
      </w:r>
      <w:r w:rsidR="001E310B" w:rsidRPr="00602BE8">
        <w:rPr>
          <w:rFonts w:hint="eastAsia"/>
        </w:rPr>
        <w:t>。</w:t>
      </w:r>
    </w:p>
    <w:p w14:paraId="2DA63828" w14:textId="77777777" w:rsidR="00471565" w:rsidRPr="00602BE8" w:rsidRDefault="00471565" w:rsidP="00131F12">
      <w:pPr>
        <w:pStyle w:val="aff"/>
        <w:numPr>
          <w:ilvl w:val="0"/>
          <w:numId w:val="3"/>
        </w:numPr>
        <w:ind w:firstLineChars="0"/>
      </w:pPr>
      <w:r w:rsidRPr="00602BE8">
        <w:rPr>
          <w:rFonts w:hint="eastAsia"/>
        </w:rPr>
        <w:t>在第一页</w:t>
      </w:r>
      <w:r w:rsidRPr="00602BE8">
        <w:t>时，左切换按钮</w:t>
      </w:r>
      <w:proofErr w:type="gramStart"/>
      <w:r w:rsidRPr="00602BE8">
        <w:t>不</w:t>
      </w:r>
      <w:proofErr w:type="gramEnd"/>
      <w:r w:rsidRPr="00602BE8">
        <w:t>可操作；在最后一页时，右切换按钮</w:t>
      </w:r>
      <w:proofErr w:type="gramStart"/>
      <w:r w:rsidRPr="00602BE8">
        <w:t>不</w:t>
      </w:r>
      <w:proofErr w:type="gramEnd"/>
      <w:r w:rsidRPr="00602BE8">
        <w:t>可操作。</w:t>
      </w:r>
    </w:p>
    <w:p w14:paraId="5CC510AD" w14:textId="77777777" w:rsidR="00D0587F" w:rsidRPr="00602BE8" w:rsidRDefault="00D0587F" w:rsidP="00131F12">
      <w:pPr>
        <w:pStyle w:val="aff"/>
        <w:numPr>
          <w:ilvl w:val="0"/>
          <w:numId w:val="3"/>
        </w:numPr>
        <w:ind w:firstLineChars="0"/>
      </w:pPr>
      <w:r w:rsidRPr="00602BE8">
        <w:rPr>
          <w:rFonts w:hint="eastAsia"/>
        </w:rPr>
        <w:t>点击</w:t>
      </w:r>
      <w:r w:rsidR="001E310B" w:rsidRPr="00602BE8">
        <w:rPr>
          <w:rFonts w:hint="eastAsia"/>
        </w:rPr>
        <w:t>右上方</w:t>
      </w:r>
      <w:r w:rsidRPr="00602BE8">
        <w:rPr>
          <w:rFonts w:hint="eastAsia"/>
        </w:rPr>
        <w:t>【关闭】</w:t>
      </w:r>
      <w:r w:rsidR="001E310B" w:rsidRPr="00602BE8">
        <w:rPr>
          <w:rFonts w:hint="eastAsia"/>
        </w:rPr>
        <w:t>按钮</w:t>
      </w:r>
      <w:r w:rsidRPr="00602BE8">
        <w:rPr>
          <w:rFonts w:hint="eastAsia"/>
        </w:rPr>
        <w:t>即可关闭该弹窗。</w:t>
      </w:r>
    </w:p>
    <w:p w14:paraId="0F1D94E4" w14:textId="77777777" w:rsidR="00471565" w:rsidRPr="00602BE8" w:rsidRDefault="00471565" w:rsidP="00471565"/>
    <w:p w14:paraId="7CE5B2B6" w14:textId="1916FE53" w:rsidR="00471565" w:rsidRPr="00602BE8" w:rsidRDefault="00823AF7" w:rsidP="00FC312C">
      <w:r w:rsidRPr="00602BE8">
        <w:rPr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13FE729F" wp14:editId="624AA3ED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4333875" cy="1762125"/>
            <wp:effectExtent l="0" t="0" r="9525" b="952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10B" w:rsidRPr="00602BE8">
        <w:rPr>
          <w:rFonts w:hint="eastAsia"/>
        </w:rPr>
        <w:t>3</w:t>
      </w:r>
      <w:r w:rsidR="001E310B" w:rsidRPr="00602BE8">
        <w:rPr>
          <w:rFonts w:hint="eastAsia"/>
        </w:rPr>
        <w:t>）</w:t>
      </w:r>
      <w:r w:rsidR="001E310B" w:rsidRPr="00602BE8">
        <w:t>点击任一子票的可联票</w:t>
      </w:r>
      <w:r w:rsidR="00815A06" w:rsidRPr="00602BE8">
        <w:rPr>
          <w:rFonts w:hint="eastAsia"/>
        </w:rPr>
        <w:t>供应商</w:t>
      </w:r>
      <w:r w:rsidR="001E310B" w:rsidRPr="00602BE8">
        <w:rPr>
          <w:rFonts w:hint="eastAsia"/>
        </w:rPr>
        <w:t>，</w:t>
      </w:r>
      <w:proofErr w:type="gramStart"/>
      <w:r w:rsidR="001E310B" w:rsidRPr="00602BE8">
        <w:t>弹窗显示该</w:t>
      </w:r>
      <w:r w:rsidR="001E310B" w:rsidRPr="00602BE8">
        <w:rPr>
          <w:rFonts w:hint="eastAsia"/>
        </w:rPr>
        <w:t>子票</w:t>
      </w:r>
      <w:r w:rsidR="001E310B" w:rsidRPr="00602BE8">
        <w:t>的</w:t>
      </w:r>
      <w:proofErr w:type="gramEnd"/>
      <w:r w:rsidR="001E310B" w:rsidRPr="00602BE8">
        <w:t>所有可进行</w:t>
      </w:r>
      <w:r>
        <w:rPr>
          <w:rFonts w:hint="eastAsia"/>
        </w:rPr>
        <w:t>产品</w:t>
      </w:r>
      <w:r>
        <w:t>组合</w:t>
      </w:r>
      <w:r w:rsidR="001E310B" w:rsidRPr="00602BE8">
        <w:t>的供应商信息，如下图：</w:t>
      </w:r>
    </w:p>
    <w:p w14:paraId="6363283F" w14:textId="4287DF59" w:rsidR="007F4956" w:rsidRPr="00602BE8" w:rsidRDefault="007F4956" w:rsidP="00131F12">
      <w:pPr>
        <w:pStyle w:val="aff"/>
        <w:numPr>
          <w:ilvl w:val="0"/>
          <w:numId w:val="4"/>
        </w:numPr>
        <w:ind w:firstLineChars="0"/>
      </w:pPr>
      <w:r w:rsidRPr="00602BE8">
        <w:rPr>
          <w:rFonts w:hint="eastAsia"/>
        </w:rPr>
        <w:t>每行</w:t>
      </w:r>
      <w:r w:rsidR="001E310B" w:rsidRPr="00602BE8">
        <w:rPr>
          <w:rFonts w:hint="eastAsia"/>
        </w:rPr>
        <w:t>最多</w:t>
      </w:r>
      <w:r w:rsidRPr="00602BE8">
        <w:rPr>
          <w:rFonts w:hint="eastAsia"/>
        </w:rPr>
        <w:t>显示</w:t>
      </w:r>
      <w:r w:rsidRPr="00602BE8">
        <w:rPr>
          <w:rFonts w:hint="eastAsia"/>
        </w:rPr>
        <w:t>4</w:t>
      </w:r>
      <w:r w:rsidRPr="00602BE8">
        <w:rPr>
          <w:rFonts w:hint="eastAsia"/>
        </w:rPr>
        <w:t>个</w:t>
      </w:r>
      <w:r w:rsidR="007D1A17" w:rsidRPr="00602BE8">
        <w:rPr>
          <w:rFonts w:hint="eastAsia"/>
        </w:rPr>
        <w:t>供应商名称</w:t>
      </w:r>
      <w:r w:rsidR="001E310B" w:rsidRPr="00602BE8">
        <w:rPr>
          <w:rFonts w:hint="eastAsia"/>
        </w:rPr>
        <w:t>，最多</w:t>
      </w:r>
      <w:r w:rsidR="001E310B" w:rsidRPr="00602BE8">
        <w:t>显示</w:t>
      </w:r>
      <w:r w:rsidR="001E310B" w:rsidRPr="00602BE8">
        <w:rPr>
          <w:rFonts w:hint="eastAsia"/>
        </w:rPr>
        <w:t>3</w:t>
      </w:r>
      <w:r w:rsidR="001E310B" w:rsidRPr="00602BE8">
        <w:rPr>
          <w:rFonts w:hint="eastAsia"/>
        </w:rPr>
        <w:t>行</w:t>
      </w:r>
      <w:r w:rsidR="001E310B" w:rsidRPr="00602BE8">
        <w:t>，</w:t>
      </w:r>
      <w:r w:rsidR="001E310B" w:rsidRPr="00602BE8">
        <w:rPr>
          <w:rFonts w:hint="eastAsia"/>
        </w:rPr>
        <w:t>当</w:t>
      </w:r>
      <w:r w:rsidR="001E310B" w:rsidRPr="00602BE8">
        <w:t>总数超过</w:t>
      </w:r>
      <w:r w:rsidR="001E310B" w:rsidRPr="00602BE8">
        <w:rPr>
          <w:rFonts w:hint="eastAsia"/>
        </w:rPr>
        <w:t>12</w:t>
      </w:r>
      <w:r w:rsidR="001E310B" w:rsidRPr="00602BE8">
        <w:rPr>
          <w:rFonts w:hint="eastAsia"/>
        </w:rPr>
        <w:t>个</w:t>
      </w:r>
      <w:r w:rsidR="001E310B" w:rsidRPr="00602BE8">
        <w:t>时</w:t>
      </w:r>
      <w:r w:rsidR="001E310B" w:rsidRPr="00602BE8">
        <w:rPr>
          <w:rFonts w:hint="eastAsia"/>
        </w:rPr>
        <w:t>，</w:t>
      </w:r>
      <w:proofErr w:type="gramStart"/>
      <w:r w:rsidR="001E310B" w:rsidRPr="00602BE8">
        <w:t>弹窗下方</w:t>
      </w:r>
      <w:proofErr w:type="gramEnd"/>
      <w:r w:rsidR="001E310B" w:rsidRPr="00602BE8">
        <w:rPr>
          <w:rFonts w:hint="eastAsia"/>
        </w:rPr>
        <w:t>可</w:t>
      </w:r>
      <w:r w:rsidR="001E310B" w:rsidRPr="00602BE8">
        <w:t>左右</w:t>
      </w:r>
      <w:r w:rsidR="001E310B" w:rsidRPr="00602BE8">
        <w:rPr>
          <w:rFonts w:hint="eastAsia"/>
        </w:rPr>
        <w:t>切换查看</w:t>
      </w:r>
      <w:r w:rsidR="001E310B" w:rsidRPr="00602BE8">
        <w:t>，</w:t>
      </w:r>
      <w:r w:rsidR="001E310B" w:rsidRPr="00602BE8">
        <w:rPr>
          <w:rFonts w:hint="eastAsia"/>
        </w:rPr>
        <w:t>翻页</w:t>
      </w:r>
      <w:r w:rsidR="001E310B" w:rsidRPr="00602BE8">
        <w:t>按钮中间显示</w:t>
      </w:r>
      <w:r w:rsidR="001E310B" w:rsidRPr="00602BE8">
        <w:rPr>
          <w:rFonts w:hint="eastAsia"/>
        </w:rPr>
        <w:t>A/B</w:t>
      </w:r>
      <w:r w:rsidR="001E310B" w:rsidRPr="00602BE8">
        <w:rPr>
          <w:rFonts w:hint="eastAsia"/>
        </w:rPr>
        <w:t>，</w:t>
      </w:r>
      <w:r w:rsidR="001E310B" w:rsidRPr="00602BE8">
        <w:rPr>
          <w:rFonts w:hint="eastAsia"/>
        </w:rPr>
        <w:t>A</w:t>
      </w:r>
      <w:r w:rsidR="001E310B" w:rsidRPr="00602BE8">
        <w:rPr>
          <w:rFonts w:hint="eastAsia"/>
        </w:rPr>
        <w:t>代表</w:t>
      </w:r>
      <w:r w:rsidR="001E310B" w:rsidRPr="00602BE8">
        <w:t>当前页</w:t>
      </w:r>
      <w:r w:rsidR="001E310B" w:rsidRPr="00602BE8">
        <w:rPr>
          <w:rFonts w:hint="eastAsia"/>
        </w:rPr>
        <w:t>数</w:t>
      </w:r>
      <w:r w:rsidR="001E310B" w:rsidRPr="00602BE8">
        <w:t>，</w:t>
      </w:r>
      <w:r w:rsidR="001E310B" w:rsidRPr="00602BE8">
        <w:rPr>
          <w:rFonts w:hint="eastAsia"/>
        </w:rPr>
        <w:t>B</w:t>
      </w:r>
      <w:r w:rsidR="001E310B" w:rsidRPr="00602BE8">
        <w:rPr>
          <w:rFonts w:hint="eastAsia"/>
        </w:rPr>
        <w:t>代表</w:t>
      </w:r>
      <w:r w:rsidR="001E310B" w:rsidRPr="00602BE8">
        <w:t>总页数</w:t>
      </w:r>
      <w:r w:rsidR="001E310B" w:rsidRPr="00602BE8">
        <w:rPr>
          <w:rFonts w:hint="eastAsia"/>
        </w:rPr>
        <w:t>。</w:t>
      </w:r>
    </w:p>
    <w:p w14:paraId="6E0BD366" w14:textId="35B6402B" w:rsidR="00471565" w:rsidRPr="00602BE8" w:rsidRDefault="00471565" w:rsidP="00131F12">
      <w:pPr>
        <w:pStyle w:val="aff"/>
        <w:numPr>
          <w:ilvl w:val="0"/>
          <w:numId w:val="4"/>
        </w:numPr>
        <w:ind w:firstLineChars="0"/>
      </w:pPr>
      <w:r w:rsidRPr="00602BE8">
        <w:rPr>
          <w:rFonts w:hint="eastAsia"/>
        </w:rPr>
        <w:t>在第一页</w:t>
      </w:r>
      <w:r w:rsidRPr="00602BE8">
        <w:t>时，左切换按钮</w:t>
      </w:r>
      <w:proofErr w:type="gramStart"/>
      <w:r w:rsidRPr="00602BE8">
        <w:t>不</w:t>
      </w:r>
      <w:proofErr w:type="gramEnd"/>
      <w:r w:rsidRPr="00602BE8">
        <w:t>可操作；在最后一页时，右切换按钮</w:t>
      </w:r>
      <w:proofErr w:type="gramStart"/>
      <w:r w:rsidRPr="00602BE8">
        <w:t>不</w:t>
      </w:r>
      <w:proofErr w:type="gramEnd"/>
      <w:r w:rsidRPr="00602BE8">
        <w:t>可操作。</w:t>
      </w:r>
    </w:p>
    <w:p w14:paraId="4C0107C6" w14:textId="77078D5D" w:rsidR="00EB036A" w:rsidRPr="00602BE8" w:rsidRDefault="007F4956" w:rsidP="00131F12">
      <w:pPr>
        <w:pStyle w:val="aff"/>
        <w:numPr>
          <w:ilvl w:val="0"/>
          <w:numId w:val="4"/>
        </w:numPr>
        <w:ind w:firstLineChars="0"/>
      </w:pPr>
      <w:r w:rsidRPr="00602BE8">
        <w:rPr>
          <w:rFonts w:hint="eastAsia"/>
        </w:rPr>
        <w:t>点击</w:t>
      </w:r>
      <w:r w:rsidR="001E310B" w:rsidRPr="00602BE8">
        <w:rPr>
          <w:rFonts w:hint="eastAsia"/>
        </w:rPr>
        <w:t>右上方</w:t>
      </w:r>
      <w:r w:rsidRPr="00602BE8">
        <w:rPr>
          <w:rFonts w:hint="eastAsia"/>
        </w:rPr>
        <w:t>【关闭】</w:t>
      </w:r>
      <w:r w:rsidR="001E310B" w:rsidRPr="00602BE8">
        <w:rPr>
          <w:rFonts w:hint="eastAsia"/>
        </w:rPr>
        <w:t>按钮</w:t>
      </w:r>
      <w:r w:rsidRPr="00602BE8">
        <w:rPr>
          <w:rFonts w:hint="eastAsia"/>
        </w:rPr>
        <w:t>即可关闭该弹窗。</w:t>
      </w:r>
    </w:p>
    <w:p w14:paraId="3E095AEE" w14:textId="4AF8AD1B" w:rsidR="00815A06" w:rsidRPr="00602BE8" w:rsidRDefault="001E310B" w:rsidP="002E5EAC">
      <w:r w:rsidRPr="00602BE8">
        <w:rPr>
          <w:rFonts w:hint="eastAsia"/>
        </w:rPr>
        <w:t>4</w:t>
      </w:r>
      <w:r w:rsidRPr="00602BE8">
        <w:rPr>
          <w:rFonts w:hint="eastAsia"/>
        </w:rPr>
        <w:t>）操作</w:t>
      </w:r>
      <w:r w:rsidRPr="00602BE8">
        <w:t>区域</w:t>
      </w:r>
      <w:r w:rsidRPr="00602BE8">
        <w:rPr>
          <w:rFonts w:hint="eastAsia"/>
        </w:rPr>
        <w:t>：包括</w:t>
      </w:r>
      <w:proofErr w:type="gramStart"/>
      <w:r w:rsidRPr="00602BE8">
        <w:t>”</w:t>
      </w:r>
      <w:proofErr w:type="gramEnd"/>
      <w:r w:rsidRPr="00602BE8">
        <w:rPr>
          <w:rFonts w:hint="eastAsia"/>
        </w:rPr>
        <w:t>通过</w:t>
      </w:r>
      <w:r w:rsidRPr="00602BE8">
        <w:t>“</w:t>
      </w:r>
      <w:r w:rsidRPr="00602BE8">
        <w:rPr>
          <w:rFonts w:hint="eastAsia"/>
        </w:rPr>
        <w:t>和</w:t>
      </w:r>
      <w:r w:rsidRPr="00602BE8">
        <w:t>”</w:t>
      </w:r>
      <w:r w:rsidRPr="00602BE8">
        <w:rPr>
          <w:rFonts w:hint="eastAsia"/>
        </w:rPr>
        <w:t>拒绝</w:t>
      </w:r>
      <w:r w:rsidRPr="00602BE8">
        <w:t>“</w:t>
      </w:r>
      <w:r w:rsidRPr="00602BE8">
        <w:rPr>
          <w:rFonts w:hint="eastAsia"/>
        </w:rPr>
        <w:t>两项</w:t>
      </w:r>
      <w:r w:rsidRPr="00602BE8">
        <w:t>。</w:t>
      </w:r>
    </w:p>
    <w:p w14:paraId="04EA419B" w14:textId="1C542646" w:rsidR="00B767FD" w:rsidRPr="007545C3" w:rsidRDefault="004945AA" w:rsidP="00131F12">
      <w:pPr>
        <w:pStyle w:val="aff"/>
        <w:numPr>
          <w:ilvl w:val="0"/>
          <w:numId w:val="5"/>
        </w:numPr>
        <w:ind w:firstLineChars="0"/>
        <w:rPr>
          <w:color w:val="FF0000"/>
        </w:rPr>
      </w:pPr>
      <w:commentRangeStart w:id="25"/>
      <w:r w:rsidRPr="007545C3">
        <w:rPr>
          <w:rFonts w:hint="eastAsia"/>
          <w:color w:val="FF0000"/>
        </w:rPr>
        <w:t>点击</w:t>
      </w:r>
      <w:r w:rsidR="00D852A3" w:rsidRPr="007545C3">
        <w:rPr>
          <w:rFonts w:hint="eastAsia"/>
          <w:color w:val="FF0000"/>
        </w:rPr>
        <w:t>【</w:t>
      </w:r>
      <w:r w:rsidRPr="007545C3">
        <w:rPr>
          <w:rFonts w:hint="eastAsia"/>
          <w:color w:val="FF0000"/>
        </w:rPr>
        <w:t>通过</w:t>
      </w:r>
      <w:r w:rsidR="00D852A3" w:rsidRPr="007545C3">
        <w:rPr>
          <w:rFonts w:hint="eastAsia"/>
          <w:color w:val="FF0000"/>
        </w:rPr>
        <w:t>】</w:t>
      </w:r>
      <w:r w:rsidR="00B767FD" w:rsidRPr="007545C3">
        <w:rPr>
          <w:rFonts w:hint="eastAsia"/>
          <w:color w:val="FF0000"/>
        </w:rPr>
        <w:t>按钮时</w:t>
      </w:r>
      <w:r w:rsidR="00B767FD" w:rsidRPr="007545C3">
        <w:rPr>
          <w:color w:val="FF0000"/>
        </w:rPr>
        <w:t>，</w:t>
      </w:r>
      <w:r w:rsidR="00EB036A" w:rsidRPr="007545C3">
        <w:rPr>
          <w:rFonts w:hint="eastAsia"/>
          <w:color w:val="FF0000"/>
        </w:rPr>
        <w:t>需</w:t>
      </w:r>
      <w:r w:rsidR="00EB036A" w:rsidRPr="007545C3">
        <w:rPr>
          <w:color w:val="FF0000"/>
        </w:rPr>
        <w:t>先</w:t>
      </w:r>
      <w:r w:rsidR="00B767FD" w:rsidRPr="007545C3">
        <w:rPr>
          <w:color w:val="FF0000"/>
        </w:rPr>
        <w:t>判断该</w:t>
      </w:r>
      <w:proofErr w:type="gramStart"/>
      <w:r w:rsidR="00B767FD" w:rsidRPr="007545C3">
        <w:rPr>
          <w:color w:val="FF0000"/>
        </w:rPr>
        <w:t>子票是否</w:t>
      </w:r>
      <w:proofErr w:type="gramEnd"/>
      <w:r w:rsidR="00EB036A" w:rsidRPr="007545C3">
        <w:rPr>
          <w:rFonts w:hint="eastAsia"/>
          <w:color w:val="FF0000"/>
        </w:rPr>
        <w:t>已</w:t>
      </w:r>
      <w:r w:rsidR="00B767FD" w:rsidRPr="007545C3">
        <w:rPr>
          <w:color w:val="FF0000"/>
        </w:rPr>
        <w:t>被景区端禁用</w:t>
      </w:r>
      <w:r w:rsidR="00B767FD" w:rsidRPr="007545C3">
        <w:rPr>
          <w:rFonts w:hint="eastAsia"/>
          <w:color w:val="FF0000"/>
        </w:rPr>
        <w:t>。</w:t>
      </w:r>
    </w:p>
    <w:p w14:paraId="07F22AC4" w14:textId="56F4A99E" w:rsidR="00815A06" w:rsidRPr="007545C3" w:rsidRDefault="00B767FD" w:rsidP="00131F12">
      <w:pPr>
        <w:pStyle w:val="aff"/>
        <w:numPr>
          <w:ilvl w:val="0"/>
          <w:numId w:val="46"/>
        </w:numPr>
        <w:ind w:firstLineChars="0"/>
        <w:rPr>
          <w:color w:val="FF0000"/>
        </w:rPr>
      </w:pPr>
      <w:r w:rsidRPr="007545C3">
        <w:rPr>
          <w:noProof/>
          <w:color w:val="FF0000"/>
        </w:rPr>
        <w:drawing>
          <wp:anchor distT="0" distB="0" distL="114300" distR="114300" simplePos="0" relativeHeight="251657728" behindDoc="0" locked="0" layoutInCell="1" allowOverlap="1" wp14:anchorId="7ECC5D87" wp14:editId="647FB2FB">
            <wp:simplePos x="0" y="0"/>
            <wp:positionH relativeFrom="column">
              <wp:posOffset>504825</wp:posOffset>
            </wp:positionH>
            <wp:positionV relativeFrom="paragraph">
              <wp:posOffset>615950</wp:posOffset>
            </wp:positionV>
            <wp:extent cx="3124800" cy="155160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5C3">
        <w:rPr>
          <w:rFonts w:hint="eastAsia"/>
          <w:color w:val="FF0000"/>
        </w:rPr>
        <w:t>若未被</w:t>
      </w:r>
      <w:r w:rsidRPr="007545C3">
        <w:rPr>
          <w:color w:val="FF0000"/>
        </w:rPr>
        <w:t>禁用，则</w:t>
      </w:r>
      <w:r w:rsidR="001E310B" w:rsidRPr="007545C3">
        <w:rPr>
          <w:rFonts w:hint="eastAsia"/>
          <w:color w:val="FF0000"/>
        </w:rPr>
        <w:t>弹出如下</w:t>
      </w:r>
      <w:r w:rsidR="004945AA" w:rsidRPr="007545C3">
        <w:rPr>
          <w:rFonts w:hint="eastAsia"/>
          <w:color w:val="FF0000"/>
        </w:rPr>
        <w:t>确认窗口</w:t>
      </w:r>
      <w:r w:rsidR="00EB036A" w:rsidRPr="007545C3">
        <w:rPr>
          <w:rFonts w:hint="eastAsia"/>
          <w:color w:val="FF0000"/>
        </w:rPr>
        <w:t>，点击【确认】即通过审核；点击【取消】则</w:t>
      </w:r>
      <w:proofErr w:type="gramStart"/>
      <w:r w:rsidR="00EB036A" w:rsidRPr="007545C3">
        <w:rPr>
          <w:rFonts w:hint="eastAsia"/>
          <w:color w:val="FF0000"/>
        </w:rPr>
        <w:t>关闭弹窗留在</w:t>
      </w:r>
      <w:proofErr w:type="gramEnd"/>
      <w:r w:rsidR="00EB036A" w:rsidRPr="007545C3">
        <w:rPr>
          <w:color w:val="FF0000"/>
        </w:rPr>
        <w:t>当前页</w:t>
      </w:r>
      <w:r w:rsidR="00EB036A" w:rsidRPr="007545C3">
        <w:rPr>
          <w:rFonts w:hint="eastAsia"/>
          <w:color w:val="FF0000"/>
        </w:rPr>
        <w:t>，此时</w:t>
      </w:r>
      <w:proofErr w:type="gramStart"/>
      <w:r w:rsidR="00EB036A" w:rsidRPr="007545C3">
        <w:rPr>
          <w:rFonts w:hint="eastAsia"/>
          <w:color w:val="FF0000"/>
        </w:rPr>
        <w:t>子票依然</w:t>
      </w:r>
      <w:proofErr w:type="gramEnd"/>
      <w:r w:rsidR="00EB036A" w:rsidRPr="007545C3">
        <w:rPr>
          <w:rFonts w:hint="eastAsia"/>
          <w:color w:val="FF0000"/>
        </w:rPr>
        <w:t>处于未审核状态。</w:t>
      </w:r>
    </w:p>
    <w:p w14:paraId="6958DD8C" w14:textId="3AC200E4" w:rsidR="00EB036A" w:rsidRPr="00823AF7" w:rsidRDefault="00EB036A" w:rsidP="00131F12">
      <w:pPr>
        <w:pStyle w:val="aff"/>
        <w:numPr>
          <w:ilvl w:val="0"/>
          <w:numId w:val="46"/>
        </w:numPr>
        <w:ind w:firstLineChars="0"/>
        <w:rPr>
          <w:color w:val="FF0000"/>
        </w:rPr>
      </w:pPr>
      <w:r w:rsidRPr="00EB036A">
        <w:rPr>
          <w:noProof/>
          <w:color w:val="FF0000"/>
        </w:rPr>
        <w:drawing>
          <wp:anchor distT="0" distB="0" distL="114300" distR="114300" simplePos="0" relativeHeight="251658752" behindDoc="0" locked="0" layoutInCell="1" allowOverlap="1" wp14:anchorId="129B8448" wp14:editId="12023901">
            <wp:simplePos x="0" y="0"/>
            <wp:positionH relativeFrom="column">
              <wp:posOffset>523875</wp:posOffset>
            </wp:positionH>
            <wp:positionV relativeFrom="paragraph">
              <wp:posOffset>2343150</wp:posOffset>
            </wp:positionV>
            <wp:extent cx="3086100" cy="154305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7FD" w:rsidRPr="00EB036A">
        <w:rPr>
          <w:rFonts w:hint="eastAsia"/>
          <w:color w:val="FF0000"/>
        </w:rPr>
        <w:t>若</w:t>
      </w:r>
      <w:proofErr w:type="gramStart"/>
      <w:r w:rsidR="00B767FD" w:rsidRPr="00EB036A">
        <w:rPr>
          <w:rFonts w:hint="eastAsia"/>
          <w:color w:val="FF0000"/>
        </w:rPr>
        <w:t>该</w:t>
      </w:r>
      <w:r w:rsidR="00B767FD" w:rsidRPr="00EB036A">
        <w:rPr>
          <w:color w:val="FF0000"/>
        </w:rPr>
        <w:t>子票已</w:t>
      </w:r>
      <w:proofErr w:type="gramEnd"/>
      <w:r w:rsidR="00B767FD" w:rsidRPr="00EB036A">
        <w:rPr>
          <w:color w:val="FF0000"/>
        </w:rPr>
        <w:t>被禁用，则</w:t>
      </w:r>
      <w:r w:rsidRPr="00EB036A">
        <w:rPr>
          <w:rFonts w:hint="eastAsia"/>
          <w:color w:val="FF0000"/>
        </w:rPr>
        <w:t>弹出如下</w:t>
      </w:r>
      <w:r w:rsidRPr="00EB036A">
        <w:rPr>
          <w:color w:val="FF0000"/>
        </w:rPr>
        <w:t>提示窗口，点击</w:t>
      </w:r>
      <w:r w:rsidRPr="00EB036A">
        <w:rPr>
          <w:rFonts w:hint="eastAsia"/>
          <w:color w:val="FF0000"/>
        </w:rPr>
        <w:t>【我知道了</w:t>
      </w:r>
      <w:r w:rsidRPr="00EB036A">
        <w:rPr>
          <w:color w:val="FF0000"/>
        </w:rPr>
        <w:t>】按钮后，该条</w:t>
      </w:r>
      <w:r w:rsidRPr="00EB036A">
        <w:rPr>
          <w:rFonts w:hint="eastAsia"/>
          <w:color w:val="FF0000"/>
        </w:rPr>
        <w:t>子票</w:t>
      </w:r>
      <w:r w:rsidRPr="00EB036A">
        <w:rPr>
          <w:color w:val="FF0000"/>
        </w:rPr>
        <w:t>从审核列表</w:t>
      </w:r>
      <w:commentRangeEnd w:id="25"/>
      <w:r w:rsidR="008B71F8">
        <w:rPr>
          <w:rStyle w:val="aff7"/>
        </w:rPr>
        <w:commentReference w:id="25"/>
      </w:r>
      <w:r w:rsidRPr="00EB036A">
        <w:rPr>
          <w:color w:val="FF0000"/>
        </w:rPr>
        <w:t>中消失。</w:t>
      </w:r>
    </w:p>
    <w:p w14:paraId="19AFA4E4" w14:textId="18D3AE8F" w:rsidR="00EB036A" w:rsidRPr="00602BE8" w:rsidRDefault="00823AF7" w:rsidP="00131F12">
      <w:pPr>
        <w:pStyle w:val="aff"/>
        <w:numPr>
          <w:ilvl w:val="0"/>
          <w:numId w:val="5"/>
        </w:numPr>
        <w:ind w:firstLineChars="0"/>
      </w:pPr>
      <w:r w:rsidRPr="00602BE8"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02559034" wp14:editId="7A518B77">
            <wp:simplePos x="0" y="0"/>
            <wp:positionH relativeFrom="column">
              <wp:posOffset>0</wp:posOffset>
            </wp:positionH>
            <wp:positionV relativeFrom="paragraph">
              <wp:posOffset>404495</wp:posOffset>
            </wp:positionV>
            <wp:extent cx="3646800" cy="2696400"/>
            <wp:effectExtent l="0" t="0" r="0" b="889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36A" w:rsidRPr="00602BE8">
        <w:rPr>
          <w:rFonts w:hint="eastAsia"/>
        </w:rPr>
        <w:t>点击【拒绝】按钮，弹出如下图所示弹窗：</w:t>
      </w:r>
    </w:p>
    <w:p w14:paraId="667A491D" w14:textId="5BAA0EBF" w:rsidR="00B767FD" w:rsidRPr="00EB036A" w:rsidRDefault="00823AF7" w:rsidP="00131F12">
      <w:pPr>
        <w:pStyle w:val="aff"/>
        <w:numPr>
          <w:ilvl w:val="0"/>
          <w:numId w:val="47"/>
        </w:numPr>
        <w:ind w:firstLineChars="0"/>
      </w:pPr>
      <w:r w:rsidRPr="00602BE8">
        <w:rPr>
          <w:rFonts w:hint="eastAsia"/>
        </w:rPr>
        <w:t>拒绝理由不能为空，且全部输入空格或</w:t>
      </w:r>
      <w:r>
        <w:rPr>
          <w:rFonts w:hint="eastAsia"/>
        </w:rPr>
        <w:t>全部</w:t>
      </w:r>
      <w:r w:rsidRPr="00602BE8">
        <w:rPr>
          <w:rFonts w:hint="eastAsia"/>
        </w:rPr>
        <w:t>换行</w:t>
      </w:r>
      <w:r>
        <w:rPr>
          <w:rFonts w:hint="eastAsia"/>
        </w:rPr>
        <w:t>都</w:t>
      </w:r>
      <w:r w:rsidRPr="00602BE8">
        <w:rPr>
          <w:rFonts w:hint="eastAsia"/>
        </w:rPr>
        <w:t>视为空。</w:t>
      </w:r>
    </w:p>
    <w:p w14:paraId="19E333F5" w14:textId="77777777" w:rsidR="00B448FD" w:rsidRPr="00602BE8" w:rsidRDefault="00B448FD" w:rsidP="00131F12">
      <w:pPr>
        <w:pStyle w:val="aff"/>
        <w:numPr>
          <w:ilvl w:val="0"/>
          <w:numId w:val="6"/>
        </w:numPr>
        <w:ind w:firstLineChars="0"/>
      </w:pPr>
      <w:r w:rsidRPr="00602BE8">
        <w:rPr>
          <w:rFonts w:hint="eastAsia"/>
        </w:rPr>
        <w:t>最多输入</w:t>
      </w:r>
      <w:r w:rsidRPr="00602BE8">
        <w:rPr>
          <w:rFonts w:hint="eastAsia"/>
        </w:rPr>
        <w:t>200</w:t>
      </w:r>
      <w:r w:rsidRPr="00602BE8">
        <w:rPr>
          <w:rFonts w:hint="eastAsia"/>
        </w:rPr>
        <w:t>个字符，超出后继续输入无效。</w:t>
      </w:r>
    </w:p>
    <w:p w14:paraId="3C4CEF9B" w14:textId="792BECF3" w:rsidR="009B4D31" w:rsidRPr="00602BE8" w:rsidRDefault="009B4D31" w:rsidP="00131F12">
      <w:pPr>
        <w:pStyle w:val="aff"/>
        <w:numPr>
          <w:ilvl w:val="0"/>
          <w:numId w:val="6"/>
        </w:numPr>
        <w:ind w:firstLineChars="0"/>
      </w:pPr>
      <w:r w:rsidRPr="00602BE8">
        <w:rPr>
          <w:rFonts w:hint="eastAsia"/>
        </w:rPr>
        <w:t>点击【确定】按钮，</w:t>
      </w:r>
      <w:r w:rsidR="00823AF7">
        <w:rPr>
          <w:rFonts w:hint="eastAsia"/>
        </w:rPr>
        <w:t>若判定拒绝理由</w:t>
      </w:r>
      <w:r w:rsidRPr="00602BE8">
        <w:rPr>
          <w:rFonts w:hint="eastAsia"/>
        </w:rPr>
        <w:t>为空，则</w:t>
      </w:r>
      <w:r w:rsidR="00D5297C" w:rsidRPr="00602BE8">
        <w:rPr>
          <w:rFonts w:hint="eastAsia"/>
        </w:rPr>
        <w:t>在确定</w:t>
      </w:r>
      <w:r w:rsidR="00D5297C" w:rsidRPr="00602BE8">
        <w:t>按钮上方</w:t>
      </w:r>
      <w:r w:rsidR="00823AF7">
        <w:rPr>
          <w:rFonts w:hint="eastAsia"/>
        </w:rPr>
        <w:t>显示</w:t>
      </w:r>
      <w:r w:rsidR="00823AF7">
        <w:t>错误提示</w:t>
      </w:r>
      <w:r w:rsidR="00381105" w:rsidRPr="00602BE8">
        <w:rPr>
          <w:rFonts w:hint="eastAsia"/>
        </w:rPr>
        <w:t>。</w:t>
      </w:r>
    </w:p>
    <w:p w14:paraId="6E90F096" w14:textId="77777777" w:rsidR="00381105" w:rsidRPr="00602BE8" w:rsidRDefault="00381105" w:rsidP="00131F12">
      <w:pPr>
        <w:pStyle w:val="aff"/>
        <w:numPr>
          <w:ilvl w:val="0"/>
          <w:numId w:val="6"/>
        </w:numPr>
        <w:ind w:firstLineChars="0"/>
      </w:pPr>
      <w:r w:rsidRPr="00602BE8">
        <w:rPr>
          <w:rFonts w:hint="eastAsia"/>
        </w:rPr>
        <w:t>点击【确定】按钮，若拒绝理由不为空，则拒绝操作成功，此时自动关闭弹窗，对应</w:t>
      </w:r>
      <w:proofErr w:type="gramStart"/>
      <w:r w:rsidRPr="00602BE8">
        <w:rPr>
          <w:rFonts w:hint="eastAsia"/>
        </w:rPr>
        <w:t>子票状态</w:t>
      </w:r>
      <w:proofErr w:type="gramEnd"/>
      <w:r w:rsidRPr="00602BE8">
        <w:rPr>
          <w:rFonts w:hint="eastAsia"/>
        </w:rPr>
        <w:t>变为拒绝，平台将该</w:t>
      </w:r>
      <w:proofErr w:type="gramStart"/>
      <w:r w:rsidRPr="00602BE8">
        <w:rPr>
          <w:rFonts w:hint="eastAsia"/>
        </w:rPr>
        <w:t>子票及拒绝</w:t>
      </w:r>
      <w:proofErr w:type="gramEnd"/>
      <w:r w:rsidRPr="00602BE8">
        <w:rPr>
          <w:rFonts w:hint="eastAsia"/>
        </w:rPr>
        <w:t>理由推送回发布景区。</w:t>
      </w:r>
    </w:p>
    <w:p w14:paraId="2604A867" w14:textId="458BA48F" w:rsidR="00823AF7" w:rsidRDefault="0035026A" w:rsidP="00131F12">
      <w:pPr>
        <w:pStyle w:val="aff"/>
        <w:numPr>
          <w:ilvl w:val="0"/>
          <w:numId w:val="6"/>
        </w:numPr>
        <w:ind w:firstLineChars="0"/>
      </w:pPr>
      <w:r w:rsidRPr="00602BE8">
        <w:rPr>
          <w:rFonts w:hint="eastAsia"/>
        </w:rPr>
        <w:t>点击右上角【</w:t>
      </w:r>
      <w:r w:rsidRPr="00602BE8">
        <w:rPr>
          <w:rFonts w:hint="eastAsia"/>
        </w:rPr>
        <w:t>X</w:t>
      </w:r>
      <w:r w:rsidRPr="00602BE8">
        <w:rPr>
          <w:rFonts w:hint="eastAsia"/>
        </w:rPr>
        <w:t>】</w:t>
      </w:r>
      <w:r w:rsidR="005A3452" w:rsidRPr="00602BE8">
        <w:rPr>
          <w:rFonts w:hint="eastAsia"/>
        </w:rPr>
        <w:t>可关闭该弹窗</w:t>
      </w:r>
      <w:r w:rsidR="000171C7" w:rsidRPr="00602BE8">
        <w:rPr>
          <w:rFonts w:hint="eastAsia"/>
        </w:rPr>
        <w:t>，此时</w:t>
      </w:r>
      <w:proofErr w:type="gramStart"/>
      <w:r w:rsidR="000171C7" w:rsidRPr="00602BE8">
        <w:rPr>
          <w:rFonts w:hint="eastAsia"/>
        </w:rPr>
        <w:t>子票依然</w:t>
      </w:r>
      <w:proofErr w:type="gramEnd"/>
      <w:r w:rsidR="000171C7" w:rsidRPr="00602BE8">
        <w:rPr>
          <w:rFonts w:hint="eastAsia"/>
        </w:rPr>
        <w:t>处于未审核状态</w:t>
      </w:r>
      <w:r w:rsidR="005A3452" w:rsidRPr="00602BE8">
        <w:rPr>
          <w:rFonts w:hint="eastAsia"/>
        </w:rPr>
        <w:t>。</w:t>
      </w:r>
    </w:p>
    <w:p w14:paraId="3BFE2273" w14:textId="77777777" w:rsidR="00846F73" w:rsidRPr="00602BE8" w:rsidRDefault="00846F73" w:rsidP="00846F73"/>
    <w:p w14:paraId="1F78E8E5" w14:textId="77777777" w:rsidR="00D5297C" w:rsidRPr="00602BE8" w:rsidRDefault="00D5297C" w:rsidP="00361221">
      <w:r w:rsidRPr="00602BE8">
        <w:rPr>
          <w:rFonts w:hint="eastAsia"/>
        </w:rPr>
        <w:t>5</w:t>
      </w:r>
      <w:r w:rsidRPr="00602BE8">
        <w:rPr>
          <w:rFonts w:hint="eastAsia"/>
        </w:rPr>
        <w:t>）界面</w:t>
      </w:r>
      <w:r w:rsidRPr="00602BE8">
        <w:t>翻页</w:t>
      </w:r>
    </w:p>
    <w:p w14:paraId="7C8B4F36" w14:textId="5918809D" w:rsidR="00361221" w:rsidRPr="00602BE8" w:rsidRDefault="00D60E63" w:rsidP="00131F12">
      <w:pPr>
        <w:pStyle w:val="aff"/>
        <w:numPr>
          <w:ilvl w:val="0"/>
          <w:numId w:val="7"/>
        </w:numPr>
        <w:ind w:firstLineChars="0"/>
      </w:pPr>
      <w:r w:rsidRPr="00602BE8">
        <w:rPr>
          <w:rFonts w:hint="eastAsia"/>
        </w:rPr>
        <w:t>每页</w:t>
      </w:r>
      <w:r w:rsidR="00D5297C" w:rsidRPr="00602BE8">
        <w:rPr>
          <w:rFonts w:hint="eastAsia"/>
        </w:rPr>
        <w:t>最多</w:t>
      </w:r>
      <w:r w:rsidRPr="00602BE8">
        <w:rPr>
          <w:rFonts w:hint="eastAsia"/>
        </w:rPr>
        <w:t>显示</w:t>
      </w:r>
      <w:r w:rsidRPr="00602BE8">
        <w:rPr>
          <w:rFonts w:hint="eastAsia"/>
        </w:rPr>
        <w:t>10</w:t>
      </w:r>
      <w:r w:rsidRPr="00602BE8">
        <w:rPr>
          <w:rFonts w:hint="eastAsia"/>
        </w:rPr>
        <w:t>条数据，</w:t>
      </w:r>
      <w:r w:rsidR="00823AF7" w:rsidRPr="00602BE8">
        <w:rPr>
          <w:rFonts w:hint="eastAsia"/>
        </w:rPr>
        <w:t>列表</w:t>
      </w:r>
      <w:r w:rsidR="00823AF7">
        <w:rPr>
          <w:rFonts w:hint="eastAsia"/>
        </w:rPr>
        <w:t>正下方</w:t>
      </w:r>
      <w:r w:rsidR="00823AF7" w:rsidRPr="00602BE8">
        <w:rPr>
          <w:rFonts w:hint="eastAsia"/>
        </w:rPr>
        <w:t>始终显示翻页信息，</w:t>
      </w:r>
      <w:r w:rsidR="00361221" w:rsidRPr="00602BE8">
        <w:rPr>
          <w:rFonts w:hint="eastAsia"/>
        </w:rPr>
        <w:t>格式如下图所示：</w:t>
      </w:r>
    </w:p>
    <w:p w14:paraId="076AC966" w14:textId="77777777" w:rsidR="00361221" w:rsidRPr="00602BE8" w:rsidRDefault="00D5297C" w:rsidP="00361221">
      <w:r w:rsidRPr="00602BE8">
        <w:rPr>
          <w:noProof/>
        </w:rPr>
        <w:drawing>
          <wp:inline distT="0" distB="0" distL="0" distR="0" wp14:anchorId="195AACED" wp14:editId="25604599">
            <wp:extent cx="5486400" cy="259715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0E6C" w14:textId="631FC4DE" w:rsidR="00D5297C" w:rsidRDefault="00471565" w:rsidP="00131F12">
      <w:pPr>
        <w:pStyle w:val="aff"/>
        <w:numPr>
          <w:ilvl w:val="0"/>
          <w:numId w:val="7"/>
        </w:numPr>
        <w:ind w:firstLineChars="0"/>
      </w:pPr>
      <w:r w:rsidRPr="00602BE8">
        <w:t>从左至右依次显示</w:t>
      </w:r>
      <w:r w:rsidRPr="00602BE8">
        <w:rPr>
          <w:rFonts w:hint="eastAsia"/>
        </w:rPr>
        <w:t>：</w:t>
      </w:r>
      <w:r w:rsidRPr="00602BE8">
        <w:t>总项数</w:t>
      </w:r>
      <w:r w:rsidRPr="00602BE8">
        <w:rPr>
          <w:rFonts w:hint="eastAsia"/>
        </w:rPr>
        <w:t>、总页数</w:t>
      </w:r>
      <w:r w:rsidRPr="00602BE8">
        <w:t>、当前页数；页码在第一页和最后一页时，</w:t>
      </w:r>
      <w:r w:rsidRPr="00602BE8">
        <w:rPr>
          <w:rFonts w:hint="eastAsia"/>
        </w:rPr>
        <w:t>“上一页”</w:t>
      </w:r>
      <w:r w:rsidRPr="00602BE8">
        <w:t>和</w:t>
      </w:r>
      <w:r w:rsidRPr="00602BE8">
        <w:t>“</w:t>
      </w:r>
      <w:r w:rsidRPr="00602BE8">
        <w:rPr>
          <w:rFonts w:hint="eastAsia"/>
        </w:rPr>
        <w:t>下一页</w:t>
      </w:r>
      <w:r w:rsidRPr="00602BE8">
        <w:t>”</w:t>
      </w:r>
      <w:r w:rsidRPr="00602BE8">
        <w:rPr>
          <w:rFonts w:hint="eastAsia"/>
        </w:rPr>
        <w:t>按钮</w:t>
      </w:r>
      <w:r w:rsidRPr="00602BE8">
        <w:t>分别</w:t>
      </w:r>
      <w:proofErr w:type="gramStart"/>
      <w:r w:rsidRPr="00602BE8">
        <w:t>不</w:t>
      </w:r>
      <w:proofErr w:type="gramEnd"/>
      <w:r w:rsidRPr="00602BE8">
        <w:t>可操作。</w:t>
      </w:r>
    </w:p>
    <w:p w14:paraId="471135D9" w14:textId="3377DF42" w:rsidR="00D16C73" w:rsidRPr="007545C3" w:rsidRDefault="00D16C73" w:rsidP="00D16C73">
      <w:pPr>
        <w:pStyle w:val="aff"/>
        <w:ind w:left="420" w:firstLineChars="0" w:firstLine="0"/>
        <w:rPr>
          <w:i/>
          <w:color w:val="000000" w:themeColor="text1"/>
        </w:rPr>
      </w:pPr>
      <w:r w:rsidRPr="007545C3">
        <w:rPr>
          <w:rFonts w:hint="eastAsia"/>
          <w:i/>
          <w:color w:val="000000" w:themeColor="text1"/>
        </w:rPr>
        <w:t>（注</w:t>
      </w:r>
      <w:r w:rsidRPr="007545C3">
        <w:rPr>
          <w:i/>
          <w:color w:val="000000" w:themeColor="text1"/>
        </w:rPr>
        <w:t>）</w:t>
      </w:r>
      <w:r w:rsidRPr="007545C3">
        <w:rPr>
          <w:rFonts w:hint="eastAsia"/>
          <w:i/>
          <w:color w:val="000000" w:themeColor="text1"/>
        </w:rPr>
        <w:t>：翻页</w:t>
      </w:r>
      <w:r w:rsidRPr="007545C3">
        <w:rPr>
          <w:i/>
          <w:color w:val="000000" w:themeColor="text1"/>
        </w:rPr>
        <w:t>的</w:t>
      </w:r>
      <w:r w:rsidRPr="007545C3">
        <w:rPr>
          <w:rFonts w:hint="eastAsia"/>
          <w:i/>
          <w:color w:val="000000" w:themeColor="text1"/>
        </w:rPr>
        <w:t>实际显示、</w:t>
      </w:r>
      <w:proofErr w:type="gramStart"/>
      <w:r w:rsidRPr="007545C3">
        <w:rPr>
          <w:rFonts w:hint="eastAsia"/>
          <w:i/>
          <w:color w:val="000000" w:themeColor="text1"/>
        </w:rPr>
        <w:t>交互请</w:t>
      </w:r>
      <w:proofErr w:type="gramEnd"/>
      <w:r w:rsidRPr="007545C3">
        <w:rPr>
          <w:rFonts w:hint="eastAsia"/>
          <w:i/>
          <w:color w:val="000000" w:themeColor="text1"/>
        </w:rPr>
        <w:t>参照支撑平台已实现功能。</w:t>
      </w:r>
    </w:p>
    <w:p w14:paraId="120350A0" w14:textId="77777777" w:rsidR="00846F73" w:rsidRPr="00846F73" w:rsidRDefault="00846F73" w:rsidP="00846F73">
      <w:pPr>
        <w:rPr>
          <w:i/>
          <w:color w:val="FF0000"/>
        </w:rPr>
      </w:pPr>
    </w:p>
    <w:p w14:paraId="2B986101" w14:textId="4BBB1638" w:rsidR="00DB2F10" w:rsidRPr="007545C3" w:rsidRDefault="00D5297C" w:rsidP="00E4763F">
      <w:pPr>
        <w:rPr>
          <w:color w:val="000000" w:themeColor="text1"/>
        </w:rPr>
      </w:pPr>
      <w:r w:rsidRPr="00602BE8">
        <w:rPr>
          <w:rFonts w:hint="eastAsia"/>
        </w:rPr>
        <w:t>6</w:t>
      </w:r>
      <w:r w:rsidRPr="00602BE8">
        <w:rPr>
          <w:rFonts w:hint="eastAsia"/>
        </w:rPr>
        <w:t>）</w:t>
      </w:r>
      <w:r w:rsidR="00DB2F10" w:rsidRPr="007545C3">
        <w:rPr>
          <w:rFonts w:hint="eastAsia"/>
          <w:color w:val="000000" w:themeColor="text1"/>
        </w:rPr>
        <w:t>审核</w:t>
      </w:r>
      <w:r w:rsidR="00DB2F10" w:rsidRPr="007545C3">
        <w:rPr>
          <w:color w:val="000000" w:themeColor="text1"/>
        </w:rPr>
        <w:t>列表</w:t>
      </w:r>
      <w:r w:rsidR="00647C75" w:rsidRPr="007545C3">
        <w:rPr>
          <w:rFonts w:hint="eastAsia"/>
          <w:color w:val="000000" w:themeColor="text1"/>
        </w:rPr>
        <w:t>按照</w:t>
      </w:r>
      <w:proofErr w:type="gramStart"/>
      <w:r w:rsidR="00DB2F10" w:rsidRPr="007545C3">
        <w:rPr>
          <w:rFonts w:hint="eastAsia"/>
          <w:color w:val="000000" w:themeColor="text1"/>
        </w:rPr>
        <w:t>子票</w:t>
      </w:r>
      <w:r w:rsidR="00846F73" w:rsidRPr="007545C3">
        <w:rPr>
          <w:rFonts w:hint="eastAsia"/>
          <w:color w:val="000000" w:themeColor="text1"/>
        </w:rPr>
        <w:t>创建</w:t>
      </w:r>
      <w:proofErr w:type="gramEnd"/>
      <w:r w:rsidR="00647C75" w:rsidRPr="007545C3">
        <w:rPr>
          <w:rFonts w:hint="eastAsia"/>
          <w:color w:val="000000" w:themeColor="text1"/>
        </w:rPr>
        <w:t>时间倒序排列</w:t>
      </w:r>
      <w:r w:rsidRPr="007545C3">
        <w:rPr>
          <w:rFonts w:hint="eastAsia"/>
          <w:color w:val="000000" w:themeColor="text1"/>
        </w:rPr>
        <w:t>，</w:t>
      </w:r>
      <w:r w:rsidRPr="007545C3">
        <w:rPr>
          <w:color w:val="000000" w:themeColor="text1"/>
        </w:rPr>
        <w:t>时间精确到秒</w:t>
      </w:r>
      <w:r w:rsidR="00846F73" w:rsidRPr="007545C3">
        <w:rPr>
          <w:rFonts w:hint="eastAsia"/>
          <w:color w:val="000000" w:themeColor="text1"/>
        </w:rPr>
        <w:t>，</w:t>
      </w:r>
      <w:r w:rsidR="00846F73" w:rsidRPr="007545C3">
        <w:rPr>
          <w:color w:val="000000" w:themeColor="text1"/>
        </w:rPr>
        <w:t>同一时间</w:t>
      </w:r>
      <w:r w:rsidR="00846F73" w:rsidRPr="007545C3">
        <w:rPr>
          <w:rFonts w:hint="eastAsia"/>
          <w:color w:val="000000" w:themeColor="text1"/>
        </w:rPr>
        <w:t>创建</w:t>
      </w:r>
      <w:proofErr w:type="gramStart"/>
      <w:r w:rsidR="00846F73" w:rsidRPr="007545C3">
        <w:rPr>
          <w:color w:val="000000" w:themeColor="text1"/>
        </w:rPr>
        <w:t>的子票随机排列</w:t>
      </w:r>
      <w:proofErr w:type="gramEnd"/>
      <w:r w:rsidR="00846F73" w:rsidRPr="007545C3">
        <w:rPr>
          <w:color w:val="000000" w:themeColor="text1"/>
        </w:rPr>
        <w:t>。</w:t>
      </w:r>
    </w:p>
    <w:p w14:paraId="0A91A65C" w14:textId="6079CEC4" w:rsidR="00EB036A" w:rsidRPr="007545C3" w:rsidRDefault="00EB036A" w:rsidP="00EB036A">
      <w:pPr>
        <w:rPr>
          <w:color w:val="000000" w:themeColor="text1"/>
        </w:rPr>
      </w:pPr>
      <w:r w:rsidRPr="007545C3">
        <w:rPr>
          <w:color w:val="000000" w:themeColor="text1"/>
        </w:rPr>
        <w:t>7</w:t>
      </w:r>
      <w:r w:rsidRPr="007545C3">
        <w:rPr>
          <w:rFonts w:hint="eastAsia"/>
          <w:color w:val="000000" w:themeColor="text1"/>
        </w:rPr>
        <w:t>）</w:t>
      </w:r>
      <w:r w:rsidR="00846F73" w:rsidRPr="007545C3">
        <w:rPr>
          <w:rFonts w:hint="eastAsia"/>
          <w:color w:val="000000" w:themeColor="text1"/>
        </w:rPr>
        <w:t>运营</w:t>
      </w:r>
      <w:r w:rsidR="00846F73" w:rsidRPr="007545C3">
        <w:rPr>
          <w:color w:val="000000" w:themeColor="text1"/>
        </w:rPr>
        <w:t>人员若对审核列表界面进行了刷新，则此时在审核</w:t>
      </w:r>
      <w:r w:rsidR="00846F73" w:rsidRPr="007545C3">
        <w:rPr>
          <w:rFonts w:hint="eastAsia"/>
          <w:color w:val="000000" w:themeColor="text1"/>
        </w:rPr>
        <w:t>之前</w:t>
      </w:r>
      <w:r w:rsidR="00846F73" w:rsidRPr="007545C3">
        <w:rPr>
          <w:color w:val="000000" w:themeColor="text1"/>
        </w:rPr>
        <w:t>就被景区端禁用的</w:t>
      </w:r>
      <w:proofErr w:type="gramStart"/>
      <w:r w:rsidR="00846F73" w:rsidRPr="007545C3">
        <w:rPr>
          <w:color w:val="000000" w:themeColor="text1"/>
        </w:rPr>
        <w:t>子票会</w:t>
      </w:r>
      <w:proofErr w:type="gramEnd"/>
      <w:r w:rsidR="00846F73" w:rsidRPr="007545C3">
        <w:rPr>
          <w:color w:val="000000" w:themeColor="text1"/>
        </w:rPr>
        <w:t>从审核列表中消失。</w:t>
      </w:r>
    </w:p>
    <w:p w14:paraId="7550FA32" w14:textId="77777777" w:rsidR="004271BF" w:rsidRPr="007545C3" w:rsidRDefault="004271BF" w:rsidP="00E4763F">
      <w:pPr>
        <w:rPr>
          <w:color w:val="000000" w:themeColor="text1"/>
        </w:rPr>
      </w:pPr>
    </w:p>
    <w:p w14:paraId="3E9B33D2" w14:textId="77777777" w:rsidR="00E4763F" w:rsidRPr="00602BE8" w:rsidRDefault="00E4763F" w:rsidP="00E4763F">
      <w:pPr>
        <w:pStyle w:val="2"/>
        <w:rPr>
          <w:color w:val="auto"/>
        </w:rPr>
      </w:pPr>
      <w:bookmarkStart w:id="26" w:name="_Toc443494029"/>
      <w:r w:rsidRPr="00602BE8">
        <w:rPr>
          <w:rFonts w:hint="eastAsia"/>
          <w:color w:val="auto"/>
        </w:rPr>
        <w:lastRenderedPageBreak/>
        <w:t xml:space="preserve">2 </w:t>
      </w:r>
      <w:proofErr w:type="gramStart"/>
      <w:r w:rsidRPr="00602BE8">
        <w:rPr>
          <w:rFonts w:hint="eastAsia"/>
          <w:color w:val="auto"/>
        </w:rPr>
        <w:t>子票组合</w:t>
      </w:r>
      <w:bookmarkEnd w:id="26"/>
      <w:proofErr w:type="gramEnd"/>
    </w:p>
    <w:p w14:paraId="631FC93E" w14:textId="77777777" w:rsidR="00715AA3" w:rsidRPr="00602BE8" w:rsidRDefault="00715AA3" w:rsidP="00715AA3">
      <w:pPr>
        <w:pStyle w:val="3"/>
        <w:rPr>
          <w:rFonts w:ascii="微软雅黑" w:eastAsia="微软雅黑" w:hAnsi="微软雅黑" w:cs="微软雅黑"/>
          <w:color w:val="auto"/>
        </w:rPr>
      </w:pPr>
      <w:bookmarkStart w:id="27" w:name="_Toc443494030"/>
      <w:r w:rsidRPr="00602BE8">
        <w:rPr>
          <w:rFonts w:ascii="微软雅黑" w:eastAsia="微软雅黑" w:hAnsi="微软雅黑" w:cs="微软雅黑" w:hint="eastAsia"/>
          <w:color w:val="auto"/>
        </w:rPr>
        <w:t>概述</w:t>
      </w:r>
      <w:bookmarkEnd w:id="27"/>
    </w:p>
    <w:p w14:paraId="55783414" w14:textId="77777777" w:rsidR="00D90629" w:rsidRPr="00602BE8" w:rsidRDefault="00715AA3" w:rsidP="00715AA3">
      <w:pPr>
        <w:ind w:firstLineChars="250" w:firstLine="525"/>
        <w:rPr>
          <w:rFonts w:ascii="微软雅黑" w:hAnsi="微软雅黑"/>
          <w:szCs w:val="18"/>
        </w:rPr>
      </w:pPr>
      <w:r w:rsidRPr="00602BE8">
        <w:rPr>
          <w:rFonts w:hint="eastAsia"/>
        </w:rPr>
        <w:t>联票</w:t>
      </w:r>
      <w:r w:rsidRPr="00602BE8">
        <w:t>为魔方</w:t>
      </w:r>
      <w:r w:rsidRPr="00602BE8">
        <w:rPr>
          <w:rFonts w:hint="eastAsia"/>
        </w:rPr>
        <w:t>的</w:t>
      </w:r>
      <w:r w:rsidRPr="00602BE8">
        <w:t>产品，</w:t>
      </w:r>
      <w:r w:rsidRPr="00602BE8">
        <w:rPr>
          <w:rFonts w:hint="eastAsia"/>
        </w:rPr>
        <w:t>在</w:t>
      </w:r>
      <w:r w:rsidRPr="00602BE8">
        <w:t>设置政策之前，需先有联票产品，则需</w:t>
      </w:r>
      <w:r w:rsidRPr="00602BE8">
        <w:rPr>
          <w:rFonts w:hint="eastAsia"/>
        </w:rPr>
        <w:t>先</w:t>
      </w:r>
      <w:r w:rsidRPr="00602BE8">
        <w:t>对构成联票</w:t>
      </w:r>
      <w:proofErr w:type="gramStart"/>
      <w:r w:rsidRPr="00602BE8">
        <w:t>的子票进行</w:t>
      </w:r>
      <w:proofErr w:type="gramEnd"/>
      <w:r w:rsidRPr="00602BE8">
        <w:t>组合</w:t>
      </w:r>
      <w:r w:rsidRPr="00602BE8">
        <w:rPr>
          <w:rFonts w:hint="eastAsia"/>
        </w:rPr>
        <w:t>。</w:t>
      </w:r>
      <w:r w:rsidR="00E4763F" w:rsidRPr="00602BE8">
        <w:rPr>
          <w:rFonts w:ascii="微软雅黑" w:hAnsi="微软雅黑" w:hint="eastAsia"/>
          <w:szCs w:val="18"/>
        </w:rPr>
        <w:t>通过审核</w:t>
      </w:r>
      <w:proofErr w:type="gramStart"/>
      <w:r w:rsidR="00E4763F" w:rsidRPr="00602BE8">
        <w:rPr>
          <w:rFonts w:ascii="微软雅黑" w:hAnsi="微软雅黑" w:hint="eastAsia"/>
          <w:szCs w:val="18"/>
        </w:rPr>
        <w:t>的子票将</w:t>
      </w:r>
      <w:proofErr w:type="gramEnd"/>
      <w:r w:rsidR="00E4763F" w:rsidRPr="00602BE8">
        <w:rPr>
          <w:rFonts w:ascii="微软雅黑" w:hAnsi="微软雅黑" w:hint="eastAsia"/>
          <w:szCs w:val="18"/>
        </w:rPr>
        <w:t>会在【产品组合】中的【子票</w:t>
      </w:r>
      <w:r w:rsidR="004271BF" w:rsidRPr="00602BE8">
        <w:rPr>
          <w:rFonts w:ascii="微软雅黑" w:hAnsi="微软雅黑" w:hint="eastAsia"/>
          <w:szCs w:val="18"/>
        </w:rPr>
        <w:t>TAB</w:t>
      </w:r>
      <w:r w:rsidR="00E4763F" w:rsidRPr="00602BE8">
        <w:rPr>
          <w:rFonts w:ascii="微软雅黑" w:hAnsi="微软雅黑" w:hint="eastAsia"/>
          <w:szCs w:val="18"/>
        </w:rPr>
        <w:t>】列表中显示</w:t>
      </w:r>
      <w:r w:rsidRPr="00602BE8">
        <w:rPr>
          <w:rFonts w:ascii="微软雅黑" w:hAnsi="微软雅黑" w:hint="eastAsia"/>
          <w:szCs w:val="18"/>
        </w:rPr>
        <w:t>，</w:t>
      </w:r>
      <w:proofErr w:type="gramStart"/>
      <w:r w:rsidRPr="00602BE8">
        <w:rPr>
          <w:rFonts w:ascii="微软雅黑" w:hAnsi="微软雅黑" w:hint="eastAsia"/>
          <w:szCs w:val="18"/>
        </w:rPr>
        <w:t>在</w:t>
      </w:r>
      <w:r w:rsidRPr="00602BE8">
        <w:rPr>
          <w:rFonts w:ascii="微软雅黑" w:hAnsi="微软雅黑"/>
          <w:szCs w:val="18"/>
        </w:rPr>
        <w:t>子票</w:t>
      </w:r>
      <w:proofErr w:type="gramEnd"/>
      <w:r w:rsidRPr="00602BE8">
        <w:rPr>
          <w:rFonts w:ascii="微软雅黑" w:hAnsi="微软雅黑" w:hint="eastAsia"/>
          <w:szCs w:val="18"/>
        </w:rPr>
        <w:t>TAB中预选</w:t>
      </w:r>
      <w:proofErr w:type="gramStart"/>
      <w:r w:rsidRPr="00602BE8">
        <w:rPr>
          <w:rFonts w:ascii="微软雅黑" w:hAnsi="微软雅黑"/>
          <w:szCs w:val="18"/>
        </w:rPr>
        <w:t>一</w:t>
      </w:r>
      <w:proofErr w:type="gramEnd"/>
      <w:r w:rsidRPr="00602BE8">
        <w:rPr>
          <w:rFonts w:ascii="微软雅黑" w:hAnsi="微软雅黑"/>
          <w:szCs w:val="18"/>
        </w:rPr>
        <w:t>个子</w:t>
      </w:r>
      <w:proofErr w:type="gramStart"/>
      <w:r w:rsidRPr="00602BE8">
        <w:rPr>
          <w:rFonts w:ascii="微软雅黑" w:hAnsi="微软雅黑"/>
          <w:szCs w:val="18"/>
        </w:rPr>
        <w:t>票产品</w:t>
      </w:r>
      <w:proofErr w:type="gramEnd"/>
      <w:r w:rsidRPr="00602BE8">
        <w:rPr>
          <w:rFonts w:ascii="微软雅黑" w:hAnsi="微软雅黑" w:hint="eastAsia"/>
          <w:szCs w:val="18"/>
        </w:rPr>
        <w:t>后</w:t>
      </w:r>
      <w:r w:rsidRPr="00602BE8">
        <w:rPr>
          <w:rFonts w:ascii="微软雅黑" w:hAnsi="微软雅黑"/>
          <w:szCs w:val="18"/>
        </w:rPr>
        <w:t>，则会进入新的页面进行组合</w:t>
      </w:r>
      <w:r w:rsidR="00E4763F" w:rsidRPr="00602BE8">
        <w:rPr>
          <w:rFonts w:ascii="微软雅黑" w:hAnsi="微软雅黑" w:hint="eastAsia"/>
          <w:szCs w:val="18"/>
        </w:rPr>
        <w:t>。</w:t>
      </w:r>
    </w:p>
    <w:p w14:paraId="7F72B3F6" w14:textId="77777777" w:rsidR="00715AA3" w:rsidRPr="004D7688" w:rsidRDefault="004D7688" w:rsidP="00715AA3">
      <w:pPr>
        <w:rPr>
          <w:rFonts w:ascii="微软雅黑" w:hAnsi="微软雅黑"/>
          <w:i/>
          <w:szCs w:val="18"/>
        </w:rPr>
      </w:pPr>
      <w:r w:rsidRPr="004D7688">
        <w:rPr>
          <w:rFonts w:ascii="微软雅黑" w:hAnsi="微软雅黑" w:hint="eastAsia"/>
          <w:i/>
          <w:szCs w:val="18"/>
        </w:rPr>
        <w:t>（注</w:t>
      </w:r>
      <w:r w:rsidRPr="004D7688">
        <w:rPr>
          <w:rFonts w:ascii="微软雅黑" w:hAnsi="微软雅黑"/>
          <w:i/>
          <w:szCs w:val="18"/>
        </w:rPr>
        <w:t>）</w:t>
      </w:r>
      <w:r w:rsidRPr="004D7688">
        <w:rPr>
          <w:rFonts w:ascii="微软雅黑" w:hAnsi="微软雅黑" w:hint="eastAsia"/>
          <w:i/>
          <w:szCs w:val="18"/>
        </w:rPr>
        <w:t>：</w:t>
      </w:r>
      <w:r w:rsidRPr="004D7688">
        <w:rPr>
          <w:rFonts w:ascii="微软雅黑" w:hAnsi="微软雅黑"/>
          <w:i/>
          <w:szCs w:val="18"/>
        </w:rPr>
        <w:t>待组合</w:t>
      </w:r>
      <w:proofErr w:type="gramStart"/>
      <w:r w:rsidRPr="004D7688">
        <w:rPr>
          <w:rFonts w:ascii="微软雅黑" w:hAnsi="微软雅黑"/>
          <w:i/>
          <w:szCs w:val="18"/>
        </w:rPr>
        <w:t>的子票分为</w:t>
      </w:r>
      <w:proofErr w:type="gramEnd"/>
      <w:r w:rsidRPr="004D7688">
        <w:rPr>
          <w:rFonts w:ascii="微软雅黑" w:hAnsi="微软雅黑"/>
          <w:i/>
          <w:szCs w:val="18"/>
        </w:rPr>
        <w:t>两类</w:t>
      </w:r>
      <w:r w:rsidRPr="004D7688">
        <w:rPr>
          <w:rFonts w:ascii="微软雅黑" w:hAnsi="微软雅黑" w:hint="eastAsia"/>
          <w:i/>
          <w:szCs w:val="18"/>
        </w:rPr>
        <w:t>：</w:t>
      </w:r>
    </w:p>
    <w:p w14:paraId="6E6ED641" w14:textId="77777777" w:rsidR="004D7688" w:rsidRPr="004D7688" w:rsidRDefault="004D7688" w:rsidP="00715AA3">
      <w:pPr>
        <w:rPr>
          <w:rFonts w:ascii="微软雅黑" w:hAnsi="微软雅黑"/>
          <w:i/>
          <w:szCs w:val="18"/>
        </w:rPr>
      </w:pPr>
      <w:r w:rsidRPr="004D7688">
        <w:rPr>
          <w:rFonts w:ascii="微软雅黑" w:hAnsi="微软雅黑"/>
          <w:i/>
          <w:szCs w:val="18"/>
        </w:rPr>
        <w:t>1</w:t>
      </w:r>
      <w:r w:rsidRPr="004D7688">
        <w:rPr>
          <w:rFonts w:ascii="微软雅黑" w:hAnsi="微软雅黑" w:hint="eastAsia"/>
          <w:i/>
          <w:szCs w:val="18"/>
        </w:rPr>
        <w:t>）组合</w:t>
      </w:r>
      <w:r w:rsidRPr="004D7688">
        <w:rPr>
          <w:rFonts w:ascii="微软雅黑" w:hAnsi="微软雅黑"/>
          <w:i/>
          <w:szCs w:val="18"/>
        </w:rPr>
        <w:t>后不可再次组合：即</w:t>
      </w:r>
      <w:r w:rsidRPr="004D7688">
        <w:rPr>
          <w:rFonts w:ascii="微软雅黑" w:hAnsi="微软雅黑" w:hint="eastAsia"/>
          <w:i/>
          <w:szCs w:val="18"/>
        </w:rPr>
        <w:t>“</w:t>
      </w:r>
      <w:r w:rsidRPr="004D7688">
        <w:rPr>
          <w:rFonts w:ascii="微软雅黑" w:hAnsi="微软雅黑"/>
          <w:i/>
          <w:szCs w:val="18"/>
        </w:rPr>
        <w:t>可</w:t>
      </w:r>
      <w:r w:rsidRPr="004D7688">
        <w:rPr>
          <w:rFonts w:ascii="微软雅黑" w:hAnsi="微软雅黑" w:hint="eastAsia"/>
          <w:i/>
          <w:szCs w:val="18"/>
        </w:rPr>
        <w:t>联票</w:t>
      </w:r>
      <w:r w:rsidRPr="004D7688">
        <w:rPr>
          <w:rFonts w:ascii="微软雅黑" w:hAnsi="微软雅黑"/>
          <w:i/>
          <w:szCs w:val="18"/>
        </w:rPr>
        <w:t>供应商</w:t>
      </w:r>
      <w:r w:rsidRPr="004D7688">
        <w:rPr>
          <w:rFonts w:ascii="微软雅黑" w:hAnsi="微软雅黑" w:hint="eastAsia"/>
          <w:i/>
          <w:szCs w:val="18"/>
        </w:rPr>
        <w:t>”</w:t>
      </w:r>
      <w:r w:rsidRPr="004D7688">
        <w:rPr>
          <w:rFonts w:ascii="微软雅黑" w:hAnsi="微软雅黑"/>
          <w:i/>
          <w:szCs w:val="18"/>
        </w:rPr>
        <w:t>为</w:t>
      </w:r>
      <w:r w:rsidRPr="004D7688">
        <w:rPr>
          <w:rFonts w:ascii="微软雅黑" w:hAnsi="微软雅黑" w:hint="eastAsia"/>
          <w:i/>
          <w:szCs w:val="18"/>
        </w:rPr>
        <w:t>指定</w:t>
      </w:r>
      <w:r w:rsidRPr="004D7688">
        <w:rPr>
          <w:rFonts w:ascii="微软雅黑" w:hAnsi="微软雅黑"/>
          <w:i/>
          <w:szCs w:val="18"/>
        </w:rPr>
        <w:t>供应商的子票；</w:t>
      </w:r>
    </w:p>
    <w:p w14:paraId="2D1E7F6A" w14:textId="644C2945" w:rsidR="004D7688" w:rsidRPr="007545C3" w:rsidRDefault="004D7688" w:rsidP="00715AA3">
      <w:pPr>
        <w:rPr>
          <w:rFonts w:ascii="微软雅黑" w:hAnsi="微软雅黑"/>
          <w:i/>
          <w:color w:val="000000" w:themeColor="text1"/>
          <w:szCs w:val="18"/>
        </w:rPr>
      </w:pPr>
      <w:r w:rsidRPr="007545C3">
        <w:rPr>
          <w:rFonts w:ascii="微软雅黑" w:hAnsi="微软雅黑"/>
          <w:i/>
          <w:color w:val="000000" w:themeColor="text1"/>
          <w:szCs w:val="18"/>
        </w:rPr>
        <w:t>2</w:t>
      </w:r>
      <w:r w:rsidRPr="007545C3">
        <w:rPr>
          <w:rFonts w:ascii="微软雅黑" w:hAnsi="微软雅黑" w:hint="eastAsia"/>
          <w:i/>
          <w:color w:val="000000" w:themeColor="text1"/>
          <w:szCs w:val="18"/>
        </w:rPr>
        <w:t>）</w:t>
      </w:r>
      <w:r w:rsidRPr="007545C3">
        <w:rPr>
          <w:rFonts w:ascii="微软雅黑" w:hAnsi="微软雅黑"/>
          <w:i/>
          <w:color w:val="000000" w:themeColor="text1"/>
          <w:szCs w:val="18"/>
        </w:rPr>
        <w:t>可重复组合：即</w:t>
      </w:r>
      <w:r w:rsidRPr="007545C3">
        <w:rPr>
          <w:rFonts w:ascii="微软雅黑" w:hAnsi="微软雅黑" w:hint="eastAsia"/>
          <w:i/>
          <w:color w:val="000000" w:themeColor="text1"/>
          <w:szCs w:val="18"/>
        </w:rPr>
        <w:t>“可联票</w:t>
      </w:r>
      <w:r w:rsidRPr="007545C3">
        <w:rPr>
          <w:rFonts w:ascii="微软雅黑" w:hAnsi="微软雅黑"/>
          <w:i/>
          <w:color w:val="000000" w:themeColor="text1"/>
          <w:szCs w:val="18"/>
        </w:rPr>
        <w:t>供应商”</w:t>
      </w:r>
      <w:r w:rsidRPr="007545C3">
        <w:rPr>
          <w:rFonts w:ascii="微软雅黑" w:hAnsi="微软雅黑" w:hint="eastAsia"/>
          <w:i/>
          <w:color w:val="000000" w:themeColor="text1"/>
          <w:szCs w:val="18"/>
        </w:rPr>
        <w:t>为</w:t>
      </w:r>
      <w:r w:rsidR="00D16C73" w:rsidRPr="007545C3">
        <w:rPr>
          <w:rFonts w:ascii="微软雅黑" w:hAnsi="微软雅黑"/>
          <w:i/>
          <w:color w:val="000000" w:themeColor="text1"/>
          <w:szCs w:val="18"/>
        </w:rPr>
        <w:t>任意供应商的子票</w:t>
      </w:r>
      <w:r w:rsidR="00D16C73" w:rsidRPr="007545C3">
        <w:rPr>
          <w:rFonts w:ascii="微软雅黑" w:hAnsi="微软雅黑" w:hint="eastAsia"/>
          <w:i/>
          <w:color w:val="000000" w:themeColor="text1"/>
          <w:szCs w:val="18"/>
        </w:rPr>
        <w:t>（当景区端在</w:t>
      </w:r>
      <w:proofErr w:type="gramStart"/>
      <w:r w:rsidR="00D16C73" w:rsidRPr="007545C3">
        <w:rPr>
          <w:rFonts w:ascii="微软雅黑" w:hAnsi="微软雅黑" w:hint="eastAsia"/>
          <w:i/>
          <w:color w:val="000000" w:themeColor="text1"/>
          <w:szCs w:val="18"/>
        </w:rPr>
        <w:t>创建子票时</w:t>
      </w:r>
      <w:proofErr w:type="gramEnd"/>
      <w:r w:rsidR="00D16C73" w:rsidRPr="007545C3">
        <w:rPr>
          <w:rFonts w:ascii="微软雅黑" w:hAnsi="微软雅黑" w:hint="eastAsia"/>
          <w:i/>
          <w:color w:val="000000" w:themeColor="text1"/>
          <w:szCs w:val="18"/>
        </w:rPr>
        <w:t>，所选【期望联票供应商数量】为【魔方旅游】时则为该类子票）。</w:t>
      </w:r>
    </w:p>
    <w:p w14:paraId="060ACC78" w14:textId="77777777" w:rsidR="004D7688" w:rsidRPr="004D7688" w:rsidRDefault="004D7688" w:rsidP="00715AA3">
      <w:pPr>
        <w:rPr>
          <w:rFonts w:ascii="微软雅黑" w:hAnsi="微软雅黑"/>
          <w:szCs w:val="18"/>
        </w:rPr>
      </w:pPr>
    </w:p>
    <w:p w14:paraId="6752CB98" w14:textId="77777777" w:rsidR="00832DB9" w:rsidRPr="00602BE8" w:rsidRDefault="0035548E" w:rsidP="00832DB9">
      <w:pPr>
        <w:pStyle w:val="3"/>
        <w:rPr>
          <w:rFonts w:ascii="微软雅黑" w:eastAsia="微软雅黑" w:hAnsi="微软雅黑" w:cs="微软雅黑"/>
          <w:color w:val="auto"/>
        </w:rPr>
      </w:pPr>
      <w:bookmarkStart w:id="28" w:name="_Toc440285220"/>
      <w:bookmarkStart w:id="29" w:name="_Toc443494031"/>
      <w:proofErr w:type="gramStart"/>
      <w:r w:rsidRPr="00602BE8">
        <w:rPr>
          <w:rFonts w:ascii="微软雅黑" w:eastAsia="微软雅黑" w:hAnsi="微软雅黑" w:cs="微软雅黑" w:hint="eastAsia"/>
          <w:color w:val="auto"/>
        </w:rPr>
        <w:t>子票</w:t>
      </w:r>
      <w:r w:rsidR="00BD3009" w:rsidRPr="00602BE8">
        <w:rPr>
          <w:rFonts w:ascii="微软雅黑" w:eastAsia="微软雅黑" w:hAnsi="微软雅黑" w:cs="微软雅黑" w:hint="eastAsia"/>
          <w:color w:val="auto"/>
        </w:rPr>
        <w:t>状态</w:t>
      </w:r>
      <w:bookmarkEnd w:id="28"/>
      <w:bookmarkEnd w:id="29"/>
      <w:proofErr w:type="gramEnd"/>
    </w:p>
    <w:p w14:paraId="6E59624E" w14:textId="77777777" w:rsidR="00BD3009" w:rsidRPr="00602BE8" w:rsidRDefault="00715AA3" w:rsidP="00BD3009">
      <w:pPr>
        <w:rPr>
          <w:rFonts w:ascii="微软雅黑" w:hAnsi="微软雅黑"/>
          <w:szCs w:val="18"/>
        </w:rPr>
      </w:pPr>
      <w:r w:rsidRPr="00602BE8">
        <w:rPr>
          <w:rFonts w:ascii="微软雅黑" w:hAnsi="微软雅黑" w:hint="eastAsia"/>
          <w:szCs w:val="18"/>
        </w:rPr>
        <w:t>通过</w:t>
      </w:r>
      <w:r w:rsidRPr="00602BE8">
        <w:rPr>
          <w:rFonts w:ascii="微软雅黑" w:hAnsi="微软雅黑"/>
          <w:szCs w:val="18"/>
        </w:rPr>
        <w:t>审核</w:t>
      </w:r>
      <w:proofErr w:type="gramStart"/>
      <w:r w:rsidRPr="00602BE8">
        <w:rPr>
          <w:rFonts w:ascii="微软雅黑" w:hAnsi="微软雅黑"/>
          <w:szCs w:val="18"/>
        </w:rPr>
        <w:t>的</w:t>
      </w:r>
      <w:r w:rsidR="00C26B40" w:rsidRPr="00602BE8">
        <w:rPr>
          <w:rFonts w:ascii="微软雅黑" w:hAnsi="微软雅黑"/>
          <w:szCs w:val="18"/>
        </w:rPr>
        <w:t>子票</w:t>
      </w:r>
      <w:r w:rsidR="005878FD" w:rsidRPr="00602BE8">
        <w:rPr>
          <w:rFonts w:ascii="微软雅黑" w:hAnsi="微软雅黑" w:hint="eastAsia"/>
          <w:szCs w:val="18"/>
        </w:rPr>
        <w:t>包含</w:t>
      </w:r>
      <w:proofErr w:type="gramEnd"/>
      <w:r w:rsidR="004D7688">
        <w:rPr>
          <w:rFonts w:ascii="微软雅黑" w:hAnsi="微软雅黑" w:hint="eastAsia"/>
          <w:szCs w:val="18"/>
        </w:rPr>
        <w:t>可组合</w:t>
      </w:r>
      <w:r w:rsidR="00C26B40" w:rsidRPr="00602BE8">
        <w:rPr>
          <w:rFonts w:ascii="微软雅黑" w:hAnsi="微软雅黑"/>
          <w:szCs w:val="18"/>
        </w:rPr>
        <w:t>、</w:t>
      </w:r>
      <w:r w:rsidR="004D7688">
        <w:rPr>
          <w:rFonts w:ascii="微软雅黑" w:hAnsi="微软雅黑" w:hint="eastAsia"/>
          <w:szCs w:val="18"/>
        </w:rPr>
        <w:t>待组合</w:t>
      </w:r>
      <w:r w:rsidR="00C26B40" w:rsidRPr="00602BE8">
        <w:rPr>
          <w:rFonts w:ascii="微软雅黑" w:hAnsi="微软雅黑" w:hint="eastAsia"/>
          <w:szCs w:val="18"/>
        </w:rPr>
        <w:t>、已组合</w:t>
      </w:r>
      <w:r w:rsidR="00C26B40" w:rsidRPr="00602BE8">
        <w:rPr>
          <w:rFonts w:ascii="微软雅黑" w:hAnsi="微软雅黑"/>
          <w:szCs w:val="18"/>
        </w:rPr>
        <w:t>3</w:t>
      </w:r>
      <w:r w:rsidR="005878FD" w:rsidRPr="00602BE8">
        <w:rPr>
          <w:rFonts w:ascii="微软雅黑" w:hAnsi="微软雅黑" w:hint="eastAsia"/>
          <w:szCs w:val="18"/>
        </w:rPr>
        <w:t>种状态</w:t>
      </w:r>
      <w:r w:rsidR="003C14E0" w:rsidRPr="00602BE8">
        <w:rPr>
          <w:rFonts w:ascii="微软雅黑" w:hAnsi="微软雅黑" w:hint="eastAsia"/>
          <w:szCs w:val="18"/>
        </w:rPr>
        <w:t>。</w:t>
      </w:r>
    </w:p>
    <w:p w14:paraId="761D2D3D" w14:textId="77777777" w:rsidR="00E901E8" w:rsidRPr="00602BE8" w:rsidRDefault="004D7688" w:rsidP="00BD3009">
      <w:pPr>
        <w:pStyle w:val="4"/>
        <w:rPr>
          <w:rFonts w:eastAsia="黑体"/>
          <w:color w:val="auto"/>
        </w:rPr>
      </w:pPr>
      <w:r>
        <w:rPr>
          <w:rFonts w:eastAsia="黑体" w:hint="eastAsia"/>
          <w:color w:val="auto"/>
        </w:rPr>
        <w:t>可组合</w:t>
      </w:r>
    </w:p>
    <w:p w14:paraId="585D745F" w14:textId="77777777" w:rsidR="00F6105C" w:rsidRPr="00602BE8" w:rsidRDefault="005B6758" w:rsidP="00F6105C">
      <w:pPr>
        <w:rPr>
          <w:szCs w:val="18"/>
        </w:rPr>
      </w:pPr>
      <w:r w:rsidRPr="00602BE8">
        <w:rPr>
          <w:rFonts w:hint="eastAsia"/>
          <w:szCs w:val="18"/>
        </w:rPr>
        <w:t>即</w:t>
      </w:r>
      <w:r w:rsidRPr="00602BE8">
        <w:rPr>
          <w:szCs w:val="18"/>
        </w:rPr>
        <w:t>可选状态</w:t>
      </w:r>
      <w:r w:rsidR="004D7688">
        <w:rPr>
          <w:szCs w:val="18"/>
        </w:rPr>
        <w:t>，</w:t>
      </w:r>
      <w:r w:rsidRPr="00602BE8">
        <w:rPr>
          <w:szCs w:val="18"/>
        </w:rPr>
        <w:t>是</w:t>
      </w:r>
      <w:r w:rsidR="00C26B40" w:rsidRPr="00602BE8">
        <w:rPr>
          <w:rFonts w:hint="eastAsia"/>
          <w:szCs w:val="18"/>
        </w:rPr>
        <w:t>从未</w:t>
      </w:r>
      <w:r w:rsidR="00C26B40" w:rsidRPr="00602BE8">
        <w:rPr>
          <w:szCs w:val="18"/>
        </w:rPr>
        <w:t>组合过</w:t>
      </w:r>
      <w:proofErr w:type="gramStart"/>
      <w:r w:rsidR="00C26B40" w:rsidRPr="00602BE8">
        <w:rPr>
          <w:szCs w:val="18"/>
        </w:rPr>
        <w:t>的子票</w:t>
      </w:r>
      <w:r w:rsidRPr="00602BE8">
        <w:rPr>
          <w:rFonts w:hint="eastAsia"/>
          <w:szCs w:val="18"/>
        </w:rPr>
        <w:t>默认</w:t>
      </w:r>
      <w:proofErr w:type="gramEnd"/>
      <w:r w:rsidR="00C26B40" w:rsidRPr="00602BE8">
        <w:rPr>
          <w:rFonts w:hint="eastAsia"/>
          <w:szCs w:val="18"/>
        </w:rPr>
        <w:t>的初始状态</w:t>
      </w:r>
      <w:r w:rsidR="004D7688">
        <w:rPr>
          <w:rFonts w:hint="eastAsia"/>
          <w:szCs w:val="18"/>
        </w:rPr>
        <w:t>，</w:t>
      </w:r>
      <w:r w:rsidR="004D7688">
        <w:rPr>
          <w:szCs w:val="18"/>
        </w:rPr>
        <w:t>所有可联票</w:t>
      </w:r>
      <w:r w:rsidR="004D7688">
        <w:rPr>
          <w:rFonts w:hint="eastAsia"/>
          <w:szCs w:val="18"/>
        </w:rPr>
        <w:t>供应商</w:t>
      </w:r>
      <w:r w:rsidR="004D7688">
        <w:rPr>
          <w:szCs w:val="18"/>
        </w:rPr>
        <w:t>为任意供应</w:t>
      </w:r>
      <w:r w:rsidR="004D7688">
        <w:rPr>
          <w:rFonts w:hint="eastAsia"/>
          <w:szCs w:val="18"/>
        </w:rPr>
        <w:t>商</w:t>
      </w:r>
      <w:r w:rsidR="004D7688">
        <w:rPr>
          <w:szCs w:val="18"/>
        </w:rPr>
        <w:t>的</w:t>
      </w:r>
      <w:proofErr w:type="gramStart"/>
      <w:r w:rsidR="004D7688">
        <w:rPr>
          <w:szCs w:val="18"/>
        </w:rPr>
        <w:t>子票在子票</w:t>
      </w:r>
      <w:proofErr w:type="gramEnd"/>
      <w:r w:rsidR="004D7688">
        <w:rPr>
          <w:rFonts w:hint="eastAsia"/>
          <w:szCs w:val="18"/>
        </w:rPr>
        <w:t>TAB</w:t>
      </w:r>
      <w:r w:rsidR="004D7688">
        <w:rPr>
          <w:rFonts w:hint="eastAsia"/>
          <w:szCs w:val="18"/>
        </w:rPr>
        <w:t>页</w:t>
      </w:r>
      <w:r w:rsidR="004D7688">
        <w:rPr>
          <w:szCs w:val="18"/>
        </w:rPr>
        <w:t>中的状态都是此状态。</w:t>
      </w:r>
      <w:r w:rsidR="00C26B40" w:rsidRPr="00602BE8">
        <w:rPr>
          <w:rFonts w:hint="eastAsia"/>
          <w:szCs w:val="18"/>
        </w:rPr>
        <w:t>。</w:t>
      </w:r>
    </w:p>
    <w:p w14:paraId="14463A0E" w14:textId="77777777" w:rsidR="003C14E0" w:rsidRPr="00602BE8" w:rsidRDefault="004D7688" w:rsidP="00BD3009">
      <w:pPr>
        <w:pStyle w:val="4"/>
        <w:rPr>
          <w:rFonts w:eastAsia="黑体"/>
          <w:color w:val="auto"/>
        </w:rPr>
      </w:pPr>
      <w:bookmarkStart w:id="30" w:name="_状态切换"/>
      <w:bookmarkEnd w:id="30"/>
      <w:r>
        <w:rPr>
          <w:rFonts w:eastAsia="黑体" w:hint="eastAsia"/>
          <w:color w:val="auto"/>
        </w:rPr>
        <w:t>待组合</w:t>
      </w:r>
    </w:p>
    <w:p w14:paraId="652DE0E2" w14:textId="77777777" w:rsidR="003C14E0" w:rsidRPr="00602BE8" w:rsidRDefault="00C26B40" w:rsidP="003C14E0">
      <w:r w:rsidRPr="00602BE8">
        <w:rPr>
          <w:rFonts w:hint="eastAsia"/>
        </w:rPr>
        <w:t>即</w:t>
      </w:r>
      <w:r w:rsidR="004D7688">
        <w:rPr>
          <w:rFonts w:hint="eastAsia"/>
        </w:rPr>
        <w:t>选中</w:t>
      </w:r>
      <w:r w:rsidRPr="00602BE8">
        <w:t>状态，</w:t>
      </w:r>
      <w:r w:rsidRPr="00602BE8">
        <w:rPr>
          <w:rFonts w:hint="eastAsia"/>
        </w:rPr>
        <w:t>代表</w:t>
      </w:r>
      <w:r w:rsidRPr="00602BE8">
        <w:t>已手动</w:t>
      </w:r>
      <w:r w:rsidRPr="00602BE8">
        <w:rPr>
          <w:rFonts w:hint="eastAsia"/>
        </w:rPr>
        <w:t>选择、</w:t>
      </w:r>
      <w:r w:rsidRPr="00602BE8">
        <w:t>还未组合</w:t>
      </w:r>
      <w:r w:rsidRPr="00602BE8">
        <w:rPr>
          <w:rFonts w:hint="eastAsia"/>
        </w:rPr>
        <w:t>完成</w:t>
      </w:r>
      <w:proofErr w:type="gramStart"/>
      <w:r w:rsidRPr="00602BE8">
        <w:rPr>
          <w:rFonts w:hint="eastAsia"/>
        </w:rPr>
        <w:t>的子票状态</w:t>
      </w:r>
      <w:proofErr w:type="gramEnd"/>
      <w:r w:rsidR="003C14E0" w:rsidRPr="00602BE8">
        <w:rPr>
          <w:rFonts w:hint="eastAsia"/>
        </w:rPr>
        <w:t>。</w:t>
      </w:r>
    </w:p>
    <w:p w14:paraId="2C1927FA" w14:textId="77777777" w:rsidR="00C26B40" w:rsidRPr="00602BE8" w:rsidRDefault="00C26B40" w:rsidP="00C26B40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t>已组合</w:t>
      </w:r>
    </w:p>
    <w:p w14:paraId="5C1F6E8C" w14:textId="77777777" w:rsidR="00C26B40" w:rsidRDefault="00C26B40" w:rsidP="003C14E0">
      <w:r w:rsidRPr="00602BE8">
        <w:rPr>
          <w:rFonts w:hint="eastAsia"/>
        </w:rPr>
        <w:t>已</w:t>
      </w:r>
      <w:r w:rsidRPr="00602BE8">
        <w:t>与其他</w:t>
      </w:r>
      <w:proofErr w:type="gramStart"/>
      <w:r w:rsidRPr="00602BE8">
        <w:t>子票发生</w:t>
      </w:r>
      <w:proofErr w:type="gramEnd"/>
      <w:r w:rsidRPr="00602BE8">
        <w:t>过组合，且不能再次进行组合</w:t>
      </w:r>
      <w:proofErr w:type="gramStart"/>
      <w:r w:rsidRPr="00602BE8">
        <w:t>的子票状态</w:t>
      </w:r>
      <w:proofErr w:type="gramEnd"/>
      <w:r w:rsidRPr="00602BE8">
        <w:t>。</w:t>
      </w:r>
    </w:p>
    <w:p w14:paraId="3CE0CAB3" w14:textId="77777777" w:rsidR="004D7688" w:rsidRPr="00602BE8" w:rsidRDefault="004D7688" w:rsidP="003C14E0"/>
    <w:p w14:paraId="16CD06B4" w14:textId="77777777" w:rsidR="004D7688" w:rsidRPr="004D7688" w:rsidRDefault="004D7688" w:rsidP="004D7688">
      <w:pPr>
        <w:pStyle w:val="3"/>
        <w:rPr>
          <w:rFonts w:ascii="微软雅黑" w:eastAsia="微软雅黑" w:hAnsi="微软雅黑" w:cs="微软雅黑"/>
          <w:color w:val="auto"/>
        </w:rPr>
      </w:pPr>
      <w:bookmarkStart w:id="31" w:name="_Toc443494032"/>
      <w:r>
        <w:rPr>
          <w:noProof/>
        </w:rPr>
        <w:drawing>
          <wp:anchor distT="0" distB="0" distL="114300" distR="114300" simplePos="0" relativeHeight="251662848" behindDoc="0" locked="0" layoutInCell="1" allowOverlap="1" wp14:anchorId="545DA936" wp14:editId="795AD1AD">
            <wp:simplePos x="0" y="0"/>
            <wp:positionH relativeFrom="column">
              <wp:posOffset>-38100</wp:posOffset>
            </wp:positionH>
            <wp:positionV relativeFrom="paragraph">
              <wp:posOffset>403860</wp:posOffset>
            </wp:positionV>
            <wp:extent cx="5686425" cy="930910"/>
            <wp:effectExtent l="0" t="0" r="9525" b="254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009" w:rsidRPr="00602BE8">
        <w:rPr>
          <w:rFonts w:ascii="微软雅黑" w:eastAsia="微软雅黑" w:hAnsi="微软雅黑" w:cs="微软雅黑" w:hint="eastAsia"/>
          <w:color w:val="auto"/>
        </w:rPr>
        <w:t>状态切换</w:t>
      </w:r>
      <w:bookmarkEnd w:id="31"/>
    </w:p>
    <w:p w14:paraId="5286DA6A" w14:textId="77777777" w:rsidR="00715AA3" w:rsidRPr="00602BE8" w:rsidRDefault="004D7688" w:rsidP="00131F12">
      <w:pPr>
        <w:pStyle w:val="aff"/>
        <w:numPr>
          <w:ilvl w:val="0"/>
          <w:numId w:val="9"/>
        </w:numPr>
        <w:ind w:firstLineChars="0"/>
        <w:rPr>
          <w:szCs w:val="18"/>
        </w:rPr>
      </w:pPr>
      <w:r>
        <w:rPr>
          <w:rFonts w:hint="eastAsia"/>
          <w:szCs w:val="18"/>
        </w:rPr>
        <w:t>可组合</w:t>
      </w:r>
      <w:r w:rsidR="005B6758" w:rsidRPr="00602BE8">
        <w:rPr>
          <w:rFonts w:hint="eastAsia"/>
          <w:szCs w:val="18"/>
        </w:rPr>
        <w:t>、</w:t>
      </w:r>
      <w:r>
        <w:rPr>
          <w:szCs w:val="18"/>
        </w:rPr>
        <w:t>待组合</w:t>
      </w:r>
      <w:r>
        <w:rPr>
          <w:rFonts w:hint="eastAsia"/>
          <w:szCs w:val="18"/>
        </w:rPr>
        <w:t>状态</w:t>
      </w:r>
      <w:r w:rsidR="00715AA3" w:rsidRPr="00602BE8">
        <w:rPr>
          <w:rFonts w:hint="eastAsia"/>
          <w:szCs w:val="18"/>
        </w:rPr>
        <w:t>有两种</w:t>
      </w:r>
      <w:r w:rsidR="00715AA3" w:rsidRPr="00602BE8">
        <w:rPr>
          <w:szCs w:val="18"/>
        </w:rPr>
        <w:t>方式进行切换：</w:t>
      </w:r>
    </w:p>
    <w:p w14:paraId="1A760919" w14:textId="77777777" w:rsidR="003964B1" w:rsidRPr="00602BE8" w:rsidRDefault="00FA693D" w:rsidP="00715AA3">
      <w:pPr>
        <w:pStyle w:val="aff"/>
        <w:ind w:left="360" w:firstLineChars="0" w:firstLine="0"/>
        <w:rPr>
          <w:szCs w:val="18"/>
        </w:rPr>
      </w:pPr>
      <w:r w:rsidRPr="00602BE8">
        <w:rPr>
          <w:b/>
          <w:szCs w:val="18"/>
        </w:rPr>
        <w:lastRenderedPageBreak/>
        <w:t>①</w:t>
      </w:r>
      <w:r w:rsidRPr="00602BE8">
        <w:rPr>
          <w:szCs w:val="18"/>
        </w:rPr>
        <w:t>：</w:t>
      </w:r>
      <w:r w:rsidR="00715AA3" w:rsidRPr="00602BE8">
        <w:rPr>
          <w:rFonts w:hint="eastAsia"/>
          <w:szCs w:val="18"/>
        </w:rPr>
        <w:t>在</w:t>
      </w:r>
      <w:r w:rsidR="00715AA3" w:rsidRPr="00602BE8">
        <w:rPr>
          <w:szCs w:val="18"/>
        </w:rPr>
        <w:t>产品组合</w:t>
      </w:r>
      <w:r w:rsidR="00715AA3" w:rsidRPr="00602BE8">
        <w:rPr>
          <w:szCs w:val="18"/>
        </w:rPr>
        <w:t>-&gt;</w:t>
      </w:r>
      <w:proofErr w:type="gramStart"/>
      <w:r w:rsidR="00715AA3" w:rsidRPr="00602BE8">
        <w:rPr>
          <w:rFonts w:hint="eastAsia"/>
          <w:szCs w:val="18"/>
        </w:rPr>
        <w:t>子票</w:t>
      </w:r>
      <w:proofErr w:type="gramEnd"/>
      <w:r w:rsidR="00715AA3" w:rsidRPr="00602BE8">
        <w:rPr>
          <w:rFonts w:hint="eastAsia"/>
          <w:szCs w:val="18"/>
        </w:rPr>
        <w:t>TAB</w:t>
      </w:r>
      <w:r w:rsidR="00715AA3" w:rsidRPr="00602BE8">
        <w:rPr>
          <w:rFonts w:hint="eastAsia"/>
          <w:szCs w:val="18"/>
        </w:rPr>
        <w:t>选择</w:t>
      </w:r>
      <w:proofErr w:type="gramStart"/>
      <w:r w:rsidR="00715AA3" w:rsidRPr="00602BE8">
        <w:rPr>
          <w:szCs w:val="18"/>
        </w:rPr>
        <w:t>某子票</w:t>
      </w:r>
      <w:proofErr w:type="gramEnd"/>
      <w:r w:rsidR="00715AA3" w:rsidRPr="00602BE8">
        <w:rPr>
          <w:szCs w:val="18"/>
        </w:rPr>
        <w:t>后</w:t>
      </w:r>
      <w:r w:rsidR="00715AA3" w:rsidRPr="00602BE8">
        <w:rPr>
          <w:rFonts w:hint="eastAsia"/>
          <w:szCs w:val="18"/>
        </w:rPr>
        <w:t>进入</w:t>
      </w:r>
      <w:r w:rsidR="00715AA3" w:rsidRPr="00602BE8">
        <w:rPr>
          <w:szCs w:val="18"/>
        </w:rPr>
        <w:t>新页面，</w:t>
      </w:r>
      <w:proofErr w:type="gramStart"/>
      <w:r w:rsidR="00715AA3" w:rsidRPr="00602BE8">
        <w:rPr>
          <w:szCs w:val="18"/>
        </w:rPr>
        <w:t>该子票</w:t>
      </w:r>
      <w:r w:rsidR="004D7688">
        <w:rPr>
          <w:rFonts w:hint="eastAsia"/>
          <w:szCs w:val="18"/>
        </w:rPr>
        <w:t>由</w:t>
      </w:r>
      <w:proofErr w:type="gramEnd"/>
      <w:r w:rsidR="004D7688">
        <w:rPr>
          <w:rFonts w:hint="eastAsia"/>
          <w:szCs w:val="18"/>
        </w:rPr>
        <w:t>可组合状态</w:t>
      </w:r>
      <w:r w:rsidR="00715AA3" w:rsidRPr="00602BE8">
        <w:rPr>
          <w:szCs w:val="18"/>
        </w:rPr>
        <w:t>变为</w:t>
      </w:r>
      <w:r w:rsidR="004D7688">
        <w:rPr>
          <w:rFonts w:hint="eastAsia"/>
          <w:szCs w:val="18"/>
        </w:rPr>
        <w:t>待组合</w:t>
      </w:r>
      <w:r w:rsidR="00715AA3" w:rsidRPr="00602BE8">
        <w:rPr>
          <w:szCs w:val="18"/>
        </w:rPr>
        <w:t>状态，当</w:t>
      </w:r>
      <w:r w:rsidR="00715AA3" w:rsidRPr="00602BE8">
        <w:rPr>
          <w:rFonts w:hint="eastAsia"/>
          <w:szCs w:val="18"/>
        </w:rPr>
        <w:t>从</w:t>
      </w:r>
      <w:r w:rsidR="00715AA3" w:rsidRPr="00602BE8">
        <w:rPr>
          <w:szCs w:val="18"/>
        </w:rPr>
        <w:t>新页面返回</w:t>
      </w:r>
      <w:r w:rsidR="00715AA3" w:rsidRPr="00602BE8">
        <w:rPr>
          <w:rFonts w:hint="eastAsia"/>
          <w:szCs w:val="18"/>
        </w:rPr>
        <w:t>产品组合</w:t>
      </w:r>
      <w:r w:rsidR="00715AA3" w:rsidRPr="00602BE8">
        <w:rPr>
          <w:rFonts w:hint="eastAsia"/>
          <w:szCs w:val="18"/>
        </w:rPr>
        <w:t>-&gt;</w:t>
      </w:r>
      <w:proofErr w:type="gramStart"/>
      <w:r w:rsidR="00715AA3" w:rsidRPr="00602BE8">
        <w:rPr>
          <w:szCs w:val="18"/>
        </w:rPr>
        <w:t>子票</w:t>
      </w:r>
      <w:proofErr w:type="gramEnd"/>
      <w:r w:rsidR="00715AA3" w:rsidRPr="00602BE8">
        <w:rPr>
          <w:rFonts w:hint="eastAsia"/>
          <w:szCs w:val="18"/>
        </w:rPr>
        <w:t>TAB</w:t>
      </w:r>
      <w:r w:rsidR="00715AA3" w:rsidRPr="00602BE8">
        <w:rPr>
          <w:rFonts w:hint="eastAsia"/>
          <w:szCs w:val="18"/>
        </w:rPr>
        <w:t>页</w:t>
      </w:r>
      <w:r w:rsidR="00715AA3" w:rsidRPr="00602BE8">
        <w:rPr>
          <w:szCs w:val="18"/>
        </w:rPr>
        <w:t>时，</w:t>
      </w:r>
      <w:proofErr w:type="gramStart"/>
      <w:r w:rsidR="00715AA3" w:rsidRPr="00602BE8">
        <w:rPr>
          <w:rFonts w:hint="eastAsia"/>
          <w:szCs w:val="18"/>
        </w:rPr>
        <w:t>该子票</w:t>
      </w:r>
      <w:r w:rsidR="004D7688">
        <w:rPr>
          <w:rFonts w:hint="eastAsia"/>
          <w:szCs w:val="18"/>
        </w:rPr>
        <w:t>又</w:t>
      </w:r>
      <w:proofErr w:type="gramEnd"/>
      <w:r w:rsidR="004D7688">
        <w:rPr>
          <w:rFonts w:hint="eastAsia"/>
          <w:szCs w:val="18"/>
        </w:rPr>
        <w:t>从</w:t>
      </w:r>
      <w:r w:rsidR="004D7688">
        <w:rPr>
          <w:szCs w:val="18"/>
        </w:rPr>
        <w:t>待组合状态</w:t>
      </w:r>
      <w:r w:rsidR="00715AA3" w:rsidRPr="00602BE8">
        <w:rPr>
          <w:rFonts w:hint="eastAsia"/>
          <w:szCs w:val="18"/>
        </w:rPr>
        <w:t>变为</w:t>
      </w:r>
      <w:r w:rsidR="004D7688">
        <w:rPr>
          <w:rFonts w:hint="eastAsia"/>
          <w:szCs w:val="18"/>
        </w:rPr>
        <w:t>可组合</w:t>
      </w:r>
      <w:r w:rsidR="00715AA3" w:rsidRPr="00602BE8">
        <w:rPr>
          <w:szCs w:val="18"/>
        </w:rPr>
        <w:t>状态</w:t>
      </w:r>
      <w:r w:rsidR="004B069B" w:rsidRPr="00602BE8">
        <w:rPr>
          <w:rFonts w:hint="eastAsia"/>
          <w:szCs w:val="18"/>
        </w:rPr>
        <w:t>；</w:t>
      </w:r>
    </w:p>
    <w:p w14:paraId="3D47CFD6" w14:textId="77777777" w:rsidR="00715AA3" w:rsidRPr="00602BE8" w:rsidRDefault="00FA693D" w:rsidP="00715AA3">
      <w:pPr>
        <w:pStyle w:val="aff"/>
        <w:ind w:left="360" w:firstLineChars="0" w:firstLine="0"/>
        <w:rPr>
          <w:szCs w:val="18"/>
        </w:rPr>
      </w:pPr>
      <w:r w:rsidRPr="00602BE8">
        <w:rPr>
          <w:rFonts w:hint="eastAsia"/>
          <w:b/>
          <w:szCs w:val="18"/>
        </w:rPr>
        <w:t>②</w:t>
      </w:r>
      <w:r w:rsidRPr="00602BE8">
        <w:rPr>
          <w:szCs w:val="18"/>
        </w:rPr>
        <w:t>：在进入</w:t>
      </w:r>
      <w:proofErr w:type="gramStart"/>
      <w:r w:rsidR="004D7688">
        <w:rPr>
          <w:rFonts w:hint="eastAsia"/>
          <w:szCs w:val="18"/>
        </w:rPr>
        <w:t>已选</w:t>
      </w:r>
      <w:r w:rsidR="004D7688">
        <w:rPr>
          <w:szCs w:val="18"/>
        </w:rPr>
        <w:t>子票的</w:t>
      </w:r>
      <w:proofErr w:type="gramEnd"/>
      <w:r w:rsidRPr="00602BE8">
        <w:rPr>
          <w:szCs w:val="18"/>
        </w:rPr>
        <w:t>新页面后，</w:t>
      </w:r>
      <w:r w:rsidRPr="00602BE8">
        <w:rPr>
          <w:rFonts w:hint="eastAsia"/>
          <w:szCs w:val="18"/>
        </w:rPr>
        <w:t>“可选子票</w:t>
      </w:r>
      <w:r w:rsidR="004D7688" w:rsidRPr="00602BE8">
        <w:rPr>
          <w:szCs w:val="18"/>
        </w:rPr>
        <w:t>列表</w:t>
      </w:r>
      <w:r w:rsidRPr="00602BE8">
        <w:rPr>
          <w:rFonts w:hint="eastAsia"/>
          <w:szCs w:val="18"/>
        </w:rPr>
        <w:t>”中</w:t>
      </w:r>
      <w:r w:rsidRPr="00602BE8">
        <w:rPr>
          <w:szCs w:val="18"/>
        </w:rPr>
        <w:t>的子票，可通过手动操作</w:t>
      </w:r>
      <w:r w:rsidRPr="00602BE8">
        <w:rPr>
          <w:rFonts w:hint="eastAsia"/>
          <w:szCs w:val="18"/>
        </w:rPr>
        <w:t>直接</w:t>
      </w:r>
      <w:r w:rsidRPr="00602BE8">
        <w:rPr>
          <w:szCs w:val="18"/>
        </w:rPr>
        <w:t>切换</w:t>
      </w:r>
      <w:r w:rsidR="004D7688">
        <w:rPr>
          <w:rFonts w:hint="eastAsia"/>
          <w:szCs w:val="18"/>
        </w:rPr>
        <w:t>可组合</w:t>
      </w:r>
      <w:r w:rsidRPr="00602BE8">
        <w:rPr>
          <w:szCs w:val="18"/>
        </w:rPr>
        <w:t>或者</w:t>
      </w:r>
      <w:r w:rsidR="004D7688">
        <w:rPr>
          <w:rFonts w:hint="eastAsia"/>
          <w:szCs w:val="18"/>
        </w:rPr>
        <w:t>待组合</w:t>
      </w:r>
      <w:r w:rsidRPr="00602BE8">
        <w:rPr>
          <w:szCs w:val="18"/>
        </w:rPr>
        <w:t>状态。</w:t>
      </w:r>
    </w:p>
    <w:p w14:paraId="06FD10B9" w14:textId="77777777" w:rsidR="004B069B" w:rsidRPr="00602BE8" w:rsidRDefault="004B069B" w:rsidP="00131F12">
      <w:pPr>
        <w:pStyle w:val="aff"/>
        <w:numPr>
          <w:ilvl w:val="0"/>
          <w:numId w:val="9"/>
        </w:numPr>
        <w:ind w:firstLineChars="0"/>
        <w:rPr>
          <w:szCs w:val="18"/>
        </w:rPr>
      </w:pPr>
      <w:r w:rsidRPr="00602BE8">
        <w:rPr>
          <w:rFonts w:hint="eastAsia"/>
          <w:szCs w:val="18"/>
        </w:rPr>
        <w:t>待组合</w:t>
      </w:r>
      <w:r w:rsidRPr="00602BE8">
        <w:rPr>
          <w:szCs w:val="18"/>
        </w:rPr>
        <w:t>状态</w:t>
      </w:r>
      <w:proofErr w:type="gramStart"/>
      <w:r w:rsidRPr="00602BE8">
        <w:rPr>
          <w:szCs w:val="18"/>
        </w:rPr>
        <w:t>的子票通过</w:t>
      </w:r>
      <w:proofErr w:type="gramEnd"/>
      <w:r w:rsidRPr="00602BE8">
        <w:rPr>
          <w:szCs w:val="18"/>
        </w:rPr>
        <w:t>组合</w:t>
      </w:r>
      <w:r w:rsidR="005B6758" w:rsidRPr="00602BE8">
        <w:rPr>
          <w:rFonts w:hint="eastAsia"/>
          <w:szCs w:val="18"/>
        </w:rPr>
        <w:t>操作</w:t>
      </w:r>
      <w:r w:rsidRPr="00602BE8">
        <w:rPr>
          <w:szCs w:val="18"/>
        </w:rPr>
        <w:t>，</w:t>
      </w:r>
      <w:r w:rsidR="00FA693D" w:rsidRPr="00602BE8">
        <w:rPr>
          <w:rFonts w:hint="eastAsia"/>
          <w:szCs w:val="18"/>
        </w:rPr>
        <w:t>可</w:t>
      </w:r>
      <w:r w:rsidRPr="00602BE8">
        <w:rPr>
          <w:rFonts w:hint="eastAsia"/>
          <w:szCs w:val="18"/>
        </w:rPr>
        <w:t>切换</w:t>
      </w:r>
      <w:r w:rsidRPr="00602BE8">
        <w:rPr>
          <w:szCs w:val="18"/>
        </w:rPr>
        <w:t>为已组合状态，且进入到产品管理的联票</w:t>
      </w:r>
      <w:r w:rsidRPr="00602BE8">
        <w:rPr>
          <w:rFonts w:hint="eastAsia"/>
          <w:szCs w:val="18"/>
        </w:rPr>
        <w:t>TAB</w:t>
      </w:r>
      <w:r w:rsidRPr="00602BE8">
        <w:rPr>
          <w:rFonts w:hint="eastAsia"/>
          <w:szCs w:val="18"/>
        </w:rPr>
        <w:t>中</w:t>
      </w:r>
      <w:r w:rsidRPr="00602BE8">
        <w:rPr>
          <w:szCs w:val="18"/>
        </w:rPr>
        <w:t>；</w:t>
      </w:r>
    </w:p>
    <w:p w14:paraId="357743BA" w14:textId="77777777" w:rsidR="004B069B" w:rsidRPr="004D7688" w:rsidRDefault="004B069B" w:rsidP="00131F12">
      <w:pPr>
        <w:pStyle w:val="aff"/>
        <w:numPr>
          <w:ilvl w:val="0"/>
          <w:numId w:val="9"/>
        </w:numPr>
        <w:ind w:firstLineChars="0"/>
        <w:rPr>
          <w:szCs w:val="18"/>
        </w:rPr>
      </w:pPr>
      <w:proofErr w:type="gramStart"/>
      <w:r w:rsidRPr="00602BE8">
        <w:rPr>
          <w:rFonts w:hint="eastAsia"/>
          <w:szCs w:val="18"/>
        </w:rPr>
        <w:t>子票</w:t>
      </w:r>
      <w:r w:rsidRPr="00602BE8">
        <w:rPr>
          <w:szCs w:val="18"/>
        </w:rPr>
        <w:t>列表</w:t>
      </w:r>
      <w:proofErr w:type="gramEnd"/>
      <w:r w:rsidRPr="00602BE8">
        <w:rPr>
          <w:szCs w:val="18"/>
        </w:rPr>
        <w:t>中有一类</w:t>
      </w:r>
      <w:proofErr w:type="gramStart"/>
      <w:r w:rsidRPr="00602BE8">
        <w:rPr>
          <w:szCs w:val="18"/>
        </w:rPr>
        <w:t>子票状态</w:t>
      </w:r>
      <w:proofErr w:type="gramEnd"/>
      <w:r w:rsidRPr="00602BE8">
        <w:rPr>
          <w:szCs w:val="18"/>
        </w:rPr>
        <w:t>比较特殊，即</w:t>
      </w:r>
      <w:r w:rsidRPr="00602BE8">
        <w:rPr>
          <w:rFonts w:hint="eastAsia"/>
          <w:szCs w:val="18"/>
        </w:rPr>
        <w:t>“</w:t>
      </w:r>
      <w:r w:rsidRPr="00602BE8">
        <w:rPr>
          <w:szCs w:val="18"/>
        </w:rPr>
        <w:t>可</w:t>
      </w:r>
      <w:r w:rsidRPr="00602BE8">
        <w:rPr>
          <w:rFonts w:hint="eastAsia"/>
          <w:szCs w:val="18"/>
        </w:rPr>
        <w:t>联票供应商”</w:t>
      </w:r>
      <w:r w:rsidRPr="00602BE8">
        <w:rPr>
          <w:szCs w:val="18"/>
        </w:rPr>
        <w:t>为</w:t>
      </w:r>
      <w:r w:rsidRPr="00602BE8">
        <w:rPr>
          <w:rFonts w:hint="eastAsia"/>
          <w:szCs w:val="18"/>
        </w:rPr>
        <w:t>“</w:t>
      </w:r>
      <w:r w:rsidRPr="00602BE8">
        <w:rPr>
          <w:szCs w:val="18"/>
        </w:rPr>
        <w:t>任意供应商</w:t>
      </w:r>
      <w:r w:rsidRPr="00602BE8">
        <w:rPr>
          <w:rFonts w:hint="eastAsia"/>
          <w:szCs w:val="18"/>
        </w:rPr>
        <w:t>”</w:t>
      </w:r>
      <w:r w:rsidRPr="00602BE8">
        <w:rPr>
          <w:szCs w:val="18"/>
        </w:rPr>
        <w:t>的子票</w:t>
      </w:r>
      <w:r w:rsidRPr="00602BE8">
        <w:rPr>
          <w:rFonts w:hint="eastAsia"/>
          <w:szCs w:val="18"/>
        </w:rPr>
        <w:t>。</w:t>
      </w:r>
      <w:r w:rsidRPr="00602BE8">
        <w:rPr>
          <w:szCs w:val="18"/>
        </w:rPr>
        <w:t>由于</w:t>
      </w:r>
      <w:r w:rsidRPr="00602BE8">
        <w:rPr>
          <w:rFonts w:hint="eastAsia"/>
          <w:szCs w:val="18"/>
        </w:rPr>
        <w:t>其</w:t>
      </w:r>
      <w:r w:rsidRPr="00602BE8">
        <w:rPr>
          <w:szCs w:val="18"/>
        </w:rPr>
        <w:t>可重复组合，</w:t>
      </w:r>
      <w:r w:rsidR="005B6758" w:rsidRPr="00602BE8">
        <w:rPr>
          <w:rFonts w:hint="eastAsia"/>
          <w:szCs w:val="18"/>
        </w:rPr>
        <w:t>在产品组合</w:t>
      </w:r>
      <w:r w:rsidR="005B6758" w:rsidRPr="00602BE8">
        <w:rPr>
          <w:rFonts w:hint="eastAsia"/>
          <w:szCs w:val="18"/>
        </w:rPr>
        <w:t>-&gt;</w:t>
      </w:r>
      <w:proofErr w:type="gramStart"/>
      <w:r w:rsidR="005B6758" w:rsidRPr="00602BE8">
        <w:rPr>
          <w:rFonts w:hint="eastAsia"/>
          <w:szCs w:val="18"/>
        </w:rPr>
        <w:t>子票</w:t>
      </w:r>
      <w:proofErr w:type="gramEnd"/>
      <w:r w:rsidR="005B6758" w:rsidRPr="00602BE8">
        <w:rPr>
          <w:rFonts w:hint="eastAsia"/>
          <w:szCs w:val="18"/>
        </w:rPr>
        <w:t>TAB</w:t>
      </w:r>
      <w:r w:rsidR="005B6758" w:rsidRPr="00602BE8">
        <w:rPr>
          <w:rFonts w:hint="eastAsia"/>
          <w:szCs w:val="18"/>
        </w:rPr>
        <w:t>列表中</w:t>
      </w:r>
      <w:r w:rsidR="005B6758" w:rsidRPr="00602BE8">
        <w:rPr>
          <w:szCs w:val="18"/>
        </w:rPr>
        <w:t>，一直处于</w:t>
      </w:r>
      <w:r w:rsidR="004D7688">
        <w:rPr>
          <w:rFonts w:hint="eastAsia"/>
          <w:szCs w:val="18"/>
        </w:rPr>
        <w:t>可组合</w:t>
      </w:r>
      <w:r w:rsidR="005B6758" w:rsidRPr="00602BE8">
        <w:rPr>
          <w:szCs w:val="18"/>
        </w:rPr>
        <w:t>状态</w:t>
      </w:r>
      <w:r w:rsidR="00734B2F" w:rsidRPr="00602BE8">
        <w:rPr>
          <w:rFonts w:hint="eastAsia"/>
          <w:szCs w:val="18"/>
        </w:rPr>
        <w:t>供</w:t>
      </w:r>
      <w:r w:rsidR="00FA693D" w:rsidRPr="00602BE8">
        <w:rPr>
          <w:rFonts w:hint="eastAsia"/>
          <w:szCs w:val="18"/>
        </w:rPr>
        <w:t>组合</w:t>
      </w:r>
      <w:r w:rsidRPr="00602BE8">
        <w:rPr>
          <w:szCs w:val="18"/>
        </w:rPr>
        <w:t>。</w:t>
      </w:r>
    </w:p>
    <w:p w14:paraId="3B6E0B17" w14:textId="7B90F9DF" w:rsidR="00FA693D" w:rsidRPr="00987A15" w:rsidRDefault="00FA693D" w:rsidP="00987A15">
      <w:pPr>
        <w:pStyle w:val="3"/>
      </w:pPr>
      <w:bookmarkStart w:id="32" w:name="_Toc440285221"/>
      <w:bookmarkStart w:id="33" w:name="_Toc443494033"/>
      <w:r w:rsidRPr="00987A15">
        <w:rPr>
          <w:rFonts w:hint="eastAsia"/>
        </w:rPr>
        <w:t>列表</w:t>
      </w:r>
      <w:r w:rsidR="00C35B7A" w:rsidRPr="00987A15">
        <w:rPr>
          <w:rFonts w:hint="eastAsia"/>
        </w:rPr>
        <w:t>显示</w:t>
      </w:r>
      <w:r w:rsidR="00DE5AFB" w:rsidRPr="00987A15">
        <w:rPr>
          <w:rFonts w:hint="eastAsia"/>
        </w:rPr>
        <w:t>字段</w:t>
      </w:r>
      <w:bookmarkEnd w:id="32"/>
      <w:bookmarkEnd w:id="33"/>
    </w:p>
    <w:p w14:paraId="07AC4701" w14:textId="77777777" w:rsidR="00FA693D" w:rsidRPr="00602BE8" w:rsidRDefault="00FA693D" w:rsidP="00FA693D">
      <w:pPr>
        <w:rPr>
          <w:b/>
        </w:rPr>
      </w:pPr>
      <w:r w:rsidRPr="00602BE8">
        <w:rPr>
          <w:rFonts w:hint="eastAsia"/>
          <w:b/>
        </w:rPr>
        <w:t>1</w:t>
      </w:r>
      <w:r w:rsidRPr="00602BE8">
        <w:rPr>
          <w:rFonts w:hint="eastAsia"/>
          <w:b/>
        </w:rPr>
        <w:t>）产品</w:t>
      </w:r>
      <w:r w:rsidRPr="00602BE8">
        <w:rPr>
          <w:b/>
        </w:rPr>
        <w:t>组合</w:t>
      </w:r>
      <w:r w:rsidRPr="00602BE8">
        <w:rPr>
          <w:rFonts w:hint="eastAsia"/>
          <w:b/>
        </w:rPr>
        <w:t xml:space="preserve"> -&gt;</w:t>
      </w:r>
      <w:proofErr w:type="gramStart"/>
      <w:r w:rsidRPr="00602BE8">
        <w:rPr>
          <w:rFonts w:hint="eastAsia"/>
          <w:b/>
        </w:rPr>
        <w:t>子票</w:t>
      </w:r>
      <w:proofErr w:type="gramEnd"/>
      <w:r w:rsidRPr="00602BE8">
        <w:rPr>
          <w:rFonts w:hint="eastAsia"/>
          <w:b/>
        </w:rPr>
        <w:t>TAB</w:t>
      </w:r>
      <w:r w:rsidRPr="00602BE8">
        <w:rPr>
          <w:rFonts w:hint="eastAsia"/>
          <w:b/>
        </w:rPr>
        <w:t>列表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5762A5" w:rsidRPr="00602BE8" w14:paraId="64FA116C" w14:textId="77777777" w:rsidTr="00A51279">
        <w:tc>
          <w:tcPr>
            <w:tcW w:w="675" w:type="dxa"/>
            <w:shd w:val="clear" w:color="auto" w:fill="D9D9D9" w:themeFill="background1" w:themeFillShade="D9"/>
          </w:tcPr>
          <w:p w14:paraId="772C9613" w14:textId="77777777" w:rsidR="005762A5" w:rsidRPr="00602BE8" w:rsidRDefault="005762A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04865742" w14:textId="77777777" w:rsidR="005762A5" w:rsidRPr="00602BE8" w:rsidRDefault="005762A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30CE384C" w14:textId="77777777" w:rsidR="005762A5" w:rsidRPr="00602BE8" w:rsidRDefault="005762A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725293B9" w14:textId="77777777" w:rsidR="005762A5" w:rsidRPr="00602BE8" w:rsidRDefault="005762A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4B069B" w:rsidRPr="00602BE8" w14:paraId="2FD3A44B" w14:textId="77777777" w:rsidTr="00A51279">
        <w:tc>
          <w:tcPr>
            <w:tcW w:w="675" w:type="dxa"/>
          </w:tcPr>
          <w:p w14:paraId="687B47C1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5C7CAA0D" w14:textId="77777777" w:rsidR="004B069B" w:rsidRPr="00602BE8" w:rsidRDefault="004B069B" w:rsidP="004B069B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r w:rsidRPr="00602BE8">
              <w:rPr>
                <w:szCs w:val="18"/>
              </w:rPr>
              <w:t>编号</w:t>
            </w:r>
            <w:proofErr w:type="gramEnd"/>
          </w:p>
        </w:tc>
        <w:tc>
          <w:tcPr>
            <w:tcW w:w="709" w:type="dxa"/>
          </w:tcPr>
          <w:p w14:paraId="3594A6FD" w14:textId="77777777" w:rsidR="004B069B" w:rsidRPr="00602BE8" w:rsidRDefault="004B069B" w:rsidP="004B069B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22D711D4" w14:textId="77777777" w:rsidR="004B069B" w:rsidRPr="00602BE8" w:rsidRDefault="004B069B" w:rsidP="004B069B">
            <w:pPr>
              <w:spacing w:line="240" w:lineRule="auto"/>
              <w:rPr>
                <w:szCs w:val="24"/>
              </w:rPr>
            </w:pPr>
            <w:r w:rsidRPr="00602BE8">
              <w:rPr>
                <w:rFonts w:hint="eastAsia"/>
                <w:szCs w:val="18"/>
              </w:rPr>
              <w:t>由</w:t>
            </w:r>
            <w:r w:rsidRPr="00602BE8">
              <w:rPr>
                <w:szCs w:val="18"/>
              </w:rPr>
              <w:t>景区端生成，</w:t>
            </w:r>
            <w:r w:rsidRPr="00602BE8">
              <w:rPr>
                <w:rFonts w:hint="eastAsia"/>
                <w:szCs w:val="18"/>
              </w:rPr>
              <w:t>字段</w:t>
            </w:r>
            <w:r w:rsidRPr="00602BE8">
              <w:rPr>
                <w:szCs w:val="18"/>
              </w:rPr>
              <w:t>规范详见景区</w:t>
            </w:r>
            <w:proofErr w:type="gramStart"/>
            <w:r w:rsidRPr="00602BE8">
              <w:rPr>
                <w:szCs w:val="18"/>
              </w:rPr>
              <w:t>端说明</w:t>
            </w:r>
            <w:proofErr w:type="gramEnd"/>
          </w:p>
        </w:tc>
      </w:tr>
      <w:tr w:rsidR="004B069B" w:rsidRPr="00602BE8" w14:paraId="05148427" w14:textId="77777777" w:rsidTr="00A51279">
        <w:tc>
          <w:tcPr>
            <w:tcW w:w="675" w:type="dxa"/>
          </w:tcPr>
          <w:p w14:paraId="6552A683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2ECAE48E" w14:textId="77777777" w:rsidR="004B069B" w:rsidRPr="00602BE8" w:rsidRDefault="004B069B" w:rsidP="004B069B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子票名称</w:t>
            </w:r>
            <w:proofErr w:type="gramEnd"/>
          </w:p>
        </w:tc>
        <w:tc>
          <w:tcPr>
            <w:tcW w:w="709" w:type="dxa"/>
          </w:tcPr>
          <w:p w14:paraId="38AEE3D1" w14:textId="77777777" w:rsidR="004B069B" w:rsidRPr="00602BE8" w:rsidRDefault="004B069B" w:rsidP="004B069B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2866A6AA" w14:textId="77777777" w:rsidR="004B069B" w:rsidRPr="00602BE8" w:rsidRDefault="004B069B" w:rsidP="004B069B">
            <w:pPr>
              <w:rPr>
                <w:szCs w:val="18"/>
              </w:rPr>
            </w:pPr>
          </w:p>
        </w:tc>
      </w:tr>
      <w:tr w:rsidR="004B069B" w:rsidRPr="00602BE8" w14:paraId="4223356B" w14:textId="77777777" w:rsidTr="00A51279">
        <w:tc>
          <w:tcPr>
            <w:tcW w:w="675" w:type="dxa"/>
          </w:tcPr>
          <w:p w14:paraId="7F1E8F13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5263D3F9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709" w:type="dxa"/>
          </w:tcPr>
          <w:p w14:paraId="5AC7CBE6" w14:textId="77777777" w:rsidR="004B069B" w:rsidRPr="00602BE8" w:rsidRDefault="004B069B" w:rsidP="004B069B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3DE62B98" w14:textId="77777777" w:rsidR="004B069B" w:rsidRPr="00602BE8" w:rsidRDefault="004B069B" w:rsidP="004B069B">
            <w:pPr>
              <w:rPr>
                <w:szCs w:val="18"/>
              </w:rPr>
            </w:pPr>
          </w:p>
        </w:tc>
      </w:tr>
      <w:tr w:rsidR="004B069B" w:rsidRPr="00602BE8" w14:paraId="2B822A2E" w14:textId="77777777" w:rsidTr="00A51279">
        <w:tc>
          <w:tcPr>
            <w:tcW w:w="675" w:type="dxa"/>
          </w:tcPr>
          <w:p w14:paraId="5BC5237C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34EF2F2E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所属景区</w:t>
            </w:r>
          </w:p>
        </w:tc>
        <w:tc>
          <w:tcPr>
            <w:tcW w:w="709" w:type="dxa"/>
          </w:tcPr>
          <w:p w14:paraId="56F1B719" w14:textId="77777777" w:rsidR="004B069B" w:rsidRPr="00602BE8" w:rsidRDefault="004B069B" w:rsidP="004B069B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120A2D8D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（点击弹出窗口显示出所有景区）</w:t>
            </w:r>
          </w:p>
        </w:tc>
      </w:tr>
      <w:tr w:rsidR="004B069B" w:rsidRPr="00602BE8" w14:paraId="76564EFC" w14:textId="77777777" w:rsidTr="00A51279">
        <w:tc>
          <w:tcPr>
            <w:tcW w:w="675" w:type="dxa"/>
          </w:tcPr>
          <w:p w14:paraId="3B98E3C7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7367248E" w14:textId="77777777" w:rsidR="004B069B" w:rsidRPr="00602BE8" w:rsidRDefault="004B069B" w:rsidP="004B069B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包含景点</w:t>
            </w:r>
            <w:proofErr w:type="gramEnd"/>
          </w:p>
        </w:tc>
        <w:tc>
          <w:tcPr>
            <w:tcW w:w="709" w:type="dxa"/>
          </w:tcPr>
          <w:p w14:paraId="56F23E91" w14:textId="77777777" w:rsidR="004B069B" w:rsidRPr="00602BE8" w:rsidRDefault="004B069B" w:rsidP="004B069B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26571892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（点击弹出窗口显示出所有景点）</w:t>
            </w:r>
          </w:p>
        </w:tc>
      </w:tr>
      <w:tr w:rsidR="004B069B" w:rsidRPr="00602BE8" w14:paraId="29A4AB53" w14:textId="77777777" w:rsidTr="00A51279">
        <w:tc>
          <w:tcPr>
            <w:tcW w:w="675" w:type="dxa"/>
          </w:tcPr>
          <w:p w14:paraId="6821115B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57A3BAFB" w14:textId="77777777" w:rsidR="004B069B" w:rsidRPr="00602BE8" w:rsidRDefault="00FA693D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可</w:t>
            </w:r>
            <w:r w:rsidR="004B069B" w:rsidRPr="00602BE8">
              <w:rPr>
                <w:rFonts w:hint="eastAsia"/>
                <w:szCs w:val="18"/>
              </w:rPr>
              <w:t>联票供应商</w:t>
            </w:r>
          </w:p>
        </w:tc>
        <w:tc>
          <w:tcPr>
            <w:tcW w:w="709" w:type="dxa"/>
          </w:tcPr>
          <w:p w14:paraId="3F4910BE" w14:textId="77777777" w:rsidR="004B069B" w:rsidRPr="00602BE8" w:rsidRDefault="004B069B" w:rsidP="004B069B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71140F87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4B069B" w:rsidRPr="00602BE8" w14:paraId="410557FA" w14:textId="77777777" w:rsidTr="00A51279">
        <w:tc>
          <w:tcPr>
            <w:tcW w:w="675" w:type="dxa"/>
          </w:tcPr>
          <w:p w14:paraId="2D4D5D9B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7</w:t>
            </w:r>
          </w:p>
        </w:tc>
        <w:tc>
          <w:tcPr>
            <w:tcW w:w="1985" w:type="dxa"/>
          </w:tcPr>
          <w:p w14:paraId="0C0CBD9B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709" w:type="dxa"/>
          </w:tcPr>
          <w:p w14:paraId="5FD2A2EC" w14:textId="77777777" w:rsidR="004B069B" w:rsidRPr="00602BE8" w:rsidRDefault="004B069B" w:rsidP="004B069B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2EC119BE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4B069B" w:rsidRPr="00602BE8" w14:paraId="482A0070" w14:textId="77777777" w:rsidTr="00A51279">
        <w:tc>
          <w:tcPr>
            <w:tcW w:w="675" w:type="dxa"/>
          </w:tcPr>
          <w:p w14:paraId="050CF661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8</w:t>
            </w:r>
          </w:p>
        </w:tc>
        <w:tc>
          <w:tcPr>
            <w:tcW w:w="1985" w:type="dxa"/>
          </w:tcPr>
          <w:p w14:paraId="5D549192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709" w:type="dxa"/>
          </w:tcPr>
          <w:p w14:paraId="10617FEF" w14:textId="77777777" w:rsidR="004B069B" w:rsidRPr="00602BE8" w:rsidRDefault="004B069B" w:rsidP="004B069B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0775AAE6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4B069B" w:rsidRPr="00602BE8" w14:paraId="5923F62E" w14:textId="77777777" w:rsidTr="00A51279">
        <w:tc>
          <w:tcPr>
            <w:tcW w:w="675" w:type="dxa"/>
          </w:tcPr>
          <w:p w14:paraId="0E5F9C16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04F3B1D7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709" w:type="dxa"/>
          </w:tcPr>
          <w:p w14:paraId="13FA4147" w14:textId="77777777" w:rsidR="004B069B" w:rsidRPr="00602BE8" w:rsidRDefault="004B069B" w:rsidP="004B069B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02A6EECE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格式</w:t>
            </w:r>
            <w:r w:rsidRPr="00602BE8">
              <w:rPr>
                <w:szCs w:val="18"/>
              </w:rPr>
              <w:t>为</w:t>
            </w:r>
            <w:r w:rsidRPr="00602BE8">
              <w:rPr>
                <w:rFonts w:hint="eastAsia"/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XX:XX</w:t>
            </w:r>
            <w:r w:rsidRPr="00602BE8">
              <w:rPr>
                <w:rFonts w:hint="eastAsia"/>
                <w:szCs w:val="18"/>
              </w:rPr>
              <w:t>前”，</w:t>
            </w:r>
            <w:r w:rsidRPr="00602BE8">
              <w:rPr>
                <w:szCs w:val="18"/>
              </w:rPr>
              <w:t>范围在</w:t>
            </w:r>
            <w:r w:rsidRPr="00602BE8">
              <w:rPr>
                <w:rFonts w:hint="eastAsia"/>
                <w:szCs w:val="18"/>
              </w:rPr>
              <w:t>00:00~</w:t>
            </w:r>
            <w:r w:rsidRPr="00602BE8">
              <w:rPr>
                <w:szCs w:val="18"/>
              </w:rPr>
              <w:t>23</w:t>
            </w:r>
            <w:r w:rsidRPr="00602BE8">
              <w:rPr>
                <w:rFonts w:hint="eastAsia"/>
                <w:szCs w:val="18"/>
              </w:rPr>
              <w:t>:59</w:t>
            </w:r>
            <w:r w:rsidRPr="00602BE8">
              <w:rPr>
                <w:rFonts w:hint="eastAsia"/>
                <w:szCs w:val="18"/>
              </w:rPr>
              <w:t>之间</w:t>
            </w:r>
          </w:p>
        </w:tc>
      </w:tr>
      <w:tr w:rsidR="004B069B" w:rsidRPr="00602BE8" w14:paraId="540E35D4" w14:textId="77777777" w:rsidTr="00A51279">
        <w:tc>
          <w:tcPr>
            <w:tcW w:w="675" w:type="dxa"/>
          </w:tcPr>
          <w:p w14:paraId="53A81608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72622125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709" w:type="dxa"/>
          </w:tcPr>
          <w:p w14:paraId="399E8C64" w14:textId="77777777" w:rsidR="004B069B" w:rsidRPr="00602BE8" w:rsidRDefault="004B069B" w:rsidP="004B069B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127CAD3A" w14:textId="77777777" w:rsidR="004B069B" w:rsidRPr="00602BE8" w:rsidRDefault="004B069B" w:rsidP="004B069B">
            <w:pPr>
              <w:rPr>
                <w:szCs w:val="18"/>
              </w:rPr>
            </w:pPr>
          </w:p>
        </w:tc>
      </w:tr>
      <w:tr w:rsidR="004B069B" w:rsidRPr="00602BE8" w14:paraId="63C0D440" w14:textId="77777777" w:rsidTr="00A51279">
        <w:tc>
          <w:tcPr>
            <w:tcW w:w="675" w:type="dxa"/>
          </w:tcPr>
          <w:p w14:paraId="4033E2DA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2192A10F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709" w:type="dxa"/>
          </w:tcPr>
          <w:p w14:paraId="11398A74" w14:textId="77777777" w:rsidR="004B069B" w:rsidRPr="00602BE8" w:rsidRDefault="004B069B" w:rsidP="004B069B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67813AFC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4B069B" w:rsidRPr="00602BE8" w14:paraId="22A40785" w14:textId="77777777" w:rsidTr="00A51279">
        <w:tc>
          <w:tcPr>
            <w:tcW w:w="675" w:type="dxa"/>
          </w:tcPr>
          <w:p w14:paraId="779B7B01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12</w:t>
            </w:r>
          </w:p>
        </w:tc>
        <w:tc>
          <w:tcPr>
            <w:tcW w:w="1985" w:type="dxa"/>
          </w:tcPr>
          <w:p w14:paraId="22CADAD0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709" w:type="dxa"/>
          </w:tcPr>
          <w:p w14:paraId="5B39245E" w14:textId="77777777" w:rsidR="004B069B" w:rsidRPr="00602BE8" w:rsidRDefault="004B069B" w:rsidP="004B069B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3A351CF0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4B069B" w:rsidRPr="008B71F8" w14:paraId="36ACEF63" w14:textId="77777777" w:rsidTr="00A51279">
        <w:tc>
          <w:tcPr>
            <w:tcW w:w="675" w:type="dxa"/>
          </w:tcPr>
          <w:p w14:paraId="09C1351D" w14:textId="77777777" w:rsidR="004B069B" w:rsidRPr="008B71F8" w:rsidRDefault="004B069B" w:rsidP="004B069B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13</w:t>
            </w:r>
          </w:p>
        </w:tc>
        <w:tc>
          <w:tcPr>
            <w:tcW w:w="1985" w:type="dxa"/>
          </w:tcPr>
          <w:p w14:paraId="541F4B10" w14:textId="77777777" w:rsidR="004B069B" w:rsidRPr="008B71F8" w:rsidRDefault="009F5957" w:rsidP="004B069B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底价</w:t>
            </w:r>
          </w:p>
        </w:tc>
        <w:tc>
          <w:tcPr>
            <w:tcW w:w="709" w:type="dxa"/>
          </w:tcPr>
          <w:p w14:paraId="4F8F8120" w14:textId="77777777" w:rsidR="004B069B" w:rsidRPr="008B71F8" w:rsidRDefault="004B069B" w:rsidP="004B069B">
            <w:proofErr w:type="gramStart"/>
            <w:r w:rsidRPr="008B71F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F597A12" w14:textId="77777777" w:rsidR="004B069B" w:rsidRPr="008B71F8" w:rsidRDefault="004B069B" w:rsidP="004B069B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精确到</w:t>
            </w:r>
            <w:r w:rsidRPr="008B71F8">
              <w:rPr>
                <w:szCs w:val="18"/>
              </w:rPr>
              <w:t>小数点后两位</w:t>
            </w:r>
            <w:r w:rsidRPr="008B71F8">
              <w:rPr>
                <w:rFonts w:hint="eastAsia"/>
                <w:szCs w:val="18"/>
              </w:rPr>
              <w:t>，</w:t>
            </w:r>
            <w:r w:rsidRPr="008B71F8">
              <w:rPr>
                <w:szCs w:val="18"/>
              </w:rPr>
              <w:t>包括人民币符号</w:t>
            </w:r>
            <w:r w:rsidRPr="008B71F8">
              <w:rPr>
                <w:rFonts w:hint="eastAsia"/>
                <w:szCs w:val="18"/>
              </w:rPr>
              <w:t>¥</w:t>
            </w:r>
          </w:p>
        </w:tc>
      </w:tr>
      <w:tr w:rsidR="00FA693D" w:rsidRPr="00602BE8" w14:paraId="68534470" w14:textId="77777777" w:rsidTr="00A51279">
        <w:tc>
          <w:tcPr>
            <w:tcW w:w="675" w:type="dxa"/>
          </w:tcPr>
          <w:p w14:paraId="2368838E" w14:textId="77777777" w:rsidR="00FA693D" w:rsidRPr="00602BE8" w:rsidRDefault="00FA693D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14</w:t>
            </w:r>
          </w:p>
        </w:tc>
        <w:tc>
          <w:tcPr>
            <w:tcW w:w="1985" w:type="dxa"/>
          </w:tcPr>
          <w:p w14:paraId="7B8BA936" w14:textId="77777777" w:rsidR="00FA693D" w:rsidRPr="00602BE8" w:rsidRDefault="00FA693D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状态</w:t>
            </w:r>
          </w:p>
        </w:tc>
        <w:tc>
          <w:tcPr>
            <w:tcW w:w="709" w:type="dxa"/>
          </w:tcPr>
          <w:p w14:paraId="37E77986" w14:textId="77777777" w:rsidR="00FA693D" w:rsidRPr="00602BE8" w:rsidRDefault="00FA693D" w:rsidP="004B069B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462DDBBA" w14:textId="77777777" w:rsidR="00FA693D" w:rsidRPr="00602BE8" w:rsidRDefault="00FA693D" w:rsidP="00734B2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表示</w:t>
            </w:r>
            <w:r w:rsidRPr="00602BE8">
              <w:rPr>
                <w:szCs w:val="18"/>
              </w:rPr>
              <w:t>此子</w:t>
            </w:r>
            <w:proofErr w:type="gramStart"/>
            <w:r w:rsidRPr="00602BE8">
              <w:rPr>
                <w:szCs w:val="18"/>
              </w:rPr>
              <w:t>票是否</w:t>
            </w:r>
            <w:proofErr w:type="gramEnd"/>
            <w:r w:rsidRPr="00602BE8">
              <w:rPr>
                <w:szCs w:val="18"/>
              </w:rPr>
              <w:t>可进行组合</w:t>
            </w:r>
            <w:r w:rsidRPr="00602BE8">
              <w:rPr>
                <w:rFonts w:hint="eastAsia"/>
                <w:szCs w:val="18"/>
              </w:rPr>
              <w:t>，包含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已被组合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和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可组合</w:t>
            </w:r>
            <w:r w:rsidRPr="00602BE8">
              <w:rPr>
                <w:szCs w:val="18"/>
              </w:rPr>
              <w:t>”</w:t>
            </w:r>
          </w:p>
        </w:tc>
      </w:tr>
      <w:tr w:rsidR="004B069B" w:rsidRPr="00602BE8" w14:paraId="7ED8200A" w14:textId="77777777" w:rsidTr="00A51279">
        <w:tc>
          <w:tcPr>
            <w:tcW w:w="675" w:type="dxa"/>
          </w:tcPr>
          <w:p w14:paraId="5D755CAB" w14:textId="77777777" w:rsidR="004B069B" w:rsidRPr="00602BE8" w:rsidRDefault="004B069B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  <w:r w:rsidR="00FA693D"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7A71001B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操作</w:t>
            </w:r>
          </w:p>
        </w:tc>
        <w:tc>
          <w:tcPr>
            <w:tcW w:w="709" w:type="dxa"/>
          </w:tcPr>
          <w:p w14:paraId="5C1E12E7" w14:textId="77777777" w:rsidR="004B069B" w:rsidRPr="00602BE8" w:rsidRDefault="004B069B" w:rsidP="004B069B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08C814F1" w14:textId="77777777" w:rsidR="004B069B" w:rsidRPr="00602BE8" w:rsidRDefault="004B069B" w:rsidP="00734B2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【选择】按钮</w:t>
            </w:r>
            <w:r w:rsidR="00BA4E58" w:rsidRPr="00602BE8">
              <w:rPr>
                <w:rFonts w:hint="eastAsia"/>
                <w:szCs w:val="18"/>
              </w:rPr>
              <w:t>，</w:t>
            </w:r>
            <w:r w:rsidR="00BA4E58" w:rsidRPr="00602BE8">
              <w:rPr>
                <w:szCs w:val="18"/>
              </w:rPr>
              <w:t>存在置灰的情况</w:t>
            </w:r>
          </w:p>
        </w:tc>
      </w:tr>
    </w:tbl>
    <w:p w14:paraId="44520C34" w14:textId="77777777" w:rsidR="00FA693D" w:rsidRPr="00602BE8" w:rsidRDefault="00FA693D" w:rsidP="00FA693D">
      <w:pPr>
        <w:rPr>
          <w:b/>
        </w:rPr>
      </w:pPr>
    </w:p>
    <w:p w14:paraId="1AAB0860" w14:textId="77777777" w:rsidR="00FA693D" w:rsidRPr="00602BE8" w:rsidRDefault="00FA693D" w:rsidP="00FA693D">
      <w:pPr>
        <w:rPr>
          <w:b/>
        </w:rPr>
      </w:pPr>
      <w:r w:rsidRPr="00602BE8">
        <w:rPr>
          <w:rFonts w:hint="eastAsia"/>
          <w:b/>
        </w:rPr>
        <w:t>2</w:t>
      </w:r>
      <w:r w:rsidRPr="00602BE8">
        <w:rPr>
          <w:rFonts w:hint="eastAsia"/>
          <w:b/>
        </w:rPr>
        <w:t>）产品</w:t>
      </w:r>
      <w:r w:rsidRPr="00602BE8">
        <w:rPr>
          <w:b/>
        </w:rPr>
        <w:t>组合</w:t>
      </w:r>
      <w:r w:rsidRPr="00602BE8">
        <w:rPr>
          <w:rFonts w:hint="eastAsia"/>
          <w:b/>
        </w:rPr>
        <w:t xml:space="preserve"> -&gt;</w:t>
      </w:r>
      <w:proofErr w:type="gramStart"/>
      <w:r w:rsidRPr="00602BE8">
        <w:rPr>
          <w:rFonts w:hint="eastAsia"/>
          <w:b/>
        </w:rPr>
        <w:t>已选子票信息</w:t>
      </w:r>
      <w:proofErr w:type="gramEnd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FA693D" w:rsidRPr="00602BE8" w14:paraId="750D9E94" w14:textId="77777777" w:rsidTr="00FA693D">
        <w:tc>
          <w:tcPr>
            <w:tcW w:w="675" w:type="dxa"/>
            <w:shd w:val="clear" w:color="auto" w:fill="D9D9D9" w:themeFill="background1" w:themeFillShade="D9"/>
          </w:tcPr>
          <w:p w14:paraId="2E6D0A6A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lastRenderedPageBreak/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28355F8C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29F4BF0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5430F401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A693D" w:rsidRPr="00602BE8" w14:paraId="5C41DF5D" w14:textId="77777777" w:rsidTr="00FA693D">
        <w:tc>
          <w:tcPr>
            <w:tcW w:w="675" w:type="dxa"/>
          </w:tcPr>
          <w:p w14:paraId="26899A44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07EFD7FB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r w:rsidRPr="00602BE8">
              <w:rPr>
                <w:szCs w:val="18"/>
              </w:rPr>
              <w:t>编号</w:t>
            </w:r>
            <w:proofErr w:type="gramEnd"/>
          </w:p>
        </w:tc>
        <w:tc>
          <w:tcPr>
            <w:tcW w:w="709" w:type="dxa"/>
          </w:tcPr>
          <w:p w14:paraId="173D7148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2B2F9A5E" w14:textId="77777777" w:rsidR="00FA693D" w:rsidRPr="00602BE8" w:rsidRDefault="00FA693D" w:rsidP="00FA693D">
            <w:pPr>
              <w:spacing w:line="240" w:lineRule="auto"/>
              <w:rPr>
                <w:szCs w:val="24"/>
              </w:rPr>
            </w:pPr>
            <w:r w:rsidRPr="00602BE8">
              <w:rPr>
                <w:rFonts w:hint="eastAsia"/>
                <w:szCs w:val="18"/>
              </w:rPr>
              <w:t>由</w:t>
            </w:r>
            <w:r w:rsidRPr="00602BE8">
              <w:rPr>
                <w:szCs w:val="18"/>
              </w:rPr>
              <w:t>景区端生成，</w:t>
            </w:r>
            <w:r w:rsidRPr="00602BE8">
              <w:rPr>
                <w:rFonts w:hint="eastAsia"/>
                <w:szCs w:val="18"/>
              </w:rPr>
              <w:t>字段</w:t>
            </w:r>
            <w:r w:rsidRPr="00602BE8">
              <w:rPr>
                <w:szCs w:val="18"/>
              </w:rPr>
              <w:t>规范详见景区</w:t>
            </w:r>
            <w:proofErr w:type="gramStart"/>
            <w:r w:rsidRPr="00602BE8">
              <w:rPr>
                <w:szCs w:val="18"/>
              </w:rPr>
              <w:t>端说明</w:t>
            </w:r>
            <w:proofErr w:type="gramEnd"/>
          </w:p>
        </w:tc>
      </w:tr>
      <w:tr w:rsidR="00FA693D" w:rsidRPr="00602BE8" w14:paraId="194AD281" w14:textId="77777777" w:rsidTr="00FA693D">
        <w:tc>
          <w:tcPr>
            <w:tcW w:w="675" w:type="dxa"/>
          </w:tcPr>
          <w:p w14:paraId="6622DD1B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62894B58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子票名称</w:t>
            </w:r>
            <w:proofErr w:type="gramEnd"/>
          </w:p>
        </w:tc>
        <w:tc>
          <w:tcPr>
            <w:tcW w:w="709" w:type="dxa"/>
          </w:tcPr>
          <w:p w14:paraId="481C5672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022D2756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5EE3312E" w14:textId="77777777" w:rsidTr="00FA693D">
        <w:tc>
          <w:tcPr>
            <w:tcW w:w="675" w:type="dxa"/>
          </w:tcPr>
          <w:p w14:paraId="667A648C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00703CD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709" w:type="dxa"/>
          </w:tcPr>
          <w:p w14:paraId="6CDB69E8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387AED02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51481C48" w14:textId="77777777" w:rsidTr="00FA693D">
        <w:tc>
          <w:tcPr>
            <w:tcW w:w="675" w:type="dxa"/>
          </w:tcPr>
          <w:p w14:paraId="4CE2882D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298F17B7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所属景区</w:t>
            </w:r>
          </w:p>
        </w:tc>
        <w:tc>
          <w:tcPr>
            <w:tcW w:w="709" w:type="dxa"/>
          </w:tcPr>
          <w:p w14:paraId="718D9A80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606D043A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（点击弹出窗口显示出所有景区）</w:t>
            </w:r>
          </w:p>
        </w:tc>
      </w:tr>
      <w:tr w:rsidR="00FA693D" w:rsidRPr="00602BE8" w14:paraId="442A8209" w14:textId="77777777" w:rsidTr="00FA693D">
        <w:tc>
          <w:tcPr>
            <w:tcW w:w="675" w:type="dxa"/>
          </w:tcPr>
          <w:p w14:paraId="5671CF9F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6736DBF4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包含景点</w:t>
            </w:r>
            <w:proofErr w:type="gramEnd"/>
          </w:p>
        </w:tc>
        <w:tc>
          <w:tcPr>
            <w:tcW w:w="709" w:type="dxa"/>
          </w:tcPr>
          <w:p w14:paraId="3EA10DA3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394F291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（点击弹出窗口显示出所有景点）</w:t>
            </w:r>
          </w:p>
        </w:tc>
      </w:tr>
      <w:tr w:rsidR="00FA693D" w:rsidRPr="00602BE8" w14:paraId="7A1D2DC1" w14:textId="77777777" w:rsidTr="00FA693D">
        <w:tc>
          <w:tcPr>
            <w:tcW w:w="675" w:type="dxa"/>
          </w:tcPr>
          <w:p w14:paraId="2DCB798C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7202C75F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可联票供应商</w:t>
            </w:r>
          </w:p>
        </w:tc>
        <w:tc>
          <w:tcPr>
            <w:tcW w:w="709" w:type="dxa"/>
          </w:tcPr>
          <w:p w14:paraId="6FA78DB5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09F43EE3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FA693D" w:rsidRPr="00602BE8" w14:paraId="1F0975BC" w14:textId="77777777" w:rsidTr="00FA693D">
        <w:tc>
          <w:tcPr>
            <w:tcW w:w="675" w:type="dxa"/>
          </w:tcPr>
          <w:p w14:paraId="4C713428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7</w:t>
            </w:r>
          </w:p>
        </w:tc>
        <w:tc>
          <w:tcPr>
            <w:tcW w:w="1985" w:type="dxa"/>
          </w:tcPr>
          <w:p w14:paraId="2DEAC3DD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709" w:type="dxa"/>
          </w:tcPr>
          <w:p w14:paraId="2268CD41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2996F38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FA693D" w:rsidRPr="00602BE8" w14:paraId="5FEC27F4" w14:textId="77777777" w:rsidTr="00FA693D">
        <w:tc>
          <w:tcPr>
            <w:tcW w:w="675" w:type="dxa"/>
          </w:tcPr>
          <w:p w14:paraId="48F67228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8</w:t>
            </w:r>
          </w:p>
        </w:tc>
        <w:tc>
          <w:tcPr>
            <w:tcW w:w="1985" w:type="dxa"/>
          </w:tcPr>
          <w:p w14:paraId="31863F99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709" w:type="dxa"/>
          </w:tcPr>
          <w:p w14:paraId="0642ACF9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6F27E82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FA693D" w:rsidRPr="00602BE8" w14:paraId="6D86EC18" w14:textId="77777777" w:rsidTr="00FA693D">
        <w:tc>
          <w:tcPr>
            <w:tcW w:w="675" w:type="dxa"/>
          </w:tcPr>
          <w:p w14:paraId="01C5969C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142F7F6B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709" w:type="dxa"/>
          </w:tcPr>
          <w:p w14:paraId="7D37EDCF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65AB090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格式</w:t>
            </w:r>
            <w:r w:rsidRPr="00602BE8">
              <w:rPr>
                <w:szCs w:val="18"/>
              </w:rPr>
              <w:t>为</w:t>
            </w:r>
            <w:r w:rsidRPr="00602BE8">
              <w:rPr>
                <w:rFonts w:hint="eastAsia"/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XX:XX</w:t>
            </w:r>
            <w:r w:rsidRPr="00602BE8">
              <w:rPr>
                <w:rFonts w:hint="eastAsia"/>
                <w:szCs w:val="18"/>
              </w:rPr>
              <w:t>前”，</w:t>
            </w:r>
            <w:r w:rsidRPr="00602BE8">
              <w:rPr>
                <w:szCs w:val="18"/>
              </w:rPr>
              <w:t>范围在</w:t>
            </w:r>
            <w:r w:rsidRPr="00602BE8">
              <w:rPr>
                <w:rFonts w:hint="eastAsia"/>
                <w:szCs w:val="18"/>
              </w:rPr>
              <w:t>00:00~</w:t>
            </w:r>
            <w:r w:rsidRPr="00602BE8">
              <w:rPr>
                <w:szCs w:val="18"/>
              </w:rPr>
              <w:t>23</w:t>
            </w:r>
            <w:r w:rsidRPr="00602BE8">
              <w:rPr>
                <w:rFonts w:hint="eastAsia"/>
                <w:szCs w:val="18"/>
              </w:rPr>
              <w:t>:59</w:t>
            </w:r>
            <w:r w:rsidRPr="00602BE8">
              <w:rPr>
                <w:rFonts w:hint="eastAsia"/>
                <w:szCs w:val="18"/>
              </w:rPr>
              <w:t>之间</w:t>
            </w:r>
          </w:p>
        </w:tc>
      </w:tr>
      <w:tr w:rsidR="00FA693D" w:rsidRPr="00602BE8" w14:paraId="01515466" w14:textId="77777777" w:rsidTr="00FA693D">
        <w:tc>
          <w:tcPr>
            <w:tcW w:w="675" w:type="dxa"/>
          </w:tcPr>
          <w:p w14:paraId="6C1C53A5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15C1D5C2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709" w:type="dxa"/>
          </w:tcPr>
          <w:p w14:paraId="48322DD8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815A46A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66EBDEA0" w14:textId="77777777" w:rsidTr="00FA693D">
        <w:tc>
          <w:tcPr>
            <w:tcW w:w="675" w:type="dxa"/>
          </w:tcPr>
          <w:p w14:paraId="281F7106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593FADD9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709" w:type="dxa"/>
          </w:tcPr>
          <w:p w14:paraId="7AFD4BC9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62516065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FA693D" w:rsidRPr="00602BE8" w14:paraId="36BC6C9D" w14:textId="77777777" w:rsidTr="00FA693D">
        <w:tc>
          <w:tcPr>
            <w:tcW w:w="675" w:type="dxa"/>
          </w:tcPr>
          <w:p w14:paraId="01C89B76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12</w:t>
            </w:r>
          </w:p>
        </w:tc>
        <w:tc>
          <w:tcPr>
            <w:tcW w:w="1985" w:type="dxa"/>
          </w:tcPr>
          <w:p w14:paraId="0800B099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709" w:type="dxa"/>
          </w:tcPr>
          <w:p w14:paraId="1D838FF0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5B35B70E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FA693D" w:rsidRPr="008B71F8" w14:paraId="469630C2" w14:textId="77777777" w:rsidTr="00FA693D">
        <w:tc>
          <w:tcPr>
            <w:tcW w:w="675" w:type="dxa"/>
          </w:tcPr>
          <w:p w14:paraId="759FA0FE" w14:textId="77777777" w:rsidR="00FA693D" w:rsidRPr="008B71F8" w:rsidRDefault="00FA693D" w:rsidP="00FA693D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13</w:t>
            </w:r>
          </w:p>
        </w:tc>
        <w:tc>
          <w:tcPr>
            <w:tcW w:w="1985" w:type="dxa"/>
          </w:tcPr>
          <w:p w14:paraId="07F027F0" w14:textId="77777777" w:rsidR="00FA693D" w:rsidRPr="008B71F8" w:rsidRDefault="00705388" w:rsidP="00FA693D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底价</w:t>
            </w:r>
          </w:p>
        </w:tc>
        <w:tc>
          <w:tcPr>
            <w:tcW w:w="709" w:type="dxa"/>
          </w:tcPr>
          <w:p w14:paraId="2338D8D0" w14:textId="77777777" w:rsidR="00FA693D" w:rsidRPr="008B71F8" w:rsidRDefault="00FA693D" w:rsidP="00FA693D">
            <w:proofErr w:type="gramStart"/>
            <w:r w:rsidRPr="008B71F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56E266FF" w14:textId="77777777" w:rsidR="00FA693D" w:rsidRPr="008B71F8" w:rsidRDefault="00FA693D" w:rsidP="00FA693D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精确到</w:t>
            </w:r>
            <w:r w:rsidRPr="008B71F8">
              <w:rPr>
                <w:szCs w:val="18"/>
              </w:rPr>
              <w:t>小数点后两位</w:t>
            </w:r>
            <w:r w:rsidRPr="008B71F8">
              <w:rPr>
                <w:rFonts w:hint="eastAsia"/>
                <w:szCs w:val="18"/>
              </w:rPr>
              <w:t>，</w:t>
            </w:r>
            <w:r w:rsidRPr="008B71F8">
              <w:rPr>
                <w:szCs w:val="18"/>
              </w:rPr>
              <w:t>包括人民币符号</w:t>
            </w:r>
            <w:r w:rsidRPr="008B71F8">
              <w:rPr>
                <w:rFonts w:hint="eastAsia"/>
                <w:szCs w:val="18"/>
              </w:rPr>
              <w:t>¥</w:t>
            </w:r>
          </w:p>
        </w:tc>
      </w:tr>
    </w:tbl>
    <w:p w14:paraId="0AD96071" w14:textId="77777777" w:rsidR="00FA693D" w:rsidRPr="00602BE8" w:rsidRDefault="00FA693D" w:rsidP="00FA693D">
      <w:pPr>
        <w:rPr>
          <w:b/>
        </w:rPr>
      </w:pPr>
    </w:p>
    <w:p w14:paraId="505579FC" w14:textId="77777777" w:rsidR="00FA693D" w:rsidRPr="00602BE8" w:rsidRDefault="00FA693D" w:rsidP="00FA693D">
      <w:pPr>
        <w:rPr>
          <w:b/>
        </w:rPr>
      </w:pPr>
      <w:r w:rsidRPr="00602BE8">
        <w:rPr>
          <w:b/>
        </w:rPr>
        <w:t>3</w:t>
      </w:r>
      <w:r w:rsidRPr="00602BE8">
        <w:rPr>
          <w:rFonts w:hint="eastAsia"/>
          <w:b/>
        </w:rPr>
        <w:t>）产品</w:t>
      </w:r>
      <w:r w:rsidRPr="00602BE8">
        <w:rPr>
          <w:b/>
        </w:rPr>
        <w:t>组合</w:t>
      </w:r>
      <w:r w:rsidRPr="00602BE8">
        <w:rPr>
          <w:rFonts w:hint="eastAsia"/>
          <w:b/>
        </w:rPr>
        <w:t xml:space="preserve"> -&gt;</w:t>
      </w:r>
      <w:proofErr w:type="gramStart"/>
      <w:r w:rsidRPr="00602BE8">
        <w:rPr>
          <w:rFonts w:hint="eastAsia"/>
          <w:b/>
        </w:rPr>
        <w:t>可选子票列表</w:t>
      </w:r>
      <w:proofErr w:type="gramEnd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FA693D" w:rsidRPr="00602BE8" w14:paraId="37E26E6A" w14:textId="77777777" w:rsidTr="00FA693D">
        <w:tc>
          <w:tcPr>
            <w:tcW w:w="675" w:type="dxa"/>
            <w:shd w:val="clear" w:color="auto" w:fill="D9D9D9" w:themeFill="background1" w:themeFillShade="D9"/>
          </w:tcPr>
          <w:p w14:paraId="7A359574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74B38C55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71B8933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666B27CA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A693D" w:rsidRPr="00602BE8" w14:paraId="4D0AC396" w14:textId="77777777" w:rsidTr="00FA693D">
        <w:tc>
          <w:tcPr>
            <w:tcW w:w="675" w:type="dxa"/>
          </w:tcPr>
          <w:p w14:paraId="04B29FEB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53ADB1D1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r w:rsidRPr="00602BE8">
              <w:rPr>
                <w:szCs w:val="18"/>
              </w:rPr>
              <w:t>编号</w:t>
            </w:r>
            <w:proofErr w:type="gramEnd"/>
          </w:p>
        </w:tc>
        <w:tc>
          <w:tcPr>
            <w:tcW w:w="709" w:type="dxa"/>
          </w:tcPr>
          <w:p w14:paraId="498B88A6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09062D76" w14:textId="77777777" w:rsidR="00FA693D" w:rsidRPr="00602BE8" w:rsidRDefault="00FA693D" w:rsidP="00FA693D">
            <w:pPr>
              <w:spacing w:line="240" w:lineRule="auto"/>
              <w:rPr>
                <w:szCs w:val="24"/>
              </w:rPr>
            </w:pPr>
            <w:r w:rsidRPr="00602BE8">
              <w:rPr>
                <w:rFonts w:hint="eastAsia"/>
                <w:szCs w:val="18"/>
              </w:rPr>
              <w:t>由</w:t>
            </w:r>
            <w:r w:rsidRPr="00602BE8">
              <w:rPr>
                <w:szCs w:val="18"/>
              </w:rPr>
              <w:t>景区端生成，</w:t>
            </w:r>
            <w:r w:rsidRPr="00602BE8">
              <w:rPr>
                <w:rFonts w:hint="eastAsia"/>
                <w:szCs w:val="18"/>
              </w:rPr>
              <w:t>字段</w:t>
            </w:r>
            <w:r w:rsidRPr="00602BE8">
              <w:rPr>
                <w:szCs w:val="18"/>
              </w:rPr>
              <w:t>规范详见景区</w:t>
            </w:r>
            <w:proofErr w:type="gramStart"/>
            <w:r w:rsidRPr="00602BE8">
              <w:rPr>
                <w:szCs w:val="18"/>
              </w:rPr>
              <w:t>端说明</w:t>
            </w:r>
            <w:proofErr w:type="gramEnd"/>
          </w:p>
        </w:tc>
      </w:tr>
      <w:tr w:rsidR="00FA693D" w:rsidRPr="00602BE8" w14:paraId="5BA0C52E" w14:textId="77777777" w:rsidTr="00FA693D">
        <w:tc>
          <w:tcPr>
            <w:tcW w:w="675" w:type="dxa"/>
          </w:tcPr>
          <w:p w14:paraId="30FE226A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207B1CF1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子票名称</w:t>
            </w:r>
            <w:proofErr w:type="gramEnd"/>
          </w:p>
        </w:tc>
        <w:tc>
          <w:tcPr>
            <w:tcW w:w="709" w:type="dxa"/>
          </w:tcPr>
          <w:p w14:paraId="2E121AA0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07943423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222EF6FF" w14:textId="77777777" w:rsidTr="00FA693D">
        <w:tc>
          <w:tcPr>
            <w:tcW w:w="675" w:type="dxa"/>
          </w:tcPr>
          <w:p w14:paraId="41B964D4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005E012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709" w:type="dxa"/>
          </w:tcPr>
          <w:p w14:paraId="315F9488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3AD1EAF1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49745378" w14:textId="77777777" w:rsidTr="00FA693D">
        <w:tc>
          <w:tcPr>
            <w:tcW w:w="675" w:type="dxa"/>
          </w:tcPr>
          <w:p w14:paraId="7EC64723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17A3F3E4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所属景区</w:t>
            </w:r>
          </w:p>
        </w:tc>
        <w:tc>
          <w:tcPr>
            <w:tcW w:w="709" w:type="dxa"/>
          </w:tcPr>
          <w:p w14:paraId="07D03425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596D1966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（点击弹出窗口显示出所有景区）</w:t>
            </w:r>
          </w:p>
        </w:tc>
      </w:tr>
      <w:tr w:rsidR="00FA693D" w:rsidRPr="00602BE8" w14:paraId="6CA61914" w14:textId="77777777" w:rsidTr="00FA693D">
        <w:tc>
          <w:tcPr>
            <w:tcW w:w="675" w:type="dxa"/>
          </w:tcPr>
          <w:p w14:paraId="0EB2EE46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016BB871" w14:textId="77777777" w:rsidR="00FA693D" w:rsidRPr="00602BE8" w:rsidRDefault="00FA693D" w:rsidP="00FA693D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包含景点</w:t>
            </w:r>
            <w:proofErr w:type="gramEnd"/>
          </w:p>
        </w:tc>
        <w:tc>
          <w:tcPr>
            <w:tcW w:w="709" w:type="dxa"/>
          </w:tcPr>
          <w:p w14:paraId="1C8F85B1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908AB72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（点击弹出窗口显示出所有景点）</w:t>
            </w:r>
          </w:p>
        </w:tc>
      </w:tr>
      <w:tr w:rsidR="00FA693D" w:rsidRPr="00602BE8" w14:paraId="71253B79" w14:textId="77777777" w:rsidTr="00FA693D">
        <w:tc>
          <w:tcPr>
            <w:tcW w:w="675" w:type="dxa"/>
          </w:tcPr>
          <w:p w14:paraId="3B1D0290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62F8102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可联票供应商</w:t>
            </w:r>
          </w:p>
        </w:tc>
        <w:tc>
          <w:tcPr>
            <w:tcW w:w="709" w:type="dxa"/>
          </w:tcPr>
          <w:p w14:paraId="61915B39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2065817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FA693D" w:rsidRPr="00602BE8" w14:paraId="4BBEBD97" w14:textId="77777777" w:rsidTr="00FA693D">
        <w:tc>
          <w:tcPr>
            <w:tcW w:w="675" w:type="dxa"/>
          </w:tcPr>
          <w:p w14:paraId="3C679176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7</w:t>
            </w:r>
          </w:p>
        </w:tc>
        <w:tc>
          <w:tcPr>
            <w:tcW w:w="1985" w:type="dxa"/>
          </w:tcPr>
          <w:p w14:paraId="6C44231F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709" w:type="dxa"/>
          </w:tcPr>
          <w:p w14:paraId="0D045281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79DDC440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FA693D" w:rsidRPr="00602BE8" w14:paraId="6F27A85F" w14:textId="77777777" w:rsidTr="00FA693D">
        <w:tc>
          <w:tcPr>
            <w:tcW w:w="675" w:type="dxa"/>
          </w:tcPr>
          <w:p w14:paraId="6F7C2AE3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8</w:t>
            </w:r>
          </w:p>
        </w:tc>
        <w:tc>
          <w:tcPr>
            <w:tcW w:w="1985" w:type="dxa"/>
          </w:tcPr>
          <w:p w14:paraId="098628ED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709" w:type="dxa"/>
          </w:tcPr>
          <w:p w14:paraId="7ADCB348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7FD6D14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FA693D" w:rsidRPr="00602BE8" w14:paraId="66592775" w14:textId="77777777" w:rsidTr="00FA693D">
        <w:tc>
          <w:tcPr>
            <w:tcW w:w="675" w:type="dxa"/>
          </w:tcPr>
          <w:p w14:paraId="5F733008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lastRenderedPageBreak/>
              <w:t>9</w:t>
            </w:r>
          </w:p>
        </w:tc>
        <w:tc>
          <w:tcPr>
            <w:tcW w:w="1985" w:type="dxa"/>
          </w:tcPr>
          <w:p w14:paraId="610695EB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709" w:type="dxa"/>
          </w:tcPr>
          <w:p w14:paraId="54B2519B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57F17D1A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格式</w:t>
            </w:r>
            <w:r w:rsidRPr="00602BE8">
              <w:rPr>
                <w:szCs w:val="18"/>
              </w:rPr>
              <w:t>为</w:t>
            </w:r>
            <w:r w:rsidRPr="00602BE8">
              <w:rPr>
                <w:rFonts w:hint="eastAsia"/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XX:XX</w:t>
            </w:r>
            <w:r w:rsidRPr="00602BE8">
              <w:rPr>
                <w:rFonts w:hint="eastAsia"/>
                <w:szCs w:val="18"/>
              </w:rPr>
              <w:t>前”，</w:t>
            </w:r>
            <w:r w:rsidRPr="00602BE8">
              <w:rPr>
                <w:szCs w:val="18"/>
              </w:rPr>
              <w:t>范围在</w:t>
            </w:r>
            <w:r w:rsidRPr="00602BE8">
              <w:rPr>
                <w:rFonts w:hint="eastAsia"/>
                <w:szCs w:val="18"/>
              </w:rPr>
              <w:t>00:00~</w:t>
            </w:r>
            <w:r w:rsidRPr="00602BE8">
              <w:rPr>
                <w:szCs w:val="18"/>
              </w:rPr>
              <w:t>23</w:t>
            </w:r>
            <w:r w:rsidRPr="00602BE8">
              <w:rPr>
                <w:rFonts w:hint="eastAsia"/>
                <w:szCs w:val="18"/>
              </w:rPr>
              <w:t>:59</w:t>
            </w:r>
            <w:r w:rsidRPr="00602BE8">
              <w:rPr>
                <w:rFonts w:hint="eastAsia"/>
                <w:szCs w:val="18"/>
              </w:rPr>
              <w:t>之间</w:t>
            </w:r>
          </w:p>
        </w:tc>
      </w:tr>
      <w:tr w:rsidR="00FA693D" w:rsidRPr="00602BE8" w14:paraId="65B4FC9D" w14:textId="77777777" w:rsidTr="00FA693D">
        <w:tc>
          <w:tcPr>
            <w:tcW w:w="675" w:type="dxa"/>
          </w:tcPr>
          <w:p w14:paraId="054BAB9E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43038665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709" w:type="dxa"/>
          </w:tcPr>
          <w:p w14:paraId="79479ACB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B0A503C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51DBB29A" w14:textId="77777777" w:rsidTr="00FA693D">
        <w:tc>
          <w:tcPr>
            <w:tcW w:w="675" w:type="dxa"/>
          </w:tcPr>
          <w:p w14:paraId="6B4C05AC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5E82943D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709" w:type="dxa"/>
          </w:tcPr>
          <w:p w14:paraId="527DD2A2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0066EF6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FA693D" w:rsidRPr="00602BE8" w14:paraId="72FD7639" w14:textId="77777777" w:rsidTr="00FA693D">
        <w:tc>
          <w:tcPr>
            <w:tcW w:w="675" w:type="dxa"/>
          </w:tcPr>
          <w:p w14:paraId="745F929D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12</w:t>
            </w:r>
          </w:p>
        </w:tc>
        <w:tc>
          <w:tcPr>
            <w:tcW w:w="1985" w:type="dxa"/>
          </w:tcPr>
          <w:p w14:paraId="1188749E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709" w:type="dxa"/>
          </w:tcPr>
          <w:p w14:paraId="3AEE944F" w14:textId="77777777" w:rsidR="00FA693D" w:rsidRPr="00602BE8" w:rsidRDefault="00FA693D" w:rsidP="00FA693D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6DBC7C67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FA693D" w:rsidRPr="008B71F8" w14:paraId="0CC5BDC7" w14:textId="77777777" w:rsidTr="00FA693D">
        <w:tc>
          <w:tcPr>
            <w:tcW w:w="675" w:type="dxa"/>
          </w:tcPr>
          <w:p w14:paraId="00AD5DD3" w14:textId="77777777" w:rsidR="00FA693D" w:rsidRPr="008B71F8" w:rsidRDefault="00FA693D" w:rsidP="00FA693D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13</w:t>
            </w:r>
          </w:p>
        </w:tc>
        <w:tc>
          <w:tcPr>
            <w:tcW w:w="1985" w:type="dxa"/>
          </w:tcPr>
          <w:p w14:paraId="15F51789" w14:textId="77777777" w:rsidR="00FA693D" w:rsidRPr="008B71F8" w:rsidRDefault="00705388" w:rsidP="00FA693D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底价</w:t>
            </w:r>
          </w:p>
        </w:tc>
        <w:tc>
          <w:tcPr>
            <w:tcW w:w="709" w:type="dxa"/>
          </w:tcPr>
          <w:p w14:paraId="769498DE" w14:textId="77777777" w:rsidR="00FA693D" w:rsidRPr="008B71F8" w:rsidRDefault="00FA693D" w:rsidP="00FA693D">
            <w:proofErr w:type="gramStart"/>
            <w:r w:rsidRPr="008B71F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3DB96789" w14:textId="77777777" w:rsidR="00FA693D" w:rsidRPr="008B71F8" w:rsidRDefault="00FA693D" w:rsidP="00FA693D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精确到</w:t>
            </w:r>
            <w:r w:rsidRPr="008B71F8">
              <w:rPr>
                <w:szCs w:val="18"/>
              </w:rPr>
              <w:t>小数点后两位</w:t>
            </w:r>
            <w:r w:rsidRPr="008B71F8">
              <w:rPr>
                <w:rFonts w:hint="eastAsia"/>
                <w:szCs w:val="18"/>
              </w:rPr>
              <w:t>，</w:t>
            </w:r>
            <w:r w:rsidRPr="008B71F8">
              <w:rPr>
                <w:szCs w:val="18"/>
              </w:rPr>
              <w:t>包括人民币符号</w:t>
            </w:r>
            <w:r w:rsidRPr="008B71F8">
              <w:rPr>
                <w:rFonts w:hint="eastAsia"/>
                <w:szCs w:val="18"/>
              </w:rPr>
              <w:t>¥</w:t>
            </w:r>
          </w:p>
        </w:tc>
      </w:tr>
      <w:tr w:rsidR="00FA693D" w:rsidRPr="00602BE8" w14:paraId="21AD31F4" w14:textId="77777777" w:rsidTr="00FA693D">
        <w:tc>
          <w:tcPr>
            <w:tcW w:w="675" w:type="dxa"/>
          </w:tcPr>
          <w:p w14:paraId="190E27F4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14</w:t>
            </w:r>
          </w:p>
        </w:tc>
        <w:tc>
          <w:tcPr>
            <w:tcW w:w="1985" w:type="dxa"/>
          </w:tcPr>
          <w:p w14:paraId="4F1F7902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状态</w:t>
            </w:r>
          </w:p>
        </w:tc>
        <w:tc>
          <w:tcPr>
            <w:tcW w:w="709" w:type="dxa"/>
          </w:tcPr>
          <w:p w14:paraId="05721281" w14:textId="77777777" w:rsidR="00FA693D" w:rsidRPr="00602BE8" w:rsidRDefault="00FA693D" w:rsidP="00FA693D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043C8B00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表示</w:t>
            </w:r>
            <w:r w:rsidRPr="00602BE8">
              <w:rPr>
                <w:szCs w:val="18"/>
              </w:rPr>
              <w:t>此子</w:t>
            </w:r>
            <w:proofErr w:type="gramStart"/>
            <w:r w:rsidRPr="00602BE8">
              <w:rPr>
                <w:szCs w:val="18"/>
              </w:rPr>
              <w:t>票是否</w:t>
            </w:r>
            <w:proofErr w:type="gramEnd"/>
            <w:r w:rsidRPr="00602BE8">
              <w:rPr>
                <w:szCs w:val="18"/>
              </w:rPr>
              <w:t>可进行组合</w:t>
            </w:r>
            <w:r w:rsidRPr="00602BE8">
              <w:rPr>
                <w:rFonts w:hint="eastAsia"/>
                <w:szCs w:val="18"/>
              </w:rPr>
              <w:t>，包含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已被组合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和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可组合</w:t>
            </w:r>
            <w:r w:rsidRPr="00602BE8">
              <w:rPr>
                <w:szCs w:val="18"/>
              </w:rPr>
              <w:t>”</w:t>
            </w:r>
          </w:p>
        </w:tc>
      </w:tr>
      <w:tr w:rsidR="00FA693D" w:rsidRPr="00602BE8" w14:paraId="09E5739C" w14:textId="77777777" w:rsidTr="00FA693D">
        <w:tc>
          <w:tcPr>
            <w:tcW w:w="675" w:type="dxa"/>
          </w:tcPr>
          <w:p w14:paraId="0C6224E7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2C2E5B6E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操作</w:t>
            </w:r>
          </w:p>
        </w:tc>
        <w:tc>
          <w:tcPr>
            <w:tcW w:w="709" w:type="dxa"/>
          </w:tcPr>
          <w:p w14:paraId="09765691" w14:textId="77777777" w:rsidR="00FA693D" w:rsidRPr="00602BE8" w:rsidRDefault="00FA693D" w:rsidP="00FA693D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1BE3B6B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【选择】按钮</w:t>
            </w:r>
            <w:r w:rsidR="00BA4E58" w:rsidRPr="00602BE8">
              <w:rPr>
                <w:rFonts w:hint="eastAsia"/>
                <w:szCs w:val="18"/>
              </w:rPr>
              <w:t>/</w:t>
            </w:r>
            <w:r w:rsidR="00BA4E58" w:rsidRPr="00602BE8">
              <w:rPr>
                <w:rFonts w:hint="eastAsia"/>
                <w:szCs w:val="18"/>
              </w:rPr>
              <w:t>【取消选择</w:t>
            </w:r>
            <w:r w:rsidR="00BA4E58" w:rsidRPr="00602BE8">
              <w:rPr>
                <w:szCs w:val="18"/>
              </w:rPr>
              <w:t>】</w:t>
            </w:r>
            <w:r w:rsidR="00BA4E58" w:rsidRPr="00602BE8">
              <w:rPr>
                <w:rFonts w:hint="eastAsia"/>
                <w:szCs w:val="18"/>
              </w:rPr>
              <w:t>按钮</w:t>
            </w:r>
            <w:r w:rsidR="00BA4E58" w:rsidRPr="00602BE8">
              <w:rPr>
                <w:szCs w:val="18"/>
              </w:rPr>
              <w:t>，部分按钮置灰</w:t>
            </w:r>
          </w:p>
        </w:tc>
      </w:tr>
    </w:tbl>
    <w:p w14:paraId="4290D514" w14:textId="77777777" w:rsidR="00042E2D" w:rsidRPr="00602BE8" w:rsidRDefault="00042E2D" w:rsidP="00DE5AFB">
      <w:pPr>
        <w:rPr>
          <w:sz w:val="40"/>
        </w:rPr>
      </w:pPr>
    </w:p>
    <w:p w14:paraId="494B3CF4" w14:textId="77777777" w:rsidR="008F7EA7" w:rsidRPr="00602BE8" w:rsidRDefault="008F7EA7" w:rsidP="008F7EA7">
      <w:pPr>
        <w:rPr>
          <w:b/>
        </w:rPr>
      </w:pPr>
      <w:r w:rsidRPr="00602BE8">
        <w:rPr>
          <w:b/>
        </w:rPr>
        <w:t>3</w:t>
      </w:r>
      <w:r w:rsidRPr="00602BE8">
        <w:rPr>
          <w:rFonts w:hint="eastAsia"/>
          <w:b/>
        </w:rPr>
        <w:t>）产品</w:t>
      </w:r>
      <w:r w:rsidRPr="00602BE8">
        <w:rPr>
          <w:b/>
        </w:rPr>
        <w:t>组合</w:t>
      </w:r>
      <w:r w:rsidRPr="00602BE8">
        <w:rPr>
          <w:rFonts w:hint="eastAsia"/>
          <w:b/>
        </w:rPr>
        <w:t xml:space="preserve"> -&gt;</w:t>
      </w:r>
      <w:r w:rsidRPr="00602BE8">
        <w:rPr>
          <w:rFonts w:hint="eastAsia"/>
          <w:b/>
        </w:rPr>
        <w:t>创建</w:t>
      </w:r>
      <w:proofErr w:type="gramStart"/>
      <w:r w:rsidRPr="00602BE8">
        <w:rPr>
          <w:rFonts w:hint="eastAsia"/>
          <w:b/>
        </w:rPr>
        <w:t>联票</w:t>
      </w:r>
      <w:r w:rsidR="00C929FB" w:rsidRPr="00602BE8">
        <w:rPr>
          <w:rFonts w:hint="eastAsia"/>
          <w:b/>
        </w:rPr>
        <w:t>弹窗</w:t>
      </w:r>
      <w:r w:rsidRPr="00602BE8">
        <w:rPr>
          <w:b/>
        </w:rPr>
        <w:t>列表</w:t>
      </w:r>
      <w:proofErr w:type="gramEnd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8F7EA7" w:rsidRPr="00602BE8" w14:paraId="0F348273" w14:textId="77777777" w:rsidTr="00983F9E">
        <w:tc>
          <w:tcPr>
            <w:tcW w:w="675" w:type="dxa"/>
            <w:shd w:val="clear" w:color="auto" w:fill="D9D9D9" w:themeFill="background1" w:themeFillShade="D9"/>
          </w:tcPr>
          <w:p w14:paraId="666E2A90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2B63D2EB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F9F5DD5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0FDF93C4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C929FB" w:rsidRPr="00602BE8" w14:paraId="4FD9CAED" w14:textId="77777777" w:rsidTr="00983F9E">
        <w:tc>
          <w:tcPr>
            <w:tcW w:w="675" w:type="dxa"/>
          </w:tcPr>
          <w:p w14:paraId="6C7D2AC0" w14:textId="77777777" w:rsidR="00C929FB" w:rsidRPr="00602BE8" w:rsidRDefault="00C929FB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18DDF1B4" w14:textId="77777777" w:rsidR="00C929FB" w:rsidRPr="00602BE8" w:rsidRDefault="00C929FB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联票名称</w:t>
            </w:r>
          </w:p>
        </w:tc>
        <w:tc>
          <w:tcPr>
            <w:tcW w:w="709" w:type="dxa"/>
          </w:tcPr>
          <w:p w14:paraId="158E33E0" w14:textId="77777777" w:rsidR="00C929FB" w:rsidRPr="00602BE8" w:rsidRDefault="00C929FB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创建</w:t>
            </w:r>
          </w:p>
        </w:tc>
        <w:tc>
          <w:tcPr>
            <w:tcW w:w="5981" w:type="dxa"/>
          </w:tcPr>
          <w:p w14:paraId="0B68D5AB" w14:textId="77777777" w:rsidR="00C929FB" w:rsidRPr="00602BE8" w:rsidRDefault="00C929FB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必填</w:t>
            </w:r>
            <w:r w:rsidRPr="00602BE8">
              <w:rPr>
                <w:szCs w:val="18"/>
              </w:rPr>
              <w:t>，汉字、英文、数字的组合，最高限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字符</w:t>
            </w:r>
          </w:p>
        </w:tc>
      </w:tr>
      <w:tr w:rsidR="008F7EA7" w:rsidRPr="00602BE8" w14:paraId="78D6CEA8" w14:textId="77777777" w:rsidTr="00983F9E">
        <w:tc>
          <w:tcPr>
            <w:tcW w:w="675" w:type="dxa"/>
          </w:tcPr>
          <w:p w14:paraId="714ABCB6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1</w:t>
            </w:r>
          </w:p>
        </w:tc>
        <w:tc>
          <w:tcPr>
            <w:tcW w:w="1985" w:type="dxa"/>
          </w:tcPr>
          <w:p w14:paraId="5B36916B" w14:textId="77777777" w:rsidR="008F7EA7" w:rsidRPr="00602BE8" w:rsidRDefault="008F7EA7" w:rsidP="00983F9E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子票名称</w:t>
            </w:r>
            <w:proofErr w:type="gramEnd"/>
          </w:p>
        </w:tc>
        <w:tc>
          <w:tcPr>
            <w:tcW w:w="709" w:type="dxa"/>
          </w:tcPr>
          <w:p w14:paraId="5775A716" w14:textId="77777777" w:rsidR="008F7EA7" w:rsidRPr="00602BE8" w:rsidRDefault="008F7EA7" w:rsidP="00983F9E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5797E270" w14:textId="77777777" w:rsidR="008F7EA7" w:rsidRPr="00602BE8" w:rsidRDefault="008F7EA7" w:rsidP="00983F9E">
            <w:pPr>
              <w:rPr>
                <w:szCs w:val="18"/>
              </w:rPr>
            </w:pPr>
          </w:p>
        </w:tc>
      </w:tr>
      <w:tr w:rsidR="008F7EA7" w:rsidRPr="00602BE8" w14:paraId="4A08E158" w14:textId="77777777" w:rsidTr="00983F9E">
        <w:tc>
          <w:tcPr>
            <w:tcW w:w="675" w:type="dxa"/>
          </w:tcPr>
          <w:p w14:paraId="63C2F96B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2</w:t>
            </w:r>
          </w:p>
        </w:tc>
        <w:tc>
          <w:tcPr>
            <w:tcW w:w="1985" w:type="dxa"/>
          </w:tcPr>
          <w:p w14:paraId="49E75769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709" w:type="dxa"/>
          </w:tcPr>
          <w:p w14:paraId="4B11334E" w14:textId="77777777" w:rsidR="008F7EA7" w:rsidRPr="00602BE8" w:rsidRDefault="008F7EA7" w:rsidP="00983F9E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6DEA2135" w14:textId="77777777" w:rsidR="008F7EA7" w:rsidRPr="00602BE8" w:rsidRDefault="008F7EA7" w:rsidP="00983F9E">
            <w:pPr>
              <w:rPr>
                <w:szCs w:val="18"/>
              </w:rPr>
            </w:pPr>
          </w:p>
        </w:tc>
      </w:tr>
      <w:tr w:rsidR="008F7EA7" w:rsidRPr="00602BE8" w14:paraId="415CE6B2" w14:textId="77777777" w:rsidTr="00983F9E">
        <w:tc>
          <w:tcPr>
            <w:tcW w:w="675" w:type="dxa"/>
          </w:tcPr>
          <w:p w14:paraId="51B9C6CF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5F0CC4DF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可联票供应商</w:t>
            </w:r>
          </w:p>
        </w:tc>
        <w:tc>
          <w:tcPr>
            <w:tcW w:w="709" w:type="dxa"/>
          </w:tcPr>
          <w:p w14:paraId="07E97868" w14:textId="77777777" w:rsidR="008F7EA7" w:rsidRPr="00602BE8" w:rsidRDefault="008F7EA7" w:rsidP="00983F9E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22BCD5A5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8F7EA7" w:rsidRPr="00602BE8" w14:paraId="21044FD4" w14:textId="77777777" w:rsidTr="00983F9E">
        <w:tc>
          <w:tcPr>
            <w:tcW w:w="675" w:type="dxa"/>
          </w:tcPr>
          <w:p w14:paraId="240B06A5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560AA276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709" w:type="dxa"/>
          </w:tcPr>
          <w:p w14:paraId="71075D62" w14:textId="77777777" w:rsidR="008F7EA7" w:rsidRPr="00602BE8" w:rsidRDefault="008F7EA7" w:rsidP="00983F9E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296749C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8F7EA7" w:rsidRPr="00602BE8" w14:paraId="358E6E9F" w14:textId="77777777" w:rsidTr="00983F9E">
        <w:tc>
          <w:tcPr>
            <w:tcW w:w="675" w:type="dxa"/>
          </w:tcPr>
          <w:p w14:paraId="3D77329C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20DD6629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709" w:type="dxa"/>
          </w:tcPr>
          <w:p w14:paraId="68A5046A" w14:textId="77777777" w:rsidR="008F7EA7" w:rsidRPr="00602BE8" w:rsidRDefault="008F7EA7" w:rsidP="00983F9E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1DA74854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8F7EA7" w:rsidRPr="00602BE8" w14:paraId="4C9C4283" w14:textId="77777777" w:rsidTr="00983F9E">
        <w:tc>
          <w:tcPr>
            <w:tcW w:w="675" w:type="dxa"/>
          </w:tcPr>
          <w:p w14:paraId="343694C4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2CF5F63A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709" w:type="dxa"/>
          </w:tcPr>
          <w:p w14:paraId="72F3CC6F" w14:textId="77777777" w:rsidR="008F7EA7" w:rsidRPr="00602BE8" w:rsidRDefault="008F7EA7" w:rsidP="00983F9E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0DF6B577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格式</w:t>
            </w:r>
            <w:r w:rsidRPr="00602BE8">
              <w:rPr>
                <w:szCs w:val="18"/>
              </w:rPr>
              <w:t>为</w:t>
            </w:r>
            <w:r w:rsidRPr="00602BE8">
              <w:rPr>
                <w:rFonts w:hint="eastAsia"/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XX:XX</w:t>
            </w:r>
            <w:r w:rsidRPr="00602BE8">
              <w:rPr>
                <w:rFonts w:hint="eastAsia"/>
                <w:szCs w:val="18"/>
              </w:rPr>
              <w:t>前”，</w:t>
            </w:r>
            <w:r w:rsidRPr="00602BE8">
              <w:rPr>
                <w:szCs w:val="18"/>
              </w:rPr>
              <w:t>范围在</w:t>
            </w:r>
            <w:r w:rsidRPr="00602BE8">
              <w:rPr>
                <w:rFonts w:hint="eastAsia"/>
                <w:szCs w:val="18"/>
              </w:rPr>
              <w:t>00:00~</w:t>
            </w:r>
            <w:r w:rsidRPr="00602BE8">
              <w:rPr>
                <w:szCs w:val="18"/>
              </w:rPr>
              <w:t>23</w:t>
            </w:r>
            <w:r w:rsidRPr="00602BE8">
              <w:rPr>
                <w:rFonts w:hint="eastAsia"/>
                <w:szCs w:val="18"/>
              </w:rPr>
              <w:t>:59</w:t>
            </w:r>
            <w:r w:rsidRPr="00602BE8">
              <w:rPr>
                <w:rFonts w:hint="eastAsia"/>
                <w:szCs w:val="18"/>
              </w:rPr>
              <w:t>之间</w:t>
            </w:r>
          </w:p>
        </w:tc>
      </w:tr>
      <w:tr w:rsidR="008F7EA7" w:rsidRPr="00602BE8" w14:paraId="77DA06A0" w14:textId="77777777" w:rsidTr="00983F9E">
        <w:tc>
          <w:tcPr>
            <w:tcW w:w="675" w:type="dxa"/>
          </w:tcPr>
          <w:p w14:paraId="21B082D8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7</w:t>
            </w:r>
          </w:p>
        </w:tc>
        <w:tc>
          <w:tcPr>
            <w:tcW w:w="1985" w:type="dxa"/>
          </w:tcPr>
          <w:p w14:paraId="0B98577D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709" w:type="dxa"/>
          </w:tcPr>
          <w:p w14:paraId="6E6100AB" w14:textId="77777777" w:rsidR="008F7EA7" w:rsidRPr="00602BE8" w:rsidRDefault="008F7EA7" w:rsidP="00983F9E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1A638B0C" w14:textId="77777777" w:rsidR="008F7EA7" w:rsidRPr="00602BE8" w:rsidRDefault="008F7EA7" w:rsidP="00983F9E">
            <w:pPr>
              <w:rPr>
                <w:szCs w:val="18"/>
              </w:rPr>
            </w:pPr>
          </w:p>
        </w:tc>
      </w:tr>
      <w:tr w:rsidR="008F7EA7" w:rsidRPr="00602BE8" w14:paraId="685F2FF6" w14:textId="77777777" w:rsidTr="00983F9E">
        <w:tc>
          <w:tcPr>
            <w:tcW w:w="675" w:type="dxa"/>
          </w:tcPr>
          <w:p w14:paraId="023D1BF8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8</w:t>
            </w:r>
          </w:p>
        </w:tc>
        <w:tc>
          <w:tcPr>
            <w:tcW w:w="1985" w:type="dxa"/>
          </w:tcPr>
          <w:p w14:paraId="7D66A5AC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709" w:type="dxa"/>
          </w:tcPr>
          <w:p w14:paraId="65EEBA9C" w14:textId="77777777" w:rsidR="008F7EA7" w:rsidRPr="00602BE8" w:rsidRDefault="008F7EA7" w:rsidP="00983F9E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1279DEA6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8F7EA7" w:rsidRPr="00602BE8" w14:paraId="6D8F166A" w14:textId="77777777" w:rsidTr="00983F9E">
        <w:tc>
          <w:tcPr>
            <w:tcW w:w="675" w:type="dxa"/>
          </w:tcPr>
          <w:p w14:paraId="26BFF046" w14:textId="77777777" w:rsidR="008F7EA7" w:rsidRPr="00602BE8" w:rsidRDefault="008F7EA7" w:rsidP="00983F9E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9</w:t>
            </w:r>
          </w:p>
        </w:tc>
        <w:tc>
          <w:tcPr>
            <w:tcW w:w="1985" w:type="dxa"/>
          </w:tcPr>
          <w:p w14:paraId="2C71633B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709" w:type="dxa"/>
          </w:tcPr>
          <w:p w14:paraId="14F891F2" w14:textId="77777777" w:rsidR="008F7EA7" w:rsidRPr="00602BE8" w:rsidRDefault="008F7EA7" w:rsidP="00983F9E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1F03BDA5" w14:textId="77777777" w:rsidR="008F7EA7" w:rsidRPr="00602BE8" w:rsidRDefault="008F7EA7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8F7EA7" w:rsidRPr="008B71F8" w14:paraId="4D9CEA78" w14:textId="77777777" w:rsidTr="00983F9E">
        <w:tc>
          <w:tcPr>
            <w:tcW w:w="675" w:type="dxa"/>
          </w:tcPr>
          <w:p w14:paraId="255BD88B" w14:textId="77777777" w:rsidR="008F7EA7" w:rsidRPr="008B71F8" w:rsidRDefault="008F7EA7" w:rsidP="00983F9E">
            <w:pPr>
              <w:jc w:val="center"/>
              <w:rPr>
                <w:szCs w:val="18"/>
              </w:rPr>
            </w:pPr>
            <w:r w:rsidRPr="008B71F8">
              <w:rPr>
                <w:szCs w:val="18"/>
              </w:rPr>
              <w:t>10</w:t>
            </w:r>
          </w:p>
        </w:tc>
        <w:tc>
          <w:tcPr>
            <w:tcW w:w="1985" w:type="dxa"/>
          </w:tcPr>
          <w:p w14:paraId="4F8F2609" w14:textId="77777777" w:rsidR="008F7EA7" w:rsidRPr="008B71F8" w:rsidRDefault="00705388" w:rsidP="00983F9E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底价</w:t>
            </w:r>
          </w:p>
        </w:tc>
        <w:tc>
          <w:tcPr>
            <w:tcW w:w="709" w:type="dxa"/>
          </w:tcPr>
          <w:p w14:paraId="41B3036E" w14:textId="77777777" w:rsidR="008F7EA7" w:rsidRPr="008B71F8" w:rsidRDefault="008F7EA7" w:rsidP="00983F9E">
            <w:proofErr w:type="gramStart"/>
            <w:r w:rsidRPr="008B71F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0B977CD7" w14:textId="77777777" w:rsidR="008F7EA7" w:rsidRPr="008B71F8" w:rsidRDefault="008F7EA7" w:rsidP="00983F9E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精确到</w:t>
            </w:r>
            <w:r w:rsidRPr="008B71F8">
              <w:rPr>
                <w:szCs w:val="18"/>
              </w:rPr>
              <w:t>小数点后两位</w:t>
            </w:r>
            <w:r w:rsidRPr="008B71F8">
              <w:rPr>
                <w:rFonts w:hint="eastAsia"/>
                <w:szCs w:val="18"/>
              </w:rPr>
              <w:t>，</w:t>
            </w:r>
            <w:r w:rsidRPr="008B71F8">
              <w:rPr>
                <w:szCs w:val="18"/>
              </w:rPr>
              <w:t>包括人民币符号</w:t>
            </w:r>
            <w:r w:rsidRPr="008B71F8">
              <w:rPr>
                <w:rFonts w:hint="eastAsia"/>
                <w:szCs w:val="18"/>
              </w:rPr>
              <w:t>¥</w:t>
            </w:r>
          </w:p>
        </w:tc>
      </w:tr>
    </w:tbl>
    <w:p w14:paraId="5F9BAF76" w14:textId="3BAFA229" w:rsidR="00987A15" w:rsidRPr="008B71F8" w:rsidRDefault="00987A15" w:rsidP="00787491">
      <w:pPr>
        <w:pStyle w:val="3"/>
        <w:rPr>
          <w:color w:val="auto"/>
        </w:rPr>
      </w:pPr>
      <w:bookmarkStart w:id="34" w:name="_Toc443494034"/>
      <w:bookmarkStart w:id="35" w:name="_Toc440285222"/>
      <w:r w:rsidRPr="008B71F8">
        <w:rPr>
          <w:rFonts w:hint="eastAsia"/>
          <w:color w:val="auto"/>
        </w:rPr>
        <w:t>字段输入</w:t>
      </w:r>
      <w:r w:rsidRPr="008B71F8">
        <w:rPr>
          <w:color w:val="auto"/>
        </w:rPr>
        <w:t>规范</w:t>
      </w:r>
      <w:bookmarkEnd w:id="34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40"/>
        <w:gridCol w:w="1293"/>
        <w:gridCol w:w="1149"/>
        <w:gridCol w:w="1562"/>
        <w:gridCol w:w="4932"/>
      </w:tblGrid>
      <w:tr w:rsidR="00987A15" w:rsidRPr="008B71F8" w14:paraId="768F4201" w14:textId="77777777" w:rsidTr="00987A15">
        <w:tc>
          <w:tcPr>
            <w:tcW w:w="640" w:type="dxa"/>
            <w:shd w:val="clear" w:color="auto" w:fill="D9D9D9" w:themeFill="background1" w:themeFillShade="D9"/>
          </w:tcPr>
          <w:p w14:paraId="09297696" w14:textId="77777777" w:rsidR="00987A15" w:rsidRPr="008B71F8" w:rsidRDefault="00987A15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序号</w:t>
            </w:r>
          </w:p>
        </w:tc>
        <w:tc>
          <w:tcPr>
            <w:tcW w:w="1293" w:type="dxa"/>
            <w:shd w:val="clear" w:color="auto" w:fill="D9D9D9" w:themeFill="background1" w:themeFillShade="D9"/>
          </w:tcPr>
          <w:p w14:paraId="16B715C9" w14:textId="77777777" w:rsidR="00987A15" w:rsidRPr="008B71F8" w:rsidRDefault="00987A15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149" w:type="dxa"/>
            <w:shd w:val="clear" w:color="auto" w:fill="D9D9D9" w:themeFill="background1" w:themeFillShade="D9"/>
          </w:tcPr>
          <w:p w14:paraId="279D3CD8" w14:textId="68B158FE" w:rsidR="00987A15" w:rsidRPr="008B71F8" w:rsidRDefault="00987A15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属性</w:t>
            </w:r>
          </w:p>
        </w:tc>
        <w:tc>
          <w:tcPr>
            <w:tcW w:w="1562" w:type="dxa"/>
            <w:shd w:val="clear" w:color="auto" w:fill="D9D9D9" w:themeFill="background1" w:themeFillShade="D9"/>
          </w:tcPr>
          <w:p w14:paraId="08CB89D4" w14:textId="3AC1606E" w:rsidR="00987A15" w:rsidRPr="008B71F8" w:rsidRDefault="00987A15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默认显示</w:t>
            </w:r>
            <w:r w:rsidRPr="008B71F8">
              <w:rPr>
                <w:szCs w:val="18"/>
              </w:rPr>
              <w:t>内容</w:t>
            </w:r>
          </w:p>
        </w:tc>
        <w:tc>
          <w:tcPr>
            <w:tcW w:w="4932" w:type="dxa"/>
            <w:shd w:val="clear" w:color="auto" w:fill="D9D9D9" w:themeFill="background1" w:themeFillShade="D9"/>
          </w:tcPr>
          <w:p w14:paraId="03733A46" w14:textId="0A8CA230" w:rsidR="00987A15" w:rsidRPr="008B71F8" w:rsidRDefault="00987A15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输入规范</w:t>
            </w:r>
          </w:p>
        </w:tc>
      </w:tr>
      <w:tr w:rsidR="00987A15" w:rsidRPr="008B71F8" w14:paraId="46E60D26" w14:textId="77777777" w:rsidTr="00987A15">
        <w:tc>
          <w:tcPr>
            <w:tcW w:w="640" w:type="dxa"/>
          </w:tcPr>
          <w:p w14:paraId="70E41181" w14:textId="77777777" w:rsidR="00987A15" w:rsidRPr="008B71F8" w:rsidRDefault="00987A15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1</w:t>
            </w:r>
          </w:p>
        </w:tc>
        <w:tc>
          <w:tcPr>
            <w:tcW w:w="1293" w:type="dxa"/>
          </w:tcPr>
          <w:p w14:paraId="7880667D" w14:textId="040681ED" w:rsidR="00987A15" w:rsidRPr="008B71F8" w:rsidRDefault="00987A15" w:rsidP="00987A15">
            <w:pPr>
              <w:rPr>
                <w:szCs w:val="18"/>
              </w:rPr>
            </w:pPr>
            <w:proofErr w:type="gramStart"/>
            <w:r w:rsidRPr="008B71F8">
              <w:rPr>
                <w:rFonts w:hint="eastAsia"/>
                <w:szCs w:val="18"/>
              </w:rPr>
              <w:t>子票</w:t>
            </w:r>
            <w:r w:rsidRPr="008B71F8">
              <w:rPr>
                <w:szCs w:val="18"/>
              </w:rPr>
              <w:t>名称</w:t>
            </w:r>
            <w:proofErr w:type="gramEnd"/>
          </w:p>
        </w:tc>
        <w:tc>
          <w:tcPr>
            <w:tcW w:w="1149" w:type="dxa"/>
          </w:tcPr>
          <w:p w14:paraId="23CA058E" w14:textId="546D509A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70E8C783" w14:textId="5633FEFD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无</w:t>
            </w:r>
          </w:p>
        </w:tc>
        <w:tc>
          <w:tcPr>
            <w:tcW w:w="4932" w:type="dxa"/>
          </w:tcPr>
          <w:p w14:paraId="2D3AE168" w14:textId="34F23AC0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最高限</w:t>
            </w:r>
            <w:r w:rsidRPr="008B71F8">
              <w:rPr>
                <w:szCs w:val="18"/>
              </w:rPr>
              <w:t>20</w:t>
            </w:r>
            <w:r w:rsidRPr="008B71F8">
              <w:rPr>
                <w:rFonts w:hint="eastAsia"/>
                <w:szCs w:val="18"/>
              </w:rPr>
              <w:t>位</w:t>
            </w:r>
            <w:r w:rsidRPr="008B71F8">
              <w:rPr>
                <w:szCs w:val="18"/>
              </w:rPr>
              <w:t>字符，</w:t>
            </w:r>
            <w:r w:rsidRPr="008B71F8">
              <w:rPr>
                <w:rFonts w:hint="eastAsia"/>
                <w:szCs w:val="18"/>
              </w:rPr>
              <w:t>达上限</w:t>
            </w:r>
            <w:r w:rsidRPr="008B71F8">
              <w:rPr>
                <w:szCs w:val="18"/>
              </w:rPr>
              <w:t>后继续输入无效</w:t>
            </w:r>
          </w:p>
        </w:tc>
      </w:tr>
      <w:tr w:rsidR="00987A15" w:rsidRPr="008B71F8" w14:paraId="56A4167D" w14:textId="77777777" w:rsidTr="00987A15">
        <w:tc>
          <w:tcPr>
            <w:tcW w:w="640" w:type="dxa"/>
          </w:tcPr>
          <w:p w14:paraId="2C681BB0" w14:textId="1AD7DC08" w:rsidR="00987A15" w:rsidRPr="008B71F8" w:rsidRDefault="00987A15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2</w:t>
            </w:r>
          </w:p>
        </w:tc>
        <w:tc>
          <w:tcPr>
            <w:tcW w:w="1293" w:type="dxa"/>
          </w:tcPr>
          <w:p w14:paraId="30FAEDCE" w14:textId="79AD5C39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景区</w:t>
            </w:r>
            <w:r w:rsidRPr="008B71F8">
              <w:rPr>
                <w:szCs w:val="18"/>
              </w:rPr>
              <w:t>公司名称</w:t>
            </w:r>
          </w:p>
        </w:tc>
        <w:tc>
          <w:tcPr>
            <w:tcW w:w="1149" w:type="dxa"/>
          </w:tcPr>
          <w:p w14:paraId="7F81CABE" w14:textId="00BA091B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2581BA86" w14:textId="1843E3AB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无</w:t>
            </w:r>
          </w:p>
        </w:tc>
        <w:tc>
          <w:tcPr>
            <w:tcW w:w="4932" w:type="dxa"/>
          </w:tcPr>
          <w:p w14:paraId="7CDD737A" w14:textId="2BAD58CF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最高限</w:t>
            </w:r>
            <w:r w:rsidRPr="008B71F8">
              <w:rPr>
                <w:szCs w:val="18"/>
              </w:rPr>
              <w:t>20</w:t>
            </w:r>
            <w:r w:rsidRPr="008B71F8">
              <w:rPr>
                <w:rFonts w:hint="eastAsia"/>
                <w:szCs w:val="18"/>
              </w:rPr>
              <w:t>位</w:t>
            </w:r>
            <w:r w:rsidRPr="008B71F8">
              <w:rPr>
                <w:szCs w:val="18"/>
              </w:rPr>
              <w:t>字符，</w:t>
            </w:r>
            <w:r w:rsidRPr="008B71F8">
              <w:rPr>
                <w:rFonts w:hint="eastAsia"/>
                <w:szCs w:val="18"/>
              </w:rPr>
              <w:t>达上限</w:t>
            </w:r>
            <w:r w:rsidRPr="008B71F8">
              <w:rPr>
                <w:szCs w:val="18"/>
              </w:rPr>
              <w:t>后继续输入无效</w:t>
            </w:r>
          </w:p>
        </w:tc>
      </w:tr>
      <w:tr w:rsidR="00987A15" w:rsidRPr="008B71F8" w14:paraId="2A108157" w14:textId="77777777" w:rsidTr="00987A15">
        <w:tc>
          <w:tcPr>
            <w:tcW w:w="640" w:type="dxa"/>
          </w:tcPr>
          <w:p w14:paraId="4517FF8A" w14:textId="6620E27D" w:rsidR="00987A15" w:rsidRPr="008B71F8" w:rsidRDefault="00987A15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3</w:t>
            </w:r>
          </w:p>
        </w:tc>
        <w:tc>
          <w:tcPr>
            <w:tcW w:w="1293" w:type="dxa"/>
          </w:tcPr>
          <w:p w14:paraId="44B3279A" w14:textId="0B717666" w:rsidR="00987A15" w:rsidRPr="008B71F8" w:rsidRDefault="00987A15" w:rsidP="00987A15">
            <w:pPr>
              <w:rPr>
                <w:szCs w:val="18"/>
              </w:rPr>
            </w:pPr>
            <w:proofErr w:type="gramStart"/>
            <w:r w:rsidRPr="008B71F8">
              <w:rPr>
                <w:rFonts w:hint="eastAsia"/>
                <w:szCs w:val="18"/>
              </w:rPr>
              <w:t>子票状态</w:t>
            </w:r>
            <w:proofErr w:type="gramEnd"/>
          </w:p>
        </w:tc>
        <w:tc>
          <w:tcPr>
            <w:tcW w:w="1149" w:type="dxa"/>
          </w:tcPr>
          <w:p w14:paraId="470367C9" w14:textId="169DCF79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单选框</w:t>
            </w:r>
          </w:p>
        </w:tc>
        <w:tc>
          <w:tcPr>
            <w:tcW w:w="1562" w:type="dxa"/>
          </w:tcPr>
          <w:p w14:paraId="280309F3" w14:textId="3F2D0450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全部</w:t>
            </w:r>
          </w:p>
        </w:tc>
        <w:tc>
          <w:tcPr>
            <w:tcW w:w="4932" w:type="dxa"/>
          </w:tcPr>
          <w:p w14:paraId="17A1824D" w14:textId="52BD32B8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全部</w:t>
            </w:r>
            <w:r w:rsidRPr="008B71F8">
              <w:rPr>
                <w:szCs w:val="18"/>
              </w:rPr>
              <w:t>、可组合、已组合</w:t>
            </w:r>
            <w:r w:rsidRPr="008B71F8">
              <w:rPr>
                <w:rFonts w:hint="eastAsia"/>
                <w:szCs w:val="18"/>
              </w:rPr>
              <w:t>3</w:t>
            </w:r>
            <w:r w:rsidRPr="008B71F8">
              <w:rPr>
                <w:rFonts w:hint="eastAsia"/>
                <w:szCs w:val="18"/>
              </w:rPr>
              <w:t>个</w:t>
            </w:r>
            <w:r w:rsidRPr="008B71F8">
              <w:rPr>
                <w:szCs w:val="18"/>
              </w:rPr>
              <w:t>选项</w:t>
            </w:r>
          </w:p>
        </w:tc>
      </w:tr>
      <w:tr w:rsidR="00987A15" w:rsidRPr="008B71F8" w14:paraId="1F12EB59" w14:textId="77777777" w:rsidTr="00987A15">
        <w:tc>
          <w:tcPr>
            <w:tcW w:w="640" w:type="dxa"/>
          </w:tcPr>
          <w:p w14:paraId="15EEDC52" w14:textId="33DB6FA1" w:rsidR="00987A15" w:rsidRPr="008B71F8" w:rsidRDefault="00987A15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4</w:t>
            </w:r>
          </w:p>
        </w:tc>
        <w:tc>
          <w:tcPr>
            <w:tcW w:w="1293" w:type="dxa"/>
          </w:tcPr>
          <w:p w14:paraId="0786FA5A" w14:textId="79F34E73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联票</w:t>
            </w:r>
            <w:r w:rsidRPr="008B71F8">
              <w:rPr>
                <w:szCs w:val="18"/>
              </w:rPr>
              <w:t>名称</w:t>
            </w:r>
          </w:p>
        </w:tc>
        <w:tc>
          <w:tcPr>
            <w:tcW w:w="1149" w:type="dxa"/>
          </w:tcPr>
          <w:p w14:paraId="603F09E3" w14:textId="06158219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6D6B3655" w14:textId="0882A900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请输入</w:t>
            </w:r>
            <w:r w:rsidRPr="008B71F8">
              <w:rPr>
                <w:szCs w:val="18"/>
              </w:rPr>
              <w:t>联票名称</w:t>
            </w:r>
          </w:p>
        </w:tc>
        <w:tc>
          <w:tcPr>
            <w:tcW w:w="4932" w:type="dxa"/>
          </w:tcPr>
          <w:p w14:paraId="45105829" w14:textId="718FFA13" w:rsidR="00987A15" w:rsidRPr="008B71F8" w:rsidRDefault="00987A15" w:rsidP="00987A15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最高限</w:t>
            </w:r>
            <w:r w:rsidRPr="008B71F8">
              <w:rPr>
                <w:rFonts w:hint="eastAsia"/>
                <w:szCs w:val="18"/>
              </w:rPr>
              <w:t>12</w:t>
            </w:r>
            <w:r w:rsidRPr="008B71F8">
              <w:rPr>
                <w:rFonts w:hint="eastAsia"/>
                <w:szCs w:val="18"/>
              </w:rPr>
              <w:t>位</w:t>
            </w:r>
            <w:r w:rsidRPr="008B71F8">
              <w:rPr>
                <w:szCs w:val="18"/>
              </w:rPr>
              <w:t>字符，达上限后继续输入无效。</w:t>
            </w:r>
          </w:p>
        </w:tc>
      </w:tr>
    </w:tbl>
    <w:p w14:paraId="0A7B745B" w14:textId="77777777" w:rsidR="00987A15" w:rsidRPr="008B71F8" w:rsidRDefault="00987A15" w:rsidP="00987A15"/>
    <w:p w14:paraId="17DBD770" w14:textId="77777777" w:rsidR="00FA693D" w:rsidRPr="00987A15" w:rsidRDefault="00787491" w:rsidP="00787491">
      <w:pPr>
        <w:pStyle w:val="3"/>
      </w:pPr>
      <w:bookmarkStart w:id="36" w:name="_Toc443494035"/>
      <w:r w:rsidRPr="00987A15">
        <w:rPr>
          <w:rFonts w:hint="eastAsia"/>
        </w:rPr>
        <w:lastRenderedPageBreak/>
        <w:t>功能及其</w:t>
      </w:r>
      <w:r w:rsidRPr="00987A15">
        <w:t>交互</w:t>
      </w:r>
      <w:bookmarkEnd w:id="35"/>
      <w:bookmarkEnd w:id="36"/>
    </w:p>
    <w:p w14:paraId="67E48EFE" w14:textId="77777777" w:rsidR="00E0419F" w:rsidRPr="00602BE8" w:rsidRDefault="005B6758" w:rsidP="00E0419F">
      <w:r w:rsidRPr="00602BE8">
        <w:rPr>
          <w:rFonts w:hint="eastAsia"/>
        </w:rPr>
        <w:t>1</w:t>
      </w:r>
      <w:r w:rsidRPr="00602BE8">
        <w:rPr>
          <w:rFonts w:hint="eastAsia"/>
        </w:rPr>
        <w:t>）</w:t>
      </w:r>
      <w:r w:rsidR="00734B2F" w:rsidRPr="00602BE8">
        <w:rPr>
          <w:rFonts w:hint="eastAsia"/>
        </w:rPr>
        <w:t>产品组合</w:t>
      </w:r>
      <w:r w:rsidR="00734B2F" w:rsidRPr="00602BE8">
        <w:rPr>
          <w:rFonts w:hint="eastAsia"/>
        </w:rPr>
        <w:t xml:space="preserve"> -&gt;</w:t>
      </w:r>
      <w:proofErr w:type="gramStart"/>
      <w:r w:rsidR="00734B2F" w:rsidRPr="00602BE8">
        <w:rPr>
          <w:rFonts w:hint="eastAsia"/>
        </w:rPr>
        <w:t>子票</w:t>
      </w:r>
      <w:proofErr w:type="gramEnd"/>
      <w:r w:rsidR="00734B2F" w:rsidRPr="00602BE8">
        <w:rPr>
          <w:rFonts w:hint="eastAsia"/>
        </w:rPr>
        <w:t>TAB</w:t>
      </w:r>
      <w:r w:rsidR="00BA4E58" w:rsidRPr="00602BE8">
        <w:rPr>
          <w:rFonts w:hint="eastAsia"/>
        </w:rPr>
        <w:t>列表</w:t>
      </w:r>
    </w:p>
    <w:p w14:paraId="524428C4" w14:textId="227B746C" w:rsidR="00787491" w:rsidRPr="00602BE8" w:rsidRDefault="00787491" w:rsidP="00A736B8">
      <w:r>
        <w:rPr>
          <w:rFonts w:hint="eastAsia"/>
          <w:noProof/>
        </w:rPr>
        <w:drawing>
          <wp:anchor distT="0" distB="0" distL="114300" distR="114300" simplePos="0" relativeHeight="251664896" behindDoc="0" locked="0" layoutInCell="1" allowOverlap="1" wp14:anchorId="09022A57" wp14:editId="2C2AC48C">
            <wp:simplePos x="0" y="0"/>
            <wp:positionH relativeFrom="column">
              <wp:posOffset>19050</wp:posOffset>
            </wp:positionH>
            <wp:positionV relativeFrom="paragraph">
              <wp:posOffset>255905</wp:posOffset>
            </wp:positionV>
            <wp:extent cx="5676900" cy="1855470"/>
            <wp:effectExtent l="19050" t="0" r="0" b="0"/>
            <wp:wrapTopAndBottom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693D" w:rsidRPr="00602BE8">
        <w:rPr>
          <w:rFonts w:hint="eastAsia"/>
        </w:rPr>
        <w:t>点击“产品组合”</w:t>
      </w:r>
      <w:r w:rsidR="00FA693D" w:rsidRPr="00602BE8">
        <w:t>，默认</w:t>
      </w:r>
      <w:proofErr w:type="gramStart"/>
      <w:r w:rsidR="00FA693D" w:rsidRPr="00602BE8">
        <w:t>进入子票</w:t>
      </w:r>
      <w:proofErr w:type="gramEnd"/>
      <w:r w:rsidR="00FA693D" w:rsidRPr="00602BE8">
        <w:rPr>
          <w:rFonts w:hint="eastAsia"/>
        </w:rPr>
        <w:t>TAB</w:t>
      </w:r>
      <w:r w:rsidR="00FA693D" w:rsidRPr="00602BE8">
        <w:rPr>
          <w:rFonts w:hint="eastAsia"/>
        </w:rPr>
        <w:t>列表</w:t>
      </w:r>
      <w:r w:rsidR="00FA693D" w:rsidRPr="00602BE8">
        <w:t>，</w:t>
      </w:r>
      <w:r w:rsidR="00734B2F" w:rsidRPr="00602BE8">
        <w:t>界面如下：</w:t>
      </w:r>
    </w:p>
    <w:p w14:paraId="1BDCD952" w14:textId="77777777" w:rsidR="009C261C" w:rsidRPr="00602BE8" w:rsidRDefault="00734B2F" w:rsidP="00131F12">
      <w:pPr>
        <w:pStyle w:val="aff"/>
        <w:numPr>
          <w:ilvl w:val="0"/>
          <w:numId w:val="10"/>
        </w:numPr>
        <w:ind w:firstLineChars="0"/>
      </w:pPr>
      <w:r w:rsidRPr="00602BE8">
        <w:rPr>
          <w:rFonts w:hint="eastAsia"/>
        </w:rPr>
        <w:t>可联票</w:t>
      </w:r>
      <w:r w:rsidRPr="00602BE8">
        <w:t>供应</w:t>
      </w:r>
      <w:proofErr w:type="gramStart"/>
      <w:r w:rsidRPr="00602BE8">
        <w:t>商</w:t>
      </w:r>
      <w:r w:rsidRPr="00602BE8">
        <w:rPr>
          <w:rFonts w:hint="eastAsia"/>
        </w:rPr>
        <w:t>不是</w:t>
      </w:r>
      <w:proofErr w:type="gramEnd"/>
      <w:r w:rsidRPr="00602BE8">
        <w:t>“</w:t>
      </w:r>
      <w:r w:rsidRPr="00602BE8">
        <w:rPr>
          <w:rFonts w:hint="eastAsia"/>
        </w:rPr>
        <w:t>任意</w:t>
      </w:r>
      <w:r w:rsidRPr="00602BE8">
        <w:t>供应商</w:t>
      </w:r>
      <w:r w:rsidR="00BA4E58" w:rsidRPr="00602BE8">
        <w:t>”</w:t>
      </w:r>
      <w:r w:rsidRPr="00602BE8">
        <w:t>、且</w:t>
      </w:r>
      <w:r w:rsidRPr="00602BE8">
        <w:rPr>
          <w:rFonts w:hint="eastAsia"/>
        </w:rPr>
        <w:t>状态为</w:t>
      </w:r>
      <w:r w:rsidRPr="00602BE8">
        <w:t>已组合状态</w:t>
      </w:r>
      <w:r w:rsidRPr="00602BE8">
        <w:rPr>
          <w:rFonts w:hint="eastAsia"/>
        </w:rPr>
        <w:t>的</w:t>
      </w:r>
      <w:r w:rsidRPr="00602BE8">
        <w:t>产品，操作</w:t>
      </w:r>
      <w:r w:rsidRPr="00602BE8">
        <w:rPr>
          <w:rFonts w:hint="eastAsia"/>
        </w:rPr>
        <w:t>区域</w:t>
      </w:r>
      <w:r w:rsidRPr="00602BE8">
        <w:t>的按钮置灰</w:t>
      </w:r>
      <w:r w:rsidRPr="00602BE8">
        <w:rPr>
          <w:rFonts w:hint="eastAsia"/>
        </w:rPr>
        <w:t>，</w:t>
      </w:r>
      <w:r w:rsidRPr="00602BE8">
        <w:t>按钮显示</w:t>
      </w:r>
      <w:proofErr w:type="gramStart"/>
      <w:r w:rsidR="00E56338">
        <w:t>“</w:t>
      </w:r>
      <w:proofErr w:type="gramEnd"/>
      <w:r w:rsidRPr="00602BE8">
        <w:rPr>
          <w:rFonts w:hint="eastAsia"/>
        </w:rPr>
        <w:t>选择</w:t>
      </w:r>
      <w:proofErr w:type="gramStart"/>
      <w:r w:rsidR="00E56338">
        <w:rPr>
          <w:rFonts w:hint="eastAsia"/>
        </w:rPr>
        <w:t>“</w:t>
      </w:r>
      <w:proofErr w:type="gramEnd"/>
      <w:r w:rsidRPr="00602BE8">
        <w:t>，</w:t>
      </w:r>
      <w:proofErr w:type="gramStart"/>
      <w:r w:rsidRPr="00602BE8">
        <w:t>不</w:t>
      </w:r>
      <w:proofErr w:type="gramEnd"/>
      <w:r w:rsidRPr="00602BE8">
        <w:t>可选；</w:t>
      </w:r>
      <w:r w:rsidRPr="00602BE8">
        <w:rPr>
          <w:rFonts w:hint="eastAsia"/>
        </w:rPr>
        <w:t>除</w:t>
      </w:r>
      <w:r w:rsidR="00E56338">
        <w:rPr>
          <w:rFonts w:hint="eastAsia"/>
        </w:rPr>
        <w:t>此之外</w:t>
      </w:r>
      <w:r w:rsidRPr="00602BE8">
        <w:t>的子票，</w:t>
      </w:r>
      <w:r w:rsidRPr="00602BE8">
        <w:rPr>
          <w:rFonts w:hint="eastAsia"/>
        </w:rPr>
        <w:t>操作</w:t>
      </w:r>
      <w:r w:rsidRPr="00602BE8">
        <w:t>区域的按钮可操作，</w:t>
      </w:r>
      <w:r w:rsidRPr="00602BE8">
        <w:rPr>
          <w:rFonts w:hint="eastAsia"/>
        </w:rPr>
        <w:t>默认</w:t>
      </w:r>
      <w:r w:rsidRPr="00602BE8">
        <w:t>显示</w:t>
      </w:r>
      <w:r w:rsidRPr="00602BE8">
        <w:t>“</w:t>
      </w:r>
      <w:r w:rsidRPr="00602BE8">
        <w:rPr>
          <w:rFonts w:hint="eastAsia"/>
        </w:rPr>
        <w:t>选择</w:t>
      </w:r>
      <w:r w:rsidRPr="00602BE8">
        <w:t>”</w:t>
      </w:r>
      <w:r w:rsidR="00BA4E58" w:rsidRPr="00602BE8">
        <w:rPr>
          <w:rFonts w:hint="eastAsia"/>
        </w:rPr>
        <w:t>；</w:t>
      </w:r>
      <w:r w:rsidRPr="00602BE8">
        <w:rPr>
          <w:rFonts w:hint="eastAsia"/>
        </w:rPr>
        <w:t xml:space="preserve"> </w:t>
      </w:r>
    </w:p>
    <w:p w14:paraId="0289EAC5" w14:textId="77777777" w:rsidR="00E56338" w:rsidRDefault="00E56338" w:rsidP="00131F12">
      <w:pPr>
        <w:pStyle w:val="aff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>
        <w:t>所选景区、包含景点、可联票供应商</w:t>
      </w:r>
      <w:proofErr w:type="gramStart"/>
      <w:r>
        <w:rPr>
          <w:rFonts w:hint="eastAsia"/>
        </w:rPr>
        <w:t>与</w:t>
      </w:r>
      <w:r>
        <w:t>子票审核</w:t>
      </w:r>
      <w:proofErr w:type="gramEnd"/>
      <w:r>
        <w:t>一致，详见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1</w:t>
      </w:r>
      <w:r>
        <w:rPr>
          <w:rFonts w:hint="eastAsia"/>
        </w:rPr>
        <w:t>子票</w:t>
      </w:r>
      <w:r>
        <w:t>审核</w:t>
      </w:r>
      <w:r>
        <w:rPr>
          <w:rFonts w:hint="eastAsia"/>
        </w:rPr>
        <w:t>“阐述；</w:t>
      </w:r>
    </w:p>
    <w:p w14:paraId="00004217" w14:textId="77777777" w:rsidR="00823DF0" w:rsidRPr="00602BE8" w:rsidRDefault="00BA4E58" w:rsidP="00131F12">
      <w:pPr>
        <w:pStyle w:val="aff"/>
        <w:numPr>
          <w:ilvl w:val="0"/>
          <w:numId w:val="10"/>
        </w:numPr>
        <w:ind w:firstLineChars="0"/>
      </w:pPr>
      <w:r w:rsidRPr="00602BE8">
        <w:rPr>
          <w:rFonts w:hint="eastAsia"/>
        </w:rPr>
        <w:t>点击【</w:t>
      </w:r>
      <w:r w:rsidR="009C261C" w:rsidRPr="00602BE8">
        <w:rPr>
          <w:rFonts w:hint="eastAsia"/>
        </w:rPr>
        <w:t>选择】</w:t>
      </w:r>
      <w:r w:rsidRPr="00602BE8">
        <w:rPr>
          <w:rFonts w:hint="eastAsia"/>
        </w:rPr>
        <w:t>按钮</w:t>
      </w:r>
      <w:r w:rsidR="00DE763A" w:rsidRPr="00602BE8">
        <w:rPr>
          <w:rFonts w:hint="eastAsia"/>
        </w:rPr>
        <w:t>后</w:t>
      </w:r>
      <w:r w:rsidRPr="00602BE8">
        <w:rPr>
          <w:rFonts w:hint="eastAsia"/>
        </w:rPr>
        <w:t>跳转到</w:t>
      </w:r>
      <w:r w:rsidR="00E56338">
        <w:rPr>
          <w:rFonts w:hint="eastAsia"/>
        </w:rPr>
        <w:t>该</w:t>
      </w:r>
      <w:proofErr w:type="gramStart"/>
      <w:r w:rsidR="00E56338">
        <w:rPr>
          <w:rFonts w:hint="eastAsia"/>
        </w:rPr>
        <w:t>已选</w:t>
      </w:r>
      <w:r w:rsidR="00E56338">
        <w:t>子票的</w:t>
      </w:r>
      <w:proofErr w:type="gramEnd"/>
      <w:r w:rsidRPr="00602BE8">
        <w:rPr>
          <w:rFonts w:hint="eastAsia"/>
        </w:rPr>
        <w:t>新</w:t>
      </w:r>
      <w:r w:rsidRPr="00602BE8">
        <w:t>页面进行组合操作</w:t>
      </w:r>
      <w:r w:rsidRPr="00602BE8">
        <w:rPr>
          <w:rFonts w:hint="eastAsia"/>
        </w:rPr>
        <w:t>；</w:t>
      </w:r>
    </w:p>
    <w:p w14:paraId="24F41A84" w14:textId="77777777" w:rsidR="00BA4E58" w:rsidRPr="00602BE8" w:rsidRDefault="00BA4E58" w:rsidP="00131F12">
      <w:pPr>
        <w:pStyle w:val="aff"/>
        <w:numPr>
          <w:ilvl w:val="0"/>
          <w:numId w:val="10"/>
        </w:numPr>
        <w:ind w:firstLineChars="0"/>
      </w:pPr>
      <w:r w:rsidRPr="00602BE8">
        <w:rPr>
          <w:rFonts w:hint="eastAsia"/>
        </w:rPr>
        <w:t>列表右下角始终显示翻页信息，每页最多显示</w:t>
      </w:r>
      <w:r w:rsidRPr="00602BE8">
        <w:rPr>
          <w:rFonts w:hint="eastAsia"/>
        </w:rPr>
        <w:t>10</w:t>
      </w:r>
      <w:r w:rsidRPr="00602BE8">
        <w:rPr>
          <w:rFonts w:hint="eastAsia"/>
        </w:rPr>
        <w:t>条数据，格式如下图所示：</w:t>
      </w:r>
    </w:p>
    <w:p w14:paraId="43AA003B" w14:textId="77777777" w:rsidR="00BA4E58" w:rsidRPr="00602BE8" w:rsidRDefault="00BA4E58" w:rsidP="00BA4E58">
      <w:r w:rsidRPr="00602BE8">
        <w:rPr>
          <w:noProof/>
        </w:rPr>
        <w:drawing>
          <wp:inline distT="0" distB="0" distL="0" distR="0" wp14:anchorId="4A03D995" wp14:editId="7FC2FB82">
            <wp:extent cx="5486400" cy="259715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AEFC" w14:textId="752E11CC" w:rsidR="00763797" w:rsidRDefault="00763797" w:rsidP="00131F12">
      <w:pPr>
        <w:pStyle w:val="aff"/>
        <w:numPr>
          <w:ilvl w:val="0"/>
          <w:numId w:val="10"/>
        </w:numPr>
        <w:ind w:firstLineChars="0"/>
      </w:pPr>
      <w:r w:rsidRPr="00602BE8">
        <w:rPr>
          <w:rFonts w:hint="eastAsia"/>
        </w:rPr>
        <w:t>此列表</w:t>
      </w:r>
      <w:proofErr w:type="gramStart"/>
      <w:r w:rsidRPr="00602BE8">
        <w:t>按照</w:t>
      </w:r>
      <w:r w:rsidR="00C52396" w:rsidRPr="00602BE8">
        <w:rPr>
          <w:rFonts w:hint="eastAsia"/>
        </w:rPr>
        <w:t>子票</w:t>
      </w:r>
      <w:r w:rsidR="00C52396" w:rsidRPr="00602BE8">
        <w:t>审核</w:t>
      </w:r>
      <w:proofErr w:type="gramEnd"/>
      <w:r w:rsidR="00C52396" w:rsidRPr="00602BE8">
        <w:t>通过的时间倒序排列，时间精确</w:t>
      </w:r>
      <w:r w:rsidR="00C52396" w:rsidRPr="00602BE8">
        <w:rPr>
          <w:rFonts w:hint="eastAsia"/>
        </w:rPr>
        <w:t>到</w:t>
      </w:r>
      <w:r w:rsidR="00C52396" w:rsidRPr="00602BE8">
        <w:t>秒，同一时间</w:t>
      </w:r>
      <w:proofErr w:type="gramStart"/>
      <w:r w:rsidR="00C52396" w:rsidRPr="00602BE8">
        <w:t>的子票随机排列</w:t>
      </w:r>
      <w:proofErr w:type="gramEnd"/>
      <w:r w:rsidR="00C52396" w:rsidRPr="00602BE8">
        <w:t>；</w:t>
      </w:r>
    </w:p>
    <w:p w14:paraId="4C60F015" w14:textId="1666BF01" w:rsidR="00E56338" w:rsidRPr="007545C3" w:rsidRDefault="0031742D" w:rsidP="00131F12">
      <w:pPr>
        <w:pStyle w:val="aff"/>
        <w:numPr>
          <w:ilvl w:val="0"/>
          <w:numId w:val="10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</w:t>
      </w:r>
      <w:r w:rsidRPr="007545C3">
        <w:rPr>
          <w:color w:val="000000" w:themeColor="text1"/>
        </w:rPr>
        <w:t>此列表没有</w:t>
      </w:r>
      <w:proofErr w:type="gramStart"/>
      <w:r w:rsidRPr="007545C3">
        <w:rPr>
          <w:color w:val="000000" w:themeColor="text1"/>
        </w:rPr>
        <w:t>任何子票时</w:t>
      </w:r>
      <w:proofErr w:type="gramEnd"/>
      <w:r w:rsidRPr="007545C3">
        <w:rPr>
          <w:color w:val="000000" w:themeColor="text1"/>
        </w:rPr>
        <w:t>，默认显示字段表头，界面中间显示</w:t>
      </w:r>
      <w:r w:rsidRPr="007545C3">
        <w:rPr>
          <w:color w:val="000000" w:themeColor="text1"/>
        </w:rPr>
        <w:t>“</w:t>
      </w:r>
      <w:r w:rsidRPr="007545C3">
        <w:rPr>
          <w:rFonts w:hint="eastAsia"/>
          <w:color w:val="000000" w:themeColor="text1"/>
        </w:rPr>
        <w:t>暂无信息</w:t>
      </w:r>
      <w:r w:rsidRPr="007545C3">
        <w:rPr>
          <w:color w:val="000000" w:themeColor="text1"/>
        </w:rPr>
        <w:t>”</w:t>
      </w:r>
      <w:r w:rsidRPr="007545C3">
        <w:rPr>
          <w:rFonts w:hint="eastAsia"/>
          <w:color w:val="000000" w:themeColor="text1"/>
        </w:rPr>
        <w:t>。</w:t>
      </w:r>
    </w:p>
    <w:p w14:paraId="3DE73D41" w14:textId="77777777" w:rsidR="00C24FBA" w:rsidRPr="00602BE8" w:rsidRDefault="00BA4E58" w:rsidP="00131F12">
      <w:pPr>
        <w:pStyle w:val="aff"/>
        <w:numPr>
          <w:ilvl w:val="0"/>
          <w:numId w:val="8"/>
        </w:numPr>
        <w:ind w:firstLineChars="0"/>
      </w:pPr>
      <w:r w:rsidRPr="00602BE8">
        <w:rPr>
          <w:rFonts w:hint="eastAsia"/>
        </w:rPr>
        <w:t>产品</w:t>
      </w:r>
      <w:r w:rsidRPr="00602BE8">
        <w:t>组合</w:t>
      </w:r>
      <w:r w:rsidRPr="00602BE8">
        <w:rPr>
          <w:rFonts w:hint="eastAsia"/>
        </w:rPr>
        <w:t xml:space="preserve"> </w:t>
      </w:r>
      <w:r w:rsidRPr="00602BE8">
        <w:t>-&gt;</w:t>
      </w:r>
      <w:proofErr w:type="gramStart"/>
      <w:r w:rsidRPr="00602BE8">
        <w:rPr>
          <w:rFonts w:hint="eastAsia"/>
        </w:rPr>
        <w:t>子票</w:t>
      </w:r>
      <w:r w:rsidRPr="00602BE8">
        <w:t>组合</w:t>
      </w:r>
      <w:proofErr w:type="gramEnd"/>
    </w:p>
    <w:p w14:paraId="6B25C878" w14:textId="77777777" w:rsidR="00BA4E58" w:rsidRDefault="00787491" w:rsidP="00C52396">
      <w:pPr>
        <w:ind w:firstLineChars="200" w:firstLine="420"/>
      </w:pPr>
      <w:r>
        <w:rPr>
          <w:rFonts w:hint="eastAsia"/>
          <w:noProof/>
        </w:rPr>
        <w:drawing>
          <wp:anchor distT="0" distB="0" distL="114300" distR="114300" simplePos="0" relativeHeight="251654656" behindDoc="0" locked="0" layoutInCell="1" allowOverlap="1" wp14:anchorId="09CAE250" wp14:editId="7637A375">
            <wp:simplePos x="0" y="0"/>
            <wp:positionH relativeFrom="column">
              <wp:posOffset>0</wp:posOffset>
            </wp:positionH>
            <wp:positionV relativeFrom="paragraph">
              <wp:posOffset>546735</wp:posOffset>
            </wp:positionV>
            <wp:extent cx="5610225" cy="2597785"/>
            <wp:effectExtent l="0" t="0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E58" w:rsidRPr="00602BE8">
        <w:rPr>
          <w:rFonts w:hint="eastAsia"/>
        </w:rPr>
        <w:t>在上述</w:t>
      </w:r>
      <w:r w:rsidR="00E56338">
        <w:rPr>
          <w:rFonts w:hint="eastAsia"/>
        </w:rPr>
        <w:t>产品组合</w:t>
      </w:r>
      <w:r w:rsidR="00E56338">
        <w:rPr>
          <w:rFonts w:hint="eastAsia"/>
        </w:rPr>
        <w:t xml:space="preserve"> -&gt;</w:t>
      </w:r>
      <w:proofErr w:type="gramStart"/>
      <w:r w:rsidR="00BA4E58" w:rsidRPr="00602BE8">
        <w:rPr>
          <w:rFonts w:hint="eastAsia"/>
        </w:rPr>
        <w:t>子票</w:t>
      </w:r>
      <w:proofErr w:type="gramEnd"/>
      <w:r w:rsidR="00BA4E58" w:rsidRPr="00602BE8">
        <w:rPr>
          <w:rFonts w:hint="eastAsia"/>
        </w:rPr>
        <w:t>TAB</w:t>
      </w:r>
      <w:r w:rsidR="00E56338">
        <w:rPr>
          <w:rFonts w:hint="eastAsia"/>
        </w:rPr>
        <w:t>页</w:t>
      </w:r>
      <w:r w:rsidR="00BA4E58" w:rsidRPr="00602BE8">
        <w:rPr>
          <w:rFonts w:hint="eastAsia"/>
        </w:rPr>
        <w:t>中</w:t>
      </w:r>
      <w:r w:rsidR="00E56338">
        <w:rPr>
          <w:rFonts w:hint="eastAsia"/>
        </w:rPr>
        <w:t>，</w:t>
      </w:r>
      <w:proofErr w:type="gramStart"/>
      <w:r w:rsidR="00BA4E58" w:rsidRPr="00602BE8">
        <w:rPr>
          <w:rFonts w:hint="eastAsia"/>
        </w:rPr>
        <w:t>点击</w:t>
      </w:r>
      <w:r w:rsidR="00BA4E58" w:rsidRPr="00602BE8">
        <w:t>某条子票结果</w:t>
      </w:r>
      <w:proofErr w:type="gramEnd"/>
      <w:r w:rsidR="00BA4E58" w:rsidRPr="00602BE8">
        <w:rPr>
          <w:rFonts w:hint="eastAsia"/>
        </w:rPr>
        <w:t>进入</w:t>
      </w:r>
      <w:r w:rsidR="00894443" w:rsidRPr="00602BE8">
        <w:t>新页面，</w:t>
      </w:r>
      <w:r w:rsidR="00894443" w:rsidRPr="00602BE8">
        <w:rPr>
          <w:rFonts w:hint="eastAsia"/>
        </w:rPr>
        <w:t>该页面</w:t>
      </w:r>
      <w:r w:rsidR="00894443" w:rsidRPr="00602BE8">
        <w:t>的标签</w:t>
      </w:r>
      <w:r w:rsidR="00894443" w:rsidRPr="00602BE8">
        <w:rPr>
          <w:rFonts w:hint="eastAsia"/>
        </w:rPr>
        <w:t>显示</w:t>
      </w:r>
      <w:r w:rsidR="00894443" w:rsidRPr="00602BE8">
        <w:t>为已选</w:t>
      </w:r>
      <w:proofErr w:type="gramStart"/>
      <w:r w:rsidR="00894443" w:rsidRPr="00602BE8">
        <w:t>的子票名称</w:t>
      </w:r>
      <w:proofErr w:type="gramEnd"/>
      <w:r w:rsidR="00894443" w:rsidRPr="00602BE8">
        <w:t>，如下图所示</w:t>
      </w:r>
      <w:r w:rsidR="00894443" w:rsidRPr="00602BE8">
        <w:rPr>
          <w:rFonts w:hint="eastAsia"/>
        </w:rPr>
        <w:t>。</w:t>
      </w:r>
      <w:r w:rsidR="00894443" w:rsidRPr="00602BE8">
        <w:t>该界面</w:t>
      </w:r>
      <w:r w:rsidR="00763797" w:rsidRPr="00602BE8">
        <w:rPr>
          <w:rFonts w:hint="eastAsia"/>
        </w:rPr>
        <w:t>从上至下</w:t>
      </w:r>
      <w:r w:rsidR="00763797" w:rsidRPr="00602BE8">
        <w:t>依次</w:t>
      </w:r>
      <w:r w:rsidR="00894443" w:rsidRPr="00602BE8">
        <w:t>包括三个</w:t>
      </w:r>
      <w:proofErr w:type="gramStart"/>
      <w:r w:rsidR="00894443" w:rsidRPr="00602BE8">
        <w:t>版块</w:t>
      </w:r>
      <w:proofErr w:type="gramEnd"/>
      <w:r w:rsidR="00894443" w:rsidRPr="00602BE8">
        <w:t>：</w:t>
      </w:r>
      <w:proofErr w:type="gramStart"/>
      <w:r w:rsidR="00894443" w:rsidRPr="00602BE8">
        <w:rPr>
          <w:rFonts w:hint="eastAsia"/>
        </w:rPr>
        <w:t>子票搜索</w:t>
      </w:r>
      <w:proofErr w:type="gramEnd"/>
      <w:r w:rsidR="00894443" w:rsidRPr="00602BE8">
        <w:t>、</w:t>
      </w:r>
      <w:proofErr w:type="gramStart"/>
      <w:r w:rsidR="00894443" w:rsidRPr="00602BE8">
        <w:t>已选子票信息</w:t>
      </w:r>
      <w:proofErr w:type="gramEnd"/>
      <w:r w:rsidR="00894443" w:rsidRPr="00602BE8">
        <w:t>、</w:t>
      </w:r>
      <w:proofErr w:type="gramStart"/>
      <w:r w:rsidR="00894443" w:rsidRPr="00602BE8">
        <w:t>可选子票列表</w:t>
      </w:r>
      <w:proofErr w:type="gramEnd"/>
      <w:r w:rsidR="00894443" w:rsidRPr="00602BE8">
        <w:rPr>
          <w:rFonts w:hint="eastAsia"/>
        </w:rPr>
        <w:t>。</w:t>
      </w:r>
    </w:p>
    <w:p w14:paraId="238885FA" w14:textId="77777777" w:rsidR="00894443" w:rsidRPr="00504C90" w:rsidRDefault="00E56338" w:rsidP="00504C90">
      <w:pPr>
        <w:ind w:leftChars="200" w:left="525" w:hangingChars="50" w:hanging="105"/>
        <w:rPr>
          <w:i/>
        </w:rPr>
      </w:pPr>
      <w:r w:rsidRPr="00E56338">
        <w:rPr>
          <w:rFonts w:hint="eastAsia"/>
          <w:i/>
        </w:rPr>
        <w:lastRenderedPageBreak/>
        <w:t>（注</w:t>
      </w:r>
      <w:r w:rsidRPr="00E56338">
        <w:rPr>
          <w:i/>
        </w:rPr>
        <w:t>）</w:t>
      </w:r>
      <w:r w:rsidRPr="00E56338">
        <w:rPr>
          <w:rFonts w:hint="eastAsia"/>
          <w:i/>
        </w:rPr>
        <w:t>：</w:t>
      </w:r>
      <w:r w:rsidRPr="00E56338">
        <w:rPr>
          <w:i/>
        </w:rPr>
        <w:t>跳转至此页面时，</w:t>
      </w:r>
      <w:r>
        <w:rPr>
          <w:rFonts w:hint="eastAsia"/>
          <w:i/>
        </w:rPr>
        <w:t>筛选</w:t>
      </w:r>
      <w:r>
        <w:rPr>
          <w:i/>
        </w:rPr>
        <w:t>条件为</w:t>
      </w:r>
      <w:proofErr w:type="gramStart"/>
      <w:r>
        <w:rPr>
          <w:i/>
        </w:rPr>
        <w:t>已选子票的</w:t>
      </w:r>
      <w:proofErr w:type="gramEnd"/>
      <w:r>
        <w:rPr>
          <w:i/>
        </w:rPr>
        <w:t>可联票供应商，即</w:t>
      </w:r>
      <w:r w:rsidRPr="00E56338">
        <w:rPr>
          <w:i/>
        </w:rPr>
        <w:t>会</w:t>
      </w:r>
      <w:r w:rsidRPr="00E56338">
        <w:rPr>
          <w:rFonts w:hint="eastAsia"/>
          <w:i/>
        </w:rPr>
        <w:t>筛选</w:t>
      </w:r>
      <w:r w:rsidRPr="00E56338">
        <w:rPr>
          <w:i/>
        </w:rPr>
        <w:t>出</w:t>
      </w:r>
      <w:proofErr w:type="gramStart"/>
      <w:r w:rsidRPr="00E56338">
        <w:rPr>
          <w:rFonts w:hint="eastAsia"/>
          <w:i/>
        </w:rPr>
        <w:t>已选</w:t>
      </w:r>
      <w:r w:rsidRPr="00E56338">
        <w:rPr>
          <w:i/>
        </w:rPr>
        <w:t>子票</w:t>
      </w:r>
      <w:r w:rsidRPr="00E56338">
        <w:rPr>
          <w:rFonts w:hint="eastAsia"/>
          <w:i/>
        </w:rPr>
        <w:t>的</w:t>
      </w:r>
      <w:proofErr w:type="gramEnd"/>
      <w:r w:rsidRPr="00E56338">
        <w:rPr>
          <w:i/>
        </w:rPr>
        <w:t>所有可联票供应商的</w:t>
      </w:r>
      <w:proofErr w:type="gramStart"/>
      <w:r w:rsidRPr="00E56338">
        <w:rPr>
          <w:i/>
        </w:rPr>
        <w:t>子票</w:t>
      </w:r>
      <w:r>
        <w:rPr>
          <w:rFonts w:hint="eastAsia"/>
          <w:i/>
        </w:rPr>
        <w:t>显示</w:t>
      </w:r>
      <w:proofErr w:type="gramEnd"/>
      <w:r>
        <w:rPr>
          <w:i/>
        </w:rPr>
        <w:t>在下方的</w:t>
      </w:r>
      <w:proofErr w:type="gramStart"/>
      <w:r>
        <w:rPr>
          <w:i/>
        </w:rPr>
        <w:t>”</w:t>
      </w:r>
      <w:r>
        <w:rPr>
          <w:rFonts w:hint="eastAsia"/>
          <w:i/>
        </w:rPr>
        <w:t>可选子票</w:t>
      </w:r>
      <w:r>
        <w:rPr>
          <w:i/>
        </w:rPr>
        <w:t>列表</w:t>
      </w:r>
      <w:proofErr w:type="gramEnd"/>
      <w:r>
        <w:rPr>
          <w:i/>
        </w:rPr>
        <w:t>“</w:t>
      </w:r>
      <w:r>
        <w:rPr>
          <w:rFonts w:hint="eastAsia"/>
          <w:i/>
        </w:rPr>
        <w:t>中</w:t>
      </w:r>
      <w:r w:rsidRPr="00E56338">
        <w:rPr>
          <w:i/>
        </w:rPr>
        <w:t>。</w:t>
      </w:r>
    </w:p>
    <w:p w14:paraId="47888E54" w14:textId="77777777" w:rsidR="00894443" w:rsidRPr="00602BE8" w:rsidRDefault="00894443" w:rsidP="00131F12">
      <w:pPr>
        <w:pStyle w:val="aff"/>
        <w:numPr>
          <w:ilvl w:val="0"/>
          <w:numId w:val="8"/>
        </w:numPr>
        <w:ind w:firstLineChars="0"/>
      </w:pPr>
      <w:proofErr w:type="gramStart"/>
      <w:r w:rsidRPr="00602BE8">
        <w:rPr>
          <w:rFonts w:hint="eastAsia"/>
        </w:rPr>
        <w:t>子票</w:t>
      </w:r>
      <w:r w:rsidRPr="00602BE8">
        <w:t>搜索</w:t>
      </w:r>
      <w:proofErr w:type="gramEnd"/>
      <w:r w:rsidRPr="00602BE8">
        <w:t>：</w:t>
      </w:r>
    </w:p>
    <w:p w14:paraId="5CC9036E" w14:textId="77777777" w:rsidR="00894443" w:rsidRPr="00602BE8" w:rsidRDefault="00763797" w:rsidP="00131F12">
      <w:pPr>
        <w:pStyle w:val="aff"/>
        <w:numPr>
          <w:ilvl w:val="0"/>
          <w:numId w:val="11"/>
        </w:numPr>
        <w:ind w:firstLineChars="0"/>
      </w:pPr>
      <w:r w:rsidRPr="00602BE8">
        <w:rPr>
          <w:rFonts w:hint="eastAsia"/>
        </w:rPr>
        <w:t>此搜索</w:t>
      </w:r>
      <w:r w:rsidRPr="00602BE8">
        <w:t>是对</w:t>
      </w:r>
      <w:proofErr w:type="gramStart"/>
      <w:r w:rsidRPr="00602BE8">
        <w:t>可选子票</w:t>
      </w:r>
      <w:r w:rsidR="00E56338">
        <w:rPr>
          <w:rFonts w:hint="eastAsia"/>
        </w:rPr>
        <w:t>列表</w:t>
      </w:r>
      <w:proofErr w:type="gramEnd"/>
      <w:r w:rsidR="00E56338">
        <w:t>中</w:t>
      </w:r>
      <w:proofErr w:type="gramStart"/>
      <w:r w:rsidR="00E56338">
        <w:t>的子票</w:t>
      </w:r>
      <w:r w:rsidRPr="00602BE8">
        <w:t>进行</w:t>
      </w:r>
      <w:proofErr w:type="gramEnd"/>
      <w:r w:rsidRPr="00602BE8">
        <w:t>搜索</w:t>
      </w:r>
      <w:r w:rsidRPr="00602BE8">
        <w:rPr>
          <w:rFonts w:hint="eastAsia"/>
        </w:rPr>
        <w:t>，</w:t>
      </w:r>
      <w:r w:rsidR="00894443" w:rsidRPr="00602BE8">
        <w:rPr>
          <w:rFonts w:hint="eastAsia"/>
        </w:rPr>
        <w:t>搜索条件</w:t>
      </w:r>
      <w:proofErr w:type="gramStart"/>
      <w:r w:rsidR="00894443" w:rsidRPr="00602BE8">
        <w:t>包括</w:t>
      </w:r>
      <w:r w:rsidR="00894443" w:rsidRPr="00602BE8">
        <w:rPr>
          <w:rFonts w:hint="eastAsia"/>
        </w:rPr>
        <w:t>子票名称</w:t>
      </w:r>
      <w:proofErr w:type="gramEnd"/>
      <w:r w:rsidR="00894443" w:rsidRPr="00602BE8">
        <w:t>、景区公司名称、</w:t>
      </w:r>
      <w:proofErr w:type="gramStart"/>
      <w:r w:rsidR="00894443" w:rsidRPr="00602BE8">
        <w:rPr>
          <w:rFonts w:hint="eastAsia"/>
        </w:rPr>
        <w:t>子票</w:t>
      </w:r>
      <w:r w:rsidR="00955A5A">
        <w:t>状态</w:t>
      </w:r>
      <w:proofErr w:type="gramEnd"/>
      <w:r w:rsidR="00894443" w:rsidRPr="00602BE8">
        <w:rPr>
          <w:rFonts w:hint="eastAsia"/>
        </w:rPr>
        <w:t>。</w:t>
      </w:r>
    </w:p>
    <w:p w14:paraId="269587C7" w14:textId="53682300" w:rsidR="00894443" w:rsidRPr="00602BE8" w:rsidRDefault="00894443" w:rsidP="00131F12">
      <w:pPr>
        <w:pStyle w:val="aff"/>
        <w:numPr>
          <w:ilvl w:val="0"/>
          <w:numId w:val="12"/>
        </w:numPr>
        <w:ind w:firstLineChars="0"/>
      </w:pPr>
      <w:proofErr w:type="gramStart"/>
      <w:r w:rsidRPr="00602BE8">
        <w:rPr>
          <w:rFonts w:hint="eastAsia"/>
        </w:rPr>
        <w:t>子票名称</w:t>
      </w:r>
      <w:proofErr w:type="gramEnd"/>
      <w:r w:rsidRPr="00602BE8">
        <w:rPr>
          <w:rFonts w:hint="eastAsia"/>
        </w:rPr>
        <w:t>：支持</w:t>
      </w:r>
      <w:r w:rsidRPr="00602BE8">
        <w:t>半模糊查询，</w:t>
      </w:r>
      <w:r w:rsidRPr="00602BE8">
        <w:rPr>
          <w:rFonts w:hint="eastAsia"/>
        </w:rPr>
        <w:t>达上限后</w:t>
      </w:r>
      <w:r w:rsidRPr="00602BE8">
        <w:t>继续输入无效；</w:t>
      </w:r>
    </w:p>
    <w:p w14:paraId="51869796" w14:textId="5D1392C9" w:rsidR="00894443" w:rsidRPr="00602BE8" w:rsidRDefault="00894443" w:rsidP="00131F12">
      <w:pPr>
        <w:pStyle w:val="aff"/>
        <w:numPr>
          <w:ilvl w:val="0"/>
          <w:numId w:val="12"/>
        </w:numPr>
        <w:ind w:firstLineChars="0"/>
      </w:pPr>
      <w:r w:rsidRPr="00602BE8">
        <w:rPr>
          <w:rFonts w:hint="eastAsia"/>
        </w:rPr>
        <w:t>景区</w:t>
      </w:r>
      <w:r w:rsidRPr="00602BE8">
        <w:t>公司名称：</w:t>
      </w:r>
      <w:r w:rsidRPr="00602BE8">
        <w:rPr>
          <w:rFonts w:hint="eastAsia"/>
        </w:rPr>
        <w:t>支持</w:t>
      </w:r>
      <w:r w:rsidRPr="00602BE8">
        <w:t>半模糊查询，</w:t>
      </w:r>
      <w:r w:rsidRPr="00602BE8">
        <w:rPr>
          <w:rFonts w:hint="eastAsia"/>
        </w:rPr>
        <w:t>达上限后</w:t>
      </w:r>
      <w:r w:rsidRPr="00602BE8">
        <w:t>继续输入无效；</w:t>
      </w:r>
    </w:p>
    <w:p w14:paraId="33723B78" w14:textId="52F3166A" w:rsidR="00894443" w:rsidRPr="00602BE8" w:rsidRDefault="00894443" w:rsidP="00131F12">
      <w:pPr>
        <w:pStyle w:val="aff"/>
        <w:numPr>
          <w:ilvl w:val="0"/>
          <w:numId w:val="12"/>
        </w:numPr>
        <w:ind w:firstLineChars="0"/>
      </w:pPr>
      <w:proofErr w:type="gramStart"/>
      <w:r w:rsidRPr="00602BE8">
        <w:rPr>
          <w:rFonts w:hint="eastAsia"/>
        </w:rPr>
        <w:t>子票状态</w:t>
      </w:r>
      <w:proofErr w:type="gramEnd"/>
      <w:r w:rsidRPr="00602BE8">
        <w:rPr>
          <w:rFonts w:hint="eastAsia"/>
        </w:rPr>
        <w:t>：选项</w:t>
      </w:r>
      <w:r w:rsidRPr="00602BE8">
        <w:t>包括全部、</w:t>
      </w:r>
      <w:r w:rsidRPr="00602BE8">
        <w:rPr>
          <w:rFonts w:hint="eastAsia"/>
        </w:rPr>
        <w:t>可组合</w:t>
      </w:r>
      <w:r w:rsidRPr="00602BE8">
        <w:t>、已被组合；</w:t>
      </w:r>
    </w:p>
    <w:p w14:paraId="496779E6" w14:textId="4AABAF80" w:rsidR="00894443" w:rsidRPr="007545C3" w:rsidRDefault="00894443" w:rsidP="00131F12">
      <w:pPr>
        <w:pStyle w:val="aff"/>
        <w:numPr>
          <w:ilvl w:val="0"/>
          <w:numId w:val="11"/>
        </w:numPr>
        <w:ind w:firstLineChars="0"/>
        <w:rPr>
          <w:color w:val="000000" w:themeColor="text1"/>
        </w:rPr>
      </w:pPr>
      <w:r w:rsidRPr="00602BE8">
        <w:rPr>
          <w:rFonts w:hint="eastAsia"/>
        </w:rPr>
        <w:t>搜索</w:t>
      </w:r>
      <w:r w:rsidRPr="00602BE8">
        <w:t>条件</w:t>
      </w:r>
      <w:r w:rsidRPr="00602BE8">
        <w:rPr>
          <w:rFonts w:hint="eastAsia"/>
        </w:rPr>
        <w:t>为非</w:t>
      </w:r>
      <w:r w:rsidRPr="00602BE8">
        <w:t>必填项，</w:t>
      </w:r>
      <w:r w:rsidRPr="00602BE8">
        <w:rPr>
          <w:rFonts w:hint="eastAsia"/>
        </w:rPr>
        <w:t>点击“</w:t>
      </w:r>
      <w:r w:rsidRPr="00602BE8">
        <w:t>查询</w:t>
      </w:r>
      <w:r w:rsidRPr="00602BE8">
        <w:rPr>
          <w:rFonts w:hint="eastAsia"/>
        </w:rPr>
        <w:t>”</w:t>
      </w:r>
      <w:r w:rsidRPr="00602BE8">
        <w:t>后，在</w:t>
      </w:r>
      <w:r w:rsidRPr="007545C3">
        <w:rPr>
          <w:color w:val="000000" w:themeColor="text1"/>
        </w:rPr>
        <w:t>“</w:t>
      </w:r>
      <w:r w:rsidRPr="007545C3">
        <w:rPr>
          <w:rFonts w:hint="eastAsia"/>
          <w:color w:val="000000" w:themeColor="text1"/>
        </w:rPr>
        <w:t>可选子票</w:t>
      </w:r>
      <w:r w:rsidRPr="007545C3">
        <w:rPr>
          <w:color w:val="000000" w:themeColor="text1"/>
        </w:rPr>
        <w:t>列表</w:t>
      </w:r>
      <w:r w:rsidRPr="007545C3">
        <w:rPr>
          <w:color w:val="000000" w:themeColor="text1"/>
        </w:rPr>
        <w:t>”</w:t>
      </w:r>
      <w:r w:rsidRPr="007545C3">
        <w:rPr>
          <w:color w:val="000000" w:themeColor="text1"/>
        </w:rPr>
        <w:t>展示符合查询条件</w:t>
      </w:r>
      <w:proofErr w:type="gramStart"/>
      <w:r w:rsidRPr="007545C3">
        <w:rPr>
          <w:color w:val="000000" w:themeColor="text1"/>
        </w:rPr>
        <w:t>的子票结果</w:t>
      </w:r>
      <w:proofErr w:type="gramEnd"/>
      <w:r w:rsidR="007942B7" w:rsidRPr="007545C3">
        <w:rPr>
          <w:rFonts w:hint="eastAsia"/>
          <w:color w:val="000000" w:themeColor="text1"/>
        </w:rPr>
        <w:t>，</w:t>
      </w:r>
      <w:r w:rsidR="007942B7" w:rsidRPr="007545C3">
        <w:rPr>
          <w:color w:val="000000" w:themeColor="text1"/>
        </w:rPr>
        <w:t>若无查询结果，则</w:t>
      </w:r>
      <w:r w:rsidR="007942B7" w:rsidRPr="007545C3">
        <w:rPr>
          <w:rFonts w:hint="eastAsia"/>
          <w:color w:val="000000" w:themeColor="text1"/>
        </w:rPr>
        <w:t>在</w:t>
      </w:r>
      <w:proofErr w:type="gramStart"/>
      <w:r w:rsidR="007942B7" w:rsidRPr="007545C3">
        <w:rPr>
          <w:color w:val="000000" w:themeColor="text1"/>
        </w:rPr>
        <w:t>可选子票列表</w:t>
      </w:r>
      <w:proofErr w:type="gramEnd"/>
      <w:r w:rsidR="007942B7" w:rsidRPr="007545C3">
        <w:rPr>
          <w:color w:val="000000" w:themeColor="text1"/>
        </w:rPr>
        <w:t>区域提示</w:t>
      </w:r>
      <w:r w:rsidR="007942B7" w:rsidRPr="007545C3">
        <w:rPr>
          <w:color w:val="000000" w:themeColor="text1"/>
        </w:rPr>
        <w:t>“</w:t>
      </w:r>
      <w:r w:rsidR="007942B7" w:rsidRPr="007545C3">
        <w:rPr>
          <w:rFonts w:hint="eastAsia"/>
          <w:color w:val="000000" w:themeColor="text1"/>
        </w:rPr>
        <w:t>未查询到</w:t>
      </w:r>
      <w:r w:rsidR="007942B7" w:rsidRPr="007545C3">
        <w:rPr>
          <w:color w:val="000000" w:themeColor="text1"/>
        </w:rPr>
        <w:t>结果</w:t>
      </w:r>
      <w:r w:rsidR="007942B7" w:rsidRPr="007545C3">
        <w:rPr>
          <w:color w:val="000000" w:themeColor="text1"/>
        </w:rPr>
        <w:t>”</w:t>
      </w:r>
      <w:r w:rsidRPr="007545C3">
        <w:rPr>
          <w:color w:val="000000" w:themeColor="text1"/>
        </w:rPr>
        <w:t>。</w:t>
      </w:r>
    </w:p>
    <w:p w14:paraId="21BC511C" w14:textId="77777777" w:rsidR="00763797" w:rsidRPr="00602BE8" w:rsidRDefault="00E56338" w:rsidP="00131F12">
      <w:pPr>
        <w:pStyle w:val="aff"/>
        <w:numPr>
          <w:ilvl w:val="0"/>
          <w:numId w:val="8"/>
        </w:numPr>
        <w:ind w:firstLineChars="0"/>
      </w:pPr>
      <w:proofErr w:type="gramStart"/>
      <w:r>
        <w:t>已选子票信息</w:t>
      </w:r>
      <w:proofErr w:type="gramEnd"/>
      <w:r>
        <w:t>：该</w:t>
      </w:r>
      <w:proofErr w:type="gramStart"/>
      <w:r>
        <w:rPr>
          <w:rFonts w:hint="eastAsia"/>
        </w:rPr>
        <w:t>版块</w:t>
      </w:r>
      <w:proofErr w:type="gramEnd"/>
      <w:r>
        <w:t>展示</w:t>
      </w:r>
      <w:proofErr w:type="gramStart"/>
      <w:r>
        <w:t>已选</w:t>
      </w:r>
      <w:r w:rsidR="00763797" w:rsidRPr="00602BE8">
        <w:t>子票</w:t>
      </w:r>
      <w:r>
        <w:rPr>
          <w:rFonts w:hint="eastAsia"/>
        </w:rPr>
        <w:t>的</w:t>
      </w:r>
      <w:proofErr w:type="gramEnd"/>
      <w:r w:rsidR="00763797" w:rsidRPr="00602BE8">
        <w:t>信息</w:t>
      </w:r>
      <w:r w:rsidR="00763797" w:rsidRPr="00602BE8">
        <w:rPr>
          <w:rFonts w:hint="eastAsia"/>
        </w:rPr>
        <w:t>，列表字段见上述</w:t>
      </w:r>
      <w:r w:rsidR="00763797" w:rsidRPr="00602BE8">
        <w:t>“</w:t>
      </w:r>
      <w:r>
        <w:rPr>
          <w:rFonts w:hint="eastAsia"/>
        </w:rPr>
        <w:t>列表字段（</w:t>
      </w:r>
      <w:r w:rsidR="00763797" w:rsidRPr="00602BE8">
        <w:rPr>
          <w:rFonts w:hint="eastAsia"/>
        </w:rPr>
        <w:t xml:space="preserve"> 2</w:t>
      </w:r>
      <w:r w:rsidR="00763797" w:rsidRPr="00602BE8">
        <w:rPr>
          <w:rFonts w:hint="eastAsia"/>
        </w:rPr>
        <w:t>）</w:t>
      </w:r>
      <w:r>
        <w:rPr>
          <w:rFonts w:hint="eastAsia"/>
        </w:rPr>
        <w:t>产品组合</w:t>
      </w:r>
      <w:r>
        <w:rPr>
          <w:rFonts w:hint="eastAsia"/>
        </w:rPr>
        <w:t>-</w:t>
      </w:r>
      <w:r>
        <w:rPr>
          <w:rFonts w:hint="eastAsia"/>
        </w:rPr>
        <w:t>已选子票</w:t>
      </w:r>
      <w:r>
        <w:t>信息</w:t>
      </w:r>
      <w:r w:rsidR="00763797" w:rsidRPr="00602BE8">
        <w:t>”</w:t>
      </w:r>
      <w:r w:rsidR="00CB207F" w:rsidRPr="00602BE8">
        <w:rPr>
          <w:rFonts w:hint="eastAsia"/>
        </w:rPr>
        <w:t>，</w:t>
      </w:r>
      <w:r w:rsidR="00CB207F" w:rsidRPr="00602BE8">
        <w:t>所属景区、包含景点、</w:t>
      </w:r>
      <w:r w:rsidR="00CB207F" w:rsidRPr="00602BE8">
        <w:rPr>
          <w:rFonts w:hint="eastAsia"/>
        </w:rPr>
        <w:t>可联票</w:t>
      </w:r>
      <w:r>
        <w:t>供应商的</w:t>
      </w:r>
      <w:proofErr w:type="gramStart"/>
      <w:r>
        <w:t>弹窗</w:t>
      </w:r>
      <w:r>
        <w:rPr>
          <w:rFonts w:hint="eastAsia"/>
        </w:rPr>
        <w:t>与</w:t>
      </w:r>
      <w:r w:rsidR="00CB207F" w:rsidRPr="00602BE8">
        <w:t>子票</w:t>
      </w:r>
      <w:proofErr w:type="gramEnd"/>
      <w:r>
        <w:rPr>
          <w:rFonts w:hint="eastAsia"/>
        </w:rPr>
        <w:t>T</w:t>
      </w:r>
      <w:r>
        <w:t>AB</w:t>
      </w:r>
      <w:r>
        <w:rPr>
          <w:rFonts w:hint="eastAsia"/>
        </w:rPr>
        <w:t>页</w:t>
      </w:r>
      <w:r>
        <w:t>一致</w:t>
      </w:r>
      <w:r w:rsidR="00763797" w:rsidRPr="00602BE8">
        <w:rPr>
          <w:rFonts w:hint="eastAsia"/>
        </w:rPr>
        <w:t>。</w:t>
      </w:r>
    </w:p>
    <w:p w14:paraId="50806FDE" w14:textId="77777777" w:rsidR="00763797" w:rsidRDefault="007C7E8D" w:rsidP="00131F12">
      <w:pPr>
        <w:pStyle w:val="aff"/>
        <w:numPr>
          <w:ilvl w:val="0"/>
          <w:numId w:val="8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6944" behindDoc="0" locked="0" layoutInCell="1" allowOverlap="1" wp14:anchorId="36B7A6C7" wp14:editId="4F86BBCF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676900" cy="1857375"/>
            <wp:effectExtent l="19050" t="0" r="0" b="0"/>
            <wp:wrapTopAndBottom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763797" w:rsidRPr="00602BE8">
        <w:rPr>
          <w:rFonts w:hint="eastAsia"/>
        </w:rPr>
        <w:t>可选</w:t>
      </w:r>
      <w:r w:rsidR="00763797" w:rsidRPr="00602BE8">
        <w:t>子票列表</w:t>
      </w:r>
      <w:proofErr w:type="gramEnd"/>
      <w:r w:rsidR="00763797" w:rsidRPr="00602BE8">
        <w:t>：</w:t>
      </w:r>
    </w:p>
    <w:p w14:paraId="6A50898A" w14:textId="77777777" w:rsidR="007C7E8D" w:rsidRPr="00602BE8" w:rsidRDefault="007C7E8D" w:rsidP="007C7E8D"/>
    <w:p w14:paraId="2EB95092" w14:textId="77777777" w:rsidR="00763797" w:rsidRPr="00602BE8" w:rsidRDefault="00763797" w:rsidP="00131F12">
      <w:pPr>
        <w:pStyle w:val="aff"/>
        <w:numPr>
          <w:ilvl w:val="0"/>
          <w:numId w:val="13"/>
        </w:numPr>
        <w:ind w:firstLineChars="0"/>
      </w:pPr>
      <w:r w:rsidRPr="00602BE8">
        <w:rPr>
          <w:rFonts w:hint="eastAsia"/>
        </w:rPr>
        <w:t>此列表只展示满足</w:t>
      </w:r>
      <w:proofErr w:type="gramStart"/>
      <w:r w:rsidRPr="00602BE8">
        <w:t>已选子票的</w:t>
      </w:r>
      <w:proofErr w:type="gramEnd"/>
      <w:r w:rsidRPr="00602BE8">
        <w:t>可联票供应</w:t>
      </w:r>
      <w:proofErr w:type="gramStart"/>
      <w:r w:rsidRPr="00602BE8">
        <w:t>商条件</w:t>
      </w:r>
      <w:proofErr w:type="gramEnd"/>
      <w:r w:rsidRPr="00602BE8">
        <w:t>的所有子票，按照产品编号</w:t>
      </w:r>
      <w:r w:rsidRPr="00602BE8">
        <w:rPr>
          <w:rFonts w:hint="eastAsia"/>
        </w:rPr>
        <w:t>的</w:t>
      </w:r>
      <w:r w:rsidRPr="00602BE8">
        <w:t>数字部分从小到大</w:t>
      </w:r>
      <w:r w:rsidRPr="00602BE8">
        <w:rPr>
          <w:rFonts w:hint="eastAsia"/>
        </w:rPr>
        <w:t>进行</w:t>
      </w:r>
      <w:r w:rsidRPr="00602BE8">
        <w:t>排列</w:t>
      </w:r>
      <w:r w:rsidR="00C52396" w:rsidRPr="00602BE8">
        <w:rPr>
          <w:rFonts w:hint="eastAsia"/>
        </w:rPr>
        <w:t>；</w:t>
      </w:r>
    </w:p>
    <w:p w14:paraId="1654B7ED" w14:textId="77777777" w:rsidR="00763797" w:rsidRPr="00602BE8" w:rsidRDefault="00B82F32" w:rsidP="00131F12">
      <w:pPr>
        <w:pStyle w:val="aff"/>
        <w:numPr>
          <w:ilvl w:val="0"/>
          <w:numId w:val="13"/>
        </w:numPr>
        <w:ind w:firstLineChars="0"/>
      </w:pPr>
      <w:r>
        <w:rPr>
          <w:rFonts w:hint="eastAsia"/>
        </w:rPr>
        <w:t>此列表</w:t>
      </w:r>
      <w:r w:rsidR="00CB207F" w:rsidRPr="00602BE8">
        <w:t>默认展示全部符合条件的子票</w:t>
      </w:r>
      <w:r>
        <w:rPr>
          <w:rFonts w:hint="eastAsia"/>
        </w:rPr>
        <w:t>，</w:t>
      </w:r>
      <w:r>
        <w:t>不做分页功能（</w:t>
      </w:r>
      <w:r>
        <w:rPr>
          <w:rFonts w:hint="eastAsia"/>
        </w:rPr>
        <w:t>由于</w:t>
      </w:r>
      <w:r>
        <w:t>技术</w:t>
      </w:r>
      <w:r>
        <w:rPr>
          <w:rFonts w:hint="eastAsia"/>
        </w:rPr>
        <w:t>上</w:t>
      </w:r>
      <w:r>
        <w:t>原因）</w:t>
      </w:r>
      <w:r w:rsidR="00CB207F" w:rsidRPr="00602BE8">
        <w:t>；</w:t>
      </w:r>
    </w:p>
    <w:p w14:paraId="4B20AC21" w14:textId="77777777" w:rsidR="00CB207F" w:rsidRPr="00602BE8" w:rsidRDefault="00CB207F" w:rsidP="00131F12">
      <w:pPr>
        <w:pStyle w:val="aff"/>
        <w:numPr>
          <w:ilvl w:val="0"/>
          <w:numId w:val="13"/>
        </w:numPr>
        <w:ind w:firstLineChars="0"/>
      </w:pPr>
      <w:r w:rsidRPr="00602BE8">
        <w:rPr>
          <w:rFonts w:hint="eastAsia"/>
        </w:rPr>
        <w:t>此列表</w:t>
      </w:r>
      <w:r w:rsidRPr="00602BE8">
        <w:t>中</w:t>
      </w:r>
      <w:proofErr w:type="gramStart"/>
      <w:r w:rsidRPr="00602BE8">
        <w:t>的子票</w:t>
      </w:r>
      <w:r w:rsidRPr="00602BE8">
        <w:rPr>
          <w:rFonts w:hint="eastAsia"/>
        </w:rPr>
        <w:t>的</w:t>
      </w:r>
      <w:proofErr w:type="gramEnd"/>
      <w:r w:rsidRPr="00602BE8">
        <w:t>状态</w:t>
      </w:r>
      <w:r w:rsidRPr="00602BE8">
        <w:rPr>
          <w:rFonts w:hint="eastAsia"/>
        </w:rPr>
        <w:t>默认</w:t>
      </w:r>
      <w:r w:rsidRPr="00602BE8">
        <w:t>为</w:t>
      </w:r>
      <w:r w:rsidR="00E56338">
        <w:rPr>
          <w:rFonts w:hint="eastAsia"/>
        </w:rPr>
        <w:t>可组合</w:t>
      </w:r>
      <w:r w:rsidR="00E56338">
        <w:t>状态，可通过手动操作</w:t>
      </w:r>
      <w:r w:rsidRPr="00602BE8">
        <w:t>切换</w:t>
      </w:r>
      <w:r w:rsidR="00E56338">
        <w:rPr>
          <w:rFonts w:hint="eastAsia"/>
        </w:rPr>
        <w:t>状态</w:t>
      </w:r>
      <w:r w:rsidRPr="00602BE8">
        <w:t>，</w:t>
      </w:r>
      <w:r w:rsidRPr="00602BE8">
        <w:rPr>
          <w:rFonts w:hint="eastAsia"/>
        </w:rPr>
        <w:t>操作</w:t>
      </w:r>
      <w:r w:rsidRPr="00602BE8">
        <w:t>按钮包括</w:t>
      </w:r>
      <w:r w:rsidRPr="00602BE8">
        <w:t>“</w:t>
      </w:r>
      <w:r w:rsidRPr="00602BE8">
        <w:rPr>
          <w:rFonts w:hint="eastAsia"/>
        </w:rPr>
        <w:t>选择</w:t>
      </w:r>
      <w:r w:rsidRPr="00602BE8">
        <w:t>”</w:t>
      </w:r>
      <w:r w:rsidRPr="00602BE8">
        <w:rPr>
          <w:rFonts w:hint="eastAsia"/>
        </w:rPr>
        <w:t>或</w:t>
      </w:r>
      <w:r w:rsidRPr="00602BE8">
        <w:t>“</w:t>
      </w:r>
      <w:r w:rsidRPr="00602BE8">
        <w:rPr>
          <w:rFonts w:hint="eastAsia"/>
        </w:rPr>
        <w:t>取消选择</w:t>
      </w:r>
      <w:r w:rsidRPr="00602BE8">
        <w:t>”</w:t>
      </w:r>
      <w:r w:rsidRPr="00602BE8">
        <w:rPr>
          <w:rFonts w:hint="eastAsia"/>
        </w:rPr>
        <w:t>，</w:t>
      </w:r>
      <w:r w:rsidRPr="00602BE8">
        <w:t>只出现其一</w:t>
      </w:r>
      <w:r w:rsidRPr="00602BE8">
        <w:rPr>
          <w:rFonts w:hint="eastAsia"/>
        </w:rPr>
        <w:t>，</w:t>
      </w:r>
      <w:r w:rsidRPr="00602BE8">
        <w:t>当点击</w:t>
      </w:r>
      <w:r w:rsidRPr="00602BE8">
        <w:rPr>
          <w:rFonts w:hint="eastAsia"/>
        </w:rPr>
        <w:t>【选择</w:t>
      </w:r>
      <w:r w:rsidRPr="00602BE8">
        <w:t>】</w:t>
      </w:r>
      <w:r w:rsidRPr="00602BE8">
        <w:rPr>
          <w:rFonts w:hint="eastAsia"/>
        </w:rPr>
        <w:t>按钮时</w:t>
      </w:r>
      <w:r w:rsidRPr="00602BE8">
        <w:t>，按钮</w:t>
      </w:r>
      <w:r w:rsidRPr="00602BE8">
        <w:rPr>
          <w:rFonts w:hint="eastAsia"/>
        </w:rPr>
        <w:t>切换为【取消选择</w:t>
      </w:r>
      <w:r w:rsidRPr="00602BE8">
        <w:t>】</w:t>
      </w:r>
      <w:r w:rsidRPr="00602BE8">
        <w:rPr>
          <w:rFonts w:hint="eastAsia"/>
        </w:rPr>
        <w:t>，反之亦然；</w:t>
      </w:r>
    </w:p>
    <w:p w14:paraId="3F784E32" w14:textId="77777777" w:rsidR="00CB207F" w:rsidRDefault="00CB207F" w:rsidP="00131F12">
      <w:pPr>
        <w:pStyle w:val="aff"/>
        <w:numPr>
          <w:ilvl w:val="0"/>
          <w:numId w:val="13"/>
        </w:numPr>
        <w:ind w:firstLineChars="0"/>
      </w:pPr>
      <w:r w:rsidRPr="00602BE8">
        <w:rPr>
          <w:rFonts w:hint="eastAsia"/>
        </w:rPr>
        <w:t>此列表中</w:t>
      </w:r>
      <w:r w:rsidR="00504C90">
        <w:t>包括已组合的子票，按钮置灰，</w:t>
      </w:r>
      <w:proofErr w:type="gramStart"/>
      <w:r w:rsidR="00504C90">
        <w:t>不</w:t>
      </w:r>
      <w:proofErr w:type="gramEnd"/>
      <w:r w:rsidR="00504C90">
        <w:t>可操作</w:t>
      </w:r>
      <w:r w:rsidR="00504C90">
        <w:rPr>
          <w:rFonts w:hint="eastAsia"/>
        </w:rPr>
        <w:t>。</w:t>
      </w:r>
    </w:p>
    <w:p w14:paraId="055CB6B3" w14:textId="77777777" w:rsidR="00504C90" w:rsidRPr="00602BE8" w:rsidRDefault="00504C90" w:rsidP="00131F12">
      <w:pPr>
        <w:pStyle w:val="aff"/>
        <w:numPr>
          <w:ilvl w:val="0"/>
          <w:numId w:val="13"/>
        </w:numPr>
        <w:ind w:firstLineChars="0"/>
      </w:pPr>
      <w:r>
        <w:rPr>
          <w:rFonts w:hint="eastAsia"/>
        </w:rPr>
        <w:t>列表字段</w:t>
      </w:r>
      <w:r>
        <w:t>见上述列表字段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产品组合</w:t>
      </w:r>
      <w:r>
        <w:t>-</w:t>
      </w:r>
      <w:r>
        <w:t>可选列表字段。</w:t>
      </w:r>
    </w:p>
    <w:p w14:paraId="50D99F08" w14:textId="77777777" w:rsidR="00B4726A" w:rsidRPr="00602BE8" w:rsidRDefault="00B4726A" w:rsidP="00131F12">
      <w:pPr>
        <w:pStyle w:val="aff"/>
        <w:numPr>
          <w:ilvl w:val="0"/>
          <w:numId w:val="8"/>
        </w:numPr>
        <w:ind w:firstLineChars="0"/>
      </w:pPr>
      <w:r w:rsidRPr="00602BE8">
        <w:rPr>
          <w:rFonts w:hint="eastAsia"/>
        </w:rPr>
        <w:t>创建</w:t>
      </w:r>
      <w:r w:rsidRPr="00602BE8">
        <w:t>联票操作</w:t>
      </w:r>
    </w:p>
    <w:p w14:paraId="47B6E3FA" w14:textId="77777777" w:rsidR="00B4726A" w:rsidRPr="00602BE8" w:rsidRDefault="00B4726A" w:rsidP="00131F12">
      <w:pPr>
        <w:pStyle w:val="aff"/>
        <w:numPr>
          <w:ilvl w:val="0"/>
          <w:numId w:val="14"/>
        </w:numPr>
        <w:ind w:firstLineChars="0"/>
      </w:pPr>
      <w:r w:rsidRPr="00602BE8">
        <w:t>创建联票按钮默认为灰色不可点击</w:t>
      </w:r>
      <w:r w:rsidR="00C52396" w:rsidRPr="00602BE8">
        <w:rPr>
          <w:rFonts w:hint="eastAsia"/>
        </w:rPr>
        <w:t>的</w:t>
      </w:r>
      <w:r w:rsidR="00C52396" w:rsidRPr="00602BE8">
        <w:t>初始</w:t>
      </w:r>
      <w:r w:rsidRPr="00602BE8">
        <w:t>状态，按钮名称为</w:t>
      </w:r>
      <w:r w:rsidRPr="00602BE8">
        <w:t>“</w:t>
      </w:r>
      <w:r w:rsidRPr="00602BE8">
        <w:t>创建联票</w:t>
      </w:r>
      <w:r w:rsidR="00504C90">
        <w:rPr>
          <w:rFonts w:hint="eastAsia"/>
        </w:rPr>
        <w:t>（</w:t>
      </w:r>
      <w:r w:rsidR="00504C90">
        <w:rPr>
          <w:rFonts w:hint="eastAsia"/>
        </w:rPr>
        <w:t>1</w:t>
      </w:r>
      <w:r w:rsidR="00504C90">
        <w:t>）</w:t>
      </w:r>
      <w:r w:rsidRPr="00602BE8">
        <w:t>”</w:t>
      </w:r>
      <w:r w:rsidRPr="00602BE8">
        <w:rPr>
          <w:rFonts w:hint="eastAsia"/>
        </w:rPr>
        <w:t>；</w:t>
      </w:r>
    </w:p>
    <w:p w14:paraId="4E54C124" w14:textId="77777777" w:rsidR="00B4726A" w:rsidRPr="00602BE8" w:rsidRDefault="00B4726A" w:rsidP="00131F12">
      <w:pPr>
        <w:pStyle w:val="aff"/>
        <w:numPr>
          <w:ilvl w:val="0"/>
          <w:numId w:val="14"/>
        </w:numPr>
        <w:ind w:firstLineChars="0"/>
      </w:pPr>
      <w:r w:rsidRPr="00602BE8">
        <w:lastRenderedPageBreak/>
        <w:t>当</w:t>
      </w:r>
      <w:r w:rsidRPr="00602BE8">
        <w:rPr>
          <w:rFonts w:hint="eastAsia"/>
        </w:rPr>
        <w:t>在</w:t>
      </w:r>
      <w:proofErr w:type="gramStart"/>
      <w:r w:rsidRPr="00602BE8">
        <w:t>可选子票列表</w:t>
      </w:r>
      <w:proofErr w:type="gramEnd"/>
      <w:r w:rsidRPr="00602BE8">
        <w:t>中未选择</w:t>
      </w:r>
      <w:proofErr w:type="gramStart"/>
      <w:r w:rsidRPr="00602BE8">
        <w:t>任何子票时</w:t>
      </w:r>
      <w:proofErr w:type="gramEnd"/>
      <w:r w:rsidRPr="00602BE8">
        <w:rPr>
          <w:rFonts w:hint="eastAsia"/>
        </w:rPr>
        <w:t>，</w:t>
      </w:r>
      <w:r w:rsidRPr="00602BE8">
        <w:t>按钮依然处于灰色不可点击状态</w:t>
      </w:r>
      <w:r w:rsidR="008F7EA7" w:rsidRPr="00602BE8">
        <w:rPr>
          <w:rFonts w:hint="eastAsia"/>
        </w:rPr>
        <w:t>；</w:t>
      </w:r>
      <w:r w:rsidRPr="00602BE8">
        <w:t>当</w:t>
      </w:r>
      <w:r w:rsidRPr="00602BE8">
        <w:rPr>
          <w:rFonts w:hint="eastAsia"/>
        </w:rPr>
        <w:t>在</w:t>
      </w:r>
      <w:proofErr w:type="gramStart"/>
      <w:r w:rsidRPr="00602BE8">
        <w:t>可选子票列表</w:t>
      </w:r>
      <w:proofErr w:type="gramEnd"/>
      <w:r w:rsidRPr="00602BE8">
        <w:t>中选择</w:t>
      </w:r>
      <w:r w:rsidRPr="00602BE8">
        <w:rPr>
          <w:rFonts w:hint="eastAsia"/>
        </w:rPr>
        <w:t>1</w:t>
      </w:r>
      <w:r w:rsidRPr="00602BE8">
        <w:rPr>
          <w:rFonts w:hint="eastAsia"/>
        </w:rPr>
        <w:t>个</w:t>
      </w:r>
      <w:r w:rsidRPr="00602BE8">
        <w:t>及</w:t>
      </w:r>
      <w:proofErr w:type="gramStart"/>
      <w:r w:rsidRPr="00602BE8">
        <w:t>以上</w:t>
      </w:r>
      <w:r w:rsidRPr="00602BE8">
        <w:rPr>
          <w:rFonts w:hint="eastAsia"/>
        </w:rPr>
        <w:t>子票</w:t>
      </w:r>
      <w:proofErr w:type="gramEnd"/>
      <w:r w:rsidRPr="00602BE8">
        <w:rPr>
          <w:rFonts w:hint="eastAsia"/>
        </w:rPr>
        <w:t>时</w:t>
      </w:r>
      <w:r w:rsidRPr="00602BE8">
        <w:t>，按钮变为可点击状态，点击后弹出</w:t>
      </w:r>
      <w:r w:rsidRPr="00602BE8">
        <w:t>“</w:t>
      </w:r>
      <w:r w:rsidRPr="00602BE8">
        <w:rPr>
          <w:rFonts w:hint="eastAsia"/>
        </w:rPr>
        <w:t>创建联票</w:t>
      </w:r>
      <w:r w:rsidRPr="00602BE8">
        <w:t>窗口</w:t>
      </w:r>
      <w:r w:rsidRPr="00602BE8">
        <w:t>”</w:t>
      </w:r>
      <w:r w:rsidR="008F7EA7" w:rsidRPr="00602BE8">
        <w:rPr>
          <w:rFonts w:hint="eastAsia"/>
        </w:rPr>
        <w:t>。</w:t>
      </w:r>
      <w:r w:rsidRPr="00602BE8">
        <w:t>“</w:t>
      </w:r>
      <w:r w:rsidRPr="00602BE8">
        <w:rPr>
          <w:rFonts w:hint="eastAsia"/>
        </w:rPr>
        <w:t>创建</w:t>
      </w:r>
      <w:r w:rsidRPr="00602BE8">
        <w:t>联票</w:t>
      </w:r>
      <w:r w:rsidRPr="00602BE8">
        <w:t>”</w:t>
      </w:r>
      <w:r w:rsidRPr="00602BE8">
        <w:t>按钮</w:t>
      </w:r>
      <w:r w:rsidRPr="00602BE8">
        <w:rPr>
          <w:rFonts w:hint="eastAsia"/>
        </w:rPr>
        <w:t>名称</w:t>
      </w:r>
      <w:r w:rsidRPr="00602BE8">
        <w:t>后面的数字为已</w:t>
      </w:r>
      <w:proofErr w:type="gramStart"/>
      <w:r w:rsidRPr="00602BE8">
        <w:t>选择子票数量</w:t>
      </w:r>
      <w:proofErr w:type="gramEnd"/>
      <w:r w:rsidR="00504C90">
        <w:rPr>
          <w:rFonts w:hint="eastAsia"/>
        </w:rPr>
        <w:t>，且</w:t>
      </w:r>
      <w:r w:rsidRPr="00602BE8">
        <w:t>根据已</w:t>
      </w:r>
      <w:proofErr w:type="gramStart"/>
      <w:r w:rsidRPr="00602BE8">
        <w:t>选择子票数量</w:t>
      </w:r>
      <w:proofErr w:type="gramEnd"/>
      <w:r w:rsidRPr="00602BE8">
        <w:t>进行变化</w:t>
      </w:r>
      <w:r w:rsidR="008F7EA7" w:rsidRPr="00602BE8">
        <w:rPr>
          <w:rFonts w:hint="eastAsia"/>
        </w:rPr>
        <w:t>。</w:t>
      </w:r>
    </w:p>
    <w:p w14:paraId="24825B52" w14:textId="77777777" w:rsidR="00504C90" w:rsidRPr="00602BE8" w:rsidRDefault="00504C90" w:rsidP="00131F12">
      <w:pPr>
        <w:pStyle w:val="aff"/>
        <w:numPr>
          <w:ilvl w:val="0"/>
          <w:numId w:val="14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56704" behindDoc="0" locked="0" layoutInCell="1" allowOverlap="1" wp14:anchorId="32307AAD" wp14:editId="7EDFDB39">
            <wp:simplePos x="0" y="0"/>
            <wp:positionH relativeFrom="column">
              <wp:posOffset>152400</wp:posOffset>
            </wp:positionH>
            <wp:positionV relativeFrom="paragraph">
              <wp:posOffset>346075</wp:posOffset>
            </wp:positionV>
            <wp:extent cx="5191125" cy="1934210"/>
            <wp:effectExtent l="19050" t="0" r="952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26A" w:rsidRPr="00602BE8">
        <w:t>点击</w:t>
      </w:r>
      <w:r>
        <w:rPr>
          <w:rFonts w:hint="eastAsia"/>
        </w:rPr>
        <w:t>【创建</w:t>
      </w:r>
      <w:r>
        <w:t>联票】</w:t>
      </w:r>
      <w:r w:rsidR="00B4726A" w:rsidRPr="00602BE8">
        <w:t>按钮时，</w:t>
      </w:r>
      <w:r w:rsidRPr="00602BE8">
        <w:t xml:space="preserve"> </w:t>
      </w:r>
      <w:proofErr w:type="gramStart"/>
      <w:r w:rsidR="008F7EA7" w:rsidRPr="00602BE8">
        <w:rPr>
          <w:rFonts w:hint="eastAsia"/>
        </w:rPr>
        <w:t>弹窗展示</w:t>
      </w:r>
      <w:proofErr w:type="gramEnd"/>
      <w:r w:rsidR="008F7EA7" w:rsidRPr="00602BE8">
        <w:t>如下：</w:t>
      </w:r>
    </w:p>
    <w:p w14:paraId="37F61914" w14:textId="77777777" w:rsidR="00504C90" w:rsidRDefault="00504C90" w:rsidP="00131F12">
      <w:pPr>
        <w:pStyle w:val="aff"/>
        <w:numPr>
          <w:ilvl w:val="0"/>
          <w:numId w:val="15"/>
        </w:numPr>
        <w:ind w:firstLineChars="0"/>
      </w:pPr>
      <w:r>
        <w:rPr>
          <w:rFonts w:hint="eastAsia"/>
        </w:rPr>
        <w:t>仅联票</w:t>
      </w:r>
      <w:r>
        <w:t>名称</w:t>
      </w:r>
      <w:r>
        <w:rPr>
          <w:rFonts w:hint="eastAsia"/>
        </w:rPr>
        <w:t>可编辑</w:t>
      </w:r>
      <w:r>
        <w:t>，名称</w:t>
      </w:r>
      <w:proofErr w:type="gramStart"/>
      <w:r>
        <w:t>需判断</w:t>
      </w:r>
      <w:proofErr w:type="gramEnd"/>
      <w:r>
        <w:t>唯一性</w:t>
      </w:r>
      <w:r>
        <w:rPr>
          <w:rFonts w:hint="eastAsia"/>
        </w:rPr>
        <w:t>，</w:t>
      </w:r>
      <w:r w:rsidRPr="00602BE8">
        <w:rPr>
          <w:rFonts w:hint="eastAsia"/>
          <w:szCs w:val="18"/>
        </w:rPr>
        <w:t>必填</w:t>
      </w:r>
      <w:r>
        <w:rPr>
          <w:rFonts w:hint="eastAsia"/>
          <w:szCs w:val="18"/>
        </w:rPr>
        <w:t>项</w:t>
      </w:r>
      <w:r w:rsidRPr="00602BE8">
        <w:rPr>
          <w:szCs w:val="18"/>
        </w:rPr>
        <w:t>，汉字、英文、数字的组合，最高限</w:t>
      </w:r>
      <w:r w:rsidRPr="00602BE8">
        <w:rPr>
          <w:rFonts w:hint="eastAsia"/>
          <w:szCs w:val="18"/>
        </w:rPr>
        <w:t>12</w:t>
      </w:r>
      <w:r w:rsidRPr="00602BE8">
        <w:rPr>
          <w:rFonts w:hint="eastAsia"/>
          <w:szCs w:val="18"/>
        </w:rPr>
        <w:t>字符</w:t>
      </w:r>
      <w:r>
        <w:rPr>
          <w:rFonts w:hint="eastAsia"/>
          <w:szCs w:val="18"/>
        </w:rPr>
        <w:t>，</w:t>
      </w:r>
      <w:r>
        <w:rPr>
          <w:szCs w:val="18"/>
        </w:rPr>
        <w:t>输入框默认提示内容为</w:t>
      </w:r>
      <w:r>
        <w:rPr>
          <w:szCs w:val="18"/>
        </w:rPr>
        <w:t>“</w:t>
      </w:r>
      <w:r w:rsidRPr="00602BE8">
        <w:rPr>
          <w:rFonts w:hint="eastAsia"/>
        </w:rPr>
        <w:t>请输入生成后</w:t>
      </w:r>
      <w:r w:rsidRPr="00602BE8">
        <w:t>的联票名称</w:t>
      </w:r>
      <w:r>
        <w:rPr>
          <w:szCs w:val="18"/>
        </w:rPr>
        <w:t>”</w:t>
      </w:r>
      <w:r>
        <w:rPr>
          <w:rFonts w:hint="eastAsia"/>
          <w:szCs w:val="18"/>
        </w:rPr>
        <w:t>；</w:t>
      </w:r>
    </w:p>
    <w:p w14:paraId="772CE842" w14:textId="77777777" w:rsidR="00C929FB" w:rsidRPr="00602BE8" w:rsidRDefault="008F7EA7" w:rsidP="00131F12">
      <w:pPr>
        <w:pStyle w:val="aff"/>
        <w:numPr>
          <w:ilvl w:val="0"/>
          <w:numId w:val="15"/>
        </w:numPr>
        <w:ind w:firstLineChars="0"/>
      </w:pPr>
      <w:proofErr w:type="gramStart"/>
      <w:r w:rsidRPr="00602BE8">
        <w:rPr>
          <w:rFonts w:hint="eastAsia"/>
        </w:rPr>
        <w:t>子票信息</w:t>
      </w:r>
      <w:r w:rsidRPr="00602BE8">
        <w:t>字段</w:t>
      </w:r>
      <w:proofErr w:type="gramEnd"/>
      <w:r w:rsidRPr="00602BE8">
        <w:rPr>
          <w:rFonts w:hint="eastAsia"/>
        </w:rPr>
        <w:t>见上述“列表字段</w:t>
      </w:r>
      <w:r w:rsidRPr="00602BE8">
        <w:t>（</w:t>
      </w:r>
      <w:r w:rsidRPr="00602BE8">
        <w:rPr>
          <w:rFonts w:hint="eastAsia"/>
        </w:rPr>
        <w:t>4</w:t>
      </w:r>
      <w:r w:rsidRPr="00602BE8">
        <w:t>）</w:t>
      </w:r>
      <w:r w:rsidRPr="00602BE8">
        <w:rPr>
          <w:rFonts w:hint="eastAsia"/>
        </w:rPr>
        <w:t>”；</w:t>
      </w:r>
    </w:p>
    <w:p w14:paraId="10D71D92" w14:textId="77777777" w:rsidR="00C52396" w:rsidRPr="00602BE8" w:rsidRDefault="00504C90" w:rsidP="00131F12">
      <w:pPr>
        <w:pStyle w:val="aff"/>
        <w:numPr>
          <w:ilvl w:val="0"/>
          <w:numId w:val="15"/>
        </w:numPr>
        <w:ind w:firstLineChars="0"/>
      </w:pPr>
      <w:r>
        <w:rPr>
          <w:rFonts w:hint="eastAsia"/>
        </w:rPr>
        <w:t>弹窗中</w:t>
      </w:r>
      <w:proofErr w:type="gramStart"/>
      <w:r>
        <w:t>的</w:t>
      </w:r>
      <w:r w:rsidR="00C52396" w:rsidRPr="00602BE8">
        <w:rPr>
          <w:rFonts w:hint="eastAsia"/>
        </w:rPr>
        <w:t>子票列表</w:t>
      </w:r>
      <w:proofErr w:type="gramEnd"/>
      <w:r w:rsidR="00C52396" w:rsidRPr="00602BE8">
        <w:t>按照产品编号的数字部分从小到大排列；</w:t>
      </w:r>
    </w:p>
    <w:p w14:paraId="27962B9A" w14:textId="77777777" w:rsidR="008F7EA7" w:rsidRPr="00602BE8" w:rsidRDefault="008F7EA7" w:rsidP="00131F12">
      <w:pPr>
        <w:pStyle w:val="aff"/>
        <w:numPr>
          <w:ilvl w:val="0"/>
          <w:numId w:val="15"/>
        </w:numPr>
        <w:ind w:firstLineChars="0"/>
      </w:pPr>
      <w:r w:rsidRPr="00602BE8">
        <w:rPr>
          <w:rFonts w:hint="eastAsia"/>
        </w:rPr>
        <w:t>当日</w:t>
      </w:r>
      <w:r w:rsidRPr="00602BE8">
        <w:t>购买时间节点，系统</w:t>
      </w:r>
      <w:proofErr w:type="gramStart"/>
      <w:r w:rsidRPr="00602BE8">
        <w:t>取子票中</w:t>
      </w:r>
      <w:proofErr w:type="gramEnd"/>
      <w:r w:rsidRPr="00602BE8">
        <w:t>最小值（</w:t>
      </w:r>
      <w:r w:rsidRPr="00602BE8">
        <w:rPr>
          <w:rFonts w:hint="eastAsia"/>
        </w:rPr>
        <w:t>即最早时间</w:t>
      </w:r>
      <w:r w:rsidRPr="00602BE8">
        <w:t>）</w:t>
      </w:r>
      <w:r w:rsidRPr="00602BE8">
        <w:rPr>
          <w:rFonts w:hint="eastAsia"/>
        </w:rPr>
        <w:t>；</w:t>
      </w:r>
    </w:p>
    <w:p w14:paraId="47138A50" w14:textId="77777777" w:rsidR="008F7EA7" w:rsidRPr="00602BE8" w:rsidRDefault="008F7EA7" w:rsidP="00131F12">
      <w:pPr>
        <w:pStyle w:val="aff"/>
        <w:numPr>
          <w:ilvl w:val="0"/>
          <w:numId w:val="15"/>
        </w:numPr>
        <w:ind w:firstLineChars="0"/>
      </w:pPr>
      <w:r w:rsidRPr="00602BE8">
        <w:rPr>
          <w:rFonts w:hint="eastAsia"/>
        </w:rPr>
        <w:t>票型</w:t>
      </w:r>
      <w:r w:rsidR="00BE19E0">
        <w:t>需用红色标记，强调</w:t>
      </w:r>
      <w:r w:rsidRPr="00602BE8">
        <w:t>；</w:t>
      </w:r>
    </w:p>
    <w:p w14:paraId="53ADF0F5" w14:textId="77777777" w:rsidR="00C929FB" w:rsidRPr="00602BE8" w:rsidRDefault="00C929FB" w:rsidP="00131F12">
      <w:pPr>
        <w:pStyle w:val="aff"/>
        <w:numPr>
          <w:ilvl w:val="0"/>
          <w:numId w:val="15"/>
        </w:numPr>
        <w:ind w:firstLineChars="0"/>
      </w:pPr>
      <w:r w:rsidRPr="00602BE8">
        <w:t>点击</w:t>
      </w:r>
      <w:r w:rsidRPr="00602BE8">
        <w:rPr>
          <w:rFonts w:hint="eastAsia"/>
        </w:rPr>
        <w:t>【</w:t>
      </w:r>
      <w:r w:rsidRPr="00602BE8">
        <w:t>确定</w:t>
      </w:r>
      <w:r w:rsidRPr="00602BE8">
        <w:rPr>
          <w:rFonts w:hint="eastAsia"/>
        </w:rPr>
        <w:t>】</w:t>
      </w:r>
      <w:r w:rsidR="00382AAE">
        <w:rPr>
          <w:rFonts w:hint="eastAsia"/>
        </w:rPr>
        <w:t>按钮</w:t>
      </w:r>
      <w:r w:rsidRPr="00602BE8">
        <w:t>时；</w:t>
      </w:r>
    </w:p>
    <w:p w14:paraId="5301D54C" w14:textId="77777777" w:rsidR="00382AAE" w:rsidRDefault="00382AAE" w:rsidP="00131F12">
      <w:pPr>
        <w:pStyle w:val="aff"/>
        <w:numPr>
          <w:ilvl w:val="0"/>
          <w:numId w:val="16"/>
        </w:numPr>
        <w:ind w:firstLineChars="0"/>
      </w:pPr>
      <w:r w:rsidRPr="00602BE8">
        <w:t>若联票名称未填写，则红色字体显示错误提示信息</w:t>
      </w:r>
      <w:r w:rsidRPr="00602BE8">
        <w:t>“</w:t>
      </w:r>
      <w:r w:rsidRPr="00602BE8">
        <w:t>请填写联票名称</w:t>
      </w:r>
      <w:r w:rsidRPr="00602BE8">
        <w:t>”</w:t>
      </w:r>
      <w:r>
        <w:rPr>
          <w:rFonts w:hint="eastAsia"/>
        </w:rPr>
        <w:t>；</w:t>
      </w:r>
    </w:p>
    <w:p w14:paraId="0860ACD7" w14:textId="77777777" w:rsidR="00382AAE" w:rsidRDefault="00382AAE" w:rsidP="00131F12">
      <w:pPr>
        <w:pStyle w:val="aff"/>
        <w:numPr>
          <w:ilvl w:val="0"/>
          <w:numId w:val="16"/>
        </w:numPr>
        <w:ind w:firstLineChars="0"/>
      </w:pPr>
      <w:r w:rsidRPr="00602BE8">
        <w:t>若已填</w:t>
      </w:r>
      <w:r w:rsidRPr="00602BE8">
        <w:rPr>
          <w:rFonts w:hint="eastAsia"/>
        </w:rPr>
        <w:t>的</w:t>
      </w:r>
      <w:r w:rsidRPr="00602BE8">
        <w:t>联票名称不符规范，则红色字体显示错误提示信息</w:t>
      </w:r>
      <w:r w:rsidRPr="00602BE8">
        <w:t>“</w:t>
      </w:r>
      <w:r w:rsidRPr="00602BE8">
        <w:t>联票名称仅支持汉字、英文大小写、数字</w:t>
      </w:r>
      <w:r w:rsidRPr="00602BE8">
        <w:t>”</w:t>
      </w:r>
      <w:r>
        <w:rPr>
          <w:rFonts w:hint="eastAsia"/>
        </w:rPr>
        <w:t>；</w:t>
      </w:r>
    </w:p>
    <w:p w14:paraId="7FD35A9D" w14:textId="77777777" w:rsidR="00B82F32" w:rsidRDefault="00382AAE" w:rsidP="00131F12">
      <w:pPr>
        <w:pStyle w:val="aff"/>
        <w:numPr>
          <w:ilvl w:val="0"/>
          <w:numId w:val="16"/>
        </w:numPr>
        <w:ind w:firstLineChars="0"/>
      </w:pPr>
      <w:r w:rsidRPr="00602BE8">
        <w:t>判定已选择</w:t>
      </w:r>
      <w:proofErr w:type="gramStart"/>
      <w:r w:rsidRPr="00602BE8">
        <w:t>子票是否</w:t>
      </w:r>
      <w:proofErr w:type="gramEnd"/>
      <w:r w:rsidR="00B82F32">
        <w:rPr>
          <w:rFonts w:hint="eastAsia"/>
        </w:rPr>
        <w:t>发生重复</w:t>
      </w:r>
      <w:r w:rsidR="00B82F32">
        <w:t>组合</w:t>
      </w:r>
      <w:r w:rsidRPr="00602BE8">
        <w:t>（同样组合</w:t>
      </w:r>
      <w:proofErr w:type="gramStart"/>
      <w:r w:rsidRPr="00602BE8">
        <w:t>的子票不可</w:t>
      </w:r>
      <w:proofErr w:type="gramEnd"/>
      <w:r w:rsidR="00B82F32">
        <w:rPr>
          <w:rFonts w:hint="eastAsia"/>
        </w:rPr>
        <w:t>再</w:t>
      </w:r>
      <w:r w:rsidRPr="00602BE8">
        <w:t>生成联票）</w:t>
      </w:r>
      <w:r w:rsidRPr="00602BE8">
        <w:rPr>
          <w:rFonts w:hint="eastAsia"/>
        </w:rPr>
        <w:t>，</w:t>
      </w:r>
      <w:r w:rsidR="00B82F32">
        <w:rPr>
          <w:rFonts w:hint="eastAsia"/>
        </w:rPr>
        <w:t>若</w:t>
      </w:r>
      <w:r w:rsidR="00B82F32">
        <w:t>发生重复，则提示</w:t>
      </w:r>
      <w:r w:rsidR="00B82F32">
        <w:t>“</w:t>
      </w:r>
      <w:r w:rsidR="00B82F32">
        <w:rPr>
          <w:rFonts w:hint="eastAsia"/>
        </w:rPr>
        <w:t>该组合已存在</w:t>
      </w:r>
      <w:r w:rsidR="00B82F32">
        <w:t>，请重新组合</w:t>
      </w:r>
      <w:r w:rsidR="00B82F32">
        <w:t>”</w:t>
      </w:r>
      <w:r w:rsidR="00B82F32">
        <w:rPr>
          <w:rFonts w:hint="eastAsia"/>
        </w:rPr>
        <w:t>；</w:t>
      </w:r>
    </w:p>
    <w:p w14:paraId="6A48472C" w14:textId="77777777" w:rsidR="00382AAE" w:rsidRPr="00B82F32" w:rsidRDefault="00B82F32" w:rsidP="00B82F32">
      <w:pPr>
        <w:pStyle w:val="aff"/>
        <w:ind w:left="1080" w:firstLineChars="0" w:firstLine="0"/>
        <w:rPr>
          <w:i/>
        </w:rPr>
      </w:pPr>
      <w:r w:rsidRPr="00B82F32">
        <w:rPr>
          <w:rFonts w:hint="eastAsia"/>
          <w:i/>
        </w:rPr>
        <w:t>（注</w:t>
      </w:r>
      <w:r w:rsidRPr="00B82F32">
        <w:rPr>
          <w:i/>
        </w:rPr>
        <w:t>）</w:t>
      </w:r>
      <w:r w:rsidRPr="00B82F32">
        <w:rPr>
          <w:rFonts w:hint="eastAsia"/>
          <w:i/>
        </w:rPr>
        <w:t>：</w:t>
      </w:r>
      <w:r w:rsidR="00382AAE" w:rsidRPr="00B82F32">
        <w:rPr>
          <w:i/>
        </w:rPr>
        <w:t>可联票供应商为</w:t>
      </w:r>
      <w:r w:rsidR="00382AAE" w:rsidRPr="00B82F32">
        <w:rPr>
          <w:i/>
        </w:rPr>
        <w:t>“</w:t>
      </w:r>
      <w:r w:rsidR="00382AAE" w:rsidRPr="00B82F32">
        <w:rPr>
          <w:rFonts w:hint="eastAsia"/>
          <w:i/>
        </w:rPr>
        <w:t>任意供应商</w:t>
      </w:r>
      <w:r w:rsidR="00382AAE" w:rsidRPr="00B82F32">
        <w:rPr>
          <w:i/>
        </w:rPr>
        <w:t>”</w:t>
      </w:r>
      <w:proofErr w:type="gramStart"/>
      <w:r w:rsidR="00382AAE" w:rsidRPr="00B82F32">
        <w:rPr>
          <w:rFonts w:hint="eastAsia"/>
          <w:i/>
        </w:rPr>
        <w:t>的</w:t>
      </w:r>
      <w:r w:rsidR="00382AAE" w:rsidRPr="00B82F32">
        <w:rPr>
          <w:i/>
        </w:rPr>
        <w:t>子票可以</w:t>
      </w:r>
      <w:proofErr w:type="gramEnd"/>
      <w:r w:rsidR="00382AAE" w:rsidRPr="00B82F32">
        <w:rPr>
          <w:i/>
        </w:rPr>
        <w:t>重复组合，可能存在组合重复的情况</w:t>
      </w:r>
      <w:r>
        <w:rPr>
          <w:rFonts w:hint="eastAsia"/>
          <w:i/>
        </w:rPr>
        <w:t>。</w:t>
      </w:r>
    </w:p>
    <w:p w14:paraId="71DF52D9" w14:textId="6E8668D1" w:rsidR="00C929FB" w:rsidRPr="00602BE8" w:rsidRDefault="00C929FB" w:rsidP="00131F12">
      <w:pPr>
        <w:pStyle w:val="aff"/>
        <w:numPr>
          <w:ilvl w:val="0"/>
          <w:numId w:val="16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57728" behindDoc="0" locked="0" layoutInCell="1" allowOverlap="1" wp14:anchorId="6E956E35" wp14:editId="6CEA108A">
            <wp:simplePos x="0" y="0"/>
            <wp:positionH relativeFrom="column">
              <wp:posOffset>676275</wp:posOffset>
            </wp:positionH>
            <wp:positionV relativeFrom="paragraph">
              <wp:posOffset>574675</wp:posOffset>
            </wp:positionV>
            <wp:extent cx="3648075" cy="2352675"/>
            <wp:effectExtent l="0" t="0" r="9525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BE8">
        <w:t>若联票名称填写</w:t>
      </w:r>
      <w:r w:rsidRPr="007545C3">
        <w:rPr>
          <w:color w:val="000000" w:themeColor="text1"/>
        </w:rPr>
        <w:t>并符合规范，</w:t>
      </w:r>
      <w:proofErr w:type="gramStart"/>
      <w:r w:rsidR="00D16C73" w:rsidRPr="007545C3">
        <w:rPr>
          <w:rFonts w:hint="eastAsia"/>
          <w:color w:val="000000" w:themeColor="text1"/>
        </w:rPr>
        <w:t>且</w:t>
      </w:r>
      <w:r w:rsidR="00D16C73" w:rsidRPr="007545C3">
        <w:rPr>
          <w:color w:val="000000" w:themeColor="text1"/>
        </w:rPr>
        <w:t>子票未</w:t>
      </w:r>
      <w:proofErr w:type="gramEnd"/>
      <w:r w:rsidR="00D16C73" w:rsidRPr="007545C3">
        <w:rPr>
          <w:color w:val="000000" w:themeColor="text1"/>
        </w:rPr>
        <w:t>重复组合，则</w:t>
      </w:r>
      <w:r w:rsidRPr="007545C3">
        <w:rPr>
          <w:color w:val="000000" w:themeColor="text1"/>
        </w:rPr>
        <w:t>自动关闭该窗</w:t>
      </w:r>
      <w:r w:rsidRPr="00602BE8">
        <w:t>口并弹出</w:t>
      </w:r>
      <w:r w:rsidR="00C52396" w:rsidRPr="00602BE8">
        <w:rPr>
          <w:rFonts w:hint="eastAsia"/>
        </w:rPr>
        <w:t>二次确认</w:t>
      </w:r>
      <w:r w:rsidRPr="00602BE8">
        <w:t>窗口</w:t>
      </w:r>
      <w:r w:rsidRPr="00602BE8">
        <w:rPr>
          <w:rFonts w:hint="eastAsia"/>
        </w:rPr>
        <w:t>，</w:t>
      </w:r>
      <w:r w:rsidRPr="00602BE8">
        <w:lastRenderedPageBreak/>
        <w:t>如下：</w:t>
      </w:r>
    </w:p>
    <w:p w14:paraId="1F7A564E" w14:textId="44EEF718" w:rsidR="00C929FB" w:rsidRPr="007545C3" w:rsidRDefault="00C929FB" w:rsidP="00C929FB">
      <w:pPr>
        <w:ind w:left="720" w:firstLineChars="150" w:firstLine="315"/>
        <w:rPr>
          <w:color w:val="000000" w:themeColor="text1"/>
        </w:rPr>
      </w:pPr>
      <w:proofErr w:type="gramStart"/>
      <w:r w:rsidRPr="00602BE8">
        <w:rPr>
          <w:rFonts w:hint="eastAsia"/>
        </w:rPr>
        <w:t>此弹窗</w:t>
      </w:r>
      <w:r w:rsidRPr="00602BE8">
        <w:t>的</w:t>
      </w:r>
      <w:proofErr w:type="gramEnd"/>
      <w:r w:rsidRPr="00602BE8">
        <w:t>作用，一是告知运营人员</w:t>
      </w:r>
      <w:r w:rsidRPr="00602BE8">
        <w:rPr>
          <w:rFonts w:hint="eastAsia"/>
        </w:rPr>
        <w:t>查看</w:t>
      </w:r>
      <w:r w:rsidRPr="00602BE8">
        <w:t>联票的路径，二是</w:t>
      </w:r>
      <w:r w:rsidR="009001A3">
        <w:rPr>
          <w:rFonts w:hint="eastAsia"/>
        </w:rPr>
        <w:t>让</w:t>
      </w:r>
      <w:r w:rsidR="009001A3">
        <w:t>运营人员确认票型是否一致</w:t>
      </w:r>
      <w:r w:rsidRPr="00602BE8">
        <w:rPr>
          <w:rFonts w:hint="eastAsia"/>
        </w:rPr>
        <w:t>，</w:t>
      </w:r>
      <w:r w:rsidRPr="00602BE8">
        <w:t>可返回上</w:t>
      </w:r>
      <w:r w:rsidRPr="007545C3">
        <w:rPr>
          <w:color w:val="000000" w:themeColor="text1"/>
        </w:rPr>
        <w:t>一步</w:t>
      </w:r>
      <w:r w:rsidR="00C52396" w:rsidRPr="007545C3">
        <w:rPr>
          <w:rFonts w:hint="eastAsia"/>
          <w:color w:val="000000" w:themeColor="text1"/>
        </w:rPr>
        <w:t>查看</w:t>
      </w:r>
      <w:r w:rsidR="00C52396" w:rsidRPr="007545C3">
        <w:rPr>
          <w:color w:val="000000" w:themeColor="text1"/>
        </w:rPr>
        <w:t>、</w:t>
      </w:r>
      <w:r w:rsidRPr="007545C3">
        <w:rPr>
          <w:rFonts w:hint="eastAsia"/>
          <w:color w:val="000000" w:themeColor="text1"/>
        </w:rPr>
        <w:t>修改</w:t>
      </w:r>
      <w:r w:rsidR="00D16C73" w:rsidRPr="007545C3">
        <w:rPr>
          <w:rFonts w:hint="eastAsia"/>
          <w:color w:val="000000" w:themeColor="text1"/>
        </w:rPr>
        <w:t>联票名称</w:t>
      </w:r>
      <w:r w:rsidRPr="007545C3">
        <w:rPr>
          <w:color w:val="000000" w:themeColor="text1"/>
        </w:rPr>
        <w:t>并</w:t>
      </w:r>
      <w:r w:rsidR="00382AAE" w:rsidRPr="007545C3">
        <w:rPr>
          <w:rFonts w:hint="eastAsia"/>
          <w:color w:val="000000" w:themeColor="text1"/>
        </w:rPr>
        <w:t>重新</w:t>
      </w:r>
      <w:r w:rsidRPr="007545C3">
        <w:rPr>
          <w:color w:val="000000" w:themeColor="text1"/>
        </w:rPr>
        <w:t>确认；</w:t>
      </w:r>
      <w:proofErr w:type="gramStart"/>
      <w:r w:rsidR="00D16C73" w:rsidRPr="007545C3">
        <w:rPr>
          <w:rFonts w:hint="eastAsia"/>
          <w:color w:val="000000" w:themeColor="text1"/>
        </w:rPr>
        <w:t>此弹窗点击</w:t>
      </w:r>
      <w:proofErr w:type="gramEnd"/>
      <w:r w:rsidR="00D16C73" w:rsidRPr="007545C3">
        <w:rPr>
          <w:rFonts w:hint="eastAsia"/>
          <w:color w:val="000000" w:themeColor="text1"/>
        </w:rPr>
        <w:t>【</w:t>
      </w:r>
      <w:r w:rsidR="00D16C73" w:rsidRPr="007545C3">
        <w:rPr>
          <w:color w:val="000000" w:themeColor="text1"/>
        </w:rPr>
        <w:t>确定</w:t>
      </w:r>
      <w:r w:rsidR="00D16C73" w:rsidRPr="007545C3">
        <w:rPr>
          <w:rFonts w:hint="eastAsia"/>
          <w:color w:val="000000" w:themeColor="text1"/>
        </w:rPr>
        <w:t>】</w:t>
      </w:r>
      <w:r w:rsidR="00D16C73" w:rsidRPr="007545C3">
        <w:rPr>
          <w:color w:val="000000" w:themeColor="text1"/>
        </w:rPr>
        <w:t>后联票创建成功。</w:t>
      </w:r>
    </w:p>
    <w:p w14:paraId="334DB166" w14:textId="23F3396E" w:rsidR="00B230AD" w:rsidRPr="00602BE8" w:rsidRDefault="00B230AD" w:rsidP="00382AAE">
      <w:pPr>
        <w:ind w:firstLineChars="100" w:firstLine="210"/>
        <w:rPr>
          <w:i/>
        </w:rPr>
      </w:pPr>
      <w:r w:rsidRPr="00602BE8">
        <w:rPr>
          <w:rFonts w:hint="eastAsia"/>
          <w:i/>
        </w:rPr>
        <w:t>（注）：</w:t>
      </w:r>
      <w:r w:rsidRPr="00602BE8">
        <w:rPr>
          <w:i/>
        </w:rPr>
        <w:t>若</w:t>
      </w:r>
      <w:r w:rsidR="00D16C73">
        <w:rPr>
          <w:rFonts w:hint="eastAsia"/>
          <w:i/>
        </w:rPr>
        <w:t>由于</w:t>
      </w:r>
      <w:r w:rsidR="00D16C73">
        <w:rPr>
          <w:i/>
        </w:rPr>
        <w:t>网络</w:t>
      </w:r>
      <w:r w:rsidR="00D16C73">
        <w:rPr>
          <w:rFonts w:hint="eastAsia"/>
          <w:i/>
        </w:rPr>
        <w:t>等</w:t>
      </w:r>
      <w:r w:rsidR="00D16C73">
        <w:rPr>
          <w:i/>
        </w:rPr>
        <w:t>原因造成</w:t>
      </w:r>
      <w:r w:rsidRPr="00602BE8">
        <w:rPr>
          <w:i/>
        </w:rPr>
        <w:t>联票</w:t>
      </w:r>
      <w:r w:rsidR="00D16C73" w:rsidRPr="00602BE8">
        <w:rPr>
          <w:i/>
        </w:rPr>
        <w:t>生成</w:t>
      </w:r>
      <w:r w:rsidRPr="00602BE8">
        <w:rPr>
          <w:i/>
        </w:rPr>
        <w:t>失败，则提示</w:t>
      </w:r>
      <w:r w:rsidRPr="00602BE8">
        <w:rPr>
          <w:i/>
        </w:rPr>
        <w:t>“</w:t>
      </w:r>
      <w:r w:rsidRPr="00602BE8">
        <w:rPr>
          <w:rFonts w:hint="eastAsia"/>
          <w:i/>
        </w:rPr>
        <w:t>生成</w:t>
      </w:r>
      <w:r w:rsidRPr="00602BE8">
        <w:rPr>
          <w:i/>
        </w:rPr>
        <w:t>联票失败，请重新创建</w:t>
      </w:r>
      <w:r w:rsidRPr="00602BE8">
        <w:rPr>
          <w:i/>
        </w:rPr>
        <w:t>”</w:t>
      </w:r>
      <w:r w:rsidRPr="00602BE8">
        <w:rPr>
          <w:rFonts w:hint="eastAsia"/>
          <w:i/>
        </w:rPr>
        <w:t>。</w:t>
      </w:r>
    </w:p>
    <w:p w14:paraId="469B5F56" w14:textId="77777777" w:rsidR="00C929FB" w:rsidRPr="00602BE8" w:rsidRDefault="00C929FB" w:rsidP="00131F12">
      <w:pPr>
        <w:pStyle w:val="aff"/>
        <w:numPr>
          <w:ilvl w:val="0"/>
          <w:numId w:val="15"/>
        </w:numPr>
        <w:ind w:firstLineChars="0"/>
      </w:pPr>
      <w:r w:rsidRPr="00602BE8">
        <w:rPr>
          <w:rFonts w:hint="eastAsia"/>
        </w:rPr>
        <w:t>点击【取消</w:t>
      </w:r>
      <w:r w:rsidRPr="00602BE8">
        <w:t>】</w:t>
      </w:r>
      <w:r w:rsidRPr="00602BE8">
        <w:rPr>
          <w:rFonts w:hint="eastAsia"/>
        </w:rPr>
        <w:t>时</w:t>
      </w:r>
      <w:r w:rsidRPr="00602BE8">
        <w:t>，</w:t>
      </w:r>
      <w:proofErr w:type="gramStart"/>
      <w:r w:rsidRPr="00602BE8">
        <w:t>弹窗关闭</w:t>
      </w:r>
      <w:proofErr w:type="gramEnd"/>
      <w:r w:rsidRPr="00602BE8">
        <w:t>，留在当前页。</w:t>
      </w:r>
    </w:p>
    <w:p w14:paraId="51A53272" w14:textId="77777777" w:rsidR="00C929FB" w:rsidRPr="00602BE8" w:rsidRDefault="00C929FB" w:rsidP="00131F12">
      <w:pPr>
        <w:pStyle w:val="aff"/>
        <w:numPr>
          <w:ilvl w:val="0"/>
          <w:numId w:val="15"/>
        </w:numPr>
        <w:ind w:firstLineChars="0"/>
      </w:pPr>
      <w:r w:rsidRPr="00602BE8">
        <w:rPr>
          <w:rFonts w:hint="eastAsia"/>
        </w:rPr>
        <w:t>创建成功</w:t>
      </w:r>
      <w:r w:rsidRPr="00602BE8">
        <w:t>后，该联票</w:t>
      </w:r>
      <w:r w:rsidRPr="00602BE8">
        <w:rPr>
          <w:rFonts w:hint="eastAsia"/>
        </w:rPr>
        <w:t>将</w:t>
      </w:r>
      <w:r w:rsidRPr="00602BE8">
        <w:t>出现在产品管理</w:t>
      </w:r>
      <w:r w:rsidRPr="00602BE8">
        <w:rPr>
          <w:rFonts w:hint="eastAsia"/>
        </w:rPr>
        <w:t xml:space="preserve"> -&gt;</w:t>
      </w:r>
      <w:r w:rsidRPr="00602BE8">
        <w:rPr>
          <w:rFonts w:hint="eastAsia"/>
        </w:rPr>
        <w:t>联票</w:t>
      </w:r>
      <w:r w:rsidRPr="00602BE8">
        <w:rPr>
          <w:rFonts w:hint="eastAsia"/>
        </w:rPr>
        <w:t>TAB</w:t>
      </w:r>
      <w:r w:rsidRPr="00602BE8">
        <w:rPr>
          <w:rFonts w:hint="eastAsia"/>
        </w:rPr>
        <w:t>列表</w:t>
      </w:r>
      <w:r w:rsidRPr="00602BE8">
        <w:t>中，</w:t>
      </w:r>
      <w:r w:rsidRPr="00602BE8">
        <w:rPr>
          <w:rFonts w:hint="eastAsia"/>
        </w:rPr>
        <w:t>且</w:t>
      </w:r>
      <w:r w:rsidR="00B230AD" w:rsidRPr="00602BE8">
        <w:rPr>
          <w:rFonts w:hint="eastAsia"/>
        </w:rPr>
        <w:t>自动</w:t>
      </w:r>
      <w:r w:rsidR="00B230AD" w:rsidRPr="00602BE8">
        <w:t>跳转回产品组合</w:t>
      </w:r>
      <w:r w:rsidR="00B230AD" w:rsidRPr="00602BE8">
        <w:rPr>
          <w:rFonts w:hint="eastAsia"/>
        </w:rPr>
        <w:t xml:space="preserve"> -&gt;</w:t>
      </w:r>
      <w:proofErr w:type="gramStart"/>
      <w:r w:rsidR="00B230AD" w:rsidRPr="00602BE8">
        <w:rPr>
          <w:rFonts w:hint="eastAsia"/>
        </w:rPr>
        <w:t>子票</w:t>
      </w:r>
      <w:proofErr w:type="gramEnd"/>
      <w:r w:rsidR="00B230AD" w:rsidRPr="00602BE8">
        <w:rPr>
          <w:rFonts w:hint="eastAsia"/>
        </w:rPr>
        <w:t>TAB</w:t>
      </w:r>
      <w:r w:rsidR="00B230AD" w:rsidRPr="00602BE8">
        <w:rPr>
          <w:rFonts w:hint="eastAsia"/>
        </w:rPr>
        <w:t>页</w:t>
      </w:r>
      <w:r w:rsidR="00B230AD" w:rsidRPr="00602BE8">
        <w:t>，</w:t>
      </w:r>
      <w:r w:rsidR="00B230AD" w:rsidRPr="00602BE8">
        <w:rPr>
          <w:rFonts w:hint="eastAsia"/>
        </w:rPr>
        <w:t>组合</w:t>
      </w:r>
      <w:r w:rsidR="00B230AD" w:rsidRPr="00602BE8">
        <w:t>过</w:t>
      </w:r>
      <w:proofErr w:type="gramStart"/>
      <w:r w:rsidR="00B230AD" w:rsidRPr="00602BE8">
        <w:t>的子票的</w:t>
      </w:r>
      <w:proofErr w:type="gramEnd"/>
      <w:r w:rsidR="00B230AD" w:rsidRPr="00602BE8">
        <w:t>状态</w:t>
      </w:r>
      <w:r w:rsidR="00B230AD" w:rsidRPr="00602BE8">
        <w:rPr>
          <w:rFonts w:hint="eastAsia"/>
        </w:rPr>
        <w:t>切换</w:t>
      </w:r>
      <w:r w:rsidR="00B230AD" w:rsidRPr="00602BE8">
        <w:t>为</w:t>
      </w:r>
      <w:r w:rsidR="00B230AD" w:rsidRPr="00602BE8">
        <w:t>“</w:t>
      </w:r>
      <w:r w:rsidR="00B230AD" w:rsidRPr="00602BE8">
        <w:rPr>
          <w:rFonts w:hint="eastAsia"/>
        </w:rPr>
        <w:t>已被组合</w:t>
      </w:r>
      <w:r w:rsidR="00B230AD" w:rsidRPr="00602BE8">
        <w:t>”</w:t>
      </w:r>
      <w:r w:rsidR="00B230AD" w:rsidRPr="00602BE8">
        <w:rPr>
          <w:rFonts w:hint="eastAsia"/>
        </w:rPr>
        <w:t>，</w:t>
      </w:r>
      <w:r w:rsidR="00B230AD" w:rsidRPr="00602BE8">
        <w:t>操作区域的按钮置灰。</w:t>
      </w:r>
    </w:p>
    <w:p w14:paraId="498D0ED6" w14:textId="77777777" w:rsidR="00C929FB" w:rsidRPr="00602BE8" w:rsidRDefault="00B230AD" w:rsidP="00B230AD">
      <w:pPr>
        <w:pStyle w:val="aff"/>
        <w:ind w:left="780" w:firstLineChars="0" w:firstLine="0"/>
        <w:rPr>
          <w:i/>
        </w:rPr>
      </w:pPr>
      <w:r w:rsidRPr="00602BE8">
        <w:rPr>
          <w:rFonts w:hint="eastAsia"/>
          <w:i/>
        </w:rPr>
        <w:t>（注</w:t>
      </w:r>
      <w:r w:rsidRPr="00602BE8">
        <w:rPr>
          <w:i/>
        </w:rPr>
        <w:t>）</w:t>
      </w:r>
      <w:r w:rsidRPr="00602BE8">
        <w:rPr>
          <w:rFonts w:hint="eastAsia"/>
          <w:i/>
        </w:rPr>
        <w:t>：</w:t>
      </w:r>
      <w:r w:rsidRPr="00602BE8">
        <w:rPr>
          <w:i/>
        </w:rPr>
        <w:t>其中若有</w:t>
      </w:r>
      <w:r w:rsidRPr="00602BE8">
        <w:rPr>
          <w:rFonts w:hint="eastAsia"/>
          <w:i/>
        </w:rPr>
        <w:t>可联票</w:t>
      </w:r>
      <w:r w:rsidRPr="00602BE8">
        <w:rPr>
          <w:i/>
        </w:rPr>
        <w:t>供应商</w:t>
      </w:r>
      <w:r w:rsidRPr="00602BE8">
        <w:rPr>
          <w:rFonts w:hint="eastAsia"/>
          <w:i/>
        </w:rPr>
        <w:t>为</w:t>
      </w:r>
      <w:r w:rsidRPr="00602BE8">
        <w:rPr>
          <w:i/>
        </w:rPr>
        <w:t>“</w:t>
      </w:r>
      <w:r w:rsidRPr="00602BE8">
        <w:rPr>
          <w:rFonts w:hint="eastAsia"/>
          <w:i/>
        </w:rPr>
        <w:t>任意</w:t>
      </w:r>
      <w:r w:rsidRPr="00602BE8">
        <w:rPr>
          <w:i/>
        </w:rPr>
        <w:t>供应商</w:t>
      </w:r>
      <w:r w:rsidRPr="00602BE8">
        <w:rPr>
          <w:i/>
        </w:rPr>
        <w:t>”</w:t>
      </w:r>
      <w:r w:rsidRPr="00602BE8">
        <w:rPr>
          <w:rFonts w:hint="eastAsia"/>
          <w:i/>
        </w:rPr>
        <w:t>的</w:t>
      </w:r>
      <w:r w:rsidRPr="00602BE8">
        <w:rPr>
          <w:i/>
        </w:rPr>
        <w:t>子票，</w:t>
      </w:r>
      <w:r w:rsidRPr="00602BE8">
        <w:rPr>
          <w:rFonts w:hint="eastAsia"/>
          <w:i/>
        </w:rPr>
        <w:t>该</w:t>
      </w:r>
      <w:proofErr w:type="gramStart"/>
      <w:r w:rsidRPr="00602BE8">
        <w:rPr>
          <w:rFonts w:hint="eastAsia"/>
          <w:i/>
        </w:rPr>
        <w:t>子票</w:t>
      </w:r>
      <w:r w:rsidRPr="00602BE8">
        <w:rPr>
          <w:i/>
        </w:rPr>
        <w:t>状态</w:t>
      </w:r>
      <w:proofErr w:type="gramEnd"/>
      <w:r w:rsidRPr="00602BE8">
        <w:rPr>
          <w:i/>
        </w:rPr>
        <w:t>仍</w:t>
      </w:r>
      <w:r w:rsidRPr="00602BE8">
        <w:rPr>
          <w:rFonts w:hint="eastAsia"/>
          <w:i/>
        </w:rPr>
        <w:t>为</w:t>
      </w:r>
      <w:r w:rsidRPr="00602BE8">
        <w:rPr>
          <w:i/>
        </w:rPr>
        <w:t>可组合</w:t>
      </w:r>
      <w:r w:rsidRPr="00602BE8">
        <w:rPr>
          <w:rFonts w:hint="eastAsia"/>
          <w:i/>
        </w:rPr>
        <w:t>，</w:t>
      </w:r>
      <w:r w:rsidRPr="00602BE8">
        <w:rPr>
          <w:i/>
        </w:rPr>
        <w:t>且操作区域按钮可</w:t>
      </w:r>
      <w:r w:rsidRPr="00602BE8">
        <w:rPr>
          <w:rFonts w:hint="eastAsia"/>
          <w:i/>
        </w:rPr>
        <w:t>点</w:t>
      </w:r>
      <w:r w:rsidRPr="00602BE8">
        <w:rPr>
          <w:i/>
        </w:rPr>
        <w:t>选。</w:t>
      </w:r>
    </w:p>
    <w:p w14:paraId="7D85DF1A" w14:textId="176F526D" w:rsidR="00D23532" w:rsidRPr="00602BE8" w:rsidRDefault="008F7EA7" w:rsidP="00131F12">
      <w:pPr>
        <w:pStyle w:val="aff"/>
        <w:numPr>
          <w:ilvl w:val="0"/>
          <w:numId w:val="8"/>
        </w:numPr>
        <w:ind w:firstLineChars="0"/>
      </w:pPr>
      <w:proofErr w:type="gramStart"/>
      <w:r w:rsidRPr="00602BE8">
        <w:rPr>
          <w:rFonts w:hint="eastAsia"/>
        </w:rPr>
        <w:t>点击某</w:t>
      </w:r>
      <w:r w:rsidR="00382AAE">
        <w:rPr>
          <w:rFonts w:hint="eastAsia"/>
        </w:rPr>
        <w:t>已选</w:t>
      </w:r>
      <w:r w:rsidRPr="00602BE8">
        <w:t>子票</w:t>
      </w:r>
      <w:proofErr w:type="gramEnd"/>
      <w:r w:rsidRPr="00602BE8">
        <w:t>的组合页面</w:t>
      </w:r>
      <w:r w:rsidRPr="00602BE8">
        <w:rPr>
          <w:rFonts w:hint="eastAsia"/>
        </w:rPr>
        <w:t>中</w:t>
      </w:r>
      <w:r w:rsidRPr="00602BE8">
        <w:t>的</w:t>
      </w:r>
      <w:r w:rsidRPr="00602BE8">
        <w:t>“</w:t>
      </w:r>
      <w:r w:rsidRPr="00602BE8">
        <w:rPr>
          <w:rFonts w:hint="eastAsia"/>
        </w:rPr>
        <w:t>返回</w:t>
      </w:r>
      <w:r w:rsidRPr="00602BE8">
        <w:t>”</w:t>
      </w:r>
      <w:r w:rsidRPr="00602BE8">
        <w:rPr>
          <w:rFonts w:hint="eastAsia"/>
        </w:rPr>
        <w:t>按钮</w:t>
      </w:r>
      <w:r w:rsidRPr="00602BE8">
        <w:t>时，</w:t>
      </w:r>
      <w:r w:rsidRPr="00602BE8">
        <w:rPr>
          <w:rFonts w:hint="eastAsia"/>
        </w:rPr>
        <w:t>重新</w:t>
      </w:r>
      <w:r w:rsidRPr="00602BE8">
        <w:t>回到产品组合</w:t>
      </w:r>
      <w:r w:rsidRPr="00602BE8">
        <w:rPr>
          <w:rFonts w:hint="eastAsia"/>
        </w:rPr>
        <w:t xml:space="preserve"> -&gt;</w:t>
      </w:r>
      <w:proofErr w:type="gramStart"/>
      <w:r w:rsidRPr="00602BE8">
        <w:rPr>
          <w:rFonts w:hint="eastAsia"/>
        </w:rPr>
        <w:t>子票</w:t>
      </w:r>
      <w:proofErr w:type="gramEnd"/>
      <w:r w:rsidRPr="00602BE8">
        <w:rPr>
          <w:rFonts w:hint="eastAsia"/>
        </w:rPr>
        <w:t>TAB</w:t>
      </w:r>
      <w:r w:rsidRPr="00602BE8">
        <w:rPr>
          <w:rFonts w:hint="eastAsia"/>
        </w:rPr>
        <w:t>页，</w:t>
      </w:r>
      <w:proofErr w:type="gramStart"/>
      <w:r w:rsidR="00382AAE">
        <w:t>该子票切换</w:t>
      </w:r>
      <w:proofErr w:type="gramEnd"/>
      <w:r w:rsidR="00382AAE">
        <w:t>为</w:t>
      </w:r>
      <w:r w:rsidR="00382AAE">
        <w:rPr>
          <w:rFonts w:hint="eastAsia"/>
        </w:rPr>
        <w:t>可组合</w:t>
      </w:r>
      <w:r w:rsidRPr="00602BE8">
        <w:t>状态</w:t>
      </w:r>
      <w:r w:rsidR="00382AAE">
        <w:rPr>
          <w:rFonts w:hint="eastAsia"/>
        </w:rPr>
        <w:t>（即</w:t>
      </w:r>
      <w:r w:rsidR="00382AAE">
        <w:t>未选择）</w:t>
      </w:r>
      <w:r w:rsidRPr="00602BE8">
        <w:t>。</w:t>
      </w:r>
    </w:p>
    <w:p w14:paraId="13CCF5B0" w14:textId="77777777" w:rsidR="00832DB9" w:rsidRPr="00602BE8" w:rsidRDefault="007C116D" w:rsidP="00E901E8">
      <w:pPr>
        <w:pStyle w:val="2"/>
        <w:rPr>
          <w:color w:val="auto"/>
        </w:rPr>
      </w:pPr>
      <w:bookmarkStart w:id="37" w:name="_Toc440285223"/>
      <w:bookmarkStart w:id="38" w:name="_Toc443494036"/>
      <w:r w:rsidRPr="00602BE8">
        <w:rPr>
          <w:rFonts w:hint="eastAsia"/>
          <w:color w:val="auto"/>
        </w:rPr>
        <w:t>3</w:t>
      </w:r>
      <w:bookmarkEnd w:id="37"/>
      <w:r w:rsidR="00C37AF0" w:rsidRPr="00602BE8">
        <w:rPr>
          <w:color w:val="auto"/>
        </w:rPr>
        <w:t>联票</w:t>
      </w:r>
      <w:r w:rsidR="00C37AF0" w:rsidRPr="00602BE8">
        <w:rPr>
          <w:rFonts w:hint="eastAsia"/>
          <w:color w:val="auto"/>
        </w:rPr>
        <w:t>管理</w:t>
      </w:r>
      <w:bookmarkEnd w:id="38"/>
    </w:p>
    <w:p w14:paraId="38FA238D" w14:textId="77777777" w:rsidR="00B230AD" w:rsidRPr="00987A15" w:rsidRDefault="00B230AD" w:rsidP="00987A15">
      <w:pPr>
        <w:pStyle w:val="3"/>
      </w:pPr>
      <w:bookmarkStart w:id="39" w:name="_Toc443494037"/>
      <w:r w:rsidRPr="00987A15">
        <w:rPr>
          <w:rFonts w:hint="eastAsia"/>
        </w:rPr>
        <w:t>概述</w:t>
      </w:r>
      <w:bookmarkEnd w:id="39"/>
    </w:p>
    <w:p w14:paraId="03E66405" w14:textId="24B9DB8B" w:rsidR="00D23532" w:rsidRPr="00602BE8" w:rsidRDefault="00B230AD" w:rsidP="00B230AD">
      <w:r w:rsidRPr="00602BE8">
        <w:rPr>
          <w:rFonts w:hint="eastAsia"/>
        </w:rPr>
        <w:t>组合成功</w:t>
      </w:r>
      <w:r w:rsidRPr="00602BE8">
        <w:t>后</w:t>
      </w:r>
      <w:r w:rsidRPr="00602BE8">
        <w:rPr>
          <w:rFonts w:hint="eastAsia"/>
        </w:rPr>
        <w:t>的</w:t>
      </w:r>
      <w:r w:rsidRPr="00602BE8">
        <w:t>联票产品进入产品管理</w:t>
      </w:r>
      <w:r w:rsidRPr="00602BE8">
        <w:rPr>
          <w:rFonts w:hint="eastAsia"/>
        </w:rPr>
        <w:t xml:space="preserve"> -&gt;</w:t>
      </w:r>
      <w:r w:rsidRPr="00602BE8">
        <w:rPr>
          <w:rFonts w:hint="eastAsia"/>
        </w:rPr>
        <w:t>联票</w:t>
      </w:r>
      <w:r w:rsidRPr="00602BE8">
        <w:rPr>
          <w:rFonts w:hint="eastAsia"/>
        </w:rPr>
        <w:t>TAB</w:t>
      </w:r>
      <w:r w:rsidRPr="00602BE8">
        <w:rPr>
          <w:rFonts w:hint="eastAsia"/>
        </w:rPr>
        <w:t>页</w:t>
      </w:r>
      <w:r w:rsidRPr="00602BE8">
        <w:t>的列表中，</w:t>
      </w:r>
      <w:r w:rsidR="00061BD8" w:rsidRPr="00602BE8">
        <w:rPr>
          <w:rFonts w:hint="eastAsia"/>
        </w:rPr>
        <w:t>平台</w:t>
      </w:r>
      <w:r w:rsidR="00061BD8" w:rsidRPr="00602BE8">
        <w:t>可对此列表中的</w:t>
      </w:r>
      <w:r w:rsidR="00061BD8" w:rsidRPr="00602BE8">
        <w:rPr>
          <w:rFonts w:hint="eastAsia"/>
        </w:rPr>
        <w:t>联票</w:t>
      </w:r>
      <w:r w:rsidR="00061BD8" w:rsidRPr="00602BE8">
        <w:t>设置渠道政策</w:t>
      </w:r>
      <w:r w:rsidR="00061BD8" w:rsidRPr="00602BE8">
        <w:rPr>
          <w:rFonts w:hint="eastAsia"/>
        </w:rPr>
        <w:t>。</w:t>
      </w:r>
    </w:p>
    <w:p w14:paraId="3897BAB4" w14:textId="6C779512" w:rsidR="00A915DA" w:rsidRPr="00987A15" w:rsidRDefault="00061BD8" w:rsidP="00C22C4D">
      <w:pPr>
        <w:pStyle w:val="3"/>
      </w:pPr>
      <w:bookmarkStart w:id="40" w:name="_Toc443494038"/>
      <w:r w:rsidRPr="00987A15">
        <w:rPr>
          <w:rFonts w:hint="eastAsia"/>
        </w:rPr>
        <w:t>列表</w:t>
      </w:r>
      <w:r w:rsidR="00987A15">
        <w:rPr>
          <w:rFonts w:hint="eastAsia"/>
        </w:rPr>
        <w:t>显示</w:t>
      </w:r>
      <w:r w:rsidR="00A915DA" w:rsidRPr="00987A15">
        <w:rPr>
          <w:rFonts w:hint="eastAsia"/>
        </w:rPr>
        <w:t>字段</w:t>
      </w:r>
      <w:bookmarkEnd w:id="40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E41ABB" w:rsidRPr="00602BE8" w14:paraId="3518A128" w14:textId="77777777" w:rsidTr="002E28D7">
        <w:tc>
          <w:tcPr>
            <w:tcW w:w="675" w:type="dxa"/>
            <w:shd w:val="clear" w:color="auto" w:fill="D9D9D9" w:themeFill="background1" w:themeFillShade="D9"/>
          </w:tcPr>
          <w:p w14:paraId="2FE26FA5" w14:textId="77777777" w:rsidR="00E41ABB" w:rsidRPr="00602BE8" w:rsidRDefault="00E41ABB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1CE1E822" w14:textId="77777777" w:rsidR="00E41ABB" w:rsidRPr="00602BE8" w:rsidRDefault="00E41ABB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1931601" w14:textId="77777777" w:rsidR="00E41ABB" w:rsidRPr="00602BE8" w:rsidRDefault="00E41ABB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22BFD9F0" w14:textId="77777777" w:rsidR="00E41ABB" w:rsidRPr="00602BE8" w:rsidRDefault="00E41ABB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C34F9A" w:rsidRPr="00602BE8" w14:paraId="5CE5D0B7" w14:textId="77777777" w:rsidTr="002E28D7">
        <w:tc>
          <w:tcPr>
            <w:tcW w:w="675" w:type="dxa"/>
          </w:tcPr>
          <w:p w14:paraId="0CEB54A0" w14:textId="77777777" w:rsidR="00C34F9A" w:rsidRPr="00602BE8" w:rsidRDefault="00C34F9A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3B1A307A" w14:textId="77777777" w:rsidR="00C34F9A" w:rsidRPr="00602BE8" w:rsidRDefault="00C34F9A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编号</w:t>
            </w:r>
          </w:p>
        </w:tc>
        <w:tc>
          <w:tcPr>
            <w:tcW w:w="709" w:type="dxa"/>
          </w:tcPr>
          <w:p w14:paraId="76C2948E" w14:textId="77777777" w:rsidR="00C34F9A" w:rsidRPr="00602BE8" w:rsidRDefault="0016512B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21C9FC6E" w14:textId="77777777" w:rsidR="00C34F9A" w:rsidRPr="00602BE8" w:rsidRDefault="0016512B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生成联票时由平台生成</w:t>
            </w:r>
          </w:p>
        </w:tc>
      </w:tr>
      <w:tr w:rsidR="00E41ABB" w:rsidRPr="00602BE8" w14:paraId="29895F03" w14:textId="77777777" w:rsidTr="002E28D7">
        <w:tc>
          <w:tcPr>
            <w:tcW w:w="675" w:type="dxa"/>
          </w:tcPr>
          <w:p w14:paraId="7784E4A1" w14:textId="77777777" w:rsidR="00E41ABB" w:rsidRPr="00602BE8" w:rsidRDefault="00C34F9A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4043E0C3" w14:textId="77777777" w:rsidR="00E41ABB" w:rsidRPr="00602BE8" w:rsidRDefault="00E41ABB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联票名称</w:t>
            </w:r>
          </w:p>
        </w:tc>
        <w:tc>
          <w:tcPr>
            <w:tcW w:w="709" w:type="dxa"/>
          </w:tcPr>
          <w:p w14:paraId="07125E74" w14:textId="77777777" w:rsidR="00E41ABB" w:rsidRPr="00602BE8" w:rsidRDefault="004F1EAC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66BE31CC" w14:textId="77777777" w:rsidR="00E41ABB" w:rsidRPr="00602BE8" w:rsidRDefault="00E4171F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创建</w:t>
            </w:r>
            <w:r w:rsidRPr="00602BE8">
              <w:rPr>
                <w:szCs w:val="18"/>
              </w:rPr>
              <w:t>联票</w:t>
            </w:r>
            <w:r w:rsidRPr="00602BE8">
              <w:rPr>
                <w:rFonts w:hint="eastAsia"/>
                <w:szCs w:val="18"/>
              </w:rPr>
              <w:t>时</w:t>
            </w:r>
            <w:r w:rsidRPr="00602BE8">
              <w:rPr>
                <w:szCs w:val="18"/>
              </w:rPr>
              <w:t>手动输入</w:t>
            </w:r>
          </w:p>
        </w:tc>
      </w:tr>
      <w:tr w:rsidR="00E41ABB" w:rsidRPr="00602BE8" w14:paraId="2A4EE671" w14:textId="77777777" w:rsidTr="002E28D7">
        <w:tc>
          <w:tcPr>
            <w:tcW w:w="675" w:type="dxa"/>
          </w:tcPr>
          <w:p w14:paraId="160ED241" w14:textId="77777777" w:rsidR="00E41ABB" w:rsidRPr="00602BE8" w:rsidRDefault="00061BD8" w:rsidP="002E28D7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51A4CB1F" w14:textId="77777777" w:rsidR="00E41ABB" w:rsidRPr="00602BE8" w:rsidRDefault="00E41ABB" w:rsidP="002E28D7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子票名称</w:t>
            </w:r>
            <w:proofErr w:type="gramEnd"/>
          </w:p>
        </w:tc>
        <w:tc>
          <w:tcPr>
            <w:tcW w:w="709" w:type="dxa"/>
          </w:tcPr>
          <w:p w14:paraId="3A11575A" w14:textId="77777777" w:rsidR="00E41ABB" w:rsidRPr="00602BE8" w:rsidRDefault="004F1EAC" w:rsidP="002E28D7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650F189" w14:textId="77777777" w:rsidR="00E41ABB" w:rsidRPr="00602BE8" w:rsidRDefault="00E41ABB" w:rsidP="002E28D7">
            <w:pPr>
              <w:rPr>
                <w:szCs w:val="18"/>
              </w:rPr>
            </w:pPr>
          </w:p>
        </w:tc>
      </w:tr>
      <w:tr w:rsidR="00E41ABB" w:rsidRPr="00602BE8" w14:paraId="7629CE7E" w14:textId="77777777" w:rsidTr="002E28D7">
        <w:tc>
          <w:tcPr>
            <w:tcW w:w="675" w:type="dxa"/>
          </w:tcPr>
          <w:p w14:paraId="2FEB5671" w14:textId="77777777" w:rsidR="00E41ABB" w:rsidRPr="00602BE8" w:rsidRDefault="00061BD8" w:rsidP="002E28D7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725FFB46" w14:textId="77777777" w:rsidR="00E41ABB" w:rsidRPr="00602BE8" w:rsidRDefault="006E440C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709" w:type="dxa"/>
          </w:tcPr>
          <w:p w14:paraId="67379E8B" w14:textId="77777777" w:rsidR="00E41ABB" w:rsidRPr="00602BE8" w:rsidRDefault="00E41ABB" w:rsidP="002E28D7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5BCA2CE9" w14:textId="77777777" w:rsidR="00E41ABB" w:rsidRPr="00602BE8" w:rsidRDefault="00E41ABB" w:rsidP="002E28D7">
            <w:pPr>
              <w:rPr>
                <w:szCs w:val="18"/>
              </w:rPr>
            </w:pPr>
          </w:p>
        </w:tc>
      </w:tr>
      <w:tr w:rsidR="00E41ABB" w:rsidRPr="00602BE8" w14:paraId="21A56783" w14:textId="77777777" w:rsidTr="002E28D7">
        <w:tc>
          <w:tcPr>
            <w:tcW w:w="675" w:type="dxa"/>
          </w:tcPr>
          <w:p w14:paraId="3CE3AE89" w14:textId="77777777" w:rsidR="00E41ABB" w:rsidRPr="00602BE8" w:rsidRDefault="00061BD8" w:rsidP="002E28D7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05AB93DE" w14:textId="77777777" w:rsidR="00E41ABB" w:rsidRPr="00602BE8" w:rsidRDefault="006E440C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709" w:type="dxa"/>
          </w:tcPr>
          <w:p w14:paraId="225453D0" w14:textId="77777777" w:rsidR="00E41ABB" w:rsidRPr="00602BE8" w:rsidRDefault="00E41ABB" w:rsidP="002E28D7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182013D4" w14:textId="77777777" w:rsidR="00E41ABB" w:rsidRPr="00602BE8" w:rsidRDefault="00E41ABB" w:rsidP="002E28D7">
            <w:pPr>
              <w:rPr>
                <w:szCs w:val="18"/>
              </w:rPr>
            </w:pPr>
          </w:p>
        </w:tc>
      </w:tr>
      <w:tr w:rsidR="00061BD8" w:rsidRPr="00602BE8" w14:paraId="1DF7DBA5" w14:textId="77777777" w:rsidTr="002E28D7">
        <w:tc>
          <w:tcPr>
            <w:tcW w:w="675" w:type="dxa"/>
          </w:tcPr>
          <w:p w14:paraId="6180C89B" w14:textId="77777777" w:rsidR="00061BD8" w:rsidRPr="00602BE8" w:rsidRDefault="00061BD8" w:rsidP="00061BD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6</w:t>
            </w:r>
          </w:p>
        </w:tc>
        <w:tc>
          <w:tcPr>
            <w:tcW w:w="1985" w:type="dxa"/>
          </w:tcPr>
          <w:p w14:paraId="249CCF1B" w14:textId="77777777" w:rsidR="00061BD8" w:rsidRPr="00602BE8" w:rsidRDefault="00061BD8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709" w:type="dxa"/>
          </w:tcPr>
          <w:p w14:paraId="2EC20EC2" w14:textId="77777777" w:rsidR="00061BD8" w:rsidRPr="00602BE8" w:rsidRDefault="00061BD8" w:rsidP="00061BD8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65BCFB0C" w14:textId="77777777" w:rsidR="00061BD8" w:rsidRPr="00602BE8" w:rsidRDefault="00061BD8" w:rsidP="00061BD8">
            <w:pPr>
              <w:rPr>
                <w:szCs w:val="18"/>
              </w:rPr>
            </w:pPr>
          </w:p>
        </w:tc>
      </w:tr>
      <w:tr w:rsidR="00061BD8" w:rsidRPr="00602BE8" w14:paraId="4A6802EA" w14:textId="77777777" w:rsidTr="002E28D7">
        <w:tc>
          <w:tcPr>
            <w:tcW w:w="675" w:type="dxa"/>
          </w:tcPr>
          <w:p w14:paraId="48B20C14" w14:textId="77777777" w:rsidR="00061BD8" w:rsidRPr="00602BE8" w:rsidRDefault="00061BD8" w:rsidP="00061BD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71862B83" w14:textId="77777777" w:rsidR="00061BD8" w:rsidRPr="00602BE8" w:rsidRDefault="00061BD8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709" w:type="dxa"/>
          </w:tcPr>
          <w:p w14:paraId="43402F09" w14:textId="77777777" w:rsidR="00061BD8" w:rsidRPr="00602BE8" w:rsidRDefault="00061BD8" w:rsidP="00061BD8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10593C39" w14:textId="77777777" w:rsidR="00061BD8" w:rsidRPr="00602BE8" w:rsidRDefault="00061BD8" w:rsidP="00061BD8">
            <w:pPr>
              <w:rPr>
                <w:szCs w:val="18"/>
              </w:rPr>
            </w:pPr>
          </w:p>
        </w:tc>
      </w:tr>
      <w:tr w:rsidR="00061BD8" w:rsidRPr="00602BE8" w14:paraId="135A8CBF" w14:textId="77777777" w:rsidTr="002E28D7">
        <w:tc>
          <w:tcPr>
            <w:tcW w:w="675" w:type="dxa"/>
          </w:tcPr>
          <w:p w14:paraId="1344AB4B" w14:textId="77777777" w:rsidR="00061BD8" w:rsidRPr="00602BE8" w:rsidRDefault="00061BD8" w:rsidP="00061BD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8</w:t>
            </w:r>
          </w:p>
        </w:tc>
        <w:tc>
          <w:tcPr>
            <w:tcW w:w="1985" w:type="dxa"/>
          </w:tcPr>
          <w:p w14:paraId="4C6C1F62" w14:textId="77777777" w:rsidR="00061BD8" w:rsidRPr="00602BE8" w:rsidRDefault="00061BD8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709" w:type="dxa"/>
          </w:tcPr>
          <w:p w14:paraId="6AFCC2D9" w14:textId="77777777" w:rsidR="00061BD8" w:rsidRPr="00602BE8" w:rsidRDefault="00061BD8" w:rsidP="00061BD8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7DCBED46" w14:textId="77777777" w:rsidR="00061BD8" w:rsidRPr="00602BE8" w:rsidRDefault="00061BD8" w:rsidP="00061BD8">
            <w:pPr>
              <w:rPr>
                <w:szCs w:val="18"/>
              </w:rPr>
            </w:pPr>
          </w:p>
        </w:tc>
      </w:tr>
      <w:tr w:rsidR="00061BD8" w:rsidRPr="00602BE8" w14:paraId="04DAB8B4" w14:textId="77777777" w:rsidTr="002E28D7">
        <w:tc>
          <w:tcPr>
            <w:tcW w:w="675" w:type="dxa"/>
          </w:tcPr>
          <w:p w14:paraId="13D627AC" w14:textId="77777777" w:rsidR="00061BD8" w:rsidRPr="00602BE8" w:rsidRDefault="00061BD8" w:rsidP="00061BD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19BCB260" w14:textId="77777777" w:rsidR="00061BD8" w:rsidRPr="00602BE8" w:rsidRDefault="00061BD8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709" w:type="dxa"/>
          </w:tcPr>
          <w:p w14:paraId="7713CBE3" w14:textId="77777777" w:rsidR="00061BD8" w:rsidRPr="00602BE8" w:rsidRDefault="00061BD8" w:rsidP="00061BD8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4D81BA73" w14:textId="77777777" w:rsidR="00061BD8" w:rsidRPr="00602BE8" w:rsidRDefault="00E4171F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该联票</w:t>
            </w:r>
            <w:r w:rsidR="00061BD8" w:rsidRPr="00602BE8">
              <w:rPr>
                <w:rFonts w:hint="eastAsia"/>
                <w:szCs w:val="18"/>
              </w:rPr>
              <w:t>所有</w:t>
            </w:r>
            <w:proofErr w:type="gramStart"/>
            <w:r w:rsidR="00061BD8" w:rsidRPr="00602BE8">
              <w:rPr>
                <w:rFonts w:hint="eastAsia"/>
                <w:szCs w:val="18"/>
              </w:rPr>
              <w:t>子票门</w:t>
            </w:r>
            <w:proofErr w:type="gramEnd"/>
            <w:r w:rsidR="00061BD8" w:rsidRPr="00602BE8">
              <w:rPr>
                <w:rFonts w:hint="eastAsia"/>
                <w:szCs w:val="18"/>
              </w:rPr>
              <w:t>市价之和</w:t>
            </w:r>
          </w:p>
        </w:tc>
      </w:tr>
      <w:tr w:rsidR="00061BD8" w:rsidRPr="00602BE8" w14:paraId="7558C0F2" w14:textId="77777777" w:rsidTr="002E28D7">
        <w:tc>
          <w:tcPr>
            <w:tcW w:w="675" w:type="dxa"/>
          </w:tcPr>
          <w:p w14:paraId="55EC8C95" w14:textId="77777777" w:rsidR="00061BD8" w:rsidRPr="00602BE8" w:rsidRDefault="00061BD8" w:rsidP="00061BD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6EDA1CFF" w14:textId="77777777" w:rsidR="00061BD8" w:rsidRPr="00602BE8" w:rsidRDefault="00061BD8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709" w:type="dxa"/>
          </w:tcPr>
          <w:p w14:paraId="40975FEB" w14:textId="77777777" w:rsidR="00061BD8" w:rsidRPr="00602BE8" w:rsidRDefault="00061BD8" w:rsidP="00061BD8">
            <w:proofErr w:type="gramStart"/>
            <w:r w:rsidRPr="00602BE8">
              <w:rPr>
                <w:rFonts w:hint="eastAsia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0A4788D3" w14:textId="77777777" w:rsidR="00061BD8" w:rsidRPr="00602BE8" w:rsidRDefault="00E4171F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该联票</w:t>
            </w:r>
            <w:r w:rsidR="00061BD8" w:rsidRPr="00602BE8">
              <w:rPr>
                <w:rFonts w:hint="eastAsia"/>
                <w:szCs w:val="18"/>
              </w:rPr>
              <w:t>所有</w:t>
            </w:r>
            <w:proofErr w:type="gramStart"/>
            <w:r w:rsidR="00061BD8" w:rsidRPr="00602BE8">
              <w:rPr>
                <w:rFonts w:hint="eastAsia"/>
                <w:szCs w:val="18"/>
              </w:rPr>
              <w:t>子票建议</w:t>
            </w:r>
            <w:proofErr w:type="gramEnd"/>
            <w:r w:rsidR="00061BD8" w:rsidRPr="00602BE8">
              <w:rPr>
                <w:rFonts w:hint="eastAsia"/>
                <w:szCs w:val="18"/>
              </w:rPr>
              <w:t>零售价之和</w:t>
            </w:r>
          </w:p>
        </w:tc>
      </w:tr>
      <w:tr w:rsidR="00061BD8" w:rsidRPr="00602BE8" w14:paraId="4C449A3E" w14:textId="77777777" w:rsidTr="002E28D7">
        <w:tc>
          <w:tcPr>
            <w:tcW w:w="675" w:type="dxa"/>
          </w:tcPr>
          <w:p w14:paraId="68EEE9E4" w14:textId="77777777" w:rsidR="00061BD8" w:rsidRPr="007545C3" w:rsidRDefault="00061BD8" w:rsidP="00061BD8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11</w:t>
            </w:r>
          </w:p>
        </w:tc>
        <w:tc>
          <w:tcPr>
            <w:tcW w:w="1985" w:type="dxa"/>
          </w:tcPr>
          <w:p w14:paraId="308FB1E9" w14:textId="77777777" w:rsidR="00061BD8" w:rsidRPr="007545C3" w:rsidRDefault="00622AE8" w:rsidP="00061BD8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底价</w:t>
            </w:r>
          </w:p>
        </w:tc>
        <w:tc>
          <w:tcPr>
            <w:tcW w:w="709" w:type="dxa"/>
          </w:tcPr>
          <w:p w14:paraId="13A90892" w14:textId="77777777" w:rsidR="00061BD8" w:rsidRPr="007545C3" w:rsidRDefault="00061BD8" w:rsidP="00061BD8">
            <w:pPr>
              <w:rPr>
                <w:color w:val="000000" w:themeColor="text1"/>
              </w:rPr>
            </w:pPr>
            <w:proofErr w:type="gramStart"/>
            <w:r w:rsidRPr="007545C3">
              <w:rPr>
                <w:rFonts w:hint="eastAsia"/>
                <w:color w:val="000000" w:themeColor="text1"/>
                <w:szCs w:val="18"/>
              </w:rPr>
              <w:t>子票</w:t>
            </w:r>
            <w:proofErr w:type="gramEnd"/>
          </w:p>
        </w:tc>
        <w:tc>
          <w:tcPr>
            <w:tcW w:w="5981" w:type="dxa"/>
          </w:tcPr>
          <w:p w14:paraId="56BA831C" w14:textId="77777777" w:rsidR="00061BD8" w:rsidRPr="007545C3" w:rsidRDefault="00E4171F" w:rsidP="00622AE8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该联票</w:t>
            </w:r>
            <w:proofErr w:type="gramStart"/>
            <w:r w:rsidR="00061BD8" w:rsidRPr="007545C3">
              <w:rPr>
                <w:rFonts w:hint="eastAsia"/>
                <w:color w:val="000000" w:themeColor="text1"/>
                <w:szCs w:val="18"/>
              </w:rPr>
              <w:t>所有子票</w:t>
            </w:r>
            <w:r w:rsidR="00622AE8" w:rsidRPr="007545C3">
              <w:rPr>
                <w:rFonts w:hint="eastAsia"/>
                <w:color w:val="000000" w:themeColor="text1"/>
                <w:szCs w:val="18"/>
              </w:rPr>
              <w:t>底价</w:t>
            </w:r>
            <w:proofErr w:type="gramEnd"/>
            <w:r w:rsidR="00061BD8" w:rsidRPr="007545C3">
              <w:rPr>
                <w:rFonts w:hint="eastAsia"/>
                <w:color w:val="000000" w:themeColor="text1"/>
                <w:szCs w:val="18"/>
              </w:rPr>
              <w:t>之和</w:t>
            </w:r>
          </w:p>
        </w:tc>
      </w:tr>
      <w:tr w:rsidR="00061BD8" w:rsidRPr="00602BE8" w14:paraId="58EA7EE1" w14:textId="77777777" w:rsidTr="002E28D7">
        <w:tc>
          <w:tcPr>
            <w:tcW w:w="675" w:type="dxa"/>
          </w:tcPr>
          <w:p w14:paraId="7EDE2AE4" w14:textId="77777777" w:rsidR="00061BD8" w:rsidRPr="00602BE8" w:rsidRDefault="00061BD8" w:rsidP="00061BD8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12</w:t>
            </w:r>
          </w:p>
        </w:tc>
        <w:tc>
          <w:tcPr>
            <w:tcW w:w="1985" w:type="dxa"/>
          </w:tcPr>
          <w:p w14:paraId="2C205C06" w14:textId="77777777" w:rsidR="00061BD8" w:rsidRPr="00602BE8" w:rsidRDefault="00061BD8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操作</w:t>
            </w:r>
          </w:p>
        </w:tc>
        <w:tc>
          <w:tcPr>
            <w:tcW w:w="709" w:type="dxa"/>
          </w:tcPr>
          <w:p w14:paraId="70771AEF" w14:textId="77777777" w:rsidR="00061BD8" w:rsidRPr="00602BE8" w:rsidRDefault="00061BD8" w:rsidP="00061BD8"/>
        </w:tc>
        <w:tc>
          <w:tcPr>
            <w:tcW w:w="5981" w:type="dxa"/>
          </w:tcPr>
          <w:p w14:paraId="24512AFA" w14:textId="77777777" w:rsidR="00061BD8" w:rsidRPr="00602BE8" w:rsidRDefault="00061BD8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【设置政策</w:t>
            </w:r>
            <w:r w:rsidRPr="00602BE8">
              <w:rPr>
                <w:szCs w:val="18"/>
              </w:rPr>
              <w:t>】</w:t>
            </w:r>
            <w:r w:rsidRPr="00602BE8">
              <w:rPr>
                <w:rFonts w:hint="eastAsia"/>
                <w:szCs w:val="18"/>
              </w:rPr>
              <w:t>按钮</w:t>
            </w:r>
          </w:p>
        </w:tc>
      </w:tr>
    </w:tbl>
    <w:p w14:paraId="37125136" w14:textId="16DB0C67" w:rsidR="00E41ABB" w:rsidRPr="00602BE8" w:rsidRDefault="00987A15" w:rsidP="00987A15">
      <w:pPr>
        <w:pStyle w:val="3"/>
      </w:pPr>
      <w:bookmarkStart w:id="41" w:name="_Toc443494039"/>
      <w:r w:rsidRPr="00987A15">
        <w:rPr>
          <w:rFonts w:hint="eastAsia"/>
        </w:rPr>
        <w:lastRenderedPageBreak/>
        <w:t>功能及其交互</w:t>
      </w:r>
      <w:bookmarkEnd w:id="41"/>
    </w:p>
    <w:p w14:paraId="60A2D829" w14:textId="0E545A72" w:rsidR="00622AE8" w:rsidRDefault="00E4171F" w:rsidP="00131F12">
      <w:pPr>
        <w:pStyle w:val="aff"/>
        <w:numPr>
          <w:ilvl w:val="0"/>
          <w:numId w:val="17"/>
        </w:numPr>
        <w:ind w:firstLineChars="0"/>
      </w:pPr>
      <w:r w:rsidRPr="00602BE8">
        <w:t>点击产品管理</w:t>
      </w:r>
      <w:r w:rsidRPr="00602BE8">
        <w:rPr>
          <w:rFonts w:hint="eastAsia"/>
        </w:rPr>
        <w:t xml:space="preserve"> </w:t>
      </w:r>
      <w:r w:rsidRPr="00602BE8">
        <w:t>–</w:t>
      </w:r>
      <w:r w:rsidRPr="00602BE8">
        <w:rPr>
          <w:rFonts w:hint="eastAsia"/>
        </w:rPr>
        <w:t>&gt;</w:t>
      </w:r>
      <w:r w:rsidRPr="00602BE8">
        <w:rPr>
          <w:rFonts w:hint="eastAsia"/>
        </w:rPr>
        <w:t>联票</w:t>
      </w:r>
      <w:r w:rsidRPr="00602BE8">
        <w:rPr>
          <w:rFonts w:hint="eastAsia"/>
        </w:rPr>
        <w:t>TAB</w:t>
      </w:r>
      <w:r w:rsidRPr="00602BE8">
        <w:rPr>
          <w:rFonts w:hint="eastAsia"/>
        </w:rPr>
        <w:t>，</w:t>
      </w:r>
      <w:r w:rsidRPr="00602BE8">
        <w:t>进入联票</w:t>
      </w:r>
      <w:r w:rsidRPr="00602BE8">
        <w:rPr>
          <w:rFonts w:hint="eastAsia"/>
        </w:rPr>
        <w:t>管理</w:t>
      </w:r>
      <w:r w:rsidRPr="00602BE8">
        <w:t>列表</w:t>
      </w:r>
      <w:r w:rsidRPr="00602BE8">
        <w:rPr>
          <w:rFonts w:hint="eastAsia"/>
        </w:rPr>
        <w:t>，</w:t>
      </w:r>
      <w:r w:rsidRPr="00602BE8">
        <w:t>如下图所示：</w:t>
      </w:r>
    </w:p>
    <w:p w14:paraId="74741387" w14:textId="6EEDAA28" w:rsidR="00622AE8" w:rsidRPr="00602BE8" w:rsidRDefault="0031742D" w:rsidP="00131F12">
      <w:pPr>
        <w:pStyle w:val="aff"/>
        <w:numPr>
          <w:ilvl w:val="0"/>
          <w:numId w:val="18"/>
        </w:numPr>
        <w:ind w:firstLineChars="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241291DC" wp14:editId="6A8981A1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5943600" cy="285686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2BE8">
        <w:rPr>
          <w:rFonts w:hint="eastAsia"/>
        </w:rPr>
        <w:t>该列表</w:t>
      </w:r>
      <w:r w:rsidRPr="00602BE8">
        <w:t>按照联票生成时间倒序排列，时间精确到秒，</w:t>
      </w:r>
      <w:r w:rsidRPr="00602BE8">
        <w:rPr>
          <w:rFonts w:hint="eastAsia"/>
        </w:rPr>
        <w:t>同一时间内</w:t>
      </w:r>
      <w:r w:rsidRPr="00602BE8">
        <w:t>的多个联票随机排列；</w:t>
      </w:r>
    </w:p>
    <w:p w14:paraId="337EF7C6" w14:textId="77777777" w:rsidR="00E4171F" w:rsidRPr="00602BE8" w:rsidRDefault="00E4171F" w:rsidP="00131F12">
      <w:pPr>
        <w:pStyle w:val="aff"/>
        <w:numPr>
          <w:ilvl w:val="0"/>
          <w:numId w:val="18"/>
        </w:numPr>
        <w:ind w:firstLineChars="0"/>
      </w:pPr>
      <w:r w:rsidRPr="00602BE8">
        <w:rPr>
          <w:rFonts w:hint="eastAsia"/>
        </w:rPr>
        <w:t>同一联票</w:t>
      </w:r>
      <w:r w:rsidRPr="00602BE8">
        <w:t>内的多个子</w:t>
      </w:r>
      <w:proofErr w:type="gramStart"/>
      <w:r w:rsidRPr="00602BE8">
        <w:t>票按照</w:t>
      </w:r>
      <w:proofErr w:type="gramEnd"/>
      <w:r w:rsidRPr="00602BE8">
        <w:t>产品编号从小到大排列；</w:t>
      </w:r>
    </w:p>
    <w:p w14:paraId="28F4414C" w14:textId="77777777" w:rsidR="00E4171F" w:rsidRDefault="00E4171F" w:rsidP="00131F12">
      <w:pPr>
        <w:pStyle w:val="aff"/>
        <w:numPr>
          <w:ilvl w:val="0"/>
          <w:numId w:val="18"/>
        </w:numPr>
        <w:ind w:firstLineChars="0"/>
      </w:pPr>
      <w:r w:rsidRPr="00602BE8">
        <w:rPr>
          <w:rFonts w:hint="eastAsia"/>
        </w:rPr>
        <w:t>每页</w:t>
      </w:r>
      <w:r w:rsidRPr="00602BE8">
        <w:t>最多显示</w:t>
      </w:r>
      <w:r w:rsidRPr="00602BE8">
        <w:rPr>
          <w:rFonts w:hint="eastAsia"/>
        </w:rPr>
        <w:t>5</w:t>
      </w:r>
      <w:r w:rsidRPr="00602BE8">
        <w:rPr>
          <w:rFonts w:hint="eastAsia"/>
        </w:rPr>
        <w:t>条</w:t>
      </w:r>
      <w:r w:rsidRPr="00602BE8">
        <w:t>联票结果</w:t>
      </w:r>
      <w:r w:rsidRPr="00602BE8">
        <w:rPr>
          <w:rFonts w:hint="eastAsia"/>
        </w:rPr>
        <w:t>，支持</w:t>
      </w:r>
      <w:r w:rsidRPr="00602BE8">
        <w:t>翻页操作，</w:t>
      </w:r>
      <w:r w:rsidR="00117922">
        <w:rPr>
          <w:rFonts w:hint="eastAsia"/>
        </w:rPr>
        <w:t>列表</w:t>
      </w:r>
      <w:r w:rsidRPr="00602BE8">
        <w:t>右下方</w:t>
      </w:r>
      <w:r w:rsidRPr="00602BE8">
        <w:rPr>
          <w:rFonts w:hint="eastAsia"/>
        </w:rPr>
        <w:t>的</w:t>
      </w:r>
      <w:r w:rsidRPr="00602BE8">
        <w:t>左侧</w:t>
      </w:r>
      <w:r w:rsidRPr="00602BE8">
        <w:rPr>
          <w:rFonts w:hint="eastAsia"/>
        </w:rPr>
        <w:t>显示</w:t>
      </w:r>
      <w:r w:rsidRPr="00602BE8">
        <w:t>总项数、总页数、当前页数，右侧显示页码</w:t>
      </w:r>
      <w:r w:rsidR="00117922">
        <w:rPr>
          <w:rFonts w:hint="eastAsia"/>
        </w:rPr>
        <w:t>和翻页</w:t>
      </w:r>
      <w:r w:rsidR="00117922">
        <w:t>按钮</w:t>
      </w:r>
      <w:r w:rsidR="00117922">
        <w:rPr>
          <w:rFonts w:hint="eastAsia"/>
        </w:rPr>
        <w:t>；</w:t>
      </w:r>
    </w:p>
    <w:p w14:paraId="2EA5A3BD" w14:textId="07A8BB63" w:rsidR="0031742D" w:rsidRPr="007545C3" w:rsidRDefault="0031742D" w:rsidP="00131F12">
      <w:pPr>
        <w:pStyle w:val="aff"/>
        <w:numPr>
          <w:ilvl w:val="0"/>
          <w:numId w:val="18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当此列表</w:t>
      </w:r>
      <w:r w:rsidRPr="007545C3">
        <w:rPr>
          <w:color w:val="000000" w:themeColor="text1"/>
        </w:rPr>
        <w:t>没有任何联票生成时，默认只显示字段表头，界面中间显示</w:t>
      </w:r>
      <w:r w:rsidRPr="007545C3">
        <w:rPr>
          <w:color w:val="000000" w:themeColor="text1"/>
        </w:rPr>
        <w:t>“</w:t>
      </w:r>
      <w:r w:rsidRPr="007545C3">
        <w:rPr>
          <w:rFonts w:hint="eastAsia"/>
          <w:color w:val="000000" w:themeColor="text1"/>
        </w:rPr>
        <w:t>暂无信息</w:t>
      </w:r>
      <w:r w:rsidRPr="007545C3">
        <w:rPr>
          <w:color w:val="000000" w:themeColor="text1"/>
        </w:rPr>
        <w:t>”</w:t>
      </w:r>
      <w:r w:rsidRPr="007545C3">
        <w:rPr>
          <w:rFonts w:hint="eastAsia"/>
          <w:color w:val="000000" w:themeColor="text1"/>
        </w:rPr>
        <w:t>。</w:t>
      </w:r>
    </w:p>
    <w:p w14:paraId="3D79B655" w14:textId="77777777" w:rsidR="00E4171F" w:rsidRPr="00602BE8" w:rsidRDefault="00E4171F" w:rsidP="00131F12">
      <w:pPr>
        <w:pStyle w:val="aff"/>
        <w:numPr>
          <w:ilvl w:val="0"/>
          <w:numId w:val="17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58752" behindDoc="0" locked="0" layoutInCell="1" allowOverlap="1" wp14:anchorId="352ACD13" wp14:editId="383EF54D">
            <wp:simplePos x="0" y="0"/>
            <wp:positionH relativeFrom="column">
              <wp:posOffset>-9525</wp:posOffset>
            </wp:positionH>
            <wp:positionV relativeFrom="paragraph">
              <wp:posOffset>419100</wp:posOffset>
            </wp:positionV>
            <wp:extent cx="5943600" cy="3206115"/>
            <wp:effectExtent l="0" t="0" r="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BE8">
        <w:t>点击某条联票后方的</w:t>
      </w:r>
      <w:r w:rsidRPr="00602BE8">
        <w:rPr>
          <w:rFonts w:hint="eastAsia"/>
        </w:rPr>
        <w:t>【设置</w:t>
      </w:r>
      <w:r w:rsidRPr="00602BE8">
        <w:t>政策】</w:t>
      </w:r>
      <w:r w:rsidRPr="00602BE8">
        <w:rPr>
          <w:rFonts w:hint="eastAsia"/>
        </w:rPr>
        <w:t>按钮</w:t>
      </w:r>
      <w:r w:rsidRPr="00602BE8">
        <w:t>，跳转到新页面，如下图所示：</w:t>
      </w:r>
    </w:p>
    <w:p w14:paraId="0154BDCA" w14:textId="77777777" w:rsidR="00E4171F" w:rsidRPr="00602BE8" w:rsidRDefault="00C37AF0" w:rsidP="00131F12">
      <w:pPr>
        <w:pStyle w:val="aff"/>
        <w:numPr>
          <w:ilvl w:val="0"/>
          <w:numId w:val="19"/>
        </w:numPr>
        <w:ind w:firstLineChars="0"/>
      </w:pPr>
      <w:r w:rsidRPr="00602BE8">
        <w:rPr>
          <w:rFonts w:hint="eastAsia"/>
        </w:rPr>
        <w:lastRenderedPageBreak/>
        <w:t>该界面</w:t>
      </w:r>
      <w:r w:rsidRPr="00602BE8">
        <w:t>主要包括两大</w:t>
      </w:r>
      <w:proofErr w:type="gramStart"/>
      <w:r w:rsidRPr="00602BE8">
        <w:rPr>
          <w:rFonts w:hint="eastAsia"/>
        </w:rPr>
        <w:t>版块</w:t>
      </w:r>
      <w:proofErr w:type="gramEnd"/>
      <w:r w:rsidRPr="00602BE8">
        <w:t>的内容：</w:t>
      </w:r>
      <w:r w:rsidRPr="00602BE8">
        <w:rPr>
          <w:rFonts w:hint="eastAsia"/>
        </w:rPr>
        <w:t>设置</w:t>
      </w:r>
      <w:r w:rsidRPr="00602BE8">
        <w:t>魔方政策</w:t>
      </w:r>
      <w:r w:rsidRPr="00602BE8">
        <w:rPr>
          <w:rFonts w:hint="eastAsia"/>
        </w:rPr>
        <w:t>、</w:t>
      </w:r>
      <w:proofErr w:type="gramStart"/>
      <w:r w:rsidRPr="00602BE8">
        <w:t>设置直签政策</w:t>
      </w:r>
      <w:proofErr w:type="gramEnd"/>
      <w:r w:rsidRPr="00602BE8">
        <w:rPr>
          <w:rFonts w:hint="eastAsia"/>
        </w:rPr>
        <w:t>，具体内容说明详见后文“</w:t>
      </w:r>
      <w:r w:rsidRPr="00602BE8">
        <w:rPr>
          <w:rFonts w:hint="eastAsia"/>
        </w:rPr>
        <w:t>4</w:t>
      </w:r>
      <w:r w:rsidRPr="00602BE8">
        <w:rPr>
          <w:rFonts w:hint="eastAsia"/>
        </w:rPr>
        <w:t>设置</w:t>
      </w:r>
      <w:r w:rsidRPr="00602BE8">
        <w:t>魔方政策</w:t>
      </w:r>
      <w:r w:rsidRPr="00602BE8">
        <w:t>”</w:t>
      </w:r>
      <w:r w:rsidRPr="00602BE8">
        <w:rPr>
          <w:rFonts w:hint="eastAsia"/>
        </w:rPr>
        <w:t>、“</w:t>
      </w:r>
      <w:r w:rsidRPr="00602BE8">
        <w:rPr>
          <w:rFonts w:hint="eastAsia"/>
        </w:rPr>
        <w:t>5</w:t>
      </w:r>
      <w:r w:rsidRPr="00602BE8">
        <w:rPr>
          <w:rFonts w:hint="eastAsia"/>
        </w:rPr>
        <w:t>、</w:t>
      </w:r>
      <w:r w:rsidRPr="00602BE8">
        <w:t>设置直签政策</w:t>
      </w:r>
      <w:r w:rsidRPr="00602BE8">
        <w:t>”</w:t>
      </w:r>
      <w:r w:rsidRPr="00602BE8">
        <w:rPr>
          <w:rFonts w:hint="eastAsia"/>
        </w:rPr>
        <w:t>；</w:t>
      </w:r>
    </w:p>
    <w:p w14:paraId="2B0198DE" w14:textId="77777777" w:rsidR="00C37AF0" w:rsidRPr="00602BE8" w:rsidRDefault="00C37AF0" w:rsidP="00131F12">
      <w:pPr>
        <w:pStyle w:val="aff"/>
        <w:numPr>
          <w:ilvl w:val="0"/>
          <w:numId w:val="19"/>
        </w:numPr>
        <w:ind w:firstLineChars="0"/>
      </w:pPr>
      <w:r w:rsidRPr="00602BE8">
        <w:rPr>
          <w:rFonts w:hint="eastAsia"/>
        </w:rPr>
        <w:t>顶部</w:t>
      </w:r>
      <w:r w:rsidRPr="00602BE8">
        <w:t>展示该联票的名称，点击【</w:t>
      </w:r>
      <w:r w:rsidRPr="00602BE8">
        <w:rPr>
          <w:rFonts w:hint="eastAsia"/>
        </w:rPr>
        <w:t>返回</w:t>
      </w:r>
      <w:r w:rsidRPr="00602BE8">
        <w:t>】</w:t>
      </w:r>
      <w:r w:rsidRPr="00602BE8">
        <w:rPr>
          <w:rFonts w:hint="eastAsia"/>
        </w:rPr>
        <w:t>按钮</w:t>
      </w:r>
      <w:r w:rsidRPr="00602BE8">
        <w:t>可返回到联票的管理列表</w:t>
      </w:r>
      <w:r w:rsidRPr="00602BE8">
        <w:rPr>
          <w:rFonts w:hint="eastAsia"/>
        </w:rPr>
        <w:t>页</w:t>
      </w:r>
      <w:r w:rsidRPr="00602BE8">
        <w:t>。</w:t>
      </w:r>
    </w:p>
    <w:p w14:paraId="2CBE773B" w14:textId="16162D41" w:rsidR="00C37AF0" w:rsidRPr="00602BE8" w:rsidRDefault="00C37AF0" w:rsidP="00131F12">
      <w:pPr>
        <w:pStyle w:val="aff"/>
        <w:numPr>
          <w:ilvl w:val="0"/>
          <w:numId w:val="19"/>
        </w:numPr>
        <w:ind w:firstLineChars="0"/>
      </w:pPr>
      <w:r w:rsidRPr="00602BE8">
        <w:rPr>
          <w:rFonts w:hint="eastAsia"/>
        </w:rPr>
        <w:t>魔方</w:t>
      </w:r>
      <w:r w:rsidRPr="00602BE8">
        <w:t>政策、</w:t>
      </w:r>
      <w:proofErr w:type="gramStart"/>
      <w:r w:rsidRPr="00602BE8">
        <w:t>直签政策</w:t>
      </w:r>
      <w:proofErr w:type="gramEnd"/>
      <w:r w:rsidRPr="00602BE8">
        <w:t>都默认展开，</w:t>
      </w:r>
      <w:r w:rsidRPr="00602BE8">
        <w:rPr>
          <w:rFonts w:hint="eastAsia"/>
        </w:rPr>
        <w:t>当</w:t>
      </w:r>
      <w:r w:rsidRPr="00602BE8">
        <w:t>魔方政策、</w:t>
      </w:r>
      <w:proofErr w:type="gramStart"/>
      <w:r w:rsidRPr="00602BE8">
        <w:t>直签政策</w:t>
      </w:r>
      <w:proofErr w:type="gramEnd"/>
      <w:r w:rsidRPr="00602BE8">
        <w:t>内容为空时，默认展示字段名称，内容为空。</w:t>
      </w:r>
    </w:p>
    <w:p w14:paraId="21F0E8D4" w14:textId="77777777" w:rsidR="003F0CBB" w:rsidRPr="00602BE8" w:rsidRDefault="00604963" w:rsidP="00C37AF0">
      <w:pPr>
        <w:pStyle w:val="2"/>
        <w:rPr>
          <w:color w:val="auto"/>
        </w:rPr>
      </w:pPr>
      <w:bookmarkStart w:id="42" w:name="_4_设置魔方政策"/>
      <w:bookmarkStart w:id="43" w:name="_Toc443494040"/>
      <w:bookmarkEnd w:id="42"/>
      <w:r w:rsidRPr="00602BE8">
        <w:rPr>
          <w:rFonts w:hint="eastAsia"/>
          <w:color w:val="auto"/>
        </w:rPr>
        <w:t xml:space="preserve">4 </w:t>
      </w:r>
      <w:r w:rsidRPr="00602BE8">
        <w:rPr>
          <w:rFonts w:hint="eastAsia"/>
          <w:color w:val="auto"/>
        </w:rPr>
        <w:t>设置魔方政策</w:t>
      </w:r>
      <w:bookmarkEnd w:id="43"/>
    </w:p>
    <w:p w14:paraId="3220D10D" w14:textId="77777777" w:rsidR="00C37AF0" w:rsidRPr="00602BE8" w:rsidRDefault="00C37AF0" w:rsidP="00C37AF0">
      <w:pPr>
        <w:pStyle w:val="3"/>
        <w:rPr>
          <w:color w:val="auto"/>
        </w:rPr>
      </w:pPr>
      <w:bookmarkStart w:id="44" w:name="_Toc443494041"/>
      <w:r w:rsidRPr="00602BE8">
        <w:rPr>
          <w:rFonts w:hint="eastAsia"/>
          <w:color w:val="auto"/>
        </w:rPr>
        <w:t>概述</w:t>
      </w:r>
      <w:bookmarkEnd w:id="44"/>
    </w:p>
    <w:p w14:paraId="3000B6DE" w14:textId="77777777" w:rsidR="00C37AF0" w:rsidRPr="00602BE8" w:rsidRDefault="00C37AF0" w:rsidP="00C37AF0">
      <w:r w:rsidRPr="00602BE8">
        <w:rPr>
          <w:rFonts w:hint="eastAsia"/>
        </w:rPr>
        <w:t>联票在</w:t>
      </w:r>
      <w:r w:rsidRPr="00602BE8">
        <w:t>刚组合完成时，是没有</w:t>
      </w:r>
      <w:r w:rsidRPr="00602BE8">
        <w:rPr>
          <w:rFonts w:hint="eastAsia"/>
        </w:rPr>
        <w:t>设置政策</w:t>
      </w:r>
      <w:r w:rsidRPr="00602BE8">
        <w:t>的，魔方需利用自己的渠道设置魔方自己的政策进行售卖。</w:t>
      </w:r>
    </w:p>
    <w:p w14:paraId="26741FA4" w14:textId="77777777" w:rsidR="00FE37C3" w:rsidRPr="00602BE8" w:rsidRDefault="00FE37C3" w:rsidP="00C37AF0">
      <w:pPr>
        <w:pStyle w:val="3"/>
        <w:rPr>
          <w:color w:val="auto"/>
        </w:rPr>
      </w:pPr>
      <w:bookmarkStart w:id="45" w:name="_Toc443494042"/>
      <w:r w:rsidRPr="00602BE8">
        <w:rPr>
          <w:rFonts w:hint="eastAsia"/>
          <w:color w:val="auto"/>
        </w:rPr>
        <w:t>状</w:t>
      </w:r>
      <w:r w:rsidRPr="00602BE8">
        <w:rPr>
          <w:rFonts w:ascii="微软雅黑" w:eastAsia="微软雅黑" w:hAnsi="微软雅黑" w:cs="微软雅黑" w:hint="eastAsia"/>
          <w:color w:val="auto"/>
        </w:rPr>
        <w:t>态</w:t>
      </w:r>
      <w:bookmarkEnd w:id="45"/>
    </w:p>
    <w:p w14:paraId="4FEEAADF" w14:textId="37275494" w:rsidR="00873FEA" w:rsidRPr="007545C3" w:rsidRDefault="001F6010" w:rsidP="00873FEA">
      <w:pPr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魔方政策包含启用、禁用</w:t>
      </w:r>
      <w:r w:rsidR="006A553F" w:rsidRPr="007545C3">
        <w:rPr>
          <w:rFonts w:hint="eastAsia"/>
          <w:color w:val="000000" w:themeColor="text1"/>
        </w:rPr>
        <w:t>2</w:t>
      </w:r>
      <w:r w:rsidR="006A553F" w:rsidRPr="007545C3">
        <w:rPr>
          <w:rFonts w:hint="eastAsia"/>
          <w:color w:val="000000" w:themeColor="text1"/>
        </w:rPr>
        <w:t>种</w:t>
      </w:r>
      <w:r w:rsidR="00C37AF0" w:rsidRPr="007545C3">
        <w:rPr>
          <w:color w:val="000000" w:themeColor="text1"/>
        </w:rPr>
        <w:t>状态</w:t>
      </w:r>
      <w:r w:rsidRPr="007545C3">
        <w:rPr>
          <w:rFonts w:hint="eastAsia"/>
          <w:color w:val="000000" w:themeColor="text1"/>
        </w:rPr>
        <w:t>。</w:t>
      </w:r>
    </w:p>
    <w:p w14:paraId="121E141E" w14:textId="77777777" w:rsidR="00475C71" w:rsidRPr="00602BE8" w:rsidRDefault="00475C71" w:rsidP="00475C71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t>启用</w:t>
      </w:r>
    </w:p>
    <w:p w14:paraId="26F673FA" w14:textId="205AF448" w:rsidR="00475C71" w:rsidRPr="00602BE8" w:rsidRDefault="000C45F6" w:rsidP="00475C71">
      <w:r>
        <w:rPr>
          <w:rFonts w:hint="eastAsia"/>
        </w:rPr>
        <w:t>在</w:t>
      </w:r>
      <w:r>
        <w:t>政策有效期内，</w:t>
      </w:r>
      <w:r w:rsidR="006C4960">
        <w:rPr>
          <w:rFonts w:hint="eastAsia"/>
        </w:rPr>
        <w:t>可</w:t>
      </w:r>
      <w:r w:rsidR="00C37AF0" w:rsidRPr="00602BE8">
        <w:t>人工进行启用操作，</w:t>
      </w:r>
      <w:r w:rsidR="00C37AF0" w:rsidRPr="00602BE8">
        <w:rPr>
          <w:rFonts w:hint="eastAsia"/>
        </w:rPr>
        <w:t>启用状态</w:t>
      </w:r>
      <w:r w:rsidR="00C37AF0" w:rsidRPr="00602BE8">
        <w:t>下的</w:t>
      </w:r>
      <w:r w:rsidR="00C37AF0" w:rsidRPr="00602BE8">
        <w:rPr>
          <w:rFonts w:hint="eastAsia"/>
        </w:rPr>
        <w:t>联票</w:t>
      </w:r>
      <w:r w:rsidR="00924790">
        <w:rPr>
          <w:rFonts w:hint="eastAsia"/>
        </w:rPr>
        <w:t>可</w:t>
      </w:r>
      <w:r w:rsidR="00C37AF0" w:rsidRPr="00602BE8">
        <w:rPr>
          <w:rFonts w:hint="eastAsia"/>
        </w:rPr>
        <w:t>在所关联分销渠道中</w:t>
      </w:r>
      <w:proofErr w:type="gramStart"/>
      <w:r w:rsidR="00924790">
        <w:rPr>
          <w:rFonts w:hint="eastAsia"/>
        </w:rPr>
        <w:t>按</w:t>
      </w:r>
      <w:r w:rsidR="00C37AF0" w:rsidRPr="00602BE8">
        <w:rPr>
          <w:rFonts w:hint="eastAsia"/>
        </w:rPr>
        <w:t>设置</w:t>
      </w:r>
      <w:proofErr w:type="gramEnd"/>
      <w:r w:rsidR="00924790">
        <w:rPr>
          <w:rFonts w:hint="eastAsia"/>
        </w:rPr>
        <w:t>的</w:t>
      </w:r>
      <w:r w:rsidR="00C37AF0" w:rsidRPr="00602BE8">
        <w:rPr>
          <w:rFonts w:hint="eastAsia"/>
        </w:rPr>
        <w:t>政策进行</w:t>
      </w:r>
      <w:r w:rsidR="00BE06A2" w:rsidRPr="00602BE8">
        <w:rPr>
          <w:rFonts w:hint="eastAsia"/>
        </w:rPr>
        <w:t>售卖。</w:t>
      </w:r>
    </w:p>
    <w:p w14:paraId="57CC16AF" w14:textId="04F642D2" w:rsidR="00475C71" w:rsidRPr="00602BE8" w:rsidRDefault="00475C71" w:rsidP="00475C71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t>禁用</w:t>
      </w:r>
    </w:p>
    <w:p w14:paraId="2F9DE0C4" w14:textId="741C37B9" w:rsidR="006A553F" w:rsidRDefault="006A553F" w:rsidP="008170C2">
      <w:r>
        <w:rPr>
          <w:noProof/>
        </w:rPr>
        <w:drawing>
          <wp:anchor distT="0" distB="0" distL="114300" distR="114300" simplePos="0" relativeHeight="251663872" behindDoc="0" locked="0" layoutInCell="1" allowOverlap="1" wp14:anchorId="167DF4FD" wp14:editId="7BBBF112">
            <wp:simplePos x="0" y="0"/>
            <wp:positionH relativeFrom="column">
              <wp:posOffset>-9525</wp:posOffset>
            </wp:positionH>
            <wp:positionV relativeFrom="paragraph">
              <wp:posOffset>725805</wp:posOffset>
            </wp:positionV>
            <wp:extent cx="4114800" cy="120015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960">
        <w:rPr>
          <w:rFonts w:hint="eastAsia"/>
        </w:rPr>
        <w:t>在</w:t>
      </w:r>
      <w:r w:rsidR="006C4960">
        <w:t>政策有效期内，</w:t>
      </w:r>
      <w:r w:rsidR="00C37AF0" w:rsidRPr="00602BE8">
        <w:rPr>
          <w:rFonts w:hint="eastAsia"/>
        </w:rPr>
        <w:t>联票</w:t>
      </w:r>
      <w:r w:rsidR="00C37AF0" w:rsidRPr="00602BE8">
        <w:t>刚创建</w:t>
      </w:r>
      <w:r w:rsidR="00C37AF0" w:rsidRPr="00602BE8">
        <w:rPr>
          <w:rFonts w:hint="eastAsia"/>
        </w:rPr>
        <w:t>魔方政策</w:t>
      </w:r>
      <w:r w:rsidR="00C37AF0" w:rsidRPr="00602BE8">
        <w:t>后</w:t>
      </w:r>
      <w:r w:rsidR="00C37AF0" w:rsidRPr="00602BE8">
        <w:rPr>
          <w:rFonts w:hint="eastAsia"/>
        </w:rPr>
        <w:t>默认</w:t>
      </w:r>
      <w:r w:rsidR="00C37AF0" w:rsidRPr="00602BE8">
        <w:t>为禁用状态，也可在启用后，通过手动</w:t>
      </w:r>
      <w:r w:rsidR="00C37AF0" w:rsidRPr="00602BE8">
        <w:rPr>
          <w:rFonts w:hint="eastAsia"/>
        </w:rPr>
        <w:t>操作</w:t>
      </w:r>
      <w:r w:rsidR="00C37AF0" w:rsidRPr="00602BE8">
        <w:t>禁用</w:t>
      </w:r>
      <w:r w:rsidR="00C37AF0" w:rsidRPr="00602BE8">
        <w:rPr>
          <w:rFonts w:hint="eastAsia"/>
        </w:rPr>
        <w:t>。</w:t>
      </w:r>
      <w:r w:rsidR="00C37AF0" w:rsidRPr="00602BE8">
        <w:t>禁用</w:t>
      </w:r>
      <w:r w:rsidR="00C37AF0" w:rsidRPr="00602BE8">
        <w:rPr>
          <w:rFonts w:hint="eastAsia"/>
        </w:rPr>
        <w:t>状态下</w:t>
      </w:r>
      <w:r w:rsidR="00C37AF0" w:rsidRPr="00602BE8">
        <w:t>，</w:t>
      </w:r>
      <w:r w:rsidR="008170C2" w:rsidRPr="00602BE8">
        <w:rPr>
          <w:rFonts w:hint="eastAsia"/>
        </w:rPr>
        <w:t>该联票立即终止在</w:t>
      </w:r>
      <w:r w:rsidR="00C37AF0" w:rsidRPr="00602BE8">
        <w:rPr>
          <w:rFonts w:hint="eastAsia"/>
        </w:rPr>
        <w:t>所</w:t>
      </w:r>
      <w:r w:rsidR="008170C2" w:rsidRPr="00602BE8">
        <w:rPr>
          <w:rFonts w:hint="eastAsia"/>
        </w:rPr>
        <w:t>关联渠道中进行售卖。</w:t>
      </w:r>
    </w:p>
    <w:p w14:paraId="4D0E84FC" w14:textId="0BA39FE5" w:rsidR="00EF0D3D" w:rsidRPr="00602BE8" w:rsidRDefault="00EF0D3D" w:rsidP="00EF0D3D">
      <w:pPr>
        <w:pStyle w:val="3"/>
        <w:rPr>
          <w:color w:val="auto"/>
        </w:rPr>
      </w:pPr>
      <w:bookmarkStart w:id="46" w:name="_Toc443494043"/>
      <w:r w:rsidRPr="00602BE8">
        <w:rPr>
          <w:rFonts w:hint="eastAsia"/>
          <w:color w:val="auto"/>
        </w:rPr>
        <w:t>状</w:t>
      </w:r>
      <w:r w:rsidRPr="00602BE8">
        <w:rPr>
          <w:rFonts w:ascii="微软雅黑" w:eastAsia="微软雅黑" w:hAnsi="微软雅黑" w:cs="微软雅黑" w:hint="eastAsia"/>
          <w:color w:val="auto"/>
        </w:rPr>
        <w:t>态切换</w:t>
      </w:r>
      <w:bookmarkEnd w:id="46"/>
    </w:p>
    <w:p w14:paraId="4110A744" w14:textId="18604982" w:rsidR="00EF0D3D" w:rsidRDefault="00EF0D3D" w:rsidP="006A553F">
      <w:pPr>
        <w:pStyle w:val="aff"/>
        <w:numPr>
          <w:ilvl w:val="0"/>
          <w:numId w:val="48"/>
        </w:numPr>
        <w:ind w:firstLineChars="0"/>
      </w:pPr>
      <w:r w:rsidRPr="00602BE8">
        <w:rPr>
          <w:rFonts w:hint="eastAsia"/>
        </w:rPr>
        <w:t>政策</w:t>
      </w:r>
      <w:r w:rsidRPr="00602BE8">
        <w:t>创建后，默认为禁用状态</w:t>
      </w:r>
      <w:r w:rsidRPr="00602BE8">
        <w:rPr>
          <w:rFonts w:hint="eastAsia"/>
        </w:rPr>
        <w:t>；</w:t>
      </w:r>
    </w:p>
    <w:p w14:paraId="36EDAEE0" w14:textId="1C06E256" w:rsidR="00EF0D3D" w:rsidRDefault="00EF0D3D" w:rsidP="006A553F">
      <w:pPr>
        <w:pStyle w:val="aff"/>
        <w:numPr>
          <w:ilvl w:val="0"/>
          <w:numId w:val="48"/>
        </w:numPr>
        <w:ind w:firstLineChars="0"/>
      </w:pPr>
      <w:r w:rsidRPr="00602BE8">
        <w:rPr>
          <w:rFonts w:hint="eastAsia"/>
        </w:rPr>
        <w:t>禁用</w:t>
      </w:r>
      <w:r w:rsidRPr="00602BE8">
        <w:t>状态的</w:t>
      </w:r>
      <w:r w:rsidR="0050615E">
        <w:rPr>
          <w:rFonts w:hint="eastAsia"/>
        </w:rPr>
        <w:t>在</w:t>
      </w:r>
      <w:r w:rsidR="0050615E">
        <w:t>政策有效期内的</w:t>
      </w:r>
      <w:r w:rsidRPr="00602BE8">
        <w:t>政策，</w:t>
      </w:r>
      <w:r w:rsidRPr="00602BE8">
        <w:rPr>
          <w:rFonts w:hint="eastAsia"/>
        </w:rPr>
        <w:t>运营人员</w:t>
      </w:r>
      <w:r w:rsidRPr="00602BE8">
        <w:t>点击启用后，该政策启用（</w:t>
      </w:r>
      <w:r w:rsidRPr="00602BE8">
        <w:rPr>
          <w:rFonts w:hint="eastAsia"/>
        </w:rPr>
        <w:t>即生效</w:t>
      </w:r>
      <w:r w:rsidRPr="00602BE8">
        <w:t>）</w:t>
      </w:r>
      <w:r w:rsidRPr="00602BE8">
        <w:rPr>
          <w:rFonts w:hint="eastAsia"/>
        </w:rPr>
        <w:t>；</w:t>
      </w:r>
    </w:p>
    <w:p w14:paraId="1E916884" w14:textId="0C89229E" w:rsidR="006C4960" w:rsidRDefault="00EF0D3D" w:rsidP="006A553F">
      <w:pPr>
        <w:pStyle w:val="aff"/>
        <w:numPr>
          <w:ilvl w:val="0"/>
          <w:numId w:val="48"/>
        </w:numPr>
        <w:ind w:firstLineChars="0"/>
      </w:pPr>
      <w:r w:rsidRPr="00602BE8">
        <w:rPr>
          <w:rFonts w:hint="eastAsia"/>
        </w:rPr>
        <w:t>启用状态</w:t>
      </w:r>
      <w:r w:rsidRPr="00602BE8">
        <w:t>的</w:t>
      </w:r>
      <w:r w:rsidR="0050615E">
        <w:rPr>
          <w:rFonts w:hint="eastAsia"/>
        </w:rPr>
        <w:t>在</w:t>
      </w:r>
      <w:r w:rsidR="0050615E">
        <w:t>政策有效期内的</w:t>
      </w:r>
      <w:r w:rsidRPr="00602BE8">
        <w:t>政策，运营人员点击禁用后，该政策</w:t>
      </w:r>
      <w:r w:rsidRPr="00602BE8">
        <w:rPr>
          <w:rFonts w:hint="eastAsia"/>
        </w:rPr>
        <w:t>禁用</w:t>
      </w:r>
      <w:r w:rsidR="006A553F">
        <w:rPr>
          <w:rFonts w:hint="eastAsia"/>
        </w:rPr>
        <w:t>。</w:t>
      </w:r>
    </w:p>
    <w:p w14:paraId="1EAF7D45" w14:textId="0543228C" w:rsidR="00FE37C3" w:rsidRPr="00602BE8" w:rsidRDefault="00B50AD3" w:rsidP="00C22C4D">
      <w:pPr>
        <w:pStyle w:val="3"/>
        <w:rPr>
          <w:rFonts w:eastAsia="黑体"/>
          <w:color w:val="auto"/>
        </w:rPr>
      </w:pPr>
      <w:bookmarkStart w:id="47" w:name="_Toc443494044"/>
      <w:r w:rsidRPr="00602BE8">
        <w:rPr>
          <w:rFonts w:eastAsia="黑体" w:hint="eastAsia"/>
          <w:color w:val="auto"/>
        </w:rPr>
        <w:lastRenderedPageBreak/>
        <w:t>列表</w:t>
      </w:r>
      <w:r w:rsidR="00C35B7A">
        <w:rPr>
          <w:rFonts w:eastAsia="黑体" w:hint="eastAsia"/>
          <w:color w:val="auto"/>
        </w:rPr>
        <w:t>显示</w:t>
      </w:r>
      <w:r w:rsidR="00FE37C3" w:rsidRPr="00602BE8">
        <w:rPr>
          <w:rFonts w:hint="eastAsia"/>
          <w:color w:val="auto"/>
        </w:rPr>
        <w:t>字段</w:t>
      </w:r>
      <w:bookmarkEnd w:id="47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201095" w:rsidRPr="00602BE8" w14:paraId="04BE54EA" w14:textId="77777777" w:rsidTr="002E28D7">
        <w:tc>
          <w:tcPr>
            <w:tcW w:w="675" w:type="dxa"/>
            <w:shd w:val="clear" w:color="auto" w:fill="D9D9D9" w:themeFill="background1" w:themeFillShade="D9"/>
          </w:tcPr>
          <w:p w14:paraId="4D659256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4CABD804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778AE512" w14:textId="26C82E21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2682D8A7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602BE8" w:rsidRPr="00602BE8" w14:paraId="49F94587" w14:textId="77777777" w:rsidTr="002E28D7">
        <w:tc>
          <w:tcPr>
            <w:tcW w:w="675" w:type="dxa"/>
          </w:tcPr>
          <w:p w14:paraId="14CC4B1C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7C6A2A30" w14:textId="77777777" w:rsidR="00201095" w:rsidRPr="00602BE8" w:rsidRDefault="00BC3007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政策名称</w:t>
            </w:r>
          </w:p>
        </w:tc>
        <w:tc>
          <w:tcPr>
            <w:tcW w:w="709" w:type="dxa"/>
          </w:tcPr>
          <w:p w14:paraId="0FE17C69" w14:textId="77777777" w:rsidR="00201095" w:rsidRPr="00602BE8" w:rsidRDefault="00201095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21C2D1D9" w14:textId="2F119C7F" w:rsidR="00854988" w:rsidRPr="00602BE8" w:rsidRDefault="00854988" w:rsidP="00602BE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该联票魔方政策下具有唯一性</w:t>
            </w:r>
            <w:r w:rsidR="005A15EB">
              <w:rPr>
                <w:rFonts w:hint="eastAsia"/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根据所建政策，政策名称后自动</w:t>
            </w:r>
            <w:r w:rsidR="00602BE8">
              <w:rPr>
                <w:rFonts w:hint="eastAsia"/>
                <w:szCs w:val="18"/>
              </w:rPr>
              <w:t>添加“（散票）”</w:t>
            </w:r>
            <w:r w:rsidR="00602BE8">
              <w:rPr>
                <w:szCs w:val="18"/>
              </w:rPr>
              <w:t>或</w:t>
            </w:r>
            <w:r w:rsidR="00602BE8">
              <w:rPr>
                <w:rFonts w:hint="eastAsia"/>
                <w:szCs w:val="18"/>
              </w:rPr>
              <w:t>“（</w:t>
            </w:r>
            <w:r w:rsidR="00602BE8">
              <w:rPr>
                <w:szCs w:val="18"/>
              </w:rPr>
              <w:t>团票</w:t>
            </w:r>
            <w:r w:rsidR="00602BE8">
              <w:rPr>
                <w:rFonts w:hint="eastAsia"/>
                <w:szCs w:val="18"/>
              </w:rPr>
              <w:t>）”</w:t>
            </w:r>
          </w:p>
        </w:tc>
      </w:tr>
      <w:tr w:rsidR="00201095" w:rsidRPr="00602BE8" w14:paraId="45292EBF" w14:textId="77777777" w:rsidTr="002E28D7">
        <w:tc>
          <w:tcPr>
            <w:tcW w:w="675" w:type="dxa"/>
          </w:tcPr>
          <w:p w14:paraId="7AED21C2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763507E2" w14:textId="77777777" w:rsidR="00201095" w:rsidRPr="00602BE8" w:rsidRDefault="00BC3007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关联分销渠道</w:t>
            </w:r>
          </w:p>
        </w:tc>
        <w:tc>
          <w:tcPr>
            <w:tcW w:w="709" w:type="dxa"/>
          </w:tcPr>
          <w:p w14:paraId="6B7C6568" w14:textId="77777777" w:rsidR="00201095" w:rsidRPr="00602BE8" w:rsidRDefault="00201095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1E4B2DCF" w14:textId="77777777" w:rsidR="00201095" w:rsidRPr="00602BE8" w:rsidRDefault="004E6E42" w:rsidP="004E6E42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（点击弹出窗口显示出所有渠道）</w:t>
            </w:r>
          </w:p>
        </w:tc>
      </w:tr>
      <w:tr w:rsidR="00201095" w:rsidRPr="00602BE8" w14:paraId="38EFC5F1" w14:textId="77777777" w:rsidTr="002E28D7">
        <w:tc>
          <w:tcPr>
            <w:tcW w:w="675" w:type="dxa"/>
          </w:tcPr>
          <w:p w14:paraId="57F33957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3</w:t>
            </w:r>
          </w:p>
        </w:tc>
        <w:tc>
          <w:tcPr>
            <w:tcW w:w="1985" w:type="dxa"/>
          </w:tcPr>
          <w:p w14:paraId="28EBA449" w14:textId="77777777" w:rsidR="00201095" w:rsidRPr="00602BE8" w:rsidRDefault="00BC3007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政策有效期</w:t>
            </w:r>
          </w:p>
        </w:tc>
        <w:tc>
          <w:tcPr>
            <w:tcW w:w="709" w:type="dxa"/>
          </w:tcPr>
          <w:p w14:paraId="730A4AA6" w14:textId="77777777" w:rsidR="00201095" w:rsidRPr="00602BE8" w:rsidRDefault="00201095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6CDEC31B" w14:textId="77777777" w:rsidR="00201095" w:rsidRPr="00602BE8" w:rsidRDefault="00201095" w:rsidP="002E28D7">
            <w:pPr>
              <w:rPr>
                <w:szCs w:val="18"/>
              </w:rPr>
            </w:pPr>
          </w:p>
        </w:tc>
      </w:tr>
      <w:tr w:rsidR="00201095" w:rsidRPr="00602BE8" w14:paraId="18D7A253" w14:textId="77777777" w:rsidTr="002E28D7">
        <w:tc>
          <w:tcPr>
            <w:tcW w:w="675" w:type="dxa"/>
          </w:tcPr>
          <w:p w14:paraId="61896E03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704E6385" w14:textId="77777777" w:rsidR="00201095" w:rsidRPr="00602BE8" w:rsidRDefault="00BC3007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首检及游玩日期</w:t>
            </w:r>
          </w:p>
        </w:tc>
        <w:tc>
          <w:tcPr>
            <w:tcW w:w="709" w:type="dxa"/>
          </w:tcPr>
          <w:p w14:paraId="0A4CDDE1" w14:textId="77777777" w:rsidR="00201095" w:rsidRPr="00602BE8" w:rsidRDefault="00BC3007" w:rsidP="002E28D7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41E8BE41" w14:textId="77777777" w:rsidR="00201095" w:rsidRPr="00602BE8" w:rsidRDefault="00201095" w:rsidP="002E28D7">
            <w:pPr>
              <w:rPr>
                <w:szCs w:val="18"/>
              </w:rPr>
            </w:pPr>
          </w:p>
        </w:tc>
      </w:tr>
      <w:tr w:rsidR="00201095" w:rsidRPr="00602BE8" w14:paraId="0F68E651" w14:textId="77777777" w:rsidTr="002E28D7">
        <w:tc>
          <w:tcPr>
            <w:tcW w:w="675" w:type="dxa"/>
          </w:tcPr>
          <w:p w14:paraId="237B1469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5</w:t>
            </w:r>
          </w:p>
        </w:tc>
        <w:tc>
          <w:tcPr>
            <w:tcW w:w="1985" w:type="dxa"/>
          </w:tcPr>
          <w:p w14:paraId="43CAB3D8" w14:textId="77777777" w:rsidR="00201095" w:rsidRPr="00602BE8" w:rsidRDefault="00BC3007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计时方式</w:t>
            </w:r>
          </w:p>
        </w:tc>
        <w:tc>
          <w:tcPr>
            <w:tcW w:w="709" w:type="dxa"/>
          </w:tcPr>
          <w:p w14:paraId="52624C0B" w14:textId="77777777" w:rsidR="00201095" w:rsidRPr="00602BE8" w:rsidRDefault="00BC3007" w:rsidP="002E28D7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200C3563" w14:textId="77777777" w:rsidR="00201095" w:rsidRPr="00602BE8" w:rsidRDefault="00201095" w:rsidP="002E28D7">
            <w:pPr>
              <w:rPr>
                <w:szCs w:val="18"/>
              </w:rPr>
            </w:pPr>
          </w:p>
        </w:tc>
      </w:tr>
      <w:tr w:rsidR="00201095" w:rsidRPr="00602BE8" w14:paraId="147194E4" w14:textId="77777777" w:rsidTr="002E28D7">
        <w:tc>
          <w:tcPr>
            <w:tcW w:w="675" w:type="dxa"/>
          </w:tcPr>
          <w:p w14:paraId="4658729D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6</w:t>
            </w:r>
          </w:p>
        </w:tc>
        <w:tc>
          <w:tcPr>
            <w:tcW w:w="1985" w:type="dxa"/>
          </w:tcPr>
          <w:p w14:paraId="4A31CBEC" w14:textId="77777777" w:rsidR="00201095" w:rsidRPr="00602BE8" w:rsidRDefault="00BC3007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分销政策</w:t>
            </w:r>
          </w:p>
        </w:tc>
        <w:tc>
          <w:tcPr>
            <w:tcW w:w="709" w:type="dxa"/>
          </w:tcPr>
          <w:p w14:paraId="7369033C" w14:textId="77777777" w:rsidR="00201095" w:rsidRPr="00602BE8" w:rsidRDefault="00BC3007" w:rsidP="002E28D7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1EAE0138" w14:textId="77777777" w:rsidR="00201095" w:rsidRPr="00602BE8" w:rsidRDefault="00AF7134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查看政策按钮</w:t>
            </w:r>
          </w:p>
        </w:tc>
      </w:tr>
      <w:tr w:rsidR="00201095" w:rsidRPr="00602BE8" w14:paraId="5FE32F60" w14:textId="77777777" w:rsidTr="002E28D7">
        <w:tc>
          <w:tcPr>
            <w:tcW w:w="675" w:type="dxa"/>
          </w:tcPr>
          <w:p w14:paraId="6469B69C" w14:textId="77777777" w:rsidR="00201095" w:rsidRPr="00602BE8" w:rsidRDefault="0020109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468F58F6" w14:textId="77777777" w:rsidR="00201095" w:rsidRPr="00602BE8" w:rsidRDefault="00BC3007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启</w:t>
            </w:r>
            <w:r w:rsidRPr="00602BE8">
              <w:rPr>
                <w:rFonts w:hint="eastAsia"/>
                <w:szCs w:val="18"/>
              </w:rPr>
              <w:t>/</w:t>
            </w:r>
            <w:r w:rsidRPr="00602BE8">
              <w:rPr>
                <w:rFonts w:hint="eastAsia"/>
                <w:szCs w:val="18"/>
              </w:rPr>
              <w:t>禁用</w:t>
            </w:r>
          </w:p>
        </w:tc>
        <w:tc>
          <w:tcPr>
            <w:tcW w:w="709" w:type="dxa"/>
          </w:tcPr>
          <w:p w14:paraId="0454AA7D" w14:textId="77777777" w:rsidR="00201095" w:rsidRPr="00602BE8" w:rsidRDefault="00BC3007" w:rsidP="002E28D7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3F1D3E13" w14:textId="77777777" w:rsidR="00201095" w:rsidRPr="00602BE8" w:rsidRDefault="00693A68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启用、禁用按钮</w:t>
            </w:r>
          </w:p>
        </w:tc>
      </w:tr>
    </w:tbl>
    <w:p w14:paraId="2D074FBC" w14:textId="39F1D9CB" w:rsidR="007147B1" w:rsidRPr="007545C3" w:rsidRDefault="007147B1" w:rsidP="00924790">
      <w:pPr>
        <w:pStyle w:val="3"/>
      </w:pPr>
      <w:bookmarkStart w:id="48" w:name="_Toc443494045"/>
      <w:r w:rsidRPr="007545C3">
        <w:rPr>
          <w:rFonts w:hint="eastAsia"/>
        </w:rPr>
        <w:t>字段</w:t>
      </w:r>
      <w:r w:rsidRPr="007545C3">
        <w:t>输入规范</w:t>
      </w:r>
      <w:bookmarkEnd w:id="48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817"/>
        <w:gridCol w:w="1134"/>
        <w:gridCol w:w="1418"/>
        <w:gridCol w:w="2986"/>
        <w:gridCol w:w="3221"/>
      </w:tblGrid>
      <w:tr w:rsidR="007D7147" w:rsidRPr="007545C3" w14:paraId="445D03F1" w14:textId="77777777" w:rsidTr="007D7147">
        <w:tc>
          <w:tcPr>
            <w:tcW w:w="817" w:type="dxa"/>
            <w:shd w:val="clear" w:color="auto" w:fill="D9D9D9" w:themeFill="background1" w:themeFillShade="D9"/>
          </w:tcPr>
          <w:p w14:paraId="26EF9822" w14:textId="77777777" w:rsidR="007D7147" w:rsidRPr="007545C3" w:rsidRDefault="007D7147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序号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0AC1775" w14:textId="77777777" w:rsidR="007D7147" w:rsidRPr="007545C3" w:rsidRDefault="007D7147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字段名称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71B054CD" w14:textId="2EA9E6BF" w:rsidR="007D7147" w:rsidRPr="007545C3" w:rsidRDefault="007D7147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属性</w:t>
            </w:r>
          </w:p>
        </w:tc>
        <w:tc>
          <w:tcPr>
            <w:tcW w:w="2986" w:type="dxa"/>
            <w:shd w:val="clear" w:color="auto" w:fill="D9D9D9" w:themeFill="background1" w:themeFillShade="D9"/>
          </w:tcPr>
          <w:p w14:paraId="46C6CC50" w14:textId="7E5DDB3B" w:rsidR="007D7147" w:rsidRPr="007545C3" w:rsidRDefault="007D7147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默认</w:t>
            </w:r>
            <w:r w:rsidRPr="007545C3">
              <w:rPr>
                <w:color w:val="000000" w:themeColor="text1"/>
                <w:szCs w:val="18"/>
              </w:rPr>
              <w:t>提示内容</w:t>
            </w:r>
          </w:p>
        </w:tc>
        <w:tc>
          <w:tcPr>
            <w:tcW w:w="3221" w:type="dxa"/>
            <w:shd w:val="clear" w:color="auto" w:fill="D9D9D9" w:themeFill="background1" w:themeFillShade="D9"/>
          </w:tcPr>
          <w:p w14:paraId="06F371AF" w14:textId="6FEF34BB" w:rsidR="007D7147" w:rsidRPr="007545C3" w:rsidRDefault="007D7147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输入规范</w:t>
            </w:r>
          </w:p>
        </w:tc>
      </w:tr>
      <w:tr w:rsidR="007D7147" w:rsidRPr="007545C3" w14:paraId="05A17EB2" w14:textId="77777777" w:rsidTr="007D7147">
        <w:tc>
          <w:tcPr>
            <w:tcW w:w="817" w:type="dxa"/>
          </w:tcPr>
          <w:p w14:paraId="3F6D0553" w14:textId="77777777" w:rsidR="007D7147" w:rsidRPr="007545C3" w:rsidRDefault="007D7147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1</w:t>
            </w:r>
          </w:p>
        </w:tc>
        <w:tc>
          <w:tcPr>
            <w:tcW w:w="1134" w:type="dxa"/>
          </w:tcPr>
          <w:p w14:paraId="547213A6" w14:textId="57CCFE61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渠道</w:t>
            </w:r>
          </w:p>
        </w:tc>
        <w:tc>
          <w:tcPr>
            <w:tcW w:w="1418" w:type="dxa"/>
          </w:tcPr>
          <w:p w14:paraId="1244E7D3" w14:textId="51050CE1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单选项</w:t>
            </w:r>
          </w:p>
        </w:tc>
        <w:tc>
          <w:tcPr>
            <w:tcW w:w="2986" w:type="dxa"/>
          </w:tcPr>
          <w:p w14:paraId="308578BE" w14:textId="14B22BBF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选择</w:t>
            </w:r>
            <w:r w:rsidRPr="007545C3">
              <w:rPr>
                <w:color w:val="000000" w:themeColor="text1"/>
                <w:szCs w:val="18"/>
              </w:rPr>
              <w:t>渠道</w:t>
            </w:r>
          </w:p>
        </w:tc>
        <w:tc>
          <w:tcPr>
            <w:tcW w:w="3221" w:type="dxa"/>
          </w:tcPr>
          <w:p w14:paraId="43E6BB05" w14:textId="539905EF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必选项</w:t>
            </w:r>
            <w:r w:rsidRPr="007545C3">
              <w:rPr>
                <w:color w:val="000000" w:themeColor="text1"/>
                <w:szCs w:val="18"/>
              </w:rPr>
              <w:t>，不能为空</w:t>
            </w:r>
          </w:p>
        </w:tc>
      </w:tr>
      <w:tr w:rsidR="007D7147" w:rsidRPr="007545C3" w14:paraId="2154F5ED" w14:textId="77777777" w:rsidTr="007D7147">
        <w:tc>
          <w:tcPr>
            <w:tcW w:w="817" w:type="dxa"/>
          </w:tcPr>
          <w:p w14:paraId="1F8617E8" w14:textId="77777777" w:rsidR="007D7147" w:rsidRPr="007545C3" w:rsidRDefault="007D7147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2</w:t>
            </w:r>
          </w:p>
        </w:tc>
        <w:tc>
          <w:tcPr>
            <w:tcW w:w="1134" w:type="dxa"/>
          </w:tcPr>
          <w:p w14:paraId="764FDD52" w14:textId="07FC2875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政策名称</w:t>
            </w:r>
          </w:p>
        </w:tc>
        <w:tc>
          <w:tcPr>
            <w:tcW w:w="1418" w:type="dxa"/>
          </w:tcPr>
          <w:p w14:paraId="208E2F0C" w14:textId="25E96BA3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输入框</w:t>
            </w:r>
          </w:p>
        </w:tc>
        <w:tc>
          <w:tcPr>
            <w:tcW w:w="2986" w:type="dxa"/>
          </w:tcPr>
          <w:p w14:paraId="440B059D" w14:textId="1A69451F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请输入</w:t>
            </w:r>
            <w:r w:rsidRPr="007545C3">
              <w:rPr>
                <w:color w:val="000000" w:themeColor="text1"/>
                <w:szCs w:val="18"/>
              </w:rPr>
              <w:t>政策名称</w:t>
            </w:r>
          </w:p>
        </w:tc>
        <w:tc>
          <w:tcPr>
            <w:tcW w:w="3221" w:type="dxa"/>
          </w:tcPr>
          <w:p w14:paraId="6EA093DA" w14:textId="0B75DF7A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必填项</w:t>
            </w:r>
            <w:r w:rsidRPr="007545C3">
              <w:rPr>
                <w:color w:val="000000" w:themeColor="text1"/>
                <w:szCs w:val="18"/>
              </w:rPr>
              <w:t>，汉字、英文、数字的组合，最高限</w:t>
            </w:r>
            <w:r w:rsidRPr="007545C3">
              <w:rPr>
                <w:rFonts w:hint="eastAsia"/>
                <w:color w:val="000000" w:themeColor="text1"/>
                <w:szCs w:val="18"/>
              </w:rPr>
              <w:t>12</w:t>
            </w:r>
            <w:r w:rsidRPr="007545C3">
              <w:rPr>
                <w:rFonts w:hint="eastAsia"/>
                <w:color w:val="000000" w:themeColor="text1"/>
                <w:szCs w:val="18"/>
              </w:rPr>
              <w:t>个字符，超出后继续输入无效</w:t>
            </w:r>
          </w:p>
        </w:tc>
      </w:tr>
      <w:tr w:rsidR="007D7147" w:rsidRPr="007545C3" w14:paraId="0CF1CFE2" w14:textId="77777777" w:rsidTr="007D7147">
        <w:tc>
          <w:tcPr>
            <w:tcW w:w="817" w:type="dxa"/>
          </w:tcPr>
          <w:p w14:paraId="11CFABB4" w14:textId="33C0D98F" w:rsidR="007D7147" w:rsidRPr="007545C3" w:rsidRDefault="007D7147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3</w:t>
            </w:r>
          </w:p>
        </w:tc>
        <w:tc>
          <w:tcPr>
            <w:tcW w:w="1134" w:type="dxa"/>
          </w:tcPr>
          <w:p w14:paraId="66FACB0A" w14:textId="74BFFA76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政策</w:t>
            </w:r>
            <w:r w:rsidRPr="007545C3">
              <w:rPr>
                <w:color w:val="000000" w:themeColor="text1"/>
                <w:szCs w:val="18"/>
              </w:rPr>
              <w:t>有效期</w:t>
            </w:r>
          </w:p>
        </w:tc>
        <w:tc>
          <w:tcPr>
            <w:tcW w:w="1418" w:type="dxa"/>
          </w:tcPr>
          <w:p w14:paraId="3E4C36BE" w14:textId="2E295573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单选项</w:t>
            </w:r>
          </w:p>
        </w:tc>
        <w:tc>
          <w:tcPr>
            <w:tcW w:w="2986" w:type="dxa"/>
          </w:tcPr>
          <w:p w14:paraId="0CDCF762" w14:textId="694BB27E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详细时间</w:t>
            </w:r>
          </w:p>
        </w:tc>
        <w:tc>
          <w:tcPr>
            <w:tcW w:w="3221" w:type="dxa"/>
          </w:tcPr>
          <w:p w14:paraId="140B34B5" w14:textId="14E9B85D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截止</w:t>
            </w:r>
            <w:r w:rsidRPr="007545C3">
              <w:rPr>
                <w:color w:val="000000" w:themeColor="text1"/>
                <w:szCs w:val="18"/>
              </w:rPr>
              <w:t>时间不能早于起始时间</w:t>
            </w:r>
          </w:p>
        </w:tc>
      </w:tr>
      <w:tr w:rsidR="007D7147" w:rsidRPr="007545C3" w14:paraId="2B69CC0A" w14:textId="77777777" w:rsidTr="007D7147">
        <w:tc>
          <w:tcPr>
            <w:tcW w:w="817" w:type="dxa"/>
          </w:tcPr>
          <w:p w14:paraId="37A073D6" w14:textId="14C55DE0" w:rsidR="007D7147" w:rsidRPr="007545C3" w:rsidRDefault="007D7147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4</w:t>
            </w:r>
          </w:p>
        </w:tc>
        <w:tc>
          <w:tcPr>
            <w:tcW w:w="1134" w:type="dxa"/>
          </w:tcPr>
          <w:p w14:paraId="2188AD0A" w14:textId="30145B9A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首检</w:t>
            </w:r>
            <w:r w:rsidRPr="007545C3">
              <w:rPr>
                <w:color w:val="000000" w:themeColor="text1"/>
                <w:szCs w:val="18"/>
              </w:rPr>
              <w:t>及游玩时间</w:t>
            </w:r>
          </w:p>
        </w:tc>
        <w:tc>
          <w:tcPr>
            <w:tcW w:w="1418" w:type="dxa"/>
          </w:tcPr>
          <w:p w14:paraId="13631960" w14:textId="02BFEA68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单选项</w:t>
            </w:r>
          </w:p>
        </w:tc>
        <w:tc>
          <w:tcPr>
            <w:tcW w:w="2986" w:type="dxa"/>
          </w:tcPr>
          <w:p w14:paraId="5BD128F4" w14:textId="034548E6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详细时间</w:t>
            </w:r>
          </w:p>
        </w:tc>
        <w:tc>
          <w:tcPr>
            <w:tcW w:w="3221" w:type="dxa"/>
          </w:tcPr>
          <w:p w14:paraId="021CF182" w14:textId="607156F4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有输入框</w:t>
            </w:r>
            <w:r w:rsidRPr="007545C3">
              <w:rPr>
                <w:color w:val="000000" w:themeColor="text1"/>
                <w:szCs w:val="18"/>
              </w:rPr>
              <w:t>时，只能输入</w:t>
            </w:r>
            <w:r w:rsidRPr="007545C3">
              <w:rPr>
                <w:rFonts w:hint="eastAsia"/>
                <w:color w:val="000000" w:themeColor="text1"/>
                <w:szCs w:val="18"/>
              </w:rPr>
              <w:t>正整数</w:t>
            </w:r>
            <w:r w:rsidRPr="007545C3">
              <w:rPr>
                <w:color w:val="000000" w:themeColor="text1"/>
                <w:szCs w:val="18"/>
              </w:rPr>
              <w:t>。</w:t>
            </w:r>
          </w:p>
        </w:tc>
      </w:tr>
      <w:tr w:rsidR="007D7147" w:rsidRPr="007545C3" w14:paraId="09B177AE" w14:textId="77777777" w:rsidTr="007D7147">
        <w:tc>
          <w:tcPr>
            <w:tcW w:w="817" w:type="dxa"/>
          </w:tcPr>
          <w:p w14:paraId="391633F6" w14:textId="5D2BA1D3" w:rsidR="007D7147" w:rsidRPr="007545C3" w:rsidRDefault="00C35B7A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5</w:t>
            </w:r>
          </w:p>
        </w:tc>
        <w:tc>
          <w:tcPr>
            <w:tcW w:w="1134" w:type="dxa"/>
          </w:tcPr>
          <w:p w14:paraId="23D44819" w14:textId="793EA8D6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购买时限</w:t>
            </w:r>
          </w:p>
        </w:tc>
        <w:tc>
          <w:tcPr>
            <w:tcW w:w="1418" w:type="dxa"/>
          </w:tcPr>
          <w:p w14:paraId="21DEB7DB" w14:textId="73E008B5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输入框</w:t>
            </w:r>
          </w:p>
        </w:tc>
        <w:tc>
          <w:tcPr>
            <w:tcW w:w="2986" w:type="dxa"/>
          </w:tcPr>
          <w:p w14:paraId="78401F0D" w14:textId="590F8ED7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3221" w:type="dxa"/>
          </w:tcPr>
          <w:p w14:paraId="4EF43566" w14:textId="04E4C275" w:rsidR="007D7147" w:rsidRPr="007545C3" w:rsidRDefault="007D7147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只支持</w:t>
            </w:r>
            <w:r w:rsidR="00C35B7A" w:rsidRPr="007545C3">
              <w:rPr>
                <w:rFonts w:hint="eastAsia"/>
                <w:color w:val="000000" w:themeColor="text1"/>
                <w:szCs w:val="18"/>
              </w:rPr>
              <w:t>输入</w:t>
            </w:r>
            <w:r w:rsidRPr="007545C3">
              <w:rPr>
                <w:color w:val="000000" w:themeColor="text1"/>
                <w:szCs w:val="18"/>
              </w:rPr>
              <w:t>正整数。</w:t>
            </w:r>
          </w:p>
        </w:tc>
      </w:tr>
      <w:tr w:rsidR="007D7147" w:rsidRPr="007545C3" w14:paraId="0A5EB402" w14:textId="77777777" w:rsidTr="007D7147">
        <w:tc>
          <w:tcPr>
            <w:tcW w:w="817" w:type="dxa"/>
          </w:tcPr>
          <w:p w14:paraId="11FB5297" w14:textId="6DEC02FA" w:rsidR="007D7147" w:rsidRPr="007545C3" w:rsidRDefault="00C35B7A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6</w:t>
            </w:r>
          </w:p>
        </w:tc>
        <w:tc>
          <w:tcPr>
            <w:tcW w:w="1134" w:type="dxa"/>
          </w:tcPr>
          <w:p w14:paraId="719C3542" w14:textId="185A7A60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销售端口</w:t>
            </w:r>
          </w:p>
        </w:tc>
        <w:tc>
          <w:tcPr>
            <w:tcW w:w="1418" w:type="dxa"/>
          </w:tcPr>
          <w:p w14:paraId="10B40CFB" w14:textId="6DE04D5E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多选项</w:t>
            </w:r>
          </w:p>
        </w:tc>
        <w:tc>
          <w:tcPr>
            <w:tcW w:w="2986" w:type="dxa"/>
          </w:tcPr>
          <w:p w14:paraId="6662B127" w14:textId="44E7B009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3221" w:type="dxa"/>
          </w:tcPr>
          <w:p w14:paraId="7333194E" w14:textId="77777777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</w:p>
        </w:tc>
      </w:tr>
      <w:tr w:rsidR="007D7147" w:rsidRPr="007545C3" w14:paraId="361E8310" w14:textId="77777777" w:rsidTr="007D7147">
        <w:tc>
          <w:tcPr>
            <w:tcW w:w="817" w:type="dxa"/>
          </w:tcPr>
          <w:p w14:paraId="0FB5117D" w14:textId="123B1D2B" w:rsidR="007D7147" w:rsidRPr="007545C3" w:rsidRDefault="00C35B7A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7</w:t>
            </w:r>
          </w:p>
        </w:tc>
        <w:tc>
          <w:tcPr>
            <w:tcW w:w="1134" w:type="dxa"/>
          </w:tcPr>
          <w:p w14:paraId="306CA7E0" w14:textId="6215801A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适用日期</w:t>
            </w:r>
          </w:p>
        </w:tc>
        <w:tc>
          <w:tcPr>
            <w:tcW w:w="1418" w:type="dxa"/>
          </w:tcPr>
          <w:p w14:paraId="53711072" w14:textId="17905227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多选项</w:t>
            </w:r>
          </w:p>
        </w:tc>
        <w:tc>
          <w:tcPr>
            <w:tcW w:w="2986" w:type="dxa"/>
          </w:tcPr>
          <w:p w14:paraId="3390B79D" w14:textId="0759329F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3221" w:type="dxa"/>
          </w:tcPr>
          <w:p w14:paraId="51E0BF7A" w14:textId="5290693A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不能</w:t>
            </w:r>
            <w:r w:rsidRPr="007545C3">
              <w:rPr>
                <w:color w:val="000000" w:themeColor="text1"/>
                <w:szCs w:val="18"/>
              </w:rPr>
              <w:t>为空</w:t>
            </w:r>
          </w:p>
        </w:tc>
      </w:tr>
      <w:tr w:rsidR="007D7147" w:rsidRPr="007545C3" w14:paraId="25075514" w14:textId="77777777" w:rsidTr="007D7147">
        <w:tc>
          <w:tcPr>
            <w:tcW w:w="817" w:type="dxa"/>
          </w:tcPr>
          <w:p w14:paraId="4B96CB30" w14:textId="00DAC747" w:rsidR="007D7147" w:rsidRPr="007545C3" w:rsidRDefault="00C35B7A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8</w:t>
            </w:r>
          </w:p>
        </w:tc>
        <w:tc>
          <w:tcPr>
            <w:tcW w:w="1134" w:type="dxa"/>
          </w:tcPr>
          <w:p w14:paraId="72FDCA20" w14:textId="0921A520" w:rsidR="007D7147" w:rsidRPr="007545C3" w:rsidRDefault="007D7147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结算价</w:t>
            </w:r>
          </w:p>
        </w:tc>
        <w:tc>
          <w:tcPr>
            <w:tcW w:w="1418" w:type="dxa"/>
          </w:tcPr>
          <w:p w14:paraId="0D4017BA" w14:textId="23919508" w:rsidR="007D7147" w:rsidRPr="007545C3" w:rsidRDefault="00C35B7A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输入框</w:t>
            </w:r>
          </w:p>
        </w:tc>
        <w:tc>
          <w:tcPr>
            <w:tcW w:w="2986" w:type="dxa"/>
          </w:tcPr>
          <w:p w14:paraId="6EDAF5D6" w14:textId="77777777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3221" w:type="dxa"/>
          </w:tcPr>
          <w:p w14:paraId="61160694" w14:textId="407934A0" w:rsidR="007D7147" w:rsidRPr="007545C3" w:rsidRDefault="00C35B7A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不能</w:t>
            </w:r>
            <w:r w:rsidRPr="007545C3">
              <w:rPr>
                <w:color w:val="000000" w:themeColor="text1"/>
                <w:szCs w:val="18"/>
              </w:rPr>
              <w:t>为空，只支持</w:t>
            </w:r>
            <w:r w:rsidRPr="007545C3">
              <w:rPr>
                <w:rFonts w:hint="eastAsia"/>
                <w:color w:val="000000" w:themeColor="text1"/>
                <w:szCs w:val="18"/>
              </w:rPr>
              <w:t>输入正数</w:t>
            </w:r>
            <w:r w:rsidRPr="007545C3">
              <w:rPr>
                <w:color w:val="000000" w:themeColor="text1"/>
                <w:szCs w:val="18"/>
              </w:rPr>
              <w:t>。</w:t>
            </w:r>
          </w:p>
        </w:tc>
      </w:tr>
      <w:tr w:rsidR="007D7147" w:rsidRPr="007545C3" w14:paraId="4A3F4B75" w14:textId="77777777" w:rsidTr="007D7147">
        <w:tc>
          <w:tcPr>
            <w:tcW w:w="817" w:type="dxa"/>
          </w:tcPr>
          <w:p w14:paraId="70A77540" w14:textId="641B9B4C" w:rsidR="007D7147" w:rsidRPr="007545C3" w:rsidRDefault="00C35B7A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9</w:t>
            </w:r>
          </w:p>
        </w:tc>
        <w:tc>
          <w:tcPr>
            <w:tcW w:w="1134" w:type="dxa"/>
          </w:tcPr>
          <w:p w14:paraId="634A1BD3" w14:textId="5FC137A8" w:rsidR="007D7147" w:rsidRPr="007545C3" w:rsidRDefault="00C35B7A" w:rsidP="00987A1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返利数量</w:t>
            </w:r>
          </w:p>
        </w:tc>
        <w:tc>
          <w:tcPr>
            <w:tcW w:w="1418" w:type="dxa"/>
          </w:tcPr>
          <w:p w14:paraId="2D1A5D12" w14:textId="128120AB" w:rsidR="007D7147" w:rsidRPr="007545C3" w:rsidRDefault="00C35B7A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输入框</w:t>
            </w:r>
          </w:p>
        </w:tc>
        <w:tc>
          <w:tcPr>
            <w:tcW w:w="2986" w:type="dxa"/>
          </w:tcPr>
          <w:p w14:paraId="67715933" w14:textId="77777777" w:rsidR="007D7147" w:rsidRPr="007545C3" w:rsidRDefault="007D7147" w:rsidP="007D7147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3221" w:type="dxa"/>
          </w:tcPr>
          <w:p w14:paraId="0277D552" w14:textId="6C05417F" w:rsidR="007D7147" w:rsidRPr="007545C3" w:rsidRDefault="00C35B7A" w:rsidP="007D7147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只支持</w:t>
            </w:r>
            <w:r w:rsidRPr="007545C3">
              <w:rPr>
                <w:color w:val="000000" w:themeColor="text1"/>
                <w:szCs w:val="18"/>
              </w:rPr>
              <w:t>输入</w:t>
            </w:r>
            <w:r w:rsidRPr="007545C3">
              <w:rPr>
                <w:rFonts w:hint="eastAsia"/>
                <w:color w:val="000000" w:themeColor="text1"/>
                <w:szCs w:val="18"/>
              </w:rPr>
              <w:t>非负数</w:t>
            </w:r>
            <w:r w:rsidRPr="007545C3">
              <w:rPr>
                <w:color w:val="000000" w:themeColor="text1"/>
                <w:szCs w:val="18"/>
              </w:rPr>
              <w:t>，支持小数点</w:t>
            </w:r>
            <w:r w:rsidRPr="007545C3">
              <w:rPr>
                <w:rFonts w:hint="eastAsia"/>
                <w:color w:val="000000" w:themeColor="text1"/>
                <w:szCs w:val="18"/>
              </w:rPr>
              <w:t>2</w:t>
            </w:r>
            <w:r w:rsidRPr="007545C3">
              <w:rPr>
                <w:rFonts w:hint="eastAsia"/>
                <w:color w:val="000000" w:themeColor="text1"/>
                <w:szCs w:val="18"/>
              </w:rPr>
              <w:t>位</w:t>
            </w:r>
            <w:r w:rsidRPr="007545C3">
              <w:rPr>
                <w:color w:val="000000" w:themeColor="text1"/>
                <w:szCs w:val="18"/>
              </w:rPr>
              <w:t>。</w:t>
            </w:r>
          </w:p>
        </w:tc>
      </w:tr>
    </w:tbl>
    <w:p w14:paraId="299D52DD" w14:textId="42E4CE91" w:rsidR="001815E8" w:rsidRPr="005A15EB" w:rsidRDefault="00C35B7A" w:rsidP="00924790">
      <w:pPr>
        <w:pStyle w:val="3"/>
        <w:rPr>
          <w:color w:val="auto"/>
        </w:rPr>
      </w:pPr>
      <w:bookmarkStart w:id="49" w:name="_Toc443494046"/>
      <w:r>
        <w:rPr>
          <w:rFonts w:hint="eastAsia"/>
          <w:color w:val="auto"/>
        </w:rPr>
        <w:t>界面判断及反馈</w:t>
      </w:r>
      <w:bookmarkEnd w:id="49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526"/>
        <w:gridCol w:w="1984"/>
        <w:gridCol w:w="1560"/>
        <w:gridCol w:w="4252"/>
      </w:tblGrid>
      <w:tr w:rsidR="00924790" w:rsidRPr="00602BE8" w14:paraId="70B21F7E" w14:textId="77777777" w:rsidTr="005A15EB">
        <w:tc>
          <w:tcPr>
            <w:tcW w:w="1526" w:type="dxa"/>
            <w:shd w:val="clear" w:color="auto" w:fill="D9D9D9" w:themeFill="background1" w:themeFillShade="D9"/>
          </w:tcPr>
          <w:p w14:paraId="1380ABB9" w14:textId="77777777" w:rsidR="001815E8" w:rsidRPr="00602BE8" w:rsidRDefault="001815E8" w:rsidP="00A460B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4A489DF7" w14:textId="77777777" w:rsidR="001815E8" w:rsidRPr="00602BE8" w:rsidRDefault="001815E8" w:rsidP="00CB3DC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判定条件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5EE0EAB0" w14:textId="77777777" w:rsidR="001815E8" w:rsidRPr="00602BE8" w:rsidRDefault="001815E8" w:rsidP="00CB3DC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</w:t>
            </w:r>
            <w:r w:rsidRPr="00602BE8">
              <w:rPr>
                <w:szCs w:val="18"/>
              </w:rPr>
              <w:t>时间</w:t>
            </w:r>
          </w:p>
        </w:tc>
        <w:tc>
          <w:tcPr>
            <w:tcW w:w="4252" w:type="dxa"/>
            <w:shd w:val="clear" w:color="auto" w:fill="D9D9D9" w:themeFill="background1" w:themeFillShade="D9"/>
          </w:tcPr>
          <w:p w14:paraId="75985998" w14:textId="5C4125F6" w:rsidR="001815E8" w:rsidRPr="00602BE8" w:rsidRDefault="007147B1" w:rsidP="00CB3DC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错误提示</w:t>
            </w:r>
          </w:p>
        </w:tc>
      </w:tr>
      <w:tr w:rsidR="00924790" w:rsidRPr="00602BE8" w14:paraId="467B063F" w14:textId="77777777" w:rsidTr="005A15EB">
        <w:tc>
          <w:tcPr>
            <w:tcW w:w="1526" w:type="dxa"/>
          </w:tcPr>
          <w:p w14:paraId="7C6F079A" w14:textId="77777777" w:rsidR="001815E8" w:rsidRPr="00602BE8" w:rsidRDefault="001815E8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渠道</w:t>
            </w:r>
          </w:p>
        </w:tc>
        <w:tc>
          <w:tcPr>
            <w:tcW w:w="1984" w:type="dxa"/>
          </w:tcPr>
          <w:p w14:paraId="4A838F43" w14:textId="77777777" w:rsidR="001815E8" w:rsidRPr="00602BE8" w:rsidRDefault="001815E8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为空</w:t>
            </w:r>
          </w:p>
        </w:tc>
        <w:tc>
          <w:tcPr>
            <w:tcW w:w="1560" w:type="dxa"/>
          </w:tcPr>
          <w:p w14:paraId="341BE1F8" w14:textId="77777777" w:rsidR="001815E8" w:rsidRPr="00602BE8" w:rsidRDefault="001815E8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点击</w:t>
            </w:r>
            <w:r w:rsidRPr="00602BE8">
              <w:rPr>
                <w:szCs w:val="18"/>
              </w:rPr>
              <w:t>保存</w:t>
            </w:r>
          </w:p>
        </w:tc>
        <w:tc>
          <w:tcPr>
            <w:tcW w:w="4252" w:type="dxa"/>
          </w:tcPr>
          <w:p w14:paraId="2CB8BEC3" w14:textId="3E788886" w:rsidR="001815E8" w:rsidRPr="00602BE8" w:rsidRDefault="00B50925" w:rsidP="00CB3DC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请至少</w:t>
            </w:r>
            <w:r>
              <w:rPr>
                <w:szCs w:val="18"/>
              </w:rPr>
              <w:t>选择一个渠道</w:t>
            </w:r>
          </w:p>
        </w:tc>
      </w:tr>
      <w:tr w:rsidR="00B50925" w:rsidRPr="00602BE8" w14:paraId="53B7B4FF" w14:textId="77777777" w:rsidTr="005A15EB">
        <w:tc>
          <w:tcPr>
            <w:tcW w:w="1526" w:type="dxa"/>
            <w:vMerge w:val="restart"/>
          </w:tcPr>
          <w:p w14:paraId="78AB7CB2" w14:textId="77777777" w:rsidR="00B50925" w:rsidRPr="00602BE8" w:rsidRDefault="00B50925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</w:t>
            </w:r>
            <w:r w:rsidRPr="00602BE8">
              <w:rPr>
                <w:szCs w:val="18"/>
              </w:rPr>
              <w:t>名称</w:t>
            </w:r>
          </w:p>
        </w:tc>
        <w:tc>
          <w:tcPr>
            <w:tcW w:w="1984" w:type="dxa"/>
          </w:tcPr>
          <w:p w14:paraId="65DBA263" w14:textId="77777777" w:rsidR="00B50925" w:rsidRPr="00602BE8" w:rsidRDefault="00B50925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为空</w:t>
            </w:r>
          </w:p>
        </w:tc>
        <w:tc>
          <w:tcPr>
            <w:tcW w:w="1560" w:type="dxa"/>
          </w:tcPr>
          <w:p w14:paraId="35F19532" w14:textId="77777777" w:rsidR="00B50925" w:rsidRPr="00602BE8" w:rsidRDefault="00B50925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点击</w:t>
            </w:r>
            <w:r w:rsidRPr="00602BE8">
              <w:rPr>
                <w:szCs w:val="18"/>
              </w:rPr>
              <w:t>保存</w:t>
            </w:r>
          </w:p>
        </w:tc>
        <w:tc>
          <w:tcPr>
            <w:tcW w:w="4252" w:type="dxa"/>
          </w:tcPr>
          <w:p w14:paraId="0FF561DA" w14:textId="77777777" w:rsidR="00B50925" w:rsidRPr="00602BE8" w:rsidRDefault="00B50925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</w:t>
            </w:r>
            <w:r w:rsidRPr="00602BE8">
              <w:rPr>
                <w:szCs w:val="18"/>
              </w:rPr>
              <w:t>名称不能为空，请输入汉字、字母、数字的组合</w:t>
            </w:r>
          </w:p>
        </w:tc>
      </w:tr>
      <w:tr w:rsidR="00B50925" w:rsidRPr="00602BE8" w14:paraId="4695B99E" w14:textId="77777777" w:rsidTr="005A15EB">
        <w:tc>
          <w:tcPr>
            <w:tcW w:w="1526" w:type="dxa"/>
            <w:vMerge/>
          </w:tcPr>
          <w:p w14:paraId="49A77B72" w14:textId="77777777" w:rsidR="00B50925" w:rsidRPr="00602BE8" w:rsidRDefault="00B50925" w:rsidP="00CB3DC5">
            <w:pPr>
              <w:rPr>
                <w:szCs w:val="18"/>
              </w:rPr>
            </w:pPr>
          </w:p>
        </w:tc>
        <w:tc>
          <w:tcPr>
            <w:tcW w:w="1984" w:type="dxa"/>
          </w:tcPr>
          <w:p w14:paraId="393791F7" w14:textId="77777777" w:rsidR="00B50925" w:rsidRPr="00602BE8" w:rsidRDefault="00B50925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出现</w:t>
            </w:r>
            <w:r w:rsidRPr="00602BE8">
              <w:rPr>
                <w:szCs w:val="18"/>
              </w:rPr>
              <w:t>特殊符号</w:t>
            </w:r>
          </w:p>
        </w:tc>
        <w:tc>
          <w:tcPr>
            <w:tcW w:w="1560" w:type="dxa"/>
          </w:tcPr>
          <w:p w14:paraId="23E78A7F" w14:textId="77777777" w:rsidR="00B50925" w:rsidRPr="00602BE8" w:rsidRDefault="00B50925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点击</w:t>
            </w:r>
            <w:r w:rsidRPr="00602BE8">
              <w:rPr>
                <w:szCs w:val="18"/>
              </w:rPr>
              <w:t>保存</w:t>
            </w:r>
          </w:p>
        </w:tc>
        <w:tc>
          <w:tcPr>
            <w:tcW w:w="4252" w:type="dxa"/>
          </w:tcPr>
          <w:p w14:paraId="04B8F4D8" w14:textId="77777777" w:rsidR="00B50925" w:rsidRPr="00602BE8" w:rsidRDefault="00B50925" w:rsidP="00CB3DC5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请输入汉字</w:t>
            </w:r>
            <w:r w:rsidRPr="00602BE8">
              <w:rPr>
                <w:szCs w:val="18"/>
              </w:rPr>
              <w:t>、字母、数字的组合</w:t>
            </w:r>
          </w:p>
        </w:tc>
      </w:tr>
      <w:tr w:rsidR="00B50925" w:rsidRPr="007545C3" w14:paraId="55A56242" w14:textId="77777777" w:rsidTr="005A15EB">
        <w:tc>
          <w:tcPr>
            <w:tcW w:w="1526" w:type="dxa"/>
            <w:vMerge/>
          </w:tcPr>
          <w:p w14:paraId="56A46C4D" w14:textId="77777777" w:rsidR="00B50925" w:rsidRPr="007545C3" w:rsidRDefault="00B50925" w:rsidP="00CB3DC5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1984" w:type="dxa"/>
          </w:tcPr>
          <w:p w14:paraId="7CDBA893" w14:textId="5D4B4CFF" w:rsidR="00B50925" w:rsidRPr="007545C3" w:rsidRDefault="00B50925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政策</w:t>
            </w:r>
            <w:r w:rsidRPr="007545C3">
              <w:rPr>
                <w:color w:val="000000" w:themeColor="text1"/>
                <w:szCs w:val="18"/>
              </w:rPr>
              <w:t>名称重复</w:t>
            </w:r>
          </w:p>
        </w:tc>
        <w:tc>
          <w:tcPr>
            <w:tcW w:w="1560" w:type="dxa"/>
          </w:tcPr>
          <w:p w14:paraId="11DF111B" w14:textId="1FDB8CBD" w:rsidR="00B50925" w:rsidRPr="007545C3" w:rsidRDefault="00B50925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</w:t>
            </w:r>
            <w:r w:rsidRPr="007545C3">
              <w:rPr>
                <w:color w:val="000000" w:themeColor="text1"/>
                <w:szCs w:val="18"/>
              </w:rPr>
              <w:t>保存</w:t>
            </w:r>
          </w:p>
        </w:tc>
        <w:tc>
          <w:tcPr>
            <w:tcW w:w="4252" w:type="dxa"/>
          </w:tcPr>
          <w:p w14:paraId="359FFC78" w14:textId="473973E2" w:rsidR="00B50925" w:rsidRPr="007545C3" w:rsidRDefault="00B50925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政策</w:t>
            </w:r>
            <w:r w:rsidRPr="007545C3">
              <w:rPr>
                <w:color w:val="000000" w:themeColor="text1"/>
                <w:szCs w:val="18"/>
              </w:rPr>
              <w:t>名称已存在，请重新输入</w:t>
            </w:r>
          </w:p>
        </w:tc>
      </w:tr>
      <w:tr w:rsidR="0063604C" w:rsidRPr="007545C3" w14:paraId="7C2EC03D" w14:textId="77777777" w:rsidTr="005A15EB">
        <w:tc>
          <w:tcPr>
            <w:tcW w:w="1526" w:type="dxa"/>
            <w:vMerge w:val="restart"/>
          </w:tcPr>
          <w:p w14:paraId="78FEB03F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政策有效期</w:t>
            </w:r>
          </w:p>
        </w:tc>
        <w:tc>
          <w:tcPr>
            <w:tcW w:w="1984" w:type="dxa"/>
          </w:tcPr>
          <w:p w14:paraId="5DBC5686" w14:textId="15646BC4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两个</w:t>
            </w:r>
            <w:r w:rsidRPr="007545C3">
              <w:rPr>
                <w:color w:val="000000" w:themeColor="text1"/>
                <w:szCs w:val="18"/>
              </w:rPr>
              <w:t>日期都</w:t>
            </w:r>
            <w:r w:rsidRPr="007545C3">
              <w:rPr>
                <w:rFonts w:hint="eastAsia"/>
                <w:color w:val="000000" w:themeColor="text1"/>
                <w:szCs w:val="18"/>
              </w:rPr>
              <w:t>为空</w:t>
            </w:r>
          </w:p>
        </w:tc>
        <w:tc>
          <w:tcPr>
            <w:tcW w:w="1560" w:type="dxa"/>
          </w:tcPr>
          <w:p w14:paraId="1D50336A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</w:t>
            </w:r>
            <w:r w:rsidRPr="007545C3">
              <w:rPr>
                <w:color w:val="000000" w:themeColor="text1"/>
                <w:szCs w:val="18"/>
              </w:rPr>
              <w:t>保存</w:t>
            </w:r>
          </w:p>
        </w:tc>
        <w:tc>
          <w:tcPr>
            <w:tcW w:w="4252" w:type="dxa"/>
          </w:tcPr>
          <w:p w14:paraId="28D13018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请选择</w:t>
            </w:r>
            <w:r w:rsidRPr="007545C3">
              <w:rPr>
                <w:color w:val="000000" w:themeColor="text1"/>
                <w:szCs w:val="18"/>
              </w:rPr>
              <w:t>政策有效期</w:t>
            </w:r>
          </w:p>
        </w:tc>
      </w:tr>
      <w:tr w:rsidR="0063604C" w:rsidRPr="007545C3" w14:paraId="277AFE77" w14:textId="77777777" w:rsidTr="005A15EB">
        <w:tc>
          <w:tcPr>
            <w:tcW w:w="1526" w:type="dxa"/>
            <w:vMerge/>
          </w:tcPr>
          <w:p w14:paraId="052336DE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1984" w:type="dxa"/>
          </w:tcPr>
          <w:p w14:paraId="32FC91C8" w14:textId="62C5E88B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起始日期</w:t>
            </w:r>
            <w:r w:rsidRPr="007545C3">
              <w:rPr>
                <w:color w:val="000000" w:themeColor="text1"/>
                <w:szCs w:val="18"/>
              </w:rPr>
              <w:t>为空</w:t>
            </w:r>
          </w:p>
        </w:tc>
        <w:tc>
          <w:tcPr>
            <w:tcW w:w="1560" w:type="dxa"/>
          </w:tcPr>
          <w:p w14:paraId="1E7162CD" w14:textId="3A8CB39E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</w:t>
            </w:r>
            <w:r w:rsidRPr="007545C3">
              <w:rPr>
                <w:color w:val="000000" w:themeColor="text1"/>
                <w:szCs w:val="18"/>
              </w:rPr>
              <w:t>保存</w:t>
            </w:r>
          </w:p>
        </w:tc>
        <w:tc>
          <w:tcPr>
            <w:tcW w:w="4252" w:type="dxa"/>
          </w:tcPr>
          <w:p w14:paraId="7EE80E56" w14:textId="50E29C06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请选择政策</w:t>
            </w:r>
            <w:r w:rsidRPr="007545C3">
              <w:rPr>
                <w:color w:val="000000" w:themeColor="text1"/>
                <w:szCs w:val="18"/>
              </w:rPr>
              <w:t>起始日期</w:t>
            </w:r>
          </w:p>
        </w:tc>
      </w:tr>
      <w:tr w:rsidR="0063604C" w:rsidRPr="007545C3" w14:paraId="0868C410" w14:textId="77777777" w:rsidTr="005A15EB">
        <w:tc>
          <w:tcPr>
            <w:tcW w:w="1526" w:type="dxa"/>
            <w:vMerge/>
          </w:tcPr>
          <w:p w14:paraId="2891D4DB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1984" w:type="dxa"/>
          </w:tcPr>
          <w:p w14:paraId="7D9F9039" w14:textId="2B6E5B75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结束日期</w:t>
            </w:r>
            <w:r w:rsidRPr="007545C3">
              <w:rPr>
                <w:color w:val="000000" w:themeColor="text1"/>
                <w:szCs w:val="18"/>
              </w:rPr>
              <w:t>为空</w:t>
            </w:r>
          </w:p>
        </w:tc>
        <w:tc>
          <w:tcPr>
            <w:tcW w:w="1560" w:type="dxa"/>
          </w:tcPr>
          <w:p w14:paraId="6D6CE386" w14:textId="6D2869CC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</w:t>
            </w:r>
            <w:r w:rsidRPr="007545C3">
              <w:rPr>
                <w:color w:val="000000" w:themeColor="text1"/>
                <w:szCs w:val="18"/>
              </w:rPr>
              <w:t>保存</w:t>
            </w:r>
          </w:p>
        </w:tc>
        <w:tc>
          <w:tcPr>
            <w:tcW w:w="4252" w:type="dxa"/>
          </w:tcPr>
          <w:p w14:paraId="05617F99" w14:textId="5EC473EC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请选择</w:t>
            </w:r>
            <w:r w:rsidRPr="007545C3">
              <w:rPr>
                <w:color w:val="000000" w:themeColor="text1"/>
                <w:szCs w:val="18"/>
              </w:rPr>
              <w:t>政策结束日期</w:t>
            </w:r>
          </w:p>
        </w:tc>
      </w:tr>
      <w:tr w:rsidR="0063604C" w:rsidRPr="007545C3" w14:paraId="762666B3" w14:textId="77777777" w:rsidTr="005A15EB">
        <w:tc>
          <w:tcPr>
            <w:tcW w:w="1526" w:type="dxa"/>
            <w:vMerge/>
          </w:tcPr>
          <w:p w14:paraId="2C6F9213" w14:textId="77777777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1984" w:type="dxa"/>
          </w:tcPr>
          <w:p w14:paraId="4F43B519" w14:textId="6293E8A2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结束日期小于</w:t>
            </w:r>
            <w:r w:rsidRPr="007545C3">
              <w:rPr>
                <w:color w:val="000000" w:themeColor="text1"/>
                <w:szCs w:val="18"/>
              </w:rPr>
              <w:t>起始日期</w:t>
            </w:r>
          </w:p>
        </w:tc>
        <w:tc>
          <w:tcPr>
            <w:tcW w:w="1560" w:type="dxa"/>
          </w:tcPr>
          <w:p w14:paraId="738763E2" w14:textId="5F5073DA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选择好</w:t>
            </w:r>
            <w:r w:rsidRPr="007545C3">
              <w:rPr>
                <w:color w:val="000000" w:themeColor="text1"/>
                <w:szCs w:val="18"/>
              </w:rPr>
              <w:t>结束日期</w:t>
            </w:r>
          </w:p>
        </w:tc>
        <w:tc>
          <w:tcPr>
            <w:tcW w:w="4252" w:type="dxa"/>
          </w:tcPr>
          <w:p w14:paraId="2C0FD335" w14:textId="2C796CB4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结束日期</w:t>
            </w:r>
            <w:r w:rsidRPr="007545C3">
              <w:rPr>
                <w:color w:val="000000" w:themeColor="text1"/>
                <w:szCs w:val="18"/>
              </w:rPr>
              <w:t>不能早于</w:t>
            </w:r>
            <w:r w:rsidRPr="007545C3">
              <w:rPr>
                <w:rFonts w:hint="eastAsia"/>
                <w:color w:val="000000" w:themeColor="text1"/>
                <w:szCs w:val="18"/>
              </w:rPr>
              <w:t>起始日期</w:t>
            </w:r>
          </w:p>
        </w:tc>
      </w:tr>
      <w:tr w:rsidR="0063604C" w:rsidRPr="007545C3" w14:paraId="400D9175" w14:textId="77777777" w:rsidTr="005A15EB">
        <w:tc>
          <w:tcPr>
            <w:tcW w:w="1526" w:type="dxa"/>
            <w:vMerge/>
          </w:tcPr>
          <w:p w14:paraId="4F917E38" w14:textId="77777777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1984" w:type="dxa"/>
          </w:tcPr>
          <w:p w14:paraId="1BA40D67" w14:textId="6AB71BCD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结束日期</w:t>
            </w:r>
            <w:r w:rsidRPr="007545C3">
              <w:rPr>
                <w:color w:val="000000" w:themeColor="text1"/>
                <w:szCs w:val="18"/>
              </w:rPr>
              <w:t>小于当前日期</w:t>
            </w:r>
          </w:p>
        </w:tc>
        <w:tc>
          <w:tcPr>
            <w:tcW w:w="1560" w:type="dxa"/>
          </w:tcPr>
          <w:p w14:paraId="7FA2E0D6" w14:textId="4D7562DE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选择</w:t>
            </w:r>
            <w:r w:rsidRPr="007545C3">
              <w:rPr>
                <w:color w:val="000000" w:themeColor="text1"/>
                <w:szCs w:val="18"/>
              </w:rPr>
              <w:t>好结束日期</w:t>
            </w:r>
          </w:p>
        </w:tc>
        <w:tc>
          <w:tcPr>
            <w:tcW w:w="4252" w:type="dxa"/>
          </w:tcPr>
          <w:p w14:paraId="26986954" w14:textId="320518CC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</w:t>
            </w:r>
            <w:r w:rsidRPr="007545C3">
              <w:rPr>
                <w:color w:val="000000" w:themeColor="text1"/>
                <w:szCs w:val="18"/>
              </w:rPr>
              <w:t>日期不能早于当前日期</w:t>
            </w:r>
          </w:p>
        </w:tc>
      </w:tr>
      <w:tr w:rsidR="00C35B7A" w:rsidRPr="007545C3" w14:paraId="27867AE5" w14:textId="77777777" w:rsidTr="00C35B7A">
        <w:trPr>
          <w:trHeight w:val="656"/>
        </w:trPr>
        <w:tc>
          <w:tcPr>
            <w:tcW w:w="1526" w:type="dxa"/>
          </w:tcPr>
          <w:p w14:paraId="3636451F" w14:textId="77777777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首检及游玩日期</w:t>
            </w:r>
          </w:p>
        </w:tc>
        <w:tc>
          <w:tcPr>
            <w:tcW w:w="1984" w:type="dxa"/>
          </w:tcPr>
          <w:p w14:paraId="5B068FA6" w14:textId="42CFF00C" w:rsidR="00C35B7A" w:rsidRPr="007545C3" w:rsidRDefault="00C35B7A" w:rsidP="00C35B7A">
            <w:pPr>
              <w:rPr>
                <w:color w:val="000000" w:themeColor="text1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详细</w:t>
            </w:r>
            <w:r w:rsidRPr="007545C3">
              <w:rPr>
                <w:color w:val="000000" w:themeColor="text1"/>
                <w:szCs w:val="18"/>
              </w:rPr>
              <w:t>时间</w:t>
            </w:r>
            <w:r w:rsidRPr="007545C3">
              <w:rPr>
                <w:rFonts w:hint="eastAsia"/>
                <w:color w:val="000000" w:themeColor="text1"/>
                <w:szCs w:val="18"/>
              </w:rPr>
              <w:t>为空</w:t>
            </w:r>
          </w:p>
        </w:tc>
        <w:tc>
          <w:tcPr>
            <w:tcW w:w="1560" w:type="dxa"/>
          </w:tcPr>
          <w:p w14:paraId="25C1C7E5" w14:textId="08E10A80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选择</w:t>
            </w:r>
            <w:r w:rsidRPr="007545C3">
              <w:rPr>
                <w:color w:val="000000" w:themeColor="text1"/>
                <w:szCs w:val="18"/>
              </w:rPr>
              <w:t>为</w:t>
            </w:r>
            <w:r w:rsidRPr="007545C3">
              <w:rPr>
                <w:color w:val="000000" w:themeColor="text1"/>
                <w:szCs w:val="18"/>
              </w:rPr>
              <w:t>“</w:t>
            </w:r>
            <w:r w:rsidRPr="007545C3">
              <w:rPr>
                <w:rFonts w:hint="eastAsia"/>
                <w:color w:val="000000" w:themeColor="text1"/>
                <w:szCs w:val="18"/>
              </w:rPr>
              <w:t>详细时间</w:t>
            </w:r>
            <w:r w:rsidRPr="007545C3">
              <w:rPr>
                <w:color w:val="000000" w:themeColor="text1"/>
                <w:szCs w:val="18"/>
              </w:rPr>
              <w:t>”</w:t>
            </w:r>
            <w:r w:rsidRPr="007545C3">
              <w:rPr>
                <w:rFonts w:hint="eastAsia"/>
                <w:color w:val="000000" w:themeColor="text1"/>
                <w:szCs w:val="18"/>
              </w:rPr>
              <w:t>且点击</w:t>
            </w:r>
            <w:r w:rsidRPr="007545C3">
              <w:rPr>
                <w:color w:val="000000" w:themeColor="text1"/>
                <w:szCs w:val="18"/>
              </w:rPr>
              <w:t>保存</w:t>
            </w:r>
          </w:p>
        </w:tc>
        <w:tc>
          <w:tcPr>
            <w:tcW w:w="4252" w:type="dxa"/>
          </w:tcPr>
          <w:p w14:paraId="161E67F2" w14:textId="3CC9F492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首检</w:t>
            </w:r>
            <w:r w:rsidRPr="007545C3">
              <w:rPr>
                <w:color w:val="000000" w:themeColor="text1"/>
                <w:szCs w:val="18"/>
              </w:rPr>
              <w:t>及游玩日期</w:t>
            </w:r>
            <w:r w:rsidRPr="007545C3">
              <w:rPr>
                <w:rFonts w:hint="eastAsia"/>
                <w:color w:val="000000" w:themeColor="text1"/>
                <w:szCs w:val="18"/>
              </w:rPr>
              <w:t>的</w:t>
            </w:r>
            <w:r w:rsidRPr="007545C3">
              <w:rPr>
                <w:color w:val="000000" w:themeColor="text1"/>
                <w:szCs w:val="18"/>
              </w:rPr>
              <w:t>详细时间</w:t>
            </w:r>
            <w:r w:rsidRPr="007545C3">
              <w:rPr>
                <w:rFonts w:hint="eastAsia"/>
                <w:color w:val="000000" w:themeColor="text1"/>
                <w:szCs w:val="18"/>
              </w:rPr>
              <w:t>不能</w:t>
            </w:r>
            <w:r w:rsidRPr="007545C3">
              <w:rPr>
                <w:color w:val="000000" w:themeColor="text1"/>
                <w:szCs w:val="18"/>
              </w:rPr>
              <w:t>为空</w:t>
            </w:r>
          </w:p>
        </w:tc>
      </w:tr>
      <w:tr w:rsidR="00C35B7A" w:rsidRPr="007545C3" w14:paraId="639DF1FD" w14:textId="77777777" w:rsidTr="005A15EB">
        <w:tc>
          <w:tcPr>
            <w:tcW w:w="1526" w:type="dxa"/>
          </w:tcPr>
          <w:p w14:paraId="6D255DB5" w14:textId="77777777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购买时限</w:t>
            </w:r>
          </w:p>
        </w:tc>
        <w:tc>
          <w:tcPr>
            <w:tcW w:w="1984" w:type="dxa"/>
          </w:tcPr>
          <w:p w14:paraId="4D88E3A3" w14:textId="77777777" w:rsidR="00C35B7A" w:rsidRPr="007545C3" w:rsidRDefault="00C35B7A" w:rsidP="00C35B7A">
            <w:pPr>
              <w:rPr>
                <w:color w:val="000000" w:themeColor="text1"/>
              </w:rPr>
            </w:pPr>
            <w:r w:rsidRPr="007545C3">
              <w:rPr>
                <w:rFonts w:hint="eastAsia"/>
                <w:color w:val="000000" w:themeColor="text1"/>
              </w:rPr>
              <w:t>为空</w:t>
            </w:r>
          </w:p>
        </w:tc>
        <w:tc>
          <w:tcPr>
            <w:tcW w:w="1560" w:type="dxa"/>
          </w:tcPr>
          <w:p w14:paraId="1791B9DC" w14:textId="77777777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</w:t>
            </w:r>
            <w:r w:rsidRPr="007545C3">
              <w:rPr>
                <w:color w:val="000000" w:themeColor="text1"/>
                <w:szCs w:val="18"/>
              </w:rPr>
              <w:t>保存</w:t>
            </w:r>
          </w:p>
        </w:tc>
        <w:tc>
          <w:tcPr>
            <w:tcW w:w="4252" w:type="dxa"/>
          </w:tcPr>
          <w:p w14:paraId="4C93F800" w14:textId="77777777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购买时限</w:t>
            </w:r>
            <w:r w:rsidRPr="007545C3">
              <w:rPr>
                <w:color w:val="000000" w:themeColor="text1"/>
                <w:szCs w:val="18"/>
              </w:rPr>
              <w:t>不能为空</w:t>
            </w:r>
          </w:p>
        </w:tc>
      </w:tr>
      <w:tr w:rsidR="00C35B7A" w:rsidRPr="007545C3" w14:paraId="3C094308" w14:textId="77777777" w:rsidTr="005A15EB">
        <w:tc>
          <w:tcPr>
            <w:tcW w:w="1526" w:type="dxa"/>
          </w:tcPr>
          <w:p w14:paraId="299AD68D" w14:textId="77777777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适用日期</w:t>
            </w:r>
          </w:p>
        </w:tc>
        <w:tc>
          <w:tcPr>
            <w:tcW w:w="1984" w:type="dxa"/>
          </w:tcPr>
          <w:p w14:paraId="3425B6E4" w14:textId="77777777" w:rsidR="00C35B7A" w:rsidRPr="007545C3" w:rsidRDefault="00C35B7A" w:rsidP="00C35B7A">
            <w:pPr>
              <w:rPr>
                <w:color w:val="000000" w:themeColor="text1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为空</w:t>
            </w:r>
          </w:p>
        </w:tc>
        <w:tc>
          <w:tcPr>
            <w:tcW w:w="1560" w:type="dxa"/>
          </w:tcPr>
          <w:p w14:paraId="25E6103D" w14:textId="77777777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点击保存</w:t>
            </w:r>
          </w:p>
        </w:tc>
        <w:tc>
          <w:tcPr>
            <w:tcW w:w="4252" w:type="dxa"/>
          </w:tcPr>
          <w:p w14:paraId="0609AB9C" w14:textId="77777777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适用日期</w:t>
            </w:r>
            <w:r w:rsidRPr="007545C3">
              <w:rPr>
                <w:color w:val="000000" w:themeColor="text1"/>
                <w:szCs w:val="18"/>
              </w:rPr>
              <w:t>不能为空</w:t>
            </w:r>
          </w:p>
        </w:tc>
      </w:tr>
      <w:tr w:rsidR="00C35B7A" w:rsidRPr="007545C3" w14:paraId="11F39F5A" w14:textId="77777777" w:rsidTr="005A15EB">
        <w:tc>
          <w:tcPr>
            <w:tcW w:w="1526" w:type="dxa"/>
          </w:tcPr>
          <w:p w14:paraId="4A5D6F0F" w14:textId="6D0BCE87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结算价</w:t>
            </w:r>
          </w:p>
        </w:tc>
        <w:tc>
          <w:tcPr>
            <w:tcW w:w="1984" w:type="dxa"/>
          </w:tcPr>
          <w:p w14:paraId="7D7A7487" w14:textId="20AEA7D0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返利数量为空或</w:t>
            </w:r>
            <w:r w:rsidRPr="007545C3">
              <w:rPr>
                <w:color w:val="000000" w:themeColor="text1"/>
                <w:szCs w:val="18"/>
              </w:rPr>
              <w:t>为</w:t>
            </w:r>
            <w:r w:rsidRPr="007545C3">
              <w:rPr>
                <w:rFonts w:hint="eastAsia"/>
                <w:color w:val="000000" w:themeColor="text1"/>
                <w:szCs w:val="18"/>
              </w:rPr>
              <w:t>0</w:t>
            </w:r>
            <w:r w:rsidRPr="007545C3">
              <w:rPr>
                <w:rFonts w:hint="eastAsia"/>
                <w:color w:val="000000" w:themeColor="text1"/>
                <w:szCs w:val="18"/>
              </w:rPr>
              <w:t>，且</w:t>
            </w:r>
            <w:r w:rsidRPr="007545C3">
              <w:rPr>
                <w:color w:val="000000" w:themeColor="text1"/>
                <w:szCs w:val="18"/>
              </w:rPr>
              <w:t>结算价为空</w:t>
            </w:r>
          </w:p>
        </w:tc>
        <w:tc>
          <w:tcPr>
            <w:tcW w:w="1560" w:type="dxa"/>
          </w:tcPr>
          <w:p w14:paraId="5DD55654" w14:textId="77777777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点击保存</w:t>
            </w:r>
          </w:p>
        </w:tc>
        <w:tc>
          <w:tcPr>
            <w:tcW w:w="4252" w:type="dxa"/>
          </w:tcPr>
          <w:p w14:paraId="5C5DB4F2" w14:textId="65D848BF" w:rsidR="00C35B7A" w:rsidRPr="007545C3" w:rsidRDefault="00C35B7A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结算价</w:t>
            </w:r>
            <w:r w:rsidRPr="007545C3">
              <w:rPr>
                <w:color w:val="000000" w:themeColor="text1"/>
                <w:szCs w:val="18"/>
              </w:rPr>
              <w:t>不能为空</w:t>
            </w:r>
          </w:p>
        </w:tc>
      </w:tr>
    </w:tbl>
    <w:p w14:paraId="6870BB6C" w14:textId="73EA4A11" w:rsidR="00201095" w:rsidRPr="005A15EB" w:rsidRDefault="00924790" w:rsidP="00924790">
      <w:pPr>
        <w:pStyle w:val="3"/>
        <w:rPr>
          <w:color w:val="auto"/>
        </w:rPr>
      </w:pPr>
      <w:bookmarkStart w:id="50" w:name="_Toc443494047"/>
      <w:r w:rsidRPr="00602BE8">
        <w:rPr>
          <w:rFonts w:hint="eastAsia"/>
          <w:color w:val="auto"/>
        </w:rPr>
        <w:t>功能及其交互</w:t>
      </w:r>
      <w:bookmarkEnd w:id="50"/>
    </w:p>
    <w:p w14:paraId="47D2FBAB" w14:textId="37FDC21E" w:rsidR="00731EEA" w:rsidRPr="00602BE8" w:rsidRDefault="00731EEA" w:rsidP="00131F12">
      <w:pPr>
        <w:pStyle w:val="aff"/>
        <w:numPr>
          <w:ilvl w:val="0"/>
          <w:numId w:val="21"/>
        </w:numPr>
        <w:ind w:firstLineChars="0"/>
      </w:pPr>
      <w:r w:rsidRPr="00602BE8">
        <w:t>创建散票政策</w:t>
      </w:r>
    </w:p>
    <w:p w14:paraId="7258AFBC" w14:textId="5698B572" w:rsidR="005A15EB" w:rsidRDefault="005A15EB" w:rsidP="006A553F">
      <w:r>
        <w:rPr>
          <w:noProof/>
        </w:rPr>
        <w:drawing>
          <wp:anchor distT="0" distB="0" distL="114300" distR="114300" simplePos="0" relativeHeight="251667968" behindDoc="0" locked="0" layoutInCell="1" allowOverlap="1" wp14:anchorId="30BAEA4D" wp14:editId="7DD61617">
            <wp:simplePos x="0" y="0"/>
            <wp:positionH relativeFrom="column">
              <wp:posOffset>-47625</wp:posOffset>
            </wp:positionH>
            <wp:positionV relativeFrom="paragraph">
              <wp:posOffset>344170</wp:posOffset>
            </wp:positionV>
            <wp:extent cx="4981575" cy="345630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EEA" w:rsidRPr="00602BE8">
        <w:rPr>
          <w:rFonts w:hint="eastAsia"/>
        </w:rPr>
        <w:t>点击</w:t>
      </w:r>
      <w:r w:rsidR="00731EEA" w:rsidRPr="00602BE8">
        <w:t>创建散票政策，</w:t>
      </w:r>
      <w:proofErr w:type="gramStart"/>
      <w:r w:rsidR="00731EEA" w:rsidRPr="00602BE8">
        <w:t>弹窗显示</w:t>
      </w:r>
      <w:proofErr w:type="gramEnd"/>
      <w:r w:rsidR="00731EEA" w:rsidRPr="00602BE8">
        <w:t>如下：</w:t>
      </w:r>
    </w:p>
    <w:p w14:paraId="1E00358C" w14:textId="58966F87" w:rsidR="00731EEA" w:rsidRDefault="00EA3E28" w:rsidP="00131F12">
      <w:pPr>
        <w:pStyle w:val="aff"/>
        <w:numPr>
          <w:ilvl w:val="0"/>
          <w:numId w:val="22"/>
        </w:numPr>
        <w:ind w:firstLineChars="0"/>
      </w:pPr>
      <w:proofErr w:type="gramStart"/>
      <w:r w:rsidRPr="00602BE8">
        <w:rPr>
          <w:rFonts w:hint="eastAsia"/>
        </w:rPr>
        <w:t>弹窗</w:t>
      </w:r>
      <w:r w:rsidRPr="00602BE8">
        <w:t>名称</w:t>
      </w:r>
      <w:proofErr w:type="gramEnd"/>
      <w:r w:rsidRPr="00602BE8">
        <w:t>为</w:t>
      </w:r>
      <w:r w:rsidRPr="00602BE8">
        <w:t>“</w:t>
      </w:r>
      <w:r w:rsidRPr="00602BE8">
        <w:rPr>
          <w:rFonts w:hint="eastAsia"/>
        </w:rPr>
        <w:t>创建</w:t>
      </w:r>
      <w:r w:rsidRPr="00602BE8">
        <w:t>魔方</w:t>
      </w:r>
      <w:r w:rsidR="003832EB" w:rsidRPr="00602BE8">
        <w:rPr>
          <w:rFonts w:hint="eastAsia"/>
        </w:rPr>
        <w:t>散票</w:t>
      </w:r>
      <w:r w:rsidRPr="00602BE8">
        <w:t>政策</w:t>
      </w:r>
      <w:r w:rsidRPr="00602BE8">
        <w:t>”</w:t>
      </w:r>
      <w:r w:rsidRPr="00602BE8">
        <w:rPr>
          <w:rFonts w:hint="eastAsia"/>
        </w:rPr>
        <w:t>；</w:t>
      </w:r>
    </w:p>
    <w:p w14:paraId="72C192A3" w14:textId="2F031BB5" w:rsidR="005A15EB" w:rsidRPr="00602BE8" w:rsidRDefault="005A15EB" w:rsidP="00131F12">
      <w:pPr>
        <w:pStyle w:val="aff"/>
        <w:numPr>
          <w:ilvl w:val="0"/>
          <w:numId w:val="22"/>
        </w:numPr>
        <w:ind w:firstLineChars="0"/>
      </w:pPr>
      <w:r w:rsidRPr="00602BE8">
        <w:rPr>
          <w:rFonts w:hint="eastAsia"/>
        </w:rPr>
        <w:t>渠道</w:t>
      </w:r>
      <w:r w:rsidRPr="00602BE8">
        <w:t>设定默认内容为空，点击</w:t>
      </w:r>
      <w:r w:rsidRPr="00602BE8">
        <w:rPr>
          <w:rFonts w:hint="eastAsia"/>
        </w:rPr>
        <w:t>“</w:t>
      </w:r>
      <w:r w:rsidRPr="00602BE8">
        <w:t>选择渠道</w:t>
      </w:r>
      <w:r w:rsidRPr="00602BE8">
        <w:rPr>
          <w:rFonts w:hint="eastAsia"/>
        </w:rPr>
        <w:t>”</w:t>
      </w:r>
      <w:r w:rsidRPr="00602BE8">
        <w:t>时，</w:t>
      </w:r>
      <w:proofErr w:type="gramStart"/>
      <w:r w:rsidRPr="00602BE8">
        <w:t>弹窗</w:t>
      </w:r>
      <w:r w:rsidRPr="00602BE8">
        <w:rPr>
          <w:rFonts w:hint="eastAsia"/>
        </w:rPr>
        <w:t>显示</w:t>
      </w:r>
      <w:proofErr w:type="gramEnd"/>
      <w:r w:rsidRPr="00602BE8">
        <w:t>所有渠道</w:t>
      </w:r>
      <w:r w:rsidRPr="00602BE8">
        <w:rPr>
          <w:rFonts w:hint="eastAsia"/>
        </w:rPr>
        <w:t>以</w:t>
      </w:r>
      <w:r w:rsidRPr="00602BE8">
        <w:t>供选择</w:t>
      </w:r>
      <w:r w:rsidRPr="00602BE8">
        <w:rPr>
          <w:rFonts w:hint="eastAsia"/>
        </w:rPr>
        <w:t>，如下图</w:t>
      </w:r>
      <w:r w:rsidRPr="00602BE8">
        <w:t>所示</w:t>
      </w:r>
      <w:r w:rsidR="00C35B7A">
        <w:rPr>
          <w:rFonts w:hint="eastAsia"/>
        </w:rPr>
        <w:t>：</w:t>
      </w:r>
    </w:p>
    <w:p w14:paraId="0912F5B5" w14:textId="66235C54" w:rsidR="00EA3E28" w:rsidRPr="00924790" w:rsidRDefault="00924790" w:rsidP="005A15EB">
      <w:pPr>
        <w:pStyle w:val="aff"/>
        <w:ind w:left="420" w:firstLineChars="0" w:firstLine="0"/>
      </w:pPr>
      <w:r w:rsidRPr="00602BE8"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023D4886" wp14:editId="191A615A">
            <wp:simplePos x="0" y="0"/>
            <wp:positionH relativeFrom="column">
              <wp:posOffset>95250</wp:posOffset>
            </wp:positionH>
            <wp:positionV relativeFrom="paragraph">
              <wp:posOffset>635</wp:posOffset>
            </wp:positionV>
            <wp:extent cx="3657600" cy="2505075"/>
            <wp:effectExtent l="0" t="0" r="0" b="9525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E28" w:rsidRPr="00924790">
        <w:rPr>
          <w:rFonts w:hint="eastAsia"/>
          <w:i/>
        </w:rPr>
        <w:t>（注</w:t>
      </w:r>
      <w:r w:rsidR="00EA3E28" w:rsidRPr="00924790">
        <w:rPr>
          <w:i/>
        </w:rPr>
        <w:t>）</w:t>
      </w:r>
      <w:r w:rsidR="00EA3E28" w:rsidRPr="00924790">
        <w:rPr>
          <w:rFonts w:hint="eastAsia"/>
          <w:i/>
        </w:rPr>
        <w:t>：</w:t>
      </w:r>
    </w:p>
    <w:p w14:paraId="3768DCEC" w14:textId="0B12A452" w:rsidR="00EA3E28" w:rsidRPr="00602BE8" w:rsidRDefault="00EA3E28" w:rsidP="00131F12">
      <w:pPr>
        <w:pStyle w:val="aff"/>
        <w:numPr>
          <w:ilvl w:val="0"/>
          <w:numId w:val="23"/>
        </w:numPr>
        <w:ind w:firstLineChars="0"/>
        <w:rPr>
          <w:i/>
        </w:rPr>
      </w:pPr>
      <w:r w:rsidRPr="00602BE8">
        <w:rPr>
          <w:i/>
        </w:rPr>
        <w:t>当选择</w:t>
      </w:r>
      <w:r w:rsidRPr="00602BE8">
        <w:rPr>
          <w:rFonts w:hint="eastAsia"/>
          <w:i/>
        </w:rPr>
        <w:t>部分</w:t>
      </w:r>
      <w:r w:rsidRPr="00602BE8">
        <w:rPr>
          <w:i/>
        </w:rPr>
        <w:t>渠道后，</w:t>
      </w:r>
      <w:r w:rsidRPr="00602BE8">
        <w:rPr>
          <w:i/>
        </w:rPr>
        <w:t>“</w:t>
      </w:r>
      <w:r w:rsidRPr="00602BE8">
        <w:rPr>
          <w:rFonts w:hint="eastAsia"/>
          <w:i/>
        </w:rPr>
        <w:t>选择</w:t>
      </w:r>
      <w:r w:rsidRPr="00602BE8">
        <w:rPr>
          <w:i/>
        </w:rPr>
        <w:t>渠道</w:t>
      </w:r>
      <w:r w:rsidRPr="00602BE8">
        <w:rPr>
          <w:i/>
        </w:rPr>
        <w:t>”</w:t>
      </w:r>
      <w:r w:rsidRPr="00602BE8">
        <w:rPr>
          <w:rFonts w:hint="eastAsia"/>
          <w:i/>
        </w:rPr>
        <w:t>按钮</w:t>
      </w:r>
      <w:r w:rsidRPr="00602BE8">
        <w:rPr>
          <w:i/>
        </w:rPr>
        <w:t>前展示已选渠道名称，用</w:t>
      </w:r>
      <w:r w:rsidRPr="00602BE8">
        <w:rPr>
          <w:i/>
        </w:rPr>
        <w:t>“</w:t>
      </w:r>
      <w:r w:rsidRPr="00602BE8">
        <w:rPr>
          <w:rFonts w:hint="eastAsia"/>
          <w:i/>
        </w:rPr>
        <w:t>，</w:t>
      </w:r>
      <w:r w:rsidRPr="00602BE8">
        <w:rPr>
          <w:i/>
        </w:rPr>
        <w:t>”</w:t>
      </w:r>
      <w:r w:rsidRPr="00602BE8">
        <w:rPr>
          <w:rFonts w:hint="eastAsia"/>
          <w:i/>
        </w:rPr>
        <w:t>隔开</w:t>
      </w:r>
      <w:r w:rsidRPr="00602BE8">
        <w:rPr>
          <w:i/>
        </w:rPr>
        <w:t>，最多显示</w:t>
      </w:r>
      <w:r w:rsidRPr="00602BE8">
        <w:rPr>
          <w:rFonts w:hint="eastAsia"/>
          <w:i/>
        </w:rPr>
        <w:t>50</w:t>
      </w:r>
      <w:r w:rsidRPr="00602BE8">
        <w:rPr>
          <w:rFonts w:hint="eastAsia"/>
          <w:i/>
        </w:rPr>
        <w:t>字符</w:t>
      </w:r>
      <w:r w:rsidRPr="00602BE8">
        <w:rPr>
          <w:i/>
        </w:rPr>
        <w:t>，超出部分显示</w:t>
      </w:r>
      <w:r w:rsidRPr="00602BE8">
        <w:rPr>
          <w:i/>
        </w:rPr>
        <w:t>“…”</w:t>
      </w:r>
      <w:r w:rsidRPr="00602BE8">
        <w:rPr>
          <w:rFonts w:hint="eastAsia"/>
          <w:i/>
        </w:rPr>
        <w:t>，初始</w:t>
      </w:r>
      <w:r w:rsidRPr="00602BE8">
        <w:rPr>
          <w:i/>
        </w:rPr>
        <w:t>为未选择任何渠道</w:t>
      </w:r>
      <w:r w:rsidRPr="00602BE8">
        <w:rPr>
          <w:rFonts w:hint="eastAsia"/>
          <w:i/>
        </w:rPr>
        <w:t>；</w:t>
      </w:r>
    </w:p>
    <w:p w14:paraId="4CF01E1A" w14:textId="0606E6AA" w:rsidR="00EA3E28" w:rsidRPr="00602BE8" w:rsidRDefault="00EA3E28" w:rsidP="00131F12">
      <w:pPr>
        <w:pStyle w:val="aff"/>
        <w:numPr>
          <w:ilvl w:val="0"/>
          <w:numId w:val="23"/>
        </w:numPr>
        <w:ind w:firstLineChars="0"/>
        <w:rPr>
          <w:i/>
        </w:rPr>
      </w:pPr>
      <w:proofErr w:type="gramStart"/>
      <w:r w:rsidRPr="00602BE8">
        <w:rPr>
          <w:rFonts w:hint="eastAsia"/>
          <w:i/>
        </w:rPr>
        <w:t>点击</w:t>
      </w:r>
      <w:r w:rsidRPr="00602BE8">
        <w:rPr>
          <w:i/>
        </w:rPr>
        <w:t>全选</w:t>
      </w:r>
      <w:proofErr w:type="gramEnd"/>
      <w:r w:rsidRPr="00602BE8">
        <w:rPr>
          <w:rFonts w:hint="eastAsia"/>
          <w:i/>
        </w:rPr>
        <w:t>复选框</w:t>
      </w:r>
      <w:r w:rsidRPr="00602BE8">
        <w:rPr>
          <w:i/>
        </w:rPr>
        <w:t>时，选中所有可选渠道</w:t>
      </w:r>
      <w:r w:rsidRPr="00602BE8">
        <w:rPr>
          <w:rFonts w:hint="eastAsia"/>
          <w:i/>
        </w:rPr>
        <w:t>；</w:t>
      </w:r>
    </w:p>
    <w:p w14:paraId="32BFB984" w14:textId="0161996C" w:rsidR="00EA3E28" w:rsidRPr="00602BE8" w:rsidRDefault="00EA3E28" w:rsidP="00131F12">
      <w:pPr>
        <w:pStyle w:val="aff"/>
        <w:numPr>
          <w:ilvl w:val="0"/>
          <w:numId w:val="23"/>
        </w:numPr>
        <w:ind w:firstLineChars="0"/>
        <w:rPr>
          <w:i/>
        </w:rPr>
      </w:pPr>
      <w:r w:rsidRPr="00602BE8">
        <w:rPr>
          <w:rFonts w:hint="eastAsia"/>
          <w:i/>
        </w:rPr>
        <w:t>渠道</w:t>
      </w:r>
      <w:proofErr w:type="gramStart"/>
      <w:r w:rsidRPr="00602BE8">
        <w:rPr>
          <w:i/>
        </w:rPr>
        <w:t>弹窗展示</w:t>
      </w:r>
      <w:proofErr w:type="gramEnd"/>
      <w:r w:rsidRPr="00602BE8">
        <w:rPr>
          <w:i/>
        </w:rPr>
        <w:t>所有</w:t>
      </w:r>
      <w:r w:rsidRPr="00602BE8">
        <w:rPr>
          <w:rFonts w:hint="eastAsia"/>
          <w:i/>
        </w:rPr>
        <w:t>的平台</w:t>
      </w:r>
      <w:r w:rsidRPr="00602BE8">
        <w:rPr>
          <w:i/>
        </w:rPr>
        <w:t>渠道，</w:t>
      </w:r>
      <w:r w:rsidRPr="00602BE8">
        <w:rPr>
          <w:rFonts w:hint="eastAsia"/>
          <w:i/>
        </w:rPr>
        <w:t>每行</w:t>
      </w:r>
      <w:r w:rsidRPr="00602BE8">
        <w:rPr>
          <w:i/>
        </w:rPr>
        <w:t>最多显示</w:t>
      </w:r>
      <w:r w:rsidRPr="00602BE8">
        <w:rPr>
          <w:rFonts w:hint="eastAsia"/>
          <w:i/>
        </w:rPr>
        <w:t>4</w:t>
      </w:r>
      <w:r w:rsidRPr="00602BE8">
        <w:rPr>
          <w:rFonts w:hint="eastAsia"/>
          <w:i/>
        </w:rPr>
        <w:t>个</w:t>
      </w:r>
      <w:r w:rsidRPr="00602BE8">
        <w:rPr>
          <w:i/>
        </w:rPr>
        <w:t>渠道名称，</w:t>
      </w:r>
      <w:r w:rsidRPr="00602BE8">
        <w:rPr>
          <w:rFonts w:hint="eastAsia"/>
          <w:i/>
        </w:rPr>
        <w:t>每个</w:t>
      </w:r>
      <w:r w:rsidRPr="00602BE8">
        <w:rPr>
          <w:i/>
        </w:rPr>
        <w:t>渠道名称最多显示</w:t>
      </w:r>
      <w:r w:rsidRPr="00602BE8">
        <w:rPr>
          <w:rFonts w:hint="eastAsia"/>
          <w:i/>
        </w:rPr>
        <w:t>8</w:t>
      </w:r>
      <w:r w:rsidRPr="00602BE8">
        <w:rPr>
          <w:rFonts w:hint="eastAsia"/>
          <w:i/>
        </w:rPr>
        <w:t>位</w:t>
      </w:r>
      <w:r w:rsidRPr="00602BE8">
        <w:rPr>
          <w:i/>
        </w:rPr>
        <w:t>字符，多余的用</w:t>
      </w:r>
      <w:r w:rsidRPr="00602BE8">
        <w:rPr>
          <w:i/>
        </w:rPr>
        <w:t>“…”</w:t>
      </w:r>
      <w:r w:rsidRPr="00602BE8">
        <w:rPr>
          <w:rFonts w:hint="eastAsia"/>
          <w:i/>
        </w:rPr>
        <w:t>代替；</w:t>
      </w:r>
    </w:p>
    <w:p w14:paraId="003CD047" w14:textId="1FAB5D93" w:rsidR="00EA3E28" w:rsidRPr="00602BE8" w:rsidRDefault="00EA3E28" w:rsidP="00131F12">
      <w:pPr>
        <w:pStyle w:val="aff"/>
        <w:numPr>
          <w:ilvl w:val="0"/>
          <w:numId w:val="23"/>
        </w:numPr>
        <w:ind w:firstLineChars="0"/>
        <w:rPr>
          <w:i/>
        </w:rPr>
      </w:pPr>
      <w:r w:rsidRPr="00602BE8">
        <w:rPr>
          <w:rFonts w:hint="eastAsia"/>
          <w:i/>
        </w:rPr>
        <w:t>点击【</w:t>
      </w:r>
      <w:r w:rsidRPr="00602BE8">
        <w:rPr>
          <w:i/>
        </w:rPr>
        <w:t>确定</w:t>
      </w:r>
      <w:r w:rsidRPr="00602BE8">
        <w:rPr>
          <w:rFonts w:hint="eastAsia"/>
          <w:i/>
        </w:rPr>
        <w:t>】</w:t>
      </w:r>
      <w:r w:rsidRPr="00602BE8">
        <w:rPr>
          <w:i/>
        </w:rPr>
        <w:t>按钮</w:t>
      </w:r>
      <w:r w:rsidRPr="00602BE8">
        <w:rPr>
          <w:rFonts w:hint="eastAsia"/>
          <w:i/>
        </w:rPr>
        <w:t>后</w:t>
      </w:r>
      <w:r w:rsidRPr="00602BE8">
        <w:rPr>
          <w:i/>
        </w:rPr>
        <w:t>，</w:t>
      </w:r>
      <w:r w:rsidR="00924790">
        <w:rPr>
          <w:rFonts w:hint="eastAsia"/>
          <w:i/>
        </w:rPr>
        <w:t>若</w:t>
      </w:r>
      <w:r w:rsidR="00924790">
        <w:rPr>
          <w:i/>
        </w:rPr>
        <w:t>不为空，</w:t>
      </w:r>
      <w:proofErr w:type="gramStart"/>
      <w:r w:rsidR="00924790">
        <w:rPr>
          <w:i/>
        </w:rPr>
        <w:t>则</w:t>
      </w:r>
      <w:r w:rsidRPr="00602BE8">
        <w:rPr>
          <w:i/>
        </w:rPr>
        <w:t>渠道弹窗</w:t>
      </w:r>
      <w:proofErr w:type="gramEnd"/>
      <w:r w:rsidRPr="00602BE8">
        <w:rPr>
          <w:i/>
        </w:rPr>
        <w:t>关闭，已选渠道</w:t>
      </w:r>
      <w:r w:rsidRPr="00602BE8">
        <w:rPr>
          <w:rFonts w:hint="eastAsia"/>
          <w:i/>
        </w:rPr>
        <w:t>显示</w:t>
      </w:r>
      <w:r w:rsidRPr="00602BE8">
        <w:rPr>
          <w:i/>
        </w:rPr>
        <w:t>在渠道设定处的</w:t>
      </w:r>
      <w:r w:rsidRPr="00602BE8">
        <w:rPr>
          <w:rFonts w:hint="eastAsia"/>
          <w:i/>
        </w:rPr>
        <w:t>【选择</w:t>
      </w:r>
      <w:r w:rsidRPr="00602BE8">
        <w:rPr>
          <w:i/>
        </w:rPr>
        <w:t>渠道】</w:t>
      </w:r>
      <w:r w:rsidRPr="00602BE8">
        <w:rPr>
          <w:rFonts w:hint="eastAsia"/>
          <w:i/>
        </w:rPr>
        <w:t>按钮</w:t>
      </w:r>
      <w:r w:rsidRPr="00602BE8">
        <w:rPr>
          <w:i/>
        </w:rPr>
        <w:t>左方</w:t>
      </w:r>
      <w:r w:rsidR="00924790">
        <w:rPr>
          <w:rFonts w:hint="eastAsia"/>
          <w:i/>
        </w:rPr>
        <w:t>；</w:t>
      </w:r>
      <w:r w:rsidR="00924790">
        <w:rPr>
          <w:i/>
        </w:rPr>
        <w:t>若为空，提示</w:t>
      </w:r>
      <w:r w:rsidR="00924790">
        <w:rPr>
          <w:i/>
        </w:rPr>
        <w:t>“</w:t>
      </w:r>
      <w:r w:rsidR="00924790">
        <w:rPr>
          <w:rFonts w:hint="eastAsia"/>
          <w:i/>
        </w:rPr>
        <w:t>渠道</w:t>
      </w:r>
      <w:r w:rsidR="00924790">
        <w:rPr>
          <w:i/>
        </w:rPr>
        <w:t>不能为空</w:t>
      </w:r>
      <w:r w:rsidR="00924790">
        <w:rPr>
          <w:i/>
        </w:rPr>
        <w:t>”</w:t>
      </w:r>
      <w:r w:rsidRPr="00602BE8">
        <w:rPr>
          <w:rFonts w:hint="eastAsia"/>
          <w:i/>
        </w:rPr>
        <w:t>。</w:t>
      </w:r>
    </w:p>
    <w:p w14:paraId="380EE6AC" w14:textId="7B2F5604" w:rsidR="00EA3E28" w:rsidRPr="00602BE8" w:rsidRDefault="00F51228" w:rsidP="00131F12">
      <w:pPr>
        <w:pStyle w:val="aff"/>
        <w:numPr>
          <w:ilvl w:val="0"/>
          <w:numId w:val="22"/>
        </w:numPr>
        <w:ind w:firstLineChars="0"/>
      </w:pPr>
      <w:r w:rsidRPr="00602BE8">
        <w:rPr>
          <w:rFonts w:hint="eastAsia"/>
        </w:rPr>
        <w:t>基础信息</w:t>
      </w:r>
      <w:r w:rsidRPr="00602BE8">
        <w:t>：</w:t>
      </w:r>
    </w:p>
    <w:p w14:paraId="2EB414C7" w14:textId="21ED853E" w:rsidR="00F51228" w:rsidRPr="00602BE8" w:rsidRDefault="00F51228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政策名称</w:t>
      </w:r>
      <w:r w:rsidRPr="00602BE8">
        <w:t>：必填项，政策名称必须为汉字</w:t>
      </w:r>
      <w:r w:rsidRPr="00602BE8">
        <w:t>+</w:t>
      </w:r>
      <w:r w:rsidRPr="00602BE8">
        <w:t>英文大小写</w:t>
      </w:r>
      <w:r w:rsidRPr="00602BE8">
        <w:t>+</w:t>
      </w:r>
      <w:r w:rsidRPr="00602BE8">
        <w:t>数字</w:t>
      </w:r>
      <w:r w:rsidRPr="00602BE8">
        <w:rPr>
          <w:rFonts w:hint="eastAsia"/>
        </w:rPr>
        <w:t>的</w:t>
      </w:r>
      <w:r w:rsidRPr="00602BE8">
        <w:t>组合，最高限</w:t>
      </w:r>
      <w:r w:rsidRPr="00602BE8">
        <w:rPr>
          <w:rFonts w:hint="eastAsia"/>
        </w:rPr>
        <w:t>12</w:t>
      </w:r>
      <w:r w:rsidRPr="00602BE8">
        <w:rPr>
          <w:rFonts w:hint="eastAsia"/>
        </w:rPr>
        <w:t>字符</w:t>
      </w:r>
      <w:r w:rsidRPr="00602BE8">
        <w:t>，超出后继续输入无效，</w:t>
      </w:r>
      <w:r w:rsidRPr="00602BE8">
        <w:rPr>
          <w:rFonts w:hint="eastAsia"/>
        </w:rPr>
        <w:t>输入框</w:t>
      </w:r>
      <w:r w:rsidRPr="00602BE8">
        <w:t>默认提示内容为</w:t>
      </w:r>
      <w:proofErr w:type="gramStart"/>
      <w:r w:rsidRPr="00602BE8">
        <w:t>”</w:t>
      </w:r>
      <w:proofErr w:type="gramEnd"/>
      <w:r w:rsidRPr="00602BE8">
        <w:rPr>
          <w:rFonts w:hint="eastAsia"/>
        </w:rPr>
        <w:t>请输入</w:t>
      </w:r>
      <w:r w:rsidRPr="00602BE8">
        <w:t>政策名称</w:t>
      </w:r>
      <w:r w:rsidRPr="00602BE8">
        <w:t>“</w:t>
      </w:r>
      <w:r w:rsidRPr="00602BE8">
        <w:rPr>
          <w:rFonts w:hint="eastAsia"/>
        </w:rPr>
        <w:t>；</w:t>
      </w:r>
    </w:p>
    <w:p w14:paraId="4D8DD24F" w14:textId="32DB70EE" w:rsidR="00F51228" w:rsidRPr="00602BE8" w:rsidRDefault="00F51228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政策</w:t>
      </w:r>
      <w:r w:rsidRPr="00602BE8">
        <w:t>有效期：</w:t>
      </w:r>
      <w:r w:rsidRPr="00602BE8">
        <w:rPr>
          <w:rFonts w:hint="eastAsia"/>
        </w:rPr>
        <w:t>必填项</w:t>
      </w:r>
      <w:r w:rsidRPr="00602BE8">
        <w:t>，</w:t>
      </w:r>
      <w:r w:rsidRPr="00602BE8">
        <w:rPr>
          <w:rFonts w:hint="eastAsia"/>
        </w:rPr>
        <w:t>选项</w:t>
      </w:r>
      <w:r w:rsidRPr="00602BE8">
        <w:t>包括</w:t>
      </w:r>
      <w:proofErr w:type="gramStart"/>
      <w:r w:rsidRPr="00602BE8">
        <w:t>”</w:t>
      </w:r>
      <w:proofErr w:type="gramEnd"/>
      <w:r w:rsidRPr="00602BE8">
        <w:rPr>
          <w:rFonts w:hint="eastAsia"/>
        </w:rPr>
        <w:t>详细</w:t>
      </w:r>
      <w:r w:rsidRPr="00602BE8">
        <w:t>时间</w:t>
      </w:r>
      <w:r w:rsidRPr="00602BE8">
        <w:t>“</w:t>
      </w:r>
      <w:r w:rsidRPr="00602BE8">
        <w:rPr>
          <w:rFonts w:hint="eastAsia"/>
        </w:rPr>
        <w:t>、</w:t>
      </w:r>
      <w:r w:rsidRPr="00602BE8">
        <w:t>”</w:t>
      </w:r>
      <w:r w:rsidRPr="00602BE8">
        <w:rPr>
          <w:rFonts w:hint="eastAsia"/>
        </w:rPr>
        <w:t>永久</w:t>
      </w:r>
      <w:proofErr w:type="gramStart"/>
      <w:r w:rsidRPr="00602BE8">
        <w:t>“</w:t>
      </w:r>
      <w:proofErr w:type="gramEnd"/>
      <w:r w:rsidRPr="00602BE8">
        <w:rPr>
          <w:rFonts w:hint="eastAsia"/>
        </w:rPr>
        <w:t>，</w:t>
      </w:r>
      <w:r w:rsidRPr="00602BE8">
        <w:t>当选择</w:t>
      </w:r>
      <w:proofErr w:type="gramStart"/>
      <w:r w:rsidRPr="00602BE8">
        <w:rPr>
          <w:rFonts w:hint="eastAsia"/>
        </w:rPr>
        <w:t>“</w:t>
      </w:r>
      <w:proofErr w:type="gramEnd"/>
      <w:r w:rsidRPr="00602BE8">
        <w:t>详细时间</w:t>
      </w:r>
      <w:r w:rsidRPr="00602BE8">
        <w:rPr>
          <w:rFonts w:hint="eastAsia"/>
        </w:rPr>
        <w:t>“</w:t>
      </w:r>
      <w:r w:rsidRPr="00602BE8">
        <w:t>时，后方需输入起止时间</w:t>
      </w:r>
      <w:r w:rsidRPr="00602BE8">
        <w:rPr>
          <w:rFonts w:hint="eastAsia"/>
        </w:rPr>
        <w:t>，</w:t>
      </w:r>
      <w:r w:rsidRPr="00602BE8">
        <w:t>时间选择窗口调用平台统一接口；</w:t>
      </w:r>
    </w:p>
    <w:p w14:paraId="54CA0D7F" w14:textId="6F180912" w:rsidR="00F51228" w:rsidRPr="00602BE8" w:rsidRDefault="00F51228" w:rsidP="00F51228">
      <w:pPr>
        <w:pStyle w:val="aff"/>
        <w:ind w:left="420" w:firstLineChars="150" w:firstLine="315"/>
        <w:rPr>
          <w:i/>
        </w:rPr>
      </w:pPr>
      <w:r w:rsidRPr="00602BE8">
        <w:rPr>
          <w:rFonts w:hint="eastAsia"/>
          <w:i/>
        </w:rPr>
        <w:t>（注</w:t>
      </w:r>
      <w:r w:rsidRPr="00602BE8">
        <w:rPr>
          <w:i/>
        </w:rPr>
        <w:t>）</w:t>
      </w:r>
      <w:r w:rsidRPr="00602BE8">
        <w:rPr>
          <w:rFonts w:hint="eastAsia"/>
          <w:i/>
        </w:rPr>
        <w:t>：</w:t>
      </w:r>
      <w:r w:rsidRPr="00602BE8">
        <w:rPr>
          <w:i/>
        </w:rPr>
        <w:t>结束</w:t>
      </w:r>
      <w:proofErr w:type="gramStart"/>
      <w:r w:rsidRPr="00602BE8">
        <w:rPr>
          <w:i/>
        </w:rPr>
        <w:t>时间需晚于</w:t>
      </w:r>
      <w:proofErr w:type="gramEnd"/>
      <w:r w:rsidRPr="00602BE8">
        <w:rPr>
          <w:i/>
        </w:rPr>
        <w:t>起始时间。</w:t>
      </w:r>
    </w:p>
    <w:p w14:paraId="66749115" w14:textId="1B0973F9" w:rsidR="00F51228" w:rsidRPr="00602BE8" w:rsidRDefault="00F51228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首检及游玩时间</w:t>
      </w:r>
      <w:r w:rsidRPr="00602BE8">
        <w:t>：必填项，选项包括</w:t>
      </w:r>
      <w:proofErr w:type="gramStart"/>
      <w:r w:rsidRPr="00602BE8">
        <w:rPr>
          <w:rFonts w:hint="eastAsia"/>
        </w:rPr>
        <w:t>“</w:t>
      </w:r>
      <w:proofErr w:type="gramEnd"/>
      <w:r w:rsidRPr="00602BE8">
        <w:rPr>
          <w:rFonts w:hint="eastAsia"/>
        </w:rPr>
        <w:t>详细时间</w:t>
      </w:r>
      <w:r w:rsidRPr="00602BE8">
        <w:t>“</w:t>
      </w:r>
      <w:r w:rsidRPr="00602BE8">
        <w:rPr>
          <w:rFonts w:hint="eastAsia"/>
        </w:rPr>
        <w:t>、</w:t>
      </w:r>
      <w:r w:rsidRPr="00602BE8">
        <w:t>”</w:t>
      </w:r>
      <w:r w:rsidRPr="00602BE8">
        <w:rPr>
          <w:rFonts w:hint="eastAsia"/>
        </w:rPr>
        <w:t>当日</w:t>
      </w:r>
      <w:proofErr w:type="gramStart"/>
      <w:r w:rsidRPr="00602BE8">
        <w:t>“</w:t>
      </w:r>
      <w:proofErr w:type="gramEnd"/>
      <w:r w:rsidRPr="00602BE8">
        <w:rPr>
          <w:rFonts w:hint="eastAsia"/>
        </w:rPr>
        <w:t>、</w:t>
      </w:r>
      <w:r w:rsidRPr="00602BE8">
        <w:t>“</w:t>
      </w:r>
      <w:r w:rsidRPr="00602BE8">
        <w:rPr>
          <w:rFonts w:hint="eastAsia"/>
        </w:rPr>
        <w:t>产品有效期内</w:t>
      </w:r>
      <w:r w:rsidRPr="00602BE8">
        <w:t>”</w:t>
      </w:r>
      <w:r w:rsidRPr="00602BE8">
        <w:rPr>
          <w:rFonts w:hint="eastAsia"/>
        </w:rPr>
        <w:t>，</w:t>
      </w:r>
      <w:r w:rsidRPr="00602BE8">
        <w:t>当选择</w:t>
      </w:r>
      <w:r w:rsidRPr="00602BE8">
        <w:rPr>
          <w:rFonts w:hint="eastAsia"/>
        </w:rPr>
        <w:t>“详细时间</w:t>
      </w:r>
      <w:r w:rsidRPr="00602BE8">
        <w:t>”</w:t>
      </w:r>
      <w:r w:rsidRPr="00602BE8">
        <w:rPr>
          <w:rFonts w:hint="eastAsia"/>
        </w:rPr>
        <w:t>时</w:t>
      </w:r>
      <w:r w:rsidRPr="00602BE8">
        <w:t>，还需输入具体天数，</w:t>
      </w:r>
      <w:r w:rsidRPr="00602BE8">
        <w:rPr>
          <w:rFonts w:hint="eastAsia"/>
        </w:rPr>
        <w:t>即</w:t>
      </w:r>
      <w:r w:rsidRPr="00602BE8">
        <w:t>“____</w:t>
      </w:r>
      <w:r w:rsidRPr="00602BE8">
        <w:rPr>
          <w:rFonts w:hint="eastAsia"/>
        </w:rPr>
        <w:t>日</w:t>
      </w:r>
      <w:r w:rsidRPr="00602BE8">
        <w:t>内</w:t>
      </w:r>
      <w:r w:rsidRPr="00602BE8">
        <w:t>”</w:t>
      </w:r>
      <w:r w:rsidRPr="00602BE8">
        <w:rPr>
          <w:rFonts w:hint="eastAsia"/>
        </w:rPr>
        <w:t>，以及</w:t>
      </w:r>
      <w:r w:rsidRPr="00602BE8">
        <w:t>选择计时方式，选项包括</w:t>
      </w:r>
      <w:r w:rsidRPr="00602BE8">
        <w:t>“</w:t>
      </w:r>
      <w:r w:rsidRPr="00602BE8">
        <w:rPr>
          <w:rFonts w:hint="eastAsia"/>
        </w:rPr>
        <w:t>自然日</w:t>
      </w:r>
      <w:r w:rsidRPr="00602BE8">
        <w:t>”</w:t>
      </w:r>
      <w:r w:rsidRPr="00602BE8">
        <w:rPr>
          <w:rFonts w:hint="eastAsia"/>
        </w:rPr>
        <w:t>、</w:t>
      </w:r>
      <w:r w:rsidRPr="00602BE8">
        <w:t>“</w:t>
      </w:r>
      <w:r w:rsidRPr="00602BE8">
        <w:rPr>
          <w:rFonts w:hint="eastAsia"/>
        </w:rPr>
        <w:t>小时</w:t>
      </w:r>
      <w:r w:rsidRPr="00602BE8">
        <w:t>”</w:t>
      </w:r>
      <w:r w:rsidRPr="00602BE8">
        <w:rPr>
          <w:rFonts w:hint="eastAsia"/>
        </w:rPr>
        <w:t>；</w:t>
      </w:r>
    </w:p>
    <w:p w14:paraId="20EECB91" w14:textId="1121CE52" w:rsidR="00F51228" w:rsidRPr="00602BE8" w:rsidRDefault="00F51228" w:rsidP="00F51228">
      <w:pPr>
        <w:pStyle w:val="aff"/>
        <w:ind w:left="420" w:firstLineChars="150" w:firstLine="315"/>
        <w:rPr>
          <w:i/>
        </w:rPr>
      </w:pPr>
      <w:r w:rsidRPr="00602BE8">
        <w:rPr>
          <w:rFonts w:hint="eastAsia"/>
          <w:i/>
        </w:rPr>
        <w:t>（注</w:t>
      </w:r>
      <w:r w:rsidRPr="00602BE8">
        <w:rPr>
          <w:i/>
        </w:rPr>
        <w:t>）</w:t>
      </w:r>
      <w:r w:rsidRPr="00602BE8">
        <w:rPr>
          <w:rFonts w:hint="eastAsia"/>
          <w:i/>
        </w:rPr>
        <w:t>：</w:t>
      </w:r>
      <w:r w:rsidRPr="00602BE8">
        <w:rPr>
          <w:i/>
        </w:rPr>
        <w:t>具体天数需为</w:t>
      </w:r>
      <w:r w:rsidRPr="00602BE8">
        <w:rPr>
          <w:rFonts w:hint="eastAsia"/>
          <w:i/>
        </w:rPr>
        <w:t>正</w:t>
      </w:r>
      <w:r w:rsidRPr="00602BE8">
        <w:rPr>
          <w:i/>
        </w:rPr>
        <w:t>整数</w:t>
      </w:r>
      <w:r w:rsidRPr="00602BE8">
        <w:rPr>
          <w:rFonts w:hint="eastAsia"/>
          <w:i/>
        </w:rPr>
        <w:t>。</w:t>
      </w:r>
    </w:p>
    <w:p w14:paraId="04043399" w14:textId="3F731202" w:rsidR="00EA3E28" w:rsidRPr="00602BE8" w:rsidRDefault="00F51228" w:rsidP="00131F12">
      <w:pPr>
        <w:pStyle w:val="aff"/>
        <w:numPr>
          <w:ilvl w:val="0"/>
          <w:numId w:val="22"/>
        </w:numPr>
        <w:ind w:firstLineChars="0"/>
      </w:pPr>
      <w:r w:rsidRPr="00602BE8">
        <w:rPr>
          <w:rFonts w:hint="eastAsia"/>
        </w:rPr>
        <w:t>散票政策</w:t>
      </w:r>
      <w:r w:rsidRPr="00602BE8">
        <w:t>设置：</w:t>
      </w:r>
    </w:p>
    <w:p w14:paraId="303C37B8" w14:textId="347185E2" w:rsidR="00F51228" w:rsidRPr="00602BE8" w:rsidRDefault="00F51228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购买时限</w:t>
      </w:r>
      <w:r w:rsidRPr="00602BE8">
        <w:t>：</w:t>
      </w:r>
      <w:r w:rsidRPr="00602BE8">
        <w:rPr>
          <w:rFonts w:hint="eastAsia"/>
        </w:rPr>
        <w:t>必填</w:t>
      </w:r>
      <w:r w:rsidRPr="00602BE8">
        <w:t>，可选</w:t>
      </w:r>
      <w:r w:rsidRPr="00602BE8">
        <w:t>“</w:t>
      </w:r>
      <w:r w:rsidRPr="00602BE8">
        <w:rPr>
          <w:rFonts w:hint="eastAsia"/>
        </w:rPr>
        <w:t>时</w:t>
      </w:r>
      <w:r w:rsidRPr="00602BE8">
        <w:t>”</w:t>
      </w:r>
      <w:r w:rsidRPr="00602BE8">
        <w:rPr>
          <w:rFonts w:hint="eastAsia"/>
        </w:rPr>
        <w:t>或</w:t>
      </w:r>
      <w:r w:rsidRPr="00602BE8">
        <w:t>“</w:t>
      </w:r>
      <w:r w:rsidRPr="00602BE8">
        <w:rPr>
          <w:rFonts w:hint="eastAsia"/>
        </w:rPr>
        <w:t>天</w:t>
      </w:r>
      <w:r w:rsidRPr="00602BE8">
        <w:t>”</w:t>
      </w:r>
      <w:r w:rsidRPr="00602BE8">
        <w:rPr>
          <w:rFonts w:hint="eastAsia"/>
        </w:rPr>
        <w:t>为单位</w:t>
      </w:r>
      <w:r w:rsidRPr="00602BE8">
        <w:t>，</w:t>
      </w:r>
      <w:r w:rsidRPr="00602BE8">
        <w:rPr>
          <w:rFonts w:hint="eastAsia"/>
        </w:rPr>
        <w:t>输入</w:t>
      </w:r>
      <w:r w:rsidRPr="00602BE8">
        <w:rPr>
          <w:rFonts w:hint="eastAsia"/>
        </w:rPr>
        <w:t>0</w:t>
      </w:r>
      <w:r w:rsidRPr="00602BE8">
        <w:rPr>
          <w:rFonts w:hint="eastAsia"/>
        </w:rPr>
        <w:t>则表示</w:t>
      </w:r>
      <w:r w:rsidRPr="00602BE8">
        <w:t>即时生效；</w:t>
      </w:r>
    </w:p>
    <w:p w14:paraId="11325E18" w14:textId="6E92EAB8" w:rsidR="00F51228" w:rsidRPr="00602BE8" w:rsidRDefault="00F51228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销售端口</w:t>
      </w:r>
      <w:r w:rsidRPr="00602BE8">
        <w:t>：</w:t>
      </w:r>
      <w:r w:rsidRPr="00602BE8">
        <w:rPr>
          <w:rFonts w:hint="eastAsia"/>
        </w:rPr>
        <w:t>包括</w:t>
      </w:r>
      <w:r w:rsidRPr="00602BE8">
        <w:t>旅行社</w:t>
      </w:r>
      <w:r w:rsidRPr="00602BE8">
        <w:rPr>
          <w:rFonts w:hint="eastAsia"/>
        </w:rPr>
        <w:t>PC</w:t>
      </w:r>
      <w:r w:rsidRPr="00602BE8">
        <w:rPr>
          <w:rFonts w:hint="eastAsia"/>
        </w:rPr>
        <w:t>端</w:t>
      </w:r>
      <w:r w:rsidRPr="00602BE8">
        <w:t>、</w:t>
      </w:r>
      <w:r w:rsidRPr="00602BE8">
        <w:rPr>
          <w:rFonts w:hint="eastAsia"/>
        </w:rPr>
        <w:t>导游</w:t>
      </w:r>
      <w:r w:rsidRPr="00602BE8">
        <w:rPr>
          <w:rFonts w:hint="eastAsia"/>
        </w:rPr>
        <w:t>APP</w:t>
      </w:r>
      <w:r w:rsidRPr="00602BE8">
        <w:rPr>
          <w:rFonts w:hint="eastAsia"/>
        </w:rPr>
        <w:t>、</w:t>
      </w:r>
      <w:r w:rsidRPr="00602BE8">
        <w:t>商户</w:t>
      </w:r>
      <w:r w:rsidRPr="00602BE8">
        <w:rPr>
          <w:rFonts w:hint="eastAsia"/>
        </w:rPr>
        <w:t>APP</w:t>
      </w:r>
      <w:r w:rsidRPr="00602BE8">
        <w:rPr>
          <w:rFonts w:hint="eastAsia"/>
        </w:rPr>
        <w:t>、导游微店</w:t>
      </w:r>
      <w:r w:rsidRPr="00602BE8">
        <w:t>、商户微店</w:t>
      </w:r>
      <w:r w:rsidRPr="00602BE8">
        <w:rPr>
          <w:rFonts w:hint="eastAsia"/>
        </w:rPr>
        <w:t>，</w:t>
      </w:r>
      <w:r w:rsidRPr="00602BE8">
        <w:t>默认为空</w:t>
      </w:r>
      <w:r w:rsidR="00095DE0" w:rsidRPr="00602BE8">
        <w:rPr>
          <w:rFonts w:hint="eastAsia"/>
        </w:rPr>
        <w:t>，非</w:t>
      </w:r>
      <w:r w:rsidR="00095DE0" w:rsidRPr="00602BE8">
        <w:t>必选项</w:t>
      </w:r>
      <w:r w:rsidRPr="00602BE8">
        <w:rPr>
          <w:rFonts w:hint="eastAsia"/>
        </w:rPr>
        <w:t>；</w:t>
      </w:r>
    </w:p>
    <w:p w14:paraId="545086CD" w14:textId="199D01E1" w:rsidR="00095DE0" w:rsidRDefault="00095DE0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lastRenderedPageBreak/>
        <w:t>适用日期</w:t>
      </w:r>
      <w:r w:rsidRPr="00602BE8">
        <w:t>：</w:t>
      </w:r>
      <w:r w:rsidRPr="00602BE8">
        <w:rPr>
          <w:rFonts w:hint="eastAsia"/>
        </w:rPr>
        <w:t>包括全选</w:t>
      </w:r>
      <w:r w:rsidRPr="00602BE8">
        <w:t>、周一、周二、周三、周四、周五、周六</w:t>
      </w:r>
      <w:r w:rsidRPr="00602BE8">
        <w:rPr>
          <w:rFonts w:hint="eastAsia"/>
        </w:rPr>
        <w:t>、</w:t>
      </w:r>
      <w:r w:rsidRPr="00602BE8">
        <w:t>周日，</w:t>
      </w:r>
      <w:r w:rsidRPr="00602BE8">
        <w:rPr>
          <w:rFonts w:hint="eastAsia"/>
        </w:rPr>
        <w:t>必选项</w:t>
      </w:r>
      <w:r w:rsidRPr="00602BE8">
        <w:t>；</w:t>
      </w:r>
    </w:p>
    <w:p w14:paraId="2FCA9016" w14:textId="0F5BEF22" w:rsidR="005A15EB" w:rsidRPr="007545C3" w:rsidRDefault="005A15EB" w:rsidP="00131F12">
      <w:pPr>
        <w:pStyle w:val="aff"/>
        <w:numPr>
          <w:ilvl w:val="0"/>
          <w:numId w:val="24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建议零售价</w:t>
      </w:r>
      <w:r w:rsidRPr="007545C3">
        <w:rPr>
          <w:color w:val="000000" w:themeColor="text1"/>
        </w:rPr>
        <w:t>：由</w:t>
      </w:r>
      <w:r w:rsidRPr="007545C3">
        <w:rPr>
          <w:rFonts w:hint="eastAsia"/>
          <w:color w:val="000000" w:themeColor="text1"/>
        </w:rPr>
        <w:t>联票</w:t>
      </w:r>
      <w:r w:rsidRPr="007545C3">
        <w:rPr>
          <w:color w:val="000000" w:themeColor="text1"/>
        </w:rPr>
        <w:t>读取</w:t>
      </w:r>
      <w:r w:rsidRPr="007545C3">
        <w:rPr>
          <w:rFonts w:hint="eastAsia"/>
          <w:color w:val="000000" w:themeColor="text1"/>
        </w:rPr>
        <w:t>，为</w:t>
      </w:r>
      <w:proofErr w:type="gramStart"/>
      <w:r w:rsidR="009B2DF9" w:rsidRPr="007545C3">
        <w:rPr>
          <w:color w:val="000000" w:themeColor="text1"/>
        </w:rPr>
        <w:t>子票</w:t>
      </w:r>
      <w:r w:rsidR="009B2DF9" w:rsidRPr="007545C3">
        <w:rPr>
          <w:rFonts w:hint="eastAsia"/>
          <w:color w:val="000000" w:themeColor="text1"/>
        </w:rPr>
        <w:t>建议</w:t>
      </w:r>
      <w:proofErr w:type="gramEnd"/>
      <w:r w:rsidRPr="007545C3">
        <w:rPr>
          <w:color w:val="000000" w:themeColor="text1"/>
        </w:rPr>
        <w:t>零售价</w:t>
      </w:r>
      <w:r w:rsidRPr="007545C3">
        <w:rPr>
          <w:rFonts w:hint="eastAsia"/>
          <w:color w:val="000000" w:themeColor="text1"/>
        </w:rPr>
        <w:t>之和</w:t>
      </w:r>
      <w:r w:rsidRPr="007545C3">
        <w:rPr>
          <w:color w:val="000000" w:themeColor="text1"/>
        </w:rPr>
        <w:t>，</w:t>
      </w:r>
      <w:r w:rsidRPr="007545C3">
        <w:rPr>
          <w:rFonts w:hint="eastAsia"/>
          <w:color w:val="000000" w:themeColor="text1"/>
        </w:rPr>
        <w:t>不可编辑</w:t>
      </w:r>
      <w:r w:rsidRPr="007545C3">
        <w:rPr>
          <w:color w:val="000000" w:themeColor="text1"/>
        </w:rPr>
        <w:t>；</w:t>
      </w:r>
    </w:p>
    <w:p w14:paraId="2BDB9F91" w14:textId="5F525A9D" w:rsidR="005A15EB" w:rsidRPr="007545C3" w:rsidRDefault="005A15EB" w:rsidP="00131F12">
      <w:pPr>
        <w:pStyle w:val="aff"/>
        <w:numPr>
          <w:ilvl w:val="0"/>
          <w:numId w:val="24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底价：由</w:t>
      </w:r>
      <w:r w:rsidRPr="007545C3">
        <w:rPr>
          <w:color w:val="000000" w:themeColor="text1"/>
        </w:rPr>
        <w:t>联票读取，</w:t>
      </w:r>
      <w:proofErr w:type="gramStart"/>
      <w:r w:rsidRPr="007545C3">
        <w:rPr>
          <w:color w:val="000000" w:themeColor="text1"/>
        </w:rPr>
        <w:t>为子票底价</w:t>
      </w:r>
      <w:proofErr w:type="gramEnd"/>
      <w:r w:rsidRPr="007545C3">
        <w:rPr>
          <w:color w:val="000000" w:themeColor="text1"/>
        </w:rPr>
        <w:t>之和，不可编辑；</w:t>
      </w:r>
    </w:p>
    <w:p w14:paraId="4AB2C8FB" w14:textId="26213DA5" w:rsidR="005A15EB" w:rsidRPr="007545C3" w:rsidRDefault="005A15EB" w:rsidP="00131F12">
      <w:pPr>
        <w:pStyle w:val="aff"/>
        <w:numPr>
          <w:ilvl w:val="0"/>
          <w:numId w:val="24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结算价</w:t>
      </w:r>
      <w:r w:rsidR="00095DE0" w:rsidRPr="007545C3">
        <w:rPr>
          <w:color w:val="000000" w:themeColor="text1"/>
        </w:rPr>
        <w:t>：</w:t>
      </w:r>
      <w:r w:rsidRPr="007545C3">
        <w:rPr>
          <w:rFonts w:hint="eastAsia"/>
          <w:color w:val="000000" w:themeColor="text1"/>
        </w:rPr>
        <w:t>必填项</w:t>
      </w:r>
      <w:r w:rsidRPr="007545C3">
        <w:rPr>
          <w:color w:val="000000" w:themeColor="text1"/>
        </w:rPr>
        <w:t>，</w:t>
      </w:r>
      <w:r w:rsidR="00D16C73" w:rsidRPr="007545C3">
        <w:rPr>
          <w:color w:val="000000" w:themeColor="text1"/>
        </w:rPr>
        <w:t>即</w:t>
      </w:r>
      <w:r w:rsidR="00D16C73" w:rsidRPr="007545C3">
        <w:rPr>
          <w:rFonts w:hint="eastAsia"/>
          <w:color w:val="000000" w:themeColor="text1"/>
        </w:rPr>
        <w:t>与</w:t>
      </w:r>
      <w:r w:rsidR="00095DE0" w:rsidRPr="007545C3">
        <w:rPr>
          <w:color w:val="000000" w:themeColor="text1"/>
        </w:rPr>
        <w:t>渠道</w:t>
      </w:r>
      <w:r w:rsidR="00D16C73" w:rsidRPr="007545C3">
        <w:rPr>
          <w:rFonts w:hint="eastAsia"/>
          <w:color w:val="000000" w:themeColor="text1"/>
        </w:rPr>
        <w:t>进行</w:t>
      </w:r>
      <w:r w:rsidR="00D16C73" w:rsidRPr="007545C3">
        <w:rPr>
          <w:color w:val="000000" w:themeColor="text1"/>
        </w:rPr>
        <w:t>结算</w:t>
      </w:r>
      <w:r w:rsidR="00095DE0" w:rsidRPr="007545C3">
        <w:rPr>
          <w:color w:val="000000" w:themeColor="text1"/>
        </w:rPr>
        <w:t>的价格，支持</w:t>
      </w:r>
      <w:r w:rsidR="00095DE0" w:rsidRPr="007545C3">
        <w:rPr>
          <w:rFonts w:hint="eastAsia"/>
          <w:color w:val="000000" w:themeColor="text1"/>
        </w:rPr>
        <w:t>2</w:t>
      </w:r>
      <w:r w:rsidR="00095DE0" w:rsidRPr="007545C3">
        <w:rPr>
          <w:rFonts w:hint="eastAsia"/>
          <w:color w:val="000000" w:themeColor="text1"/>
        </w:rPr>
        <w:t>位小数</w:t>
      </w:r>
    </w:p>
    <w:p w14:paraId="505B0B4C" w14:textId="3A5346F0" w:rsidR="005A15EB" w:rsidRPr="007545C3" w:rsidRDefault="005A15EB" w:rsidP="00131F12">
      <w:pPr>
        <w:pStyle w:val="aff"/>
        <w:numPr>
          <w:ilvl w:val="0"/>
          <w:numId w:val="39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</w:t>
      </w:r>
      <w:r w:rsidRPr="007545C3">
        <w:rPr>
          <w:color w:val="000000" w:themeColor="text1"/>
        </w:rPr>
        <w:t>返利形式为金币</w:t>
      </w:r>
      <w:r w:rsidRPr="007545C3">
        <w:rPr>
          <w:rFonts w:hint="eastAsia"/>
          <w:color w:val="000000" w:themeColor="text1"/>
        </w:rPr>
        <w:t>、且</w:t>
      </w:r>
      <w:r w:rsidRPr="007545C3">
        <w:rPr>
          <w:color w:val="000000" w:themeColor="text1"/>
        </w:rPr>
        <w:t>返利数量为正整数时，结算价</w:t>
      </w:r>
      <w:r w:rsidRPr="007545C3">
        <w:rPr>
          <w:rFonts w:hint="eastAsia"/>
          <w:color w:val="000000" w:themeColor="text1"/>
        </w:rPr>
        <w:t>由</w:t>
      </w:r>
      <w:r w:rsidRPr="007545C3">
        <w:rPr>
          <w:color w:val="000000" w:themeColor="text1"/>
        </w:rPr>
        <w:t>系统自动计算，公式为结算价</w:t>
      </w:r>
      <w:r w:rsidRPr="007545C3">
        <w:rPr>
          <w:color w:val="000000" w:themeColor="text1"/>
        </w:rPr>
        <w:t>=</w:t>
      </w:r>
      <w:r w:rsidR="009B2DF9" w:rsidRPr="007545C3">
        <w:rPr>
          <w:rFonts w:hint="eastAsia"/>
          <w:color w:val="000000" w:themeColor="text1"/>
        </w:rPr>
        <w:t>建议</w:t>
      </w:r>
      <w:r w:rsidRPr="007545C3">
        <w:rPr>
          <w:rFonts w:hint="eastAsia"/>
          <w:color w:val="000000" w:themeColor="text1"/>
        </w:rPr>
        <w:t>零售价</w:t>
      </w:r>
      <w:r w:rsidRPr="007545C3">
        <w:rPr>
          <w:color w:val="000000" w:themeColor="text1"/>
        </w:rPr>
        <w:t>-</w:t>
      </w:r>
      <w:r w:rsidRPr="007545C3">
        <w:rPr>
          <w:color w:val="000000" w:themeColor="text1"/>
        </w:rPr>
        <w:t>返利金币数量</w:t>
      </w:r>
      <w:r w:rsidRPr="007545C3">
        <w:rPr>
          <w:rFonts w:hint="eastAsia"/>
          <w:color w:val="000000" w:themeColor="text1"/>
        </w:rPr>
        <w:t>；</w:t>
      </w:r>
    </w:p>
    <w:p w14:paraId="2A48132B" w14:textId="23657EB4" w:rsidR="005A15EB" w:rsidRPr="007545C3" w:rsidRDefault="005A15EB" w:rsidP="00131F12">
      <w:pPr>
        <w:pStyle w:val="aff"/>
        <w:numPr>
          <w:ilvl w:val="0"/>
          <w:numId w:val="39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</w:t>
      </w:r>
      <w:r w:rsidRPr="007545C3">
        <w:rPr>
          <w:color w:val="000000" w:themeColor="text1"/>
        </w:rPr>
        <w:t>返利</w:t>
      </w:r>
      <w:r w:rsidRPr="007545C3">
        <w:rPr>
          <w:rFonts w:hint="eastAsia"/>
          <w:color w:val="000000" w:themeColor="text1"/>
        </w:rPr>
        <w:t>形式</w:t>
      </w:r>
      <w:r w:rsidRPr="007545C3">
        <w:rPr>
          <w:color w:val="000000" w:themeColor="text1"/>
        </w:rPr>
        <w:t>为积分，或返利形式为金币</w:t>
      </w:r>
      <w:r w:rsidRPr="007545C3">
        <w:rPr>
          <w:rFonts w:hint="eastAsia"/>
          <w:color w:val="000000" w:themeColor="text1"/>
        </w:rPr>
        <w:t>但</w:t>
      </w:r>
      <w:r w:rsidRPr="007545C3">
        <w:rPr>
          <w:color w:val="000000" w:themeColor="text1"/>
        </w:rPr>
        <w:t>数量为</w:t>
      </w:r>
      <w:proofErr w:type="gramStart"/>
      <w:r w:rsidRPr="007545C3">
        <w:rPr>
          <w:color w:val="000000" w:themeColor="text1"/>
        </w:rPr>
        <w:t>空或者</w:t>
      </w:r>
      <w:proofErr w:type="gramEnd"/>
      <w:r w:rsidRPr="007545C3">
        <w:rPr>
          <w:color w:val="000000" w:themeColor="text1"/>
        </w:rPr>
        <w:t>为</w:t>
      </w:r>
      <w:r w:rsidRPr="007545C3">
        <w:rPr>
          <w:rFonts w:hint="eastAsia"/>
          <w:color w:val="000000" w:themeColor="text1"/>
        </w:rPr>
        <w:t>0</w:t>
      </w:r>
      <w:r w:rsidRPr="007545C3">
        <w:rPr>
          <w:rFonts w:hint="eastAsia"/>
          <w:color w:val="000000" w:themeColor="text1"/>
        </w:rPr>
        <w:t>时</w:t>
      </w:r>
      <w:r w:rsidRPr="007545C3">
        <w:rPr>
          <w:color w:val="000000" w:themeColor="text1"/>
        </w:rPr>
        <w:t>，结算价可手动输入</w:t>
      </w:r>
      <w:r w:rsidRPr="007545C3">
        <w:rPr>
          <w:rFonts w:hint="eastAsia"/>
          <w:color w:val="000000" w:themeColor="text1"/>
        </w:rPr>
        <w:t>。</w:t>
      </w:r>
    </w:p>
    <w:p w14:paraId="103EE011" w14:textId="71C8A917" w:rsidR="00095DE0" w:rsidRPr="00602BE8" w:rsidRDefault="00095DE0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结算方式</w:t>
      </w:r>
      <w:r w:rsidRPr="00602BE8">
        <w:t>：</w:t>
      </w:r>
      <w:r w:rsidRPr="00602BE8">
        <w:rPr>
          <w:rFonts w:hint="eastAsia"/>
        </w:rPr>
        <w:t>包括即时解冻</w:t>
      </w:r>
      <w:r w:rsidRPr="00602BE8">
        <w:t>、定时解冻、固定日期解冻</w:t>
      </w:r>
      <w:r w:rsidRPr="00602BE8">
        <w:rPr>
          <w:rFonts w:hint="eastAsia"/>
        </w:rPr>
        <w:t>，决定</w:t>
      </w:r>
      <w:r w:rsidRPr="00602BE8">
        <w:t>后返返利时间；</w:t>
      </w:r>
    </w:p>
    <w:p w14:paraId="5726AE56" w14:textId="1C8DC5A6" w:rsidR="00095DE0" w:rsidRPr="00602BE8" w:rsidRDefault="00095DE0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返利时间：由</w:t>
      </w:r>
      <w:r w:rsidRPr="00602BE8">
        <w:t>结算方式决定，对应关系如下：</w:t>
      </w:r>
    </w:p>
    <w:tbl>
      <w:tblPr>
        <w:tblStyle w:val="afe"/>
        <w:tblW w:w="0" w:type="auto"/>
        <w:tblInd w:w="534" w:type="dxa"/>
        <w:tblLook w:val="04A0" w:firstRow="1" w:lastRow="0" w:firstColumn="1" w:lastColumn="0" w:noHBand="0" w:noVBand="1"/>
      </w:tblPr>
      <w:tblGrid>
        <w:gridCol w:w="2126"/>
        <w:gridCol w:w="4111"/>
      </w:tblGrid>
      <w:tr w:rsidR="00095DE0" w:rsidRPr="00602BE8" w14:paraId="27BB399C" w14:textId="77777777" w:rsidTr="00095DE0">
        <w:tc>
          <w:tcPr>
            <w:tcW w:w="2126" w:type="dxa"/>
            <w:shd w:val="clear" w:color="auto" w:fill="D9D9D9" w:themeFill="background1" w:themeFillShade="D9"/>
          </w:tcPr>
          <w:p w14:paraId="01FB01FF" w14:textId="77777777" w:rsidR="00095DE0" w:rsidRPr="00602BE8" w:rsidRDefault="00095DE0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结算方式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14:paraId="15884491" w14:textId="77777777" w:rsidR="00095DE0" w:rsidRPr="00602BE8" w:rsidRDefault="00095DE0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返利时间</w:t>
            </w:r>
          </w:p>
        </w:tc>
      </w:tr>
      <w:tr w:rsidR="00095DE0" w:rsidRPr="00602BE8" w14:paraId="10676A44" w14:textId="77777777" w:rsidTr="00095DE0">
        <w:tc>
          <w:tcPr>
            <w:tcW w:w="2126" w:type="dxa"/>
          </w:tcPr>
          <w:p w14:paraId="549DD25D" w14:textId="77777777" w:rsidR="00095DE0" w:rsidRPr="00602BE8" w:rsidRDefault="00095DE0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即时解冻</w:t>
            </w:r>
          </w:p>
        </w:tc>
        <w:tc>
          <w:tcPr>
            <w:tcW w:w="4111" w:type="dxa"/>
          </w:tcPr>
          <w:p w14:paraId="459C1892" w14:textId="7FF6737D" w:rsidR="00095DE0" w:rsidRPr="00602BE8" w:rsidRDefault="00095DE0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即时解冻</w:t>
            </w:r>
          </w:p>
        </w:tc>
      </w:tr>
      <w:tr w:rsidR="00095DE0" w:rsidRPr="00602BE8" w14:paraId="3A1D3AAD" w14:textId="77777777" w:rsidTr="00095DE0">
        <w:tc>
          <w:tcPr>
            <w:tcW w:w="2126" w:type="dxa"/>
          </w:tcPr>
          <w:p w14:paraId="6A646248" w14:textId="77777777" w:rsidR="00095DE0" w:rsidRPr="00602BE8" w:rsidRDefault="00095DE0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定时解冻</w:t>
            </w:r>
          </w:p>
        </w:tc>
        <w:tc>
          <w:tcPr>
            <w:tcW w:w="4111" w:type="dxa"/>
          </w:tcPr>
          <w:p w14:paraId="281B4B1C" w14:textId="77777777" w:rsidR="00095DE0" w:rsidRPr="00602BE8" w:rsidRDefault="00095DE0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检票后</w:t>
            </w:r>
            <w:r w:rsidRPr="00602BE8">
              <w:rPr>
                <w:rFonts w:hint="eastAsia"/>
                <w:szCs w:val="18"/>
              </w:rPr>
              <w:t>____</w:t>
            </w:r>
            <w:r w:rsidRPr="00602BE8">
              <w:rPr>
                <w:rFonts w:hint="eastAsia"/>
                <w:szCs w:val="18"/>
              </w:rPr>
              <w:t>天</w:t>
            </w:r>
            <w:r w:rsidRPr="00602BE8">
              <w:rPr>
                <w:szCs w:val="18"/>
              </w:rPr>
              <w:t>解冻</w:t>
            </w:r>
          </w:p>
        </w:tc>
      </w:tr>
      <w:tr w:rsidR="00095DE0" w:rsidRPr="00602BE8" w14:paraId="03D6BE76" w14:textId="77777777" w:rsidTr="00095DE0">
        <w:tc>
          <w:tcPr>
            <w:tcW w:w="2126" w:type="dxa"/>
          </w:tcPr>
          <w:p w14:paraId="0E60DFF5" w14:textId="77777777" w:rsidR="00095DE0" w:rsidRPr="00602BE8" w:rsidRDefault="00095DE0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固定日期</w:t>
            </w:r>
            <w:r w:rsidRPr="00602BE8">
              <w:rPr>
                <w:szCs w:val="18"/>
              </w:rPr>
              <w:t>解冻</w:t>
            </w:r>
          </w:p>
        </w:tc>
        <w:tc>
          <w:tcPr>
            <w:tcW w:w="4111" w:type="dxa"/>
          </w:tcPr>
          <w:p w14:paraId="357C7D11" w14:textId="77777777" w:rsidR="00095DE0" w:rsidRPr="00602BE8" w:rsidRDefault="00095DE0" w:rsidP="00983F9E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次</w:t>
            </w:r>
            <w:r w:rsidRPr="00602BE8">
              <w:rPr>
                <w:szCs w:val="18"/>
              </w:rPr>
              <w:t>（</w:t>
            </w:r>
            <w:r w:rsidRPr="00602BE8">
              <w:rPr>
                <w:rFonts w:hint="eastAsia"/>
                <w:szCs w:val="18"/>
              </w:rPr>
              <w:t>月</w:t>
            </w:r>
            <w:r w:rsidRPr="00602BE8">
              <w:rPr>
                <w:rFonts w:hint="eastAsia"/>
                <w:szCs w:val="18"/>
              </w:rPr>
              <w:t>/</w:t>
            </w:r>
            <w:r w:rsidRPr="00602BE8">
              <w:rPr>
                <w:rFonts w:hint="eastAsia"/>
                <w:szCs w:val="18"/>
              </w:rPr>
              <w:t>季度</w:t>
            </w:r>
            <w:r w:rsidRPr="00602BE8">
              <w:rPr>
                <w:rFonts w:hint="eastAsia"/>
                <w:szCs w:val="18"/>
              </w:rPr>
              <w:t>/</w:t>
            </w:r>
            <w:r w:rsidRPr="00602BE8">
              <w:rPr>
                <w:rFonts w:hint="eastAsia"/>
                <w:szCs w:val="18"/>
              </w:rPr>
              <w:t>年</w:t>
            </w:r>
            <w:r w:rsidRPr="00602BE8">
              <w:rPr>
                <w:szCs w:val="18"/>
              </w:rPr>
              <w:t>）</w:t>
            </w:r>
            <w:r w:rsidRPr="00602BE8">
              <w:rPr>
                <w:rFonts w:hint="eastAsia"/>
                <w:szCs w:val="18"/>
              </w:rPr>
              <w:t>____</w:t>
            </w:r>
            <w:r w:rsidRPr="00602BE8">
              <w:rPr>
                <w:rFonts w:hint="eastAsia"/>
                <w:szCs w:val="18"/>
              </w:rPr>
              <w:t>日</w:t>
            </w:r>
            <w:r w:rsidRPr="00602BE8">
              <w:rPr>
                <w:szCs w:val="18"/>
              </w:rPr>
              <w:t>解冻</w:t>
            </w:r>
          </w:p>
        </w:tc>
      </w:tr>
    </w:tbl>
    <w:p w14:paraId="60555AB4" w14:textId="77777777" w:rsidR="00095DE0" w:rsidRPr="00602BE8" w:rsidRDefault="00095DE0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返利</w:t>
      </w:r>
      <w:r w:rsidRPr="00602BE8">
        <w:t>形式：包括金币、积分；</w:t>
      </w:r>
    </w:p>
    <w:p w14:paraId="4585A12E" w14:textId="77777777" w:rsidR="00095DE0" w:rsidRPr="00602BE8" w:rsidRDefault="00095DE0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积分规则：</w:t>
      </w:r>
      <w:r w:rsidRPr="00602BE8">
        <w:t>当返利形式为金币时，则为无</w:t>
      </w:r>
      <w:r w:rsidRPr="00602BE8">
        <w:rPr>
          <w:rFonts w:hint="eastAsia"/>
        </w:rPr>
        <w:t>；</w:t>
      </w:r>
      <w:r w:rsidRPr="00602BE8">
        <w:t>否则为对应的积分</w:t>
      </w:r>
      <w:r w:rsidRPr="00602BE8">
        <w:rPr>
          <w:rFonts w:hint="eastAsia"/>
        </w:rPr>
        <w:t>规则</w:t>
      </w:r>
      <w:r w:rsidRPr="00602BE8">
        <w:t>；</w:t>
      </w:r>
    </w:p>
    <w:p w14:paraId="328529DE" w14:textId="77777777" w:rsidR="00095DE0" w:rsidRPr="00602BE8" w:rsidRDefault="00095DE0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返利数量</w:t>
      </w:r>
      <w:r w:rsidRPr="00602BE8">
        <w:t>：</w:t>
      </w:r>
      <w:r w:rsidRPr="00602BE8">
        <w:rPr>
          <w:rFonts w:hint="eastAsia"/>
        </w:rPr>
        <w:t>必填项</w:t>
      </w:r>
      <w:r w:rsidRPr="00602BE8">
        <w:t>，支持</w:t>
      </w:r>
      <w:r w:rsidRPr="00602BE8">
        <w:rPr>
          <w:rFonts w:hint="eastAsia"/>
        </w:rPr>
        <w:t>2</w:t>
      </w:r>
      <w:r w:rsidRPr="00602BE8">
        <w:rPr>
          <w:rFonts w:hint="eastAsia"/>
        </w:rPr>
        <w:t>位小数</w:t>
      </w:r>
      <w:r w:rsidRPr="00602BE8">
        <w:t>；</w:t>
      </w:r>
    </w:p>
    <w:p w14:paraId="0F89CC3A" w14:textId="77777777" w:rsidR="009B2DF9" w:rsidRPr="009B2DF9" w:rsidRDefault="009B2DF9" w:rsidP="009B2DF9">
      <w:pPr>
        <w:ind w:left="420"/>
        <w:rPr>
          <w:strike/>
          <w:color w:val="FF0000"/>
        </w:rPr>
      </w:pPr>
    </w:p>
    <w:p w14:paraId="63B0C962" w14:textId="77777777" w:rsidR="00095DE0" w:rsidRPr="00602BE8" w:rsidRDefault="00095DE0" w:rsidP="00131F12">
      <w:pPr>
        <w:pStyle w:val="aff"/>
        <w:numPr>
          <w:ilvl w:val="0"/>
          <w:numId w:val="22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时</w:t>
      </w:r>
      <w:r w:rsidRPr="00602BE8">
        <w:t>，判断所填信息是否为空</w:t>
      </w:r>
      <w:r w:rsidRPr="00602BE8">
        <w:rPr>
          <w:rFonts w:hint="eastAsia"/>
        </w:rPr>
        <w:t xml:space="preserve"> </w:t>
      </w:r>
      <w:r w:rsidRPr="00602BE8">
        <w:rPr>
          <w:rFonts w:hint="eastAsia"/>
        </w:rPr>
        <w:t>或者</w:t>
      </w:r>
      <w:r w:rsidR="00924790">
        <w:t>是否符合规范</w:t>
      </w:r>
      <w:r w:rsidR="00924790">
        <w:rPr>
          <w:rFonts w:hint="eastAsia"/>
        </w:rPr>
        <w:t>，</w:t>
      </w:r>
      <w:r w:rsidRPr="00602BE8">
        <w:rPr>
          <w:rFonts w:hint="eastAsia"/>
        </w:rPr>
        <w:t>创建成功</w:t>
      </w:r>
      <w:r w:rsidRPr="00602BE8">
        <w:t>后，</w:t>
      </w:r>
      <w:r w:rsidR="003832EB" w:rsidRPr="00602BE8">
        <w:rPr>
          <w:rFonts w:hint="eastAsia"/>
        </w:rPr>
        <w:t>信息</w:t>
      </w:r>
      <w:r w:rsidR="003832EB" w:rsidRPr="00602BE8">
        <w:t>列入</w:t>
      </w:r>
      <w:r w:rsidR="003832EB" w:rsidRPr="00602BE8">
        <w:rPr>
          <w:rFonts w:hint="eastAsia"/>
        </w:rPr>
        <w:t>魔方</w:t>
      </w:r>
      <w:r w:rsidR="003832EB" w:rsidRPr="00602BE8">
        <w:t>政策列表中，</w:t>
      </w:r>
      <w:proofErr w:type="gramStart"/>
      <w:r w:rsidR="003832EB" w:rsidRPr="00602BE8">
        <w:rPr>
          <w:rFonts w:hint="eastAsia"/>
        </w:rPr>
        <w:t>且</w:t>
      </w:r>
      <w:r w:rsidR="003832EB" w:rsidRPr="00602BE8">
        <w:t>政策</w:t>
      </w:r>
      <w:proofErr w:type="gramEnd"/>
      <w:r w:rsidR="003832EB" w:rsidRPr="00602BE8">
        <w:t>名称自动在</w:t>
      </w:r>
      <w:r w:rsidR="00924790">
        <w:rPr>
          <w:rFonts w:hint="eastAsia"/>
        </w:rPr>
        <w:t>末尾</w:t>
      </w:r>
      <w:r w:rsidR="003832EB" w:rsidRPr="00602BE8">
        <w:t>添加</w:t>
      </w:r>
      <w:r w:rsidR="003832EB" w:rsidRPr="00602BE8">
        <w:t>“</w:t>
      </w:r>
      <w:r w:rsidR="003832EB" w:rsidRPr="00602BE8">
        <w:rPr>
          <w:rFonts w:hint="eastAsia"/>
        </w:rPr>
        <w:t>散票</w:t>
      </w:r>
      <w:r w:rsidR="003832EB" w:rsidRPr="00602BE8">
        <w:t>”</w:t>
      </w:r>
      <w:r w:rsidR="003832EB" w:rsidRPr="00602BE8">
        <w:rPr>
          <w:rFonts w:hint="eastAsia"/>
        </w:rPr>
        <w:t>标识</w:t>
      </w:r>
      <w:r w:rsidR="003832EB" w:rsidRPr="00602BE8">
        <w:t>；</w:t>
      </w:r>
    </w:p>
    <w:p w14:paraId="102A9D81" w14:textId="77777777" w:rsidR="003832EB" w:rsidRDefault="00095DE0" w:rsidP="00131F12">
      <w:pPr>
        <w:pStyle w:val="aff"/>
        <w:numPr>
          <w:ilvl w:val="0"/>
          <w:numId w:val="22"/>
        </w:numPr>
        <w:ind w:firstLineChars="0"/>
        <w:rPr>
          <w:rFonts w:eastAsia="黑体"/>
        </w:rPr>
      </w:pPr>
      <w:r w:rsidRPr="00602BE8">
        <w:rPr>
          <w:rFonts w:eastAsia="黑体" w:hint="eastAsia"/>
        </w:rPr>
        <w:t>点击</w:t>
      </w:r>
      <w:r w:rsidRPr="00602BE8">
        <w:rPr>
          <w:rFonts w:eastAsia="黑体"/>
        </w:rPr>
        <w:t>【</w:t>
      </w:r>
      <w:r w:rsidRPr="00602BE8">
        <w:rPr>
          <w:rFonts w:eastAsia="黑体" w:hint="eastAsia"/>
        </w:rPr>
        <w:t>关闭</w:t>
      </w:r>
      <w:r w:rsidRPr="00602BE8">
        <w:rPr>
          <w:rFonts w:eastAsia="黑体"/>
        </w:rPr>
        <w:t>】</w:t>
      </w:r>
      <w:r w:rsidRPr="00602BE8">
        <w:rPr>
          <w:rFonts w:eastAsia="黑体" w:hint="eastAsia"/>
        </w:rPr>
        <w:t>时</w:t>
      </w:r>
      <w:r w:rsidRPr="00602BE8">
        <w:rPr>
          <w:rFonts w:eastAsia="黑体"/>
        </w:rPr>
        <w:t>，信息不保存，</w:t>
      </w:r>
      <w:r w:rsidRPr="00602BE8">
        <w:rPr>
          <w:rFonts w:eastAsia="黑体" w:hint="eastAsia"/>
        </w:rPr>
        <w:t>创建</w:t>
      </w:r>
      <w:r w:rsidRPr="00602BE8">
        <w:rPr>
          <w:rFonts w:eastAsia="黑体"/>
        </w:rPr>
        <w:t>散票</w:t>
      </w:r>
      <w:proofErr w:type="gramStart"/>
      <w:r w:rsidRPr="00602BE8">
        <w:rPr>
          <w:rFonts w:eastAsia="黑体"/>
        </w:rPr>
        <w:t>政策弹窗关闭</w:t>
      </w:r>
      <w:proofErr w:type="gramEnd"/>
      <w:r w:rsidRPr="00602BE8">
        <w:rPr>
          <w:rFonts w:eastAsia="黑体"/>
        </w:rPr>
        <w:t>，留在当前页。</w:t>
      </w:r>
    </w:p>
    <w:p w14:paraId="7156AA52" w14:textId="77777777" w:rsidR="009B2DF9" w:rsidRPr="009B2DF9" w:rsidRDefault="009B2DF9" w:rsidP="009B2DF9">
      <w:pPr>
        <w:rPr>
          <w:rFonts w:eastAsia="黑体"/>
        </w:rPr>
      </w:pPr>
    </w:p>
    <w:p w14:paraId="4DE91CBA" w14:textId="77777777" w:rsidR="003832EB" w:rsidRPr="00602BE8" w:rsidRDefault="003832EB" w:rsidP="00131F12">
      <w:pPr>
        <w:pStyle w:val="aff"/>
        <w:numPr>
          <w:ilvl w:val="0"/>
          <w:numId w:val="21"/>
        </w:numPr>
        <w:ind w:firstLineChars="0"/>
      </w:pPr>
      <w:proofErr w:type="gramStart"/>
      <w:r w:rsidRPr="00602BE8">
        <w:t>创建</w:t>
      </w:r>
      <w:r w:rsidRPr="00602BE8">
        <w:rPr>
          <w:rFonts w:hint="eastAsia"/>
        </w:rPr>
        <w:t>团</w:t>
      </w:r>
      <w:proofErr w:type="gramEnd"/>
      <w:r w:rsidRPr="00602BE8">
        <w:rPr>
          <w:rFonts w:hint="eastAsia"/>
        </w:rPr>
        <w:t>票</w:t>
      </w:r>
      <w:r w:rsidRPr="00602BE8">
        <w:t>政策</w:t>
      </w:r>
    </w:p>
    <w:p w14:paraId="331C9AB5" w14:textId="77777777" w:rsidR="009B2DF9" w:rsidRDefault="009B2DF9" w:rsidP="003832EB">
      <w:pPr>
        <w:rPr>
          <w:noProof/>
        </w:rPr>
      </w:pPr>
    </w:p>
    <w:p w14:paraId="6B67DD81" w14:textId="77777777" w:rsidR="009B2DF9" w:rsidRDefault="009B2DF9" w:rsidP="003832EB">
      <w:pPr>
        <w:rPr>
          <w:noProof/>
        </w:rPr>
      </w:pPr>
    </w:p>
    <w:p w14:paraId="0AA99035" w14:textId="77777777" w:rsidR="009B2DF9" w:rsidRDefault="009B2DF9" w:rsidP="003832EB">
      <w:pPr>
        <w:rPr>
          <w:noProof/>
        </w:rPr>
      </w:pPr>
    </w:p>
    <w:p w14:paraId="260DFBED" w14:textId="77777777" w:rsidR="009B2DF9" w:rsidRDefault="009B2DF9" w:rsidP="003832EB">
      <w:pPr>
        <w:rPr>
          <w:noProof/>
        </w:rPr>
      </w:pPr>
    </w:p>
    <w:p w14:paraId="522D2D4B" w14:textId="77777777" w:rsidR="009B2DF9" w:rsidRDefault="009B2DF9" w:rsidP="003832EB">
      <w:pPr>
        <w:rPr>
          <w:noProof/>
        </w:rPr>
      </w:pPr>
    </w:p>
    <w:p w14:paraId="2A2F6B84" w14:textId="069121BB" w:rsidR="009B2DF9" w:rsidRPr="00602BE8" w:rsidRDefault="009B2DF9" w:rsidP="003832EB"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232579D1" wp14:editId="241569E0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443293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2EB" w:rsidRPr="00602BE8">
        <w:rPr>
          <w:rFonts w:hint="eastAsia"/>
        </w:rPr>
        <w:t>点击</w:t>
      </w:r>
      <w:proofErr w:type="gramStart"/>
      <w:r w:rsidR="003832EB" w:rsidRPr="00602BE8">
        <w:t>创建</w:t>
      </w:r>
      <w:r w:rsidR="003832EB" w:rsidRPr="00602BE8">
        <w:rPr>
          <w:rFonts w:hint="eastAsia"/>
        </w:rPr>
        <w:t>团</w:t>
      </w:r>
      <w:proofErr w:type="gramEnd"/>
      <w:r w:rsidR="003832EB" w:rsidRPr="00602BE8">
        <w:rPr>
          <w:rFonts w:hint="eastAsia"/>
        </w:rPr>
        <w:t>票</w:t>
      </w:r>
      <w:r w:rsidR="003832EB" w:rsidRPr="00602BE8">
        <w:t>政策，</w:t>
      </w:r>
      <w:proofErr w:type="gramStart"/>
      <w:r w:rsidR="003832EB" w:rsidRPr="00602BE8">
        <w:t>弹窗显示</w:t>
      </w:r>
      <w:proofErr w:type="gramEnd"/>
      <w:r w:rsidR="003832EB" w:rsidRPr="00602BE8">
        <w:t>如下：</w:t>
      </w:r>
    </w:p>
    <w:p w14:paraId="30584491" w14:textId="77777777" w:rsidR="003832EB" w:rsidRPr="00602BE8" w:rsidRDefault="003832EB" w:rsidP="00131F12">
      <w:pPr>
        <w:pStyle w:val="aff"/>
        <w:numPr>
          <w:ilvl w:val="0"/>
          <w:numId w:val="25"/>
        </w:numPr>
        <w:ind w:firstLineChars="0"/>
      </w:pPr>
      <w:proofErr w:type="gramStart"/>
      <w:r w:rsidRPr="00602BE8">
        <w:rPr>
          <w:rFonts w:hint="eastAsia"/>
        </w:rPr>
        <w:t>弹窗</w:t>
      </w:r>
      <w:r w:rsidRPr="00602BE8">
        <w:t>名称</w:t>
      </w:r>
      <w:proofErr w:type="gramEnd"/>
      <w:r w:rsidRPr="00602BE8">
        <w:t>为</w:t>
      </w:r>
      <w:r w:rsidRPr="00602BE8">
        <w:t>“</w:t>
      </w:r>
      <w:r w:rsidRPr="00602BE8">
        <w:rPr>
          <w:rFonts w:hint="eastAsia"/>
        </w:rPr>
        <w:t>创建</w:t>
      </w:r>
      <w:r w:rsidRPr="00602BE8">
        <w:t>魔方</w:t>
      </w:r>
      <w:r w:rsidRPr="00602BE8">
        <w:rPr>
          <w:rFonts w:hint="eastAsia"/>
        </w:rPr>
        <w:t>团票</w:t>
      </w:r>
      <w:r w:rsidRPr="00602BE8">
        <w:t>政策</w:t>
      </w:r>
      <w:r w:rsidRPr="00602BE8">
        <w:t>”</w:t>
      </w:r>
      <w:r w:rsidRPr="00602BE8">
        <w:rPr>
          <w:rFonts w:hint="eastAsia"/>
        </w:rPr>
        <w:t>；</w:t>
      </w:r>
    </w:p>
    <w:p w14:paraId="454B291F" w14:textId="77777777" w:rsidR="003832EB" w:rsidRPr="00602BE8" w:rsidRDefault="003832EB" w:rsidP="00131F12">
      <w:pPr>
        <w:pStyle w:val="aff"/>
        <w:numPr>
          <w:ilvl w:val="0"/>
          <w:numId w:val="25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59776" behindDoc="0" locked="0" layoutInCell="1" allowOverlap="1" wp14:anchorId="187D14DD" wp14:editId="648B8858">
            <wp:simplePos x="0" y="0"/>
            <wp:positionH relativeFrom="column">
              <wp:posOffset>57150</wp:posOffset>
            </wp:positionH>
            <wp:positionV relativeFrom="paragraph">
              <wp:posOffset>352425</wp:posOffset>
            </wp:positionV>
            <wp:extent cx="3419475" cy="2335530"/>
            <wp:effectExtent l="0" t="0" r="9525" b="762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BE8">
        <w:rPr>
          <w:rFonts w:hint="eastAsia"/>
        </w:rPr>
        <w:t>渠道</w:t>
      </w:r>
      <w:r w:rsidRPr="00602BE8">
        <w:t>设定默认内容为空，点击</w:t>
      </w:r>
      <w:r w:rsidRPr="00602BE8">
        <w:rPr>
          <w:rFonts w:hint="eastAsia"/>
        </w:rPr>
        <w:t>“</w:t>
      </w:r>
      <w:r w:rsidRPr="00602BE8">
        <w:t>选择渠道</w:t>
      </w:r>
      <w:r w:rsidRPr="00602BE8">
        <w:rPr>
          <w:rFonts w:hint="eastAsia"/>
        </w:rPr>
        <w:t>”</w:t>
      </w:r>
      <w:r w:rsidRPr="00602BE8">
        <w:t>时，</w:t>
      </w:r>
      <w:proofErr w:type="gramStart"/>
      <w:r w:rsidRPr="00602BE8">
        <w:t>弹窗</w:t>
      </w:r>
      <w:r w:rsidRPr="00602BE8">
        <w:rPr>
          <w:rFonts w:hint="eastAsia"/>
        </w:rPr>
        <w:t>显示</w:t>
      </w:r>
      <w:proofErr w:type="gramEnd"/>
      <w:r w:rsidRPr="00602BE8">
        <w:t>所有渠道</w:t>
      </w:r>
      <w:r w:rsidRPr="00602BE8">
        <w:rPr>
          <w:rFonts w:hint="eastAsia"/>
        </w:rPr>
        <w:t>以</w:t>
      </w:r>
      <w:r w:rsidRPr="00602BE8">
        <w:t>供选择</w:t>
      </w:r>
      <w:r w:rsidRPr="00602BE8">
        <w:rPr>
          <w:rFonts w:hint="eastAsia"/>
        </w:rPr>
        <w:t>，如下图</w:t>
      </w:r>
      <w:r w:rsidRPr="00602BE8">
        <w:t>所示</w:t>
      </w:r>
    </w:p>
    <w:p w14:paraId="6F756ED0" w14:textId="77777777" w:rsidR="003832EB" w:rsidRPr="00B2182E" w:rsidRDefault="003832EB" w:rsidP="003832EB">
      <w:pPr>
        <w:pStyle w:val="aff"/>
        <w:ind w:left="420" w:firstLineChars="0" w:firstLine="0"/>
        <w:rPr>
          <w:i/>
        </w:rPr>
      </w:pPr>
      <w:r w:rsidRPr="00B2182E">
        <w:rPr>
          <w:rFonts w:hint="eastAsia"/>
          <w:i/>
        </w:rPr>
        <w:t>（注</w:t>
      </w:r>
      <w:r w:rsidRPr="00B2182E">
        <w:rPr>
          <w:i/>
        </w:rPr>
        <w:t>）</w:t>
      </w:r>
      <w:r w:rsidRPr="00B2182E">
        <w:rPr>
          <w:rFonts w:hint="eastAsia"/>
          <w:i/>
        </w:rPr>
        <w:t>：</w:t>
      </w:r>
    </w:p>
    <w:p w14:paraId="072918A1" w14:textId="77777777" w:rsidR="003832EB" w:rsidRPr="00602BE8" w:rsidRDefault="003832EB" w:rsidP="00131F12">
      <w:pPr>
        <w:pStyle w:val="aff"/>
        <w:numPr>
          <w:ilvl w:val="0"/>
          <w:numId w:val="23"/>
        </w:numPr>
        <w:ind w:firstLineChars="0"/>
        <w:rPr>
          <w:i/>
        </w:rPr>
      </w:pPr>
      <w:r w:rsidRPr="00602BE8">
        <w:rPr>
          <w:i/>
        </w:rPr>
        <w:lastRenderedPageBreak/>
        <w:t>当选择</w:t>
      </w:r>
      <w:r w:rsidRPr="00602BE8">
        <w:rPr>
          <w:rFonts w:hint="eastAsia"/>
          <w:i/>
        </w:rPr>
        <w:t>部分</w:t>
      </w:r>
      <w:r w:rsidRPr="00602BE8">
        <w:rPr>
          <w:i/>
        </w:rPr>
        <w:t>渠道后，</w:t>
      </w:r>
      <w:r w:rsidRPr="00602BE8">
        <w:rPr>
          <w:i/>
        </w:rPr>
        <w:t>“</w:t>
      </w:r>
      <w:r w:rsidRPr="00602BE8">
        <w:rPr>
          <w:rFonts w:hint="eastAsia"/>
          <w:i/>
        </w:rPr>
        <w:t>选择</w:t>
      </w:r>
      <w:r w:rsidRPr="00602BE8">
        <w:rPr>
          <w:i/>
        </w:rPr>
        <w:t>渠道</w:t>
      </w:r>
      <w:r w:rsidRPr="00602BE8">
        <w:rPr>
          <w:i/>
        </w:rPr>
        <w:t>”</w:t>
      </w:r>
      <w:r w:rsidRPr="00602BE8">
        <w:rPr>
          <w:rFonts w:hint="eastAsia"/>
          <w:i/>
        </w:rPr>
        <w:t>按钮</w:t>
      </w:r>
      <w:r w:rsidRPr="00602BE8">
        <w:rPr>
          <w:i/>
        </w:rPr>
        <w:t>前展示已选渠道名称，用</w:t>
      </w:r>
      <w:r w:rsidRPr="00602BE8">
        <w:rPr>
          <w:i/>
        </w:rPr>
        <w:t>“</w:t>
      </w:r>
      <w:r w:rsidRPr="00602BE8">
        <w:rPr>
          <w:rFonts w:hint="eastAsia"/>
          <w:i/>
        </w:rPr>
        <w:t>，</w:t>
      </w:r>
      <w:r w:rsidRPr="00602BE8">
        <w:rPr>
          <w:i/>
        </w:rPr>
        <w:t>”</w:t>
      </w:r>
      <w:r w:rsidRPr="00602BE8">
        <w:rPr>
          <w:rFonts w:hint="eastAsia"/>
          <w:i/>
        </w:rPr>
        <w:t>隔开</w:t>
      </w:r>
      <w:r w:rsidRPr="00602BE8">
        <w:rPr>
          <w:i/>
        </w:rPr>
        <w:t>，最多显示</w:t>
      </w:r>
      <w:r w:rsidRPr="00602BE8">
        <w:rPr>
          <w:rFonts w:hint="eastAsia"/>
          <w:i/>
        </w:rPr>
        <w:t>50</w:t>
      </w:r>
      <w:r w:rsidRPr="00602BE8">
        <w:rPr>
          <w:rFonts w:hint="eastAsia"/>
          <w:i/>
        </w:rPr>
        <w:t>字符</w:t>
      </w:r>
      <w:r w:rsidRPr="00602BE8">
        <w:rPr>
          <w:i/>
        </w:rPr>
        <w:t>，超出部分显示</w:t>
      </w:r>
      <w:r w:rsidRPr="00602BE8">
        <w:rPr>
          <w:i/>
        </w:rPr>
        <w:t>“…”</w:t>
      </w:r>
      <w:r w:rsidRPr="00602BE8">
        <w:rPr>
          <w:rFonts w:hint="eastAsia"/>
          <w:i/>
        </w:rPr>
        <w:t>，初始</w:t>
      </w:r>
      <w:r w:rsidRPr="00602BE8">
        <w:rPr>
          <w:i/>
        </w:rPr>
        <w:t>为未选择任何渠道</w:t>
      </w:r>
      <w:r w:rsidRPr="00602BE8">
        <w:rPr>
          <w:rFonts w:hint="eastAsia"/>
          <w:i/>
        </w:rPr>
        <w:t>；</w:t>
      </w:r>
    </w:p>
    <w:p w14:paraId="4EA27DBA" w14:textId="77777777" w:rsidR="003832EB" w:rsidRPr="00602BE8" w:rsidRDefault="003832EB" w:rsidP="00131F12">
      <w:pPr>
        <w:pStyle w:val="aff"/>
        <w:numPr>
          <w:ilvl w:val="0"/>
          <w:numId w:val="23"/>
        </w:numPr>
        <w:ind w:firstLineChars="0"/>
        <w:rPr>
          <w:i/>
        </w:rPr>
      </w:pPr>
      <w:proofErr w:type="gramStart"/>
      <w:r w:rsidRPr="00602BE8">
        <w:rPr>
          <w:rFonts w:hint="eastAsia"/>
          <w:i/>
        </w:rPr>
        <w:t>点击</w:t>
      </w:r>
      <w:r w:rsidRPr="00602BE8">
        <w:rPr>
          <w:i/>
        </w:rPr>
        <w:t>全选</w:t>
      </w:r>
      <w:proofErr w:type="gramEnd"/>
      <w:r w:rsidRPr="00602BE8">
        <w:rPr>
          <w:rFonts w:hint="eastAsia"/>
          <w:i/>
        </w:rPr>
        <w:t>复选框</w:t>
      </w:r>
      <w:r w:rsidRPr="00602BE8">
        <w:rPr>
          <w:i/>
        </w:rPr>
        <w:t>时，选中所有可选渠道</w:t>
      </w:r>
      <w:r w:rsidRPr="00602BE8">
        <w:rPr>
          <w:rFonts w:hint="eastAsia"/>
          <w:i/>
        </w:rPr>
        <w:t>；</w:t>
      </w:r>
    </w:p>
    <w:p w14:paraId="4ABE2CF9" w14:textId="77777777" w:rsidR="003832EB" w:rsidRPr="00602BE8" w:rsidRDefault="003832EB" w:rsidP="00131F12">
      <w:pPr>
        <w:pStyle w:val="aff"/>
        <w:numPr>
          <w:ilvl w:val="0"/>
          <w:numId w:val="23"/>
        </w:numPr>
        <w:ind w:firstLineChars="0"/>
        <w:rPr>
          <w:i/>
        </w:rPr>
      </w:pPr>
      <w:r w:rsidRPr="00602BE8">
        <w:rPr>
          <w:rFonts w:hint="eastAsia"/>
          <w:i/>
        </w:rPr>
        <w:t>渠道</w:t>
      </w:r>
      <w:proofErr w:type="gramStart"/>
      <w:r w:rsidRPr="00602BE8">
        <w:rPr>
          <w:i/>
        </w:rPr>
        <w:t>弹窗展示</w:t>
      </w:r>
      <w:proofErr w:type="gramEnd"/>
      <w:r w:rsidRPr="00602BE8">
        <w:rPr>
          <w:i/>
        </w:rPr>
        <w:t>所有</w:t>
      </w:r>
      <w:r w:rsidRPr="00602BE8">
        <w:rPr>
          <w:rFonts w:hint="eastAsia"/>
          <w:i/>
        </w:rPr>
        <w:t>的平台</w:t>
      </w:r>
      <w:r w:rsidRPr="00602BE8">
        <w:rPr>
          <w:i/>
        </w:rPr>
        <w:t>渠道，</w:t>
      </w:r>
      <w:r w:rsidRPr="00602BE8">
        <w:rPr>
          <w:rFonts w:hint="eastAsia"/>
          <w:i/>
        </w:rPr>
        <w:t>每行</w:t>
      </w:r>
      <w:r w:rsidRPr="00602BE8">
        <w:rPr>
          <w:i/>
        </w:rPr>
        <w:t>最多显示</w:t>
      </w:r>
      <w:r w:rsidRPr="00602BE8">
        <w:rPr>
          <w:rFonts w:hint="eastAsia"/>
          <w:i/>
        </w:rPr>
        <w:t>4</w:t>
      </w:r>
      <w:r w:rsidRPr="00602BE8">
        <w:rPr>
          <w:rFonts w:hint="eastAsia"/>
          <w:i/>
        </w:rPr>
        <w:t>个</w:t>
      </w:r>
      <w:r w:rsidRPr="00602BE8">
        <w:rPr>
          <w:i/>
        </w:rPr>
        <w:t>渠道名称，</w:t>
      </w:r>
      <w:r w:rsidRPr="00602BE8">
        <w:rPr>
          <w:rFonts w:hint="eastAsia"/>
          <w:i/>
        </w:rPr>
        <w:t>每个</w:t>
      </w:r>
      <w:r w:rsidRPr="00602BE8">
        <w:rPr>
          <w:i/>
        </w:rPr>
        <w:t>渠道名称最多显示</w:t>
      </w:r>
      <w:r w:rsidRPr="00602BE8">
        <w:rPr>
          <w:rFonts w:hint="eastAsia"/>
          <w:i/>
        </w:rPr>
        <w:t>8</w:t>
      </w:r>
      <w:r w:rsidRPr="00602BE8">
        <w:rPr>
          <w:rFonts w:hint="eastAsia"/>
          <w:i/>
        </w:rPr>
        <w:t>位</w:t>
      </w:r>
      <w:r w:rsidRPr="00602BE8">
        <w:rPr>
          <w:i/>
        </w:rPr>
        <w:t>字符，多余的用</w:t>
      </w:r>
      <w:r w:rsidRPr="00602BE8">
        <w:rPr>
          <w:i/>
        </w:rPr>
        <w:t>“…”</w:t>
      </w:r>
      <w:r w:rsidRPr="00602BE8">
        <w:rPr>
          <w:rFonts w:hint="eastAsia"/>
          <w:i/>
        </w:rPr>
        <w:t>代替；</w:t>
      </w:r>
    </w:p>
    <w:p w14:paraId="7CD03594" w14:textId="77777777" w:rsidR="003832EB" w:rsidRPr="00602BE8" w:rsidRDefault="003832EB" w:rsidP="00131F12">
      <w:pPr>
        <w:pStyle w:val="aff"/>
        <w:numPr>
          <w:ilvl w:val="0"/>
          <w:numId w:val="23"/>
        </w:numPr>
        <w:ind w:firstLineChars="0"/>
        <w:rPr>
          <w:rFonts w:eastAsia="黑体"/>
        </w:rPr>
      </w:pPr>
      <w:r w:rsidRPr="00602BE8">
        <w:rPr>
          <w:rFonts w:hint="eastAsia"/>
          <w:i/>
        </w:rPr>
        <w:t>点击【</w:t>
      </w:r>
      <w:r w:rsidRPr="00602BE8">
        <w:rPr>
          <w:i/>
        </w:rPr>
        <w:t>确定</w:t>
      </w:r>
      <w:r w:rsidRPr="00602BE8">
        <w:rPr>
          <w:rFonts w:hint="eastAsia"/>
          <w:i/>
        </w:rPr>
        <w:t>】</w:t>
      </w:r>
      <w:r w:rsidRPr="00602BE8">
        <w:rPr>
          <w:i/>
        </w:rPr>
        <w:t>按钮</w:t>
      </w:r>
      <w:r w:rsidRPr="00602BE8">
        <w:rPr>
          <w:rFonts w:hint="eastAsia"/>
          <w:i/>
        </w:rPr>
        <w:t>后</w:t>
      </w:r>
      <w:r w:rsidRPr="00602BE8">
        <w:rPr>
          <w:i/>
        </w:rPr>
        <w:t>，</w:t>
      </w:r>
      <w:proofErr w:type="gramStart"/>
      <w:r w:rsidRPr="00602BE8">
        <w:rPr>
          <w:i/>
        </w:rPr>
        <w:t>渠道弹窗关闭</w:t>
      </w:r>
      <w:proofErr w:type="gramEnd"/>
      <w:r w:rsidRPr="00602BE8">
        <w:rPr>
          <w:i/>
        </w:rPr>
        <w:t>，已选渠道</w:t>
      </w:r>
      <w:r w:rsidRPr="00602BE8">
        <w:rPr>
          <w:rFonts w:hint="eastAsia"/>
          <w:i/>
        </w:rPr>
        <w:t>显示</w:t>
      </w:r>
      <w:r w:rsidRPr="00602BE8">
        <w:rPr>
          <w:i/>
        </w:rPr>
        <w:t>在渠道设定处的</w:t>
      </w:r>
      <w:r w:rsidRPr="00602BE8">
        <w:rPr>
          <w:rFonts w:hint="eastAsia"/>
          <w:i/>
        </w:rPr>
        <w:t>【选择</w:t>
      </w:r>
      <w:r w:rsidRPr="00602BE8">
        <w:rPr>
          <w:i/>
        </w:rPr>
        <w:t>渠道】</w:t>
      </w:r>
      <w:r w:rsidRPr="00602BE8">
        <w:rPr>
          <w:rFonts w:hint="eastAsia"/>
          <w:i/>
        </w:rPr>
        <w:t>按钮</w:t>
      </w:r>
      <w:r w:rsidRPr="00602BE8">
        <w:rPr>
          <w:i/>
        </w:rPr>
        <w:t>左方</w:t>
      </w:r>
      <w:r w:rsidRPr="00602BE8">
        <w:rPr>
          <w:rFonts w:hint="eastAsia"/>
          <w:i/>
        </w:rPr>
        <w:t>。</w:t>
      </w:r>
    </w:p>
    <w:p w14:paraId="5AA468E6" w14:textId="77777777" w:rsidR="003832EB" w:rsidRPr="00602BE8" w:rsidRDefault="003832EB" w:rsidP="00131F12">
      <w:pPr>
        <w:pStyle w:val="aff"/>
        <w:numPr>
          <w:ilvl w:val="0"/>
          <w:numId w:val="25"/>
        </w:numPr>
        <w:ind w:firstLineChars="0"/>
      </w:pPr>
      <w:r w:rsidRPr="00602BE8">
        <w:rPr>
          <w:rFonts w:hint="eastAsia"/>
        </w:rPr>
        <w:t>基础信息</w:t>
      </w:r>
      <w:r w:rsidRPr="00602BE8">
        <w:t>：</w:t>
      </w:r>
      <w:r w:rsidR="00983F9E" w:rsidRPr="00602BE8">
        <w:rPr>
          <w:rFonts w:hint="eastAsia"/>
        </w:rPr>
        <w:t>同</w:t>
      </w:r>
      <w:r w:rsidR="00983F9E" w:rsidRPr="00602BE8">
        <w:t>散票创建一致；</w:t>
      </w:r>
    </w:p>
    <w:p w14:paraId="70591C63" w14:textId="4F7BE794" w:rsidR="00983F9E" w:rsidRDefault="00983F9E" w:rsidP="00131F12">
      <w:pPr>
        <w:pStyle w:val="aff"/>
        <w:numPr>
          <w:ilvl w:val="0"/>
          <w:numId w:val="25"/>
        </w:numPr>
        <w:ind w:firstLineChars="0"/>
      </w:pPr>
      <w:r w:rsidRPr="00602BE8">
        <w:rPr>
          <w:rFonts w:hint="eastAsia"/>
        </w:rPr>
        <w:t>团票政策</w:t>
      </w:r>
      <w:r w:rsidRPr="00602BE8">
        <w:t>：</w:t>
      </w:r>
      <w:r w:rsidR="00F76537">
        <w:rPr>
          <w:rFonts w:hint="eastAsia"/>
        </w:rPr>
        <w:t>、</w:t>
      </w:r>
    </w:p>
    <w:p w14:paraId="5F6FFBD2" w14:textId="3663AFCB" w:rsidR="00F76537" w:rsidRPr="00F76537" w:rsidRDefault="00F76537" w:rsidP="00131F12">
      <w:pPr>
        <w:pStyle w:val="aff"/>
        <w:numPr>
          <w:ilvl w:val="0"/>
          <w:numId w:val="24"/>
        </w:numPr>
        <w:ind w:firstLineChars="0"/>
      </w:pPr>
      <w:r w:rsidRPr="00F76537">
        <w:rPr>
          <w:rFonts w:hint="eastAsia"/>
        </w:rPr>
        <w:t>销售端口</w:t>
      </w:r>
      <w:r w:rsidRPr="00F76537">
        <w:t>：包括</w:t>
      </w:r>
      <w:r w:rsidRPr="00F76537">
        <w:rPr>
          <w:rFonts w:hint="eastAsia"/>
        </w:rPr>
        <w:t>旅行社</w:t>
      </w:r>
      <w:r w:rsidRPr="00F76537">
        <w:rPr>
          <w:rFonts w:hint="eastAsia"/>
        </w:rPr>
        <w:t>PC</w:t>
      </w:r>
      <w:r w:rsidRPr="00F76537">
        <w:rPr>
          <w:rFonts w:hint="eastAsia"/>
        </w:rPr>
        <w:t>端</w:t>
      </w:r>
      <w:r w:rsidRPr="00F76537">
        <w:t>、</w:t>
      </w:r>
      <w:r w:rsidRPr="00F76537">
        <w:rPr>
          <w:rFonts w:hint="eastAsia"/>
        </w:rPr>
        <w:t>导游</w:t>
      </w:r>
      <w:r w:rsidRPr="00F76537">
        <w:rPr>
          <w:rFonts w:hint="eastAsia"/>
        </w:rPr>
        <w:t>APP</w:t>
      </w:r>
      <w:r w:rsidRPr="00F76537">
        <w:rPr>
          <w:rFonts w:hint="eastAsia"/>
        </w:rPr>
        <w:t>，</w:t>
      </w:r>
      <w:r w:rsidRPr="00F76537">
        <w:t>非必选项；</w:t>
      </w:r>
    </w:p>
    <w:p w14:paraId="295BD2D1" w14:textId="0429110E" w:rsidR="00F76537" w:rsidRPr="00F76537" w:rsidRDefault="00F76537" w:rsidP="00131F12">
      <w:pPr>
        <w:pStyle w:val="aff"/>
        <w:numPr>
          <w:ilvl w:val="0"/>
          <w:numId w:val="24"/>
        </w:numPr>
        <w:ind w:firstLineChars="0"/>
      </w:pPr>
      <w:r w:rsidRPr="00602BE8">
        <w:rPr>
          <w:rFonts w:hint="eastAsia"/>
        </w:rPr>
        <w:t>适用日期</w:t>
      </w:r>
      <w:r w:rsidRPr="00602BE8">
        <w:t>：</w:t>
      </w:r>
      <w:r w:rsidRPr="00602BE8">
        <w:rPr>
          <w:rFonts w:hint="eastAsia"/>
        </w:rPr>
        <w:t>包括全选</w:t>
      </w:r>
      <w:r w:rsidRPr="00602BE8">
        <w:t>、周一、周二、周三、周四、周五、周六</w:t>
      </w:r>
      <w:r w:rsidRPr="00602BE8">
        <w:rPr>
          <w:rFonts w:hint="eastAsia"/>
        </w:rPr>
        <w:t>、</w:t>
      </w:r>
      <w:r w:rsidRPr="00602BE8">
        <w:t>周日，</w:t>
      </w:r>
      <w:r w:rsidRPr="00602BE8">
        <w:rPr>
          <w:rFonts w:hint="eastAsia"/>
        </w:rPr>
        <w:t>必选项</w:t>
      </w:r>
      <w:r w:rsidRPr="00602BE8">
        <w:t>；</w:t>
      </w:r>
    </w:p>
    <w:p w14:paraId="787D61F2" w14:textId="7A6EEA8B" w:rsidR="009B2DF9" w:rsidRPr="007545C3" w:rsidRDefault="009B2DF9" w:rsidP="00131F12">
      <w:pPr>
        <w:pStyle w:val="aff"/>
        <w:numPr>
          <w:ilvl w:val="0"/>
          <w:numId w:val="24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建议零售价</w:t>
      </w:r>
      <w:r w:rsidRPr="007545C3">
        <w:rPr>
          <w:color w:val="000000" w:themeColor="text1"/>
        </w:rPr>
        <w:t>：由</w:t>
      </w:r>
      <w:r w:rsidRPr="007545C3">
        <w:rPr>
          <w:rFonts w:hint="eastAsia"/>
          <w:color w:val="000000" w:themeColor="text1"/>
        </w:rPr>
        <w:t>联票</w:t>
      </w:r>
      <w:r w:rsidRPr="007545C3">
        <w:rPr>
          <w:color w:val="000000" w:themeColor="text1"/>
        </w:rPr>
        <w:t>读取</w:t>
      </w:r>
      <w:r w:rsidRPr="007545C3">
        <w:rPr>
          <w:rFonts w:hint="eastAsia"/>
          <w:color w:val="000000" w:themeColor="text1"/>
        </w:rPr>
        <w:t>，为</w:t>
      </w:r>
      <w:proofErr w:type="gramStart"/>
      <w:r w:rsidRPr="007545C3">
        <w:rPr>
          <w:color w:val="000000" w:themeColor="text1"/>
        </w:rPr>
        <w:t>子票</w:t>
      </w:r>
      <w:r w:rsidRPr="007545C3">
        <w:rPr>
          <w:rFonts w:hint="eastAsia"/>
          <w:color w:val="000000" w:themeColor="text1"/>
        </w:rPr>
        <w:t>建议</w:t>
      </w:r>
      <w:proofErr w:type="gramEnd"/>
      <w:r w:rsidRPr="007545C3">
        <w:rPr>
          <w:color w:val="000000" w:themeColor="text1"/>
        </w:rPr>
        <w:t>零售价</w:t>
      </w:r>
      <w:r w:rsidRPr="007545C3">
        <w:rPr>
          <w:rFonts w:hint="eastAsia"/>
          <w:color w:val="000000" w:themeColor="text1"/>
        </w:rPr>
        <w:t>之和</w:t>
      </w:r>
      <w:r w:rsidRPr="007545C3">
        <w:rPr>
          <w:color w:val="000000" w:themeColor="text1"/>
        </w:rPr>
        <w:t>，</w:t>
      </w:r>
      <w:r w:rsidRPr="007545C3">
        <w:rPr>
          <w:rFonts w:hint="eastAsia"/>
          <w:color w:val="000000" w:themeColor="text1"/>
        </w:rPr>
        <w:t>不可编辑</w:t>
      </w:r>
      <w:r w:rsidRPr="007545C3">
        <w:rPr>
          <w:color w:val="000000" w:themeColor="text1"/>
        </w:rPr>
        <w:t>；</w:t>
      </w:r>
    </w:p>
    <w:p w14:paraId="7D238828" w14:textId="77777777" w:rsidR="009B2DF9" w:rsidRPr="007545C3" w:rsidRDefault="009B2DF9" w:rsidP="00131F12">
      <w:pPr>
        <w:pStyle w:val="aff"/>
        <w:numPr>
          <w:ilvl w:val="0"/>
          <w:numId w:val="24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底价：由</w:t>
      </w:r>
      <w:r w:rsidRPr="007545C3">
        <w:rPr>
          <w:color w:val="000000" w:themeColor="text1"/>
        </w:rPr>
        <w:t>联票读取，</w:t>
      </w:r>
      <w:proofErr w:type="gramStart"/>
      <w:r w:rsidRPr="007545C3">
        <w:rPr>
          <w:color w:val="000000" w:themeColor="text1"/>
        </w:rPr>
        <w:t>为子票底价</w:t>
      </w:r>
      <w:proofErr w:type="gramEnd"/>
      <w:r w:rsidRPr="007545C3">
        <w:rPr>
          <w:color w:val="000000" w:themeColor="text1"/>
        </w:rPr>
        <w:t>之和，不可编辑；</w:t>
      </w:r>
    </w:p>
    <w:p w14:paraId="572B617D" w14:textId="1656A08F" w:rsidR="009B2DF9" w:rsidRPr="007545C3" w:rsidRDefault="009B2DF9" w:rsidP="00131F12">
      <w:pPr>
        <w:pStyle w:val="aff"/>
        <w:numPr>
          <w:ilvl w:val="0"/>
          <w:numId w:val="24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结算价</w:t>
      </w:r>
      <w:r w:rsidRPr="007545C3">
        <w:rPr>
          <w:color w:val="000000" w:themeColor="text1"/>
        </w:rPr>
        <w:t>：</w:t>
      </w:r>
      <w:r w:rsidRPr="007545C3">
        <w:rPr>
          <w:rFonts w:hint="eastAsia"/>
          <w:color w:val="000000" w:themeColor="text1"/>
        </w:rPr>
        <w:t>必填项</w:t>
      </w:r>
      <w:r w:rsidRPr="007545C3">
        <w:rPr>
          <w:color w:val="000000" w:themeColor="text1"/>
        </w:rPr>
        <w:t>，</w:t>
      </w:r>
      <w:r w:rsidR="00D16C73" w:rsidRPr="007545C3">
        <w:rPr>
          <w:color w:val="000000" w:themeColor="text1"/>
        </w:rPr>
        <w:t>即</w:t>
      </w:r>
      <w:r w:rsidR="00D16C73" w:rsidRPr="007545C3">
        <w:rPr>
          <w:rFonts w:hint="eastAsia"/>
          <w:color w:val="000000" w:themeColor="text1"/>
        </w:rPr>
        <w:t>与</w:t>
      </w:r>
      <w:r w:rsidRPr="007545C3">
        <w:rPr>
          <w:color w:val="000000" w:themeColor="text1"/>
        </w:rPr>
        <w:t>渠道</w:t>
      </w:r>
      <w:r w:rsidR="00D16C73" w:rsidRPr="007545C3">
        <w:rPr>
          <w:rFonts w:hint="eastAsia"/>
          <w:color w:val="000000" w:themeColor="text1"/>
        </w:rPr>
        <w:t>进行结算</w:t>
      </w:r>
      <w:r w:rsidRPr="007545C3">
        <w:rPr>
          <w:color w:val="000000" w:themeColor="text1"/>
        </w:rPr>
        <w:t>的价格，支持</w:t>
      </w:r>
      <w:r w:rsidRPr="007545C3">
        <w:rPr>
          <w:rFonts w:hint="eastAsia"/>
          <w:color w:val="000000" w:themeColor="text1"/>
        </w:rPr>
        <w:t>2</w:t>
      </w:r>
      <w:r w:rsidRPr="007545C3">
        <w:rPr>
          <w:rFonts w:hint="eastAsia"/>
          <w:color w:val="000000" w:themeColor="text1"/>
        </w:rPr>
        <w:t>位小数</w:t>
      </w:r>
    </w:p>
    <w:p w14:paraId="3647D519" w14:textId="6D789676" w:rsidR="009B2DF9" w:rsidRPr="007545C3" w:rsidRDefault="009B2DF9" w:rsidP="00131F12">
      <w:pPr>
        <w:pStyle w:val="aff"/>
        <w:numPr>
          <w:ilvl w:val="0"/>
          <w:numId w:val="39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</w:t>
      </w:r>
      <w:r w:rsidR="00F76537" w:rsidRPr="007545C3">
        <w:rPr>
          <w:rFonts w:hint="eastAsia"/>
          <w:color w:val="000000" w:themeColor="text1"/>
        </w:rPr>
        <w:t>返利对象</w:t>
      </w:r>
      <w:r w:rsidR="00F76537" w:rsidRPr="007545C3">
        <w:rPr>
          <w:color w:val="000000" w:themeColor="text1"/>
        </w:rPr>
        <w:t>的</w:t>
      </w:r>
      <w:r w:rsidRPr="007545C3">
        <w:rPr>
          <w:color w:val="000000" w:themeColor="text1"/>
        </w:rPr>
        <w:t>返利形式</w:t>
      </w:r>
      <w:r w:rsidR="00F76537" w:rsidRPr="007545C3">
        <w:rPr>
          <w:rFonts w:hint="eastAsia"/>
          <w:color w:val="000000" w:themeColor="text1"/>
        </w:rPr>
        <w:t>中包括</w:t>
      </w:r>
      <w:r w:rsidRPr="007545C3">
        <w:rPr>
          <w:color w:val="000000" w:themeColor="text1"/>
        </w:rPr>
        <w:t>金币</w:t>
      </w:r>
      <w:r w:rsidRPr="007545C3">
        <w:rPr>
          <w:rFonts w:hint="eastAsia"/>
          <w:color w:val="000000" w:themeColor="text1"/>
        </w:rPr>
        <w:t>、且</w:t>
      </w:r>
      <w:r w:rsidR="00F76537" w:rsidRPr="007545C3">
        <w:rPr>
          <w:rFonts w:hint="eastAsia"/>
          <w:color w:val="000000" w:themeColor="text1"/>
        </w:rPr>
        <w:t>对应</w:t>
      </w:r>
      <w:r w:rsidR="00F76537" w:rsidRPr="007545C3">
        <w:rPr>
          <w:color w:val="000000" w:themeColor="text1"/>
        </w:rPr>
        <w:t>的</w:t>
      </w:r>
      <w:r w:rsidRPr="007545C3">
        <w:rPr>
          <w:color w:val="000000" w:themeColor="text1"/>
        </w:rPr>
        <w:t>返利数量为正整数时，结算价</w:t>
      </w:r>
      <w:r w:rsidRPr="007545C3">
        <w:rPr>
          <w:rFonts w:hint="eastAsia"/>
          <w:color w:val="000000" w:themeColor="text1"/>
        </w:rPr>
        <w:t>由</w:t>
      </w:r>
      <w:r w:rsidRPr="007545C3">
        <w:rPr>
          <w:color w:val="000000" w:themeColor="text1"/>
        </w:rPr>
        <w:t>系统自动计算，公式为结算价</w:t>
      </w:r>
      <w:r w:rsidRPr="007545C3">
        <w:rPr>
          <w:color w:val="000000" w:themeColor="text1"/>
        </w:rPr>
        <w:t>=</w:t>
      </w:r>
      <w:r w:rsidRPr="007545C3">
        <w:rPr>
          <w:rFonts w:hint="eastAsia"/>
          <w:color w:val="000000" w:themeColor="text1"/>
        </w:rPr>
        <w:t>建议零售价</w:t>
      </w:r>
      <w:r w:rsidRPr="007545C3">
        <w:rPr>
          <w:color w:val="000000" w:themeColor="text1"/>
        </w:rPr>
        <w:t>-</w:t>
      </w:r>
      <w:r w:rsidRPr="007545C3">
        <w:rPr>
          <w:color w:val="000000" w:themeColor="text1"/>
        </w:rPr>
        <w:t>返利金币数量</w:t>
      </w:r>
      <w:r w:rsidR="00F76537" w:rsidRPr="007545C3">
        <w:rPr>
          <w:rFonts w:hint="eastAsia"/>
          <w:color w:val="000000" w:themeColor="text1"/>
        </w:rPr>
        <w:t>之和</w:t>
      </w:r>
      <w:r w:rsidRPr="007545C3">
        <w:rPr>
          <w:rFonts w:hint="eastAsia"/>
          <w:color w:val="000000" w:themeColor="text1"/>
        </w:rPr>
        <w:t>；</w:t>
      </w:r>
    </w:p>
    <w:p w14:paraId="6EB5F92A" w14:textId="1040A83D" w:rsidR="009B2DF9" w:rsidRPr="007545C3" w:rsidRDefault="009B2DF9" w:rsidP="00131F12">
      <w:pPr>
        <w:pStyle w:val="aff"/>
        <w:numPr>
          <w:ilvl w:val="0"/>
          <w:numId w:val="39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</w:t>
      </w:r>
      <w:r w:rsidR="00F76537" w:rsidRPr="007545C3">
        <w:rPr>
          <w:rFonts w:hint="eastAsia"/>
          <w:color w:val="000000" w:themeColor="text1"/>
        </w:rPr>
        <w:t>返利对象</w:t>
      </w:r>
      <w:r w:rsidR="00F76537" w:rsidRPr="007545C3">
        <w:rPr>
          <w:color w:val="000000" w:themeColor="text1"/>
        </w:rPr>
        <w:t>的</w:t>
      </w:r>
      <w:r w:rsidRPr="007545C3">
        <w:rPr>
          <w:color w:val="000000" w:themeColor="text1"/>
        </w:rPr>
        <w:t>返利</w:t>
      </w:r>
      <w:r w:rsidRPr="007545C3">
        <w:rPr>
          <w:rFonts w:hint="eastAsia"/>
          <w:color w:val="000000" w:themeColor="text1"/>
        </w:rPr>
        <w:t>形式</w:t>
      </w:r>
      <w:r w:rsidR="00F76537" w:rsidRPr="007545C3">
        <w:rPr>
          <w:rFonts w:hint="eastAsia"/>
          <w:color w:val="000000" w:themeColor="text1"/>
        </w:rPr>
        <w:t>都</w:t>
      </w:r>
      <w:r w:rsidRPr="007545C3">
        <w:rPr>
          <w:color w:val="000000" w:themeColor="text1"/>
        </w:rPr>
        <w:t>为积分，或返利形式为金币</w:t>
      </w:r>
      <w:r w:rsidRPr="007545C3">
        <w:rPr>
          <w:rFonts w:hint="eastAsia"/>
          <w:color w:val="000000" w:themeColor="text1"/>
        </w:rPr>
        <w:t>但</w:t>
      </w:r>
      <w:r w:rsidR="00F76537" w:rsidRPr="007545C3">
        <w:rPr>
          <w:rFonts w:hint="eastAsia"/>
          <w:color w:val="000000" w:themeColor="text1"/>
        </w:rPr>
        <w:t>对应</w:t>
      </w:r>
      <w:r w:rsidR="00F76537" w:rsidRPr="007545C3">
        <w:rPr>
          <w:color w:val="000000" w:themeColor="text1"/>
        </w:rPr>
        <w:t>返利</w:t>
      </w:r>
      <w:r w:rsidRPr="007545C3">
        <w:rPr>
          <w:color w:val="000000" w:themeColor="text1"/>
        </w:rPr>
        <w:t>数量为</w:t>
      </w:r>
      <w:proofErr w:type="gramStart"/>
      <w:r w:rsidRPr="007545C3">
        <w:rPr>
          <w:color w:val="000000" w:themeColor="text1"/>
        </w:rPr>
        <w:t>空或者</w:t>
      </w:r>
      <w:proofErr w:type="gramEnd"/>
      <w:r w:rsidRPr="007545C3">
        <w:rPr>
          <w:color w:val="000000" w:themeColor="text1"/>
        </w:rPr>
        <w:t>为</w:t>
      </w:r>
      <w:r w:rsidRPr="007545C3">
        <w:rPr>
          <w:rFonts w:hint="eastAsia"/>
          <w:color w:val="000000" w:themeColor="text1"/>
        </w:rPr>
        <w:t>0</w:t>
      </w:r>
      <w:r w:rsidRPr="007545C3">
        <w:rPr>
          <w:rFonts w:hint="eastAsia"/>
          <w:color w:val="000000" w:themeColor="text1"/>
        </w:rPr>
        <w:t>时</w:t>
      </w:r>
      <w:r w:rsidRPr="007545C3">
        <w:rPr>
          <w:color w:val="000000" w:themeColor="text1"/>
        </w:rPr>
        <w:t>，结算价可手动输入</w:t>
      </w:r>
      <w:r w:rsidRPr="007545C3">
        <w:rPr>
          <w:rFonts w:hint="eastAsia"/>
          <w:color w:val="000000" w:themeColor="text1"/>
        </w:rPr>
        <w:t>。</w:t>
      </w:r>
    </w:p>
    <w:p w14:paraId="0CBD77EB" w14:textId="77777777" w:rsidR="00983F9E" w:rsidRPr="007545C3" w:rsidRDefault="00983F9E" w:rsidP="00131F12">
      <w:pPr>
        <w:pStyle w:val="aff"/>
        <w:numPr>
          <w:ilvl w:val="0"/>
          <w:numId w:val="26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返利对象</w:t>
      </w:r>
      <w:r w:rsidRPr="007545C3">
        <w:rPr>
          <w:color w:val="000000" w:themeColor="text1"/>
        </w:rPr>
        <w:t>：</w:t>
      </w:r>
      <w:r w:rsidRPr="007545C3">
        <w:rPr>
          <w:rFonts w:hint="eastAsia"/>
          <w:color w:val="000000" w:themeColor="text1"/>
        </w:rPr>
        <w:t>团</w:t>
      </w:r>
      <w:proofErr w:type="gramStart"/>
      <w:r w:rsidRPr="007545C3">
        <w:rPr>
          <w:rFonts w:hint="eastAsia"/>
          <w:color w:val="000000" w:themeColor="text1"/>
        </w:rPr>
        <w:t>票</w:t>
      </w:r>
      <w:r w:rsidRPr="007545C3">
        <w:rPr>
          <w:color w:val="000000" w:themeColor="text1"/>
        </w:rPr>
        <w:t>政策</w:t>
      </w:r>
      <w:proofErr w:type="gramEnd"/>
      <w:r w:rsidRPr="007545C3">
        <w:rPr>
          <w:rFonts w:hint="eastAsia"/>
          <w:color w:val="000000" w:themeColor="text1"/>
        </w:rPr>
        <w:t>可</w:t>
      </w:r>
      <w:r w:rsidRPr="007545C3">
        <w:rPr>
          <w:color w:val="000000" w:themeColor="text1"/>
        </w:rPr>
        <w:t>分别对旅行社、旅行社部门、导游设置后返政策；</w:t>
      </w:r>
    </w:p>
    <w:p w14:paraId="5BAE1BF4" w14:textId="77777777" w:rsidR="00983F9E" w:rsidRPr="007545C3" w:rsidRDefault="00983F9E" w:rsidP="00131F12">
      <w:pPr>
        <w:pStyle w:val="aff"/>
        <w:numPr>
          <w:ilvl w:val="0"/>
          <w:numId w:val="26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结算方式</w:t>
      </w:r>
      <w:r w:rsidRPr="007545C3">
        <w:rPr>
          <w:color w:val="000000" w:themeColor="text1"/>
        </w:rPr>
        <w:t>：</w:t>
      </w:r>
      <w:r w:rsidRPr="007545C3">
        <w:rPr>
          <w:rFonts w:hint="eastAsia"/>
          <w:color w:val="000000" w:themeColor="text1"/>
        </w:rPr>
        <w:t>同</w:t>
      </w:r>
      <w:r w:rsidRPr="007545C3">
        <w:rPr>
          <w:color w:val="000000" w:themeColor="text1"/>
        </w:rPr>
        <w:t>散票创建</w:t>
      </w:r>
      <w:r w:rsidRPr="007545C3">
        <w:rPr>
          <w:rFonts w:hint="eastAsia"/>
          <w:color w:val="000000" w:themeColor="text1"/>
        </w:rPr>
        <w:t>一致</w:t>
      </w:r>
      <w:r w:rsidRPr="007545C3">
        <w:rPr>
          <w:color w:val="000000" w:themeColor="text1"/>
        </w:rPr>
        <w:t>；</w:t>
      </w:r>
    </w:p>
    <w:p w14:paraId="41735893" w14:textId="77777777" w:rsidR="00983F9E" w:rsidRPr="00602BE8" w:rsidRDefault="00983F9E" w:rsidP="00131F12">
      <w:pPr>
        <w:pStyle w:val="aff"/>
        <w:numPr>
          <w:ilvl w:val="0"/>
          <w:numId w:val="26"/>
        </w:numPr>
        <w:ind w:firstLineChars="0"/>
      </w:pPr>
      <w:r w:rsidRPr="00602BE8">
        <w:rPr>
          <w:rFonts w:hint="eastAsia"/>
        </w:rPr>
        <w:t>返利时间</w:t>
      </w:r>
      <w:r w:rsidRPr="00602BE8">
        <w:t>：</w:t>
      </w:r>
      <w:r w:rsidRPr="00602BE8">
        <w:rPr>
          <w:rFonts w:hint="eastAsia"/>
        </w:rPr>
        <w:t>同</w:t>
      </w:r>
      <w:r w:rsidRPr="00602BE8">
        <w:t>散票创建</w:t>
      </w:r>
      <w:r w:rsidRPr="00602BE8">
        <w:rPr>
          <w:rFonts w:hint="eastAsia"/>
        </w:rPr>
        <w:t>一致</w:t>
      </w:r>
      <w:r w:rsidRPr="00602BE8">
        <w:t>；</w:t>
      </w:r>
    </w:p>
    <w:p w14:paraId="0119DFB0" w14:textId="77777777" w:rsidR="00983F9E" w:rsidRPr="00602BE8" w:rsidRDefault="00983F9E" w:rsidP="00131F12">
      <w:pPr>
        <w:pStyle w:val="aff"/>
        <w:numPr>
          <w:ilvl w:val="0"/>
          <w:numId w:val="26"/>
        </w:numPr>
        <w:ind w:firstLineChars="0"/>
      </w:pPr>
      <w:r w:rsidRPr="00602BE8">
        <w:rPr>
          <w:rFonts w:hint="eastAsia"/>
        </w:rPr>
        <w:t>返利形式</w:t>
      </w:r>
      <w:r w:rsidRPr="00602BE8">
        <w:t>：</w:t>
      </w:r>
      <w:commentRangeStart w:id="51"/>
      <w:r w:rsidRPr="008B71F8">
        <w:rPr>
          <w:rFonts w:hint="eastAsia"/>
          <w:color w:val="FF0000"/>
        </w:rPr>
        <w:t>除了</w:t>
      </w:r>
      <w:r w:rsidRPr="008B71F8">
        <w:rPr>
          <w:color w:val="FF0000"/>
        </w:rPr>
        <w:t>导游只能</w:t>
      </w:r>
      <w:r w:rsidRPr="008B71F8">
        <w:rPr>
          <w:rFonts w:hint="eastAsia"/>
          <w:color w:val="FF0000"/>
        </w:rPr>
        <w:t>返</w:t>
      </w:r>
      <w:r w:rsidRPr="008B71F8">
        <w:rPr>
          <w:color w:val="FF0000"/>
        </w:rPr>
        <w:t>金币</w:t>
      </w:r>
      <w:r w:rsidRPr="008B71F8">
        <w:rPr>
          <w:rFonts w:hint="eastAsia"/>
          <w:color w:val="FF0000"/>
        </w:rPr>
        <w:t>外</w:t>
      </w:r>
      <w:r w:rsidRPr="008B71F8">
        <w:rPr>
          <w:color w:val="FF0000"/>
        </w:rPr>
        <w:t>，</w:t>
      </w:r>
      <w:commentRangeEnd w:id="51"/>
      <w:r w:rsidR="008B71F8">
        <w:rPr>
          <w:rStyle w:val="aff7"/>
        </w:rPr>
        <w:commentReference w:id="51"/>
      </w:r>
      <w:r w:rsidRPr="007545C3">
        <w:rPr>
          <w:rFonts w:hint="eastAsia"/>
          <w:color w:val="000000" w:themeColor="text1"/>
        </w:rPr>
        <w:t>其他</w:t>
      </w:r>
      <w:r w:rsidRPr="00602BE8">
        <w:rPr>
          <w:rFonts w:hint="eastAsia"/>
        </w:rPr>
        <w:t>同</w:t>
      </w:r>
      <w:r w:rsidRPr="00602BE8">
        <w:t>散票创建</w:t>
      </w:r>
      <w:r w:rsidRPr="00602BE8">
        <w:rPr>
          <w:rFonts w:hint="eastAsia"/>
        </w:rPr>
        <w:t>一致；</w:t>
      </w:r>
    </w:p>
    <w:p w14:paraId="58A72612" w14:textId="77777777" w:rsidR="00983F9E" w:rsidRPr="00602BE8" w:rsidRDefault="00983F9E" w:rsidP="00131F12">
      <w:pPr>
        <w:pStyle w:val="aff"/>
        <w:numPr>
          <w:ilvl w:val="0"/>
          <w:numId w:val="26"/>
        </w:numPr>
        <w:ind w:firstLineChars="0"/>
      </w:pPr>
      <w:r w:rsidRPr="00602BE8">
        <w:rPr>
          <w:rFonts w:hint="eastAsia"/>
        </w:rPr>
        <w:t>积分规则</w:t>
      </w:r>
      <w:r w:rsidRPr="00602BE8">
        <w:t>：同散票创建一致；</w:t>
      </w:r>
    </w:p>
    <w:p w14:paraId="1F6C7727" w14:textId="77777777" w:rsidR="00983F9E" w:rsidRPr="00602BE8" w:rsidRDefault="00983F9E" w:rsidP="00131F12">
      <w:pPr>
        <w:pStyle w:val="aff"/>
        <w:numPr>
          <w:ilvl w:val="0"/>
          <w:numId w:val="26"/>
        </w:numPr>
        <w:ind w:firstLineChars="0"/>
      </w:pPr>
      <w:r w:rsidRPr="00602BE8">
        <w:rPr>
          <w:rFonts w:hint="eastAsia"/>
        </w:rPr>
        <w:t>返利数量</w:t>
      </w:r>
      <w:r w:rsidRPr="00602BE8">
        <w:t>：同散票创建一致。</w:t>
      </w:r>
    </w:p>
    <w:p w14:paraId="254ABB68" w14:textId="7BA088FF" w:rsidR="00C35B7A" w:rsidRDefault="00983F9E" w:rsidP="00131F12">
      <w:pPr>
        <w:pStyle w:val="aff"/>
        <w:numPr>
          <w:ilvl w:val="0"/>
          <w:numId w:val="25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或【</w:t>
      </w:r>
      <w:r w:rsidRPr="00602BE8">
        <w:t>关闭】</w:t>
      </w:r>
      <w:r w:rsidRPr="00602BE8">
        <w:rPr>
          <w:rFonts w:hint="eastAsia"/>
        </w:rPr>
        <w:t>按钮</w:t>
      </w:r>
      <w:r w:rsidRPr="00602BE8">
        <w:t>时，</w:t>
      </w:r>
      <w:r w:rsidR="00B2182E" w:rsidRPr="00602BE8">
        <w:t>判断所填信息是否为空</w:t>
      </w:r>
      <w:r w:rsidR="00B2182E" w:rsidRPr="00602BE8">
        <w:rPr>
          <w:rFonts w:hint="eastAsia"/>
        </w:rPr>
        <w:t xml:space="preserve"> </w:t>
      </w:r>
      <w:r w:rsidR="00B2182E" w:rsidRPr="00602BE8">
        <w:rPr>
          <w:rFonts w:hint="eastAsia"/>
        </w:rPr>
        <w:t>或者</w:t>
      </w:r>
      <w:r w:rsidR="00B2182E">
        <w:t>是否符合规范</w:t>
      </w:r>
      <w:r w:rsidR="00B2182E">
        <w:rPr>
          <w:rFonts w:hint="eastAsia"/>
        </w:rPr>
        <w:t>。</w:t>
      </w:r>
      <w:r w:rsidRPr="00602BE8">
        <w:rPr>
          <w:rFonts w:hint="eastAsia"/>
        </w:rPr>
        <w:t>创建</w:t>
      </w:r>
      <w:r w:rsidR="00B2182E">
        <w:t>成功后，政策名称在</w:t>
      </w:r>
      <w:r w:rsidR="00B2182E">
        <w:rPr>
          <w:rFonts w:hint="eastAsia"/>
        </w:rPr>
        <w:t>末尾</w:t>
      </w:r>
      <w:r w:rsidRPr="00602BE8">
        <w:t>添加</w:t>
      </w:r>
      <w:r w:rsidRPr="00602BE8">
        <w:t>“</w:t>
      </w:r>
      <w:r w:rsidRPr="00602BE8">
        <w:rPr>
          <w:rFonts w:hint="eastAsia"/>
        </w:rPr>
        <w:t>团票</w:t>
      </w:r>
      <w:r w:rsidRPr="00602BE8">
        <w:t>”</w:t>
      </w:r>
      <w:r w:rsidRPr="00602BE8">
        <w:rPr>
          <w:rFonts w:hint="eastAsia"/>
        </w:rPr>
        <w:t>标识，</w:t>
      </w:r>
      <w:r w:rsidRPr="00602BE8">
        <w:t>列入</w:t>
      </w:r>
      <w:r w:rsidRPr="00602BE8">
        <w:rPr>
          <w:rFonts w:hint="eastAsia"/>
        </w:rPr>
        <w:t>魔方</w:t>
      </w:r>
      <w:r w:rsidRPr="00602BE8">
        <w:t>政策列表中。</w:t>
      </w:r>
    </w:p>
    <w:p w14:paraId="58B4958C" w14:textId="77777777" w:rsidR="00C35B7A" w:rsidRPr="00602BE8" w:rsidRDefault="00C35B7A" w:rsidP="00C35B7A"/>
    <w:p w14:paraId="3F56C243" w14:textId="77777777" w:rsidR="001815E8" w:rsidRPr="00602BE8" w:rsidRDefault="001815E8" w:rsidP="00131F12">
      <w:pPr>
        <w:pStyle w:val="aff"/>
        <w:numPr>
          <w:ilvl w:val="0"/>
          <w:numId w:val="21"/>
        </w:numPr>
        <w:ind w:firstLineChars="0"/>
      </w:pPr>
      <w:r w:rsidRPr="00602BE8">
        <w:rPr>
          <w:rFonts w:hint="eastAsia"/>
        </w:rPr>
        <w:t>魔方</w:t>
      </w:r>
      <w:r w:rsidRPr="00602BE8">
        <w:t>政策</w:t>
      </w:r>
      <w:r w:rsidRPr="00602BE8">
        <w:rPr>
          <w:rFonts w:hint="eastAsia"/>
        </w:rPr>
        <w:t>列表</w:t>
      </w:r>
    </w:p>
    <w:p w14:paraId="7E675EA0" w14:textId="26AF58AC" w:rsidR="001815E8" w:rsidRDefault="001815E8" w:rsidP="00F51228">
      <w:r w:rsidRPr="00602BE8">
        <w:rPr>
          <w:rFonts w:hint="eastAsia"/>
        </w:rPr>
        <w:t>点击</w:t>
      </w:r>
      <w:r w:rsidRPr="00602BE8">
        <w:t>“</w:t>
      </w:r>
      <w:r w:rsidRPr="00602BE8">
        <w:rPr>
          <w:rFonts w:hint="eastAsia"/>
        </w:rPr>
        <w:t>设置政策</w:t>
      </w:r>
      <w:r w:rsidRPr="00602BE8">
        <w:t>”</w:t>
      </w:r>
      <w:r w:rsidRPr="00602BE8">
        <w:rPr>
          <w:rFonts w:hint="eastAsia"/>
        </w:rPr>
        <w:t>后，</w:t>
      </w:r>
      <w:r w:rsidRPr="00602BE8">
        <w:t>默认会看到魔方政策</w:t>
      </w:r>
      <w:r w:rsidRPr="00602BE8">
        <w:rPr>
          <w:rFonts w:hint="eastAsia"/>
        </w:rPr>
        <w:t>列表</w:t>
      </w:r>
      <w:r w:rsidRPr="00602BE8">
        <w:t>，如下：</w:t>
      </w:r>
    </w:p>
    <w:p w14:paraId="6E6B6040" w14:textId="52F3BE64" w:rsidR="00155F85" w:rsidRPr="007545C3" w:rsidRDefault="0031742D" w:rsidP="00F51228">
      <w:pPr>
        <w:rPr>
          <w:i/>
          <w:color w:val="000000" w:themeColor="text1"/>
        </w:rPr>
      </w:pPr>
      <w:r w:rsidRPr="007545C3">
        <w:rPr>
          <w:rFonts w:hint="eastAsia"/>
          <w:i/>
          <w:color w:val="000000" w:themeColor="text1"/>
        </w:rPr>
        <w:t>（注</w:t>
      </w:r>
      <w:r w:rsidRPr="007545C3">
        <w:rPr>
          <w:i/>
          <w:color w:val="000000" w:themeColor="text1"/>
        </w:rPr>
        <w:t>）</w:t>
      </w:r>
      <w:r w:rsidRPr="007545C3">
        <w:rPr>
          <w:rFonts w:hint="eastAsia"/>
          <w:i/>
          <w:color w:val="000000" w:themeColor="text1"/>
        </w:rPr>
        <w:t>：</w:t>
      </w:r>
      <w:r w:rsidRPr="007545C3">
        <w:rPr>
          <w:i/>
          <w:color w:val="000000" w:themeColor="text1"/>
        </w:rPr>
        <w:t>当此列表没有任何魔方政策时，默认只显示</w:t>
      </w:r>
      <w:r w:rsidRPr="007545C3">
        <w:rPr>
          <w:rFonts w:hint="eastAsia"/>
          <w:i/>
          <w:color w:val="000000" w:themeColor="text1"/>
        </w:rPr>
        <w:t>表头</w:t>
      </w:r>
      <w:r w:rsidRPr="007545C3">
        <w:rPr>
          <w:i/>
          <w:color w:val="000000" w:themeColor="text1"/>
        </w:rPr>
        <w:t>字段，</w:t>
      </w:r>
      <w:r w:rsidRPr="007545C3">
        <w:rPr>
          <w:rFonts w:hint="eastAsia"/>
          <w:i/>
          <w:color w:val="000000" w:themeColor="text1"/>
        </w:rPr>
        <w:t>界面</w:t>
      </w:r>
      <w:r w:rsidRPr="007545C3">
        <w:rPr>
          <w:i/>
          <w:color w:val="000000" w:themeColor="text1"/>
        </w:rPr>
        <w:t>区域显示</w:t>
      </w:r>
      <w:r w:rsidRPr="007545C3">
        <w:rPr>
          <w:i/>
          <w:color w:val="000000" w:themeColor="text1"/>
        </w:rPr>
        <w:t>“</w:t>
      </w:r>
      <w:r w:rsidRPr="007545C3">
        <w:rPr>
          <w:rFonts w:hint="eastAsia"/>
          <w:i/>
          <w:color w:val="000000" w:themeColor="text1"/>
        </w:rPr>
        <w:t>暂无信息</w:t>
      </w:r>
      <w:r w:rsidRPr="007545C3">
        <w:rPr>
          <w:i/>
          <w:color w:val="000000" w:themeColor="text1"/>
        </w:rPr>
        <w:t>”</w:t>
      </w:r>
      <w:r w:rsidRPr="007545C3">
        <w:rPr>
          <w:rFonts w:hint="eastAsia"/>
          <w:i/>
          <w:color w:val="000000" w:themeColor="text1"/>
        </w:rPr>
        <w:t>。</w:t>
      </w:r>
    </w:p>
    <w:p w14:paraId="5466C6A7" w14:textId="77777777" w:rsidR="00C35B7A" w:rsidRDefault="00C35B7A" w:rsidP="00F51228"/>
    <w:p w14:paraId="21953FBA" w14:textId="5B0EB3AB" w:rsidR="00155F85" w:rsidRDefault="00C35B7A" w:rsidP="00131F12">
      <w:pPr>
        <w:pStyle w:val="aff"/>
        <w:numPr>
          <w:ilvl w:val="0"/>
          <w:numId w:val="27"/>
        </w:numPr>
        <w:ind w:firstLineChars="0"/>
      </w:pPr>
      <w:r w:rsidRPr="00602BE8">
        <w:rPr>
          <w:noProof/>
        </w:rPr>
        <w:lastRenderedPageBreak/>
        <w:drawing>
          <wp:anchor distT="0" distB="0" distL="114300" distR="114300" simplePos="0" relativeHeight="251644416" behindDoc="0" locked="0" layoutInCell="1" allowOverlap="1" wp14:anchorId="477158A1" wp14:editId="57FA8D3B">
            <wp:simplePos x="0" y="0"/>
            <wp:positionH relativeFrom="column">
              <wp:posOffset>0</wp:posOffset>
            </wp:positionH>
            <wp:positionV relativeFrom="paragraph">
              <wp:posOffset>155575</wp:posOffset>
            </wp:positionV>
            <wp:extent cx="5943600" cy="1229995"/>
            <wp:effectExtent l="0" t="0" r="0" b="8255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BE8">
        <w:rPr>
          <w:rFonts w:hint="eastAsia"/>
        </w:rPr>
        <w:t>魔方政策</w:t>
      </w:r>
      <w:r w:rsidRPr="00602BE8">
        <w:t>列表默认</w:t>
      </w:r>
      <w:r w:rsidRPr="00602BE8">
        <w:rPr>
          <w:rFonts w:hint="eastAsia"/>
        </w:rPr>
        <w:t>展开</w:t>
      </w:r>
      <w:r w:rsidRPr="00602BE8">
        <w:t>；</w:t>
      </w:r>
    </w:p>
    <w:p w14:paraId="6BB49EF5" w14:textId="076A528D" w:rsidR="00155F85" w:rsidRPr="00602BE8" w:rsidRDefault="00155F85" w:rsidP="00131F12">
      <w:pPr>
        <w:pStyle w:val="aff"/>
        <w:numPr>
          <w:ilvl w:val="0"/>
          <w:numId w:val="27"/>
        </w:numPr>
        <w:ind w:firstLineChars="0"/>
      </w:pPr>
      <w:r w:rsidRPr="00602BE8">
        <w:rPr>
          <w:rFonts w:hint="eastAsia"/>
        </w:rPr>
        <w:t>列表中</w:t>
      </w:r>
      <w:r w:rsidRPr="00602BE8">
        <w:t>的政策按照创建时间倒序排列，时间精确到秒，同一时间生成的政策</w:t>
      </w:r>
      <w:r w:rsidRPr="00602BE8">
        <w:rPr>
          <w:rFonts w:hint="eastAsia"/>
        </w:rPr>
        <w:t>随机</w:t>
      </w:r>
      <w:r w:rsidRPr="00602BE8">
        <w:t>排列</w:t>
      </w:r>
      <w:r w:rsidRPr="00602BE8">
        <w:rPr>
          <w:rFonts w:hint="eastAsia"/>
        </w:rPr>
        <w:t>；</w:t>
      </w:r>
    </w:p>
    <w:p w14:paraId="2150B037" w14:textId="7A010B25" w:rsidR="00FF3751" w:rsidRPr="00602BE8" w:rsidRDefault="00155F85" w:rsidP="00131F12">
      <w:pPr>
        <w:pStyle w:val="aff"/>
        <w:numPr>
          <w:ilvl w:val="0"/>
          <w:numId w:val="27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50560" behindDoc="0" locked="0" layoutInCell="1" allowOverlap="1" wp14:anchorId="645ABE03" wp14:editId="4208F48A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3505200" cy="1407795"/>
            <wp:effectExtent l="0" t="0" r="0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2BE8">
        <w:rPr>
          <w:rFonts w:hint="eastAsia"/>
        </w:rPr>
        <w:t>点击</w:t>
      </w:r>
      <w:proofErr w:type="gramStart"/>
      <w:r w:rsidRPr="00602BE8">
        <w:t>“</w:t>
      </w:r>
      <w:r w:rsidRPr="00602BE8">
        <w:rPr>
          <w:rFonts w:hint="eastAsia"/>
        </w:rPr>
        <w:t>关联</w:t>
      </w:r>
      <w:r w:rsidRPr="00602BE8">
        <w:t>分销渠道</w:t>
      </w:r>
      <w:r w:rsidRPr="00602BE8">
        <w:t>”</w:t>
      </w:r>
      <w:r w:rsidRPr="00602BE8">
        <w:rPr>
          <w:rFonts w:hint="eastAsia"/>
        </w:rPr>
        <w:t>弹窗</w:t>
      </w:r>
      <w:r w:rsidRPr="00602BE8">
        <w:t>显示</w:t>
      </w:r>
      <w:proofErr w:type="gramEnd"/>
      <w:r w:rsidRPr="00602BE8">
        <w:t>所有渠道，如下图所示：</w:t>
      </w:r>
    </w:p>
    <w:p w14:paraId="3E21C078" w14:textId="1D5C53A1" w:rsidR="00B50AD3" w:rsidRPr="00602BE8" w:rsidRDefault="00B50AD3" w:rsidP="00131F12">
      <w:pPr>
        <w:pStyle w:val="aff"/>
        <w:numPr>
          <w:ilvl w:val="0"/>
          <w:numId w:val="28"/>
        </w:numPr>
        <w:ind w:firstLineChars="0"/>
      </w:pPr>
      <w:r w:rsidRPr="00602BE8">
        <w:rPr>
          <w:rFonts w:hint="eastAsia"/>
        </w:rPr>
        <w:t>每行最多</w:t>
      </w:r>
      <w:r w:rsidRPr="00602BE8">
        <w:t>显示</w:t>
      </w:r>
      <w:r w:rsidRPr="00602BE8">
        <w:rPr>
          <w:rFonts w:hint="eastAsia"/>
        </w:rPr>
        <w:t>4</w:t>
      </w:r>
      <w:r w:rsidRPr="00602BE8">
        <w:rPr>
          <w:rFonts w:hint="eastAsia"/>
        </w:rPr>
        <w:t>个</w:t>
      </w:r>
      <w:r w:rsidRPr="00602BE8">
        <w:t>渠道名称，</w:t>
      </w:r>
      <w:r w:rsidRPr="00602BE8">
        <w:rPr>
          <w:rFonts w:hint="eastAsia"/>
        </w:rPr>
        <w:t>一页</w:t>
      </w:r>
      <w:r w:rsidRPr="00602BE8">
        <w:t>最多显示</w:t>
      </w:r>
      <w:r w:rsidRPr="00602BE8">
        <w:rPr>
          <w:rFonts w:hint="eastAsia"/>
        </w:rPr>
        <w:t>3</w:t>
      </w:r>
      <w:r w:rsidRPr="00602BE8">
        <w:rPr>
          <w:rFonts w:hint="eastAsia"/>
        </w:rPr>
        <w:t>行</w:t>
      </w:r>
      <w:r w:rsidRPr="00602BE8">
        <w:t>，多余的</w:t>
      </w:r>
      <w:r w:rsidRPr="00602BE8">
        <w:rPr>
          <w:rFonts w:hint="eastAsia"/>
        </w:rPr>
        <w:t>可</w:t>
      </w:r>
      <w:r w:rsidRPr="00602BE8">
        <w:t>左右切换查看；</w:t>
      </w:r>
    </w:p>
    <w:p w14:paraId="2FE17F1B" w14:textId="77777777" w:rsidR="00B50AD3" w:rsidRPr="00602BE8" w:rsidRDefault="00B50AD3" w:rsidP="00131F12">
      <w:pPr>
        <w:pStyle w:val="aff"/>
        <w:numPr>
          <w:ilvl w:val="0"/>
          <w:numId w:val="28"/>
        </w:numPr>
        <w:ind w:firstLineChars="0"/>
      </w:pPr>
      <w:r w:rsidRPr="00602BE8">
        <w:rPr>
          <w:rFonts w:hint="eastAsia"/>
        </w:rPr>
        <w:t>每个</w:t>
      </w:r>
      <w:r w:rsidRPr="00602BE8">
        <w:t>渠道名称最多显示</w:t>
      </w:r>
      <w:r w:rsidRPr="00602BE8">
        <w:rPr>
          <w:rFonts w:hint="eastAsia"/>
        </w:rPr>
        <w:t>8</w:t>
      </w:r>
      <w:r w:rsidRPr="00602BE8">
        <w:rPr>
          <w:rFonts w:hint="eastAsia"/>
        </w:rPr>
        <w:t>位</w:t>
      </w:r>
      <w:r w:rsidRPr="00602BE8">
        <w:t>字符，多余的用</w:t>
      </w:r>
      <w:r w:rsidRPr="00602BE8">
        <w:t>“…”</w:t>
      </w:r>
      <w:r w:rsidRPr="00602BE8">
        <w:rPr>
          <w:rFonts w:hint="eastAsia"/>
        </w:rPr>
        <w:t>代替</w:t>
      </w:r>
      <w:r w:rsidRPr="00602BE8">
        <w:t>；</w:t>
      </w:r>
    </w:p>
    <w:p w14:paraId="78D5FB88" w14:textId="77777777" w:rsidR="00B50AD3" w:rsidRPr="00602BE8" w:rsidRDefault="00B50AD3" w:rsidP="00131F12">
      <w:pPr>
        <w:pStyle w:val="aff"/>
        <w:numPr>
          <w:ilvl w:val="0"/>
          <w:numId w:val="28"/>
        </w:numPr>
        <w:ind w:firstLineChars="0"/>
      </w:pPr>
      <w:r w:rsidRPr="00602BE8">
        <w:rPr>
          <w:rFonts w:hint="eastAsia"/>
        </w:rPr>
        <w:t>位于</w:t>
      </w:r>
      <w:r w:rsidRPr="00602BE8">
        <w:t>第一页时，左切换按钮置灰</w:t>
      </w:r>
      <w:r w:rsidRPr="00602BE8">
        <w:rPr>
          <w:rFonts w:hint="eastAsia"/>
        </w:rPr>
        <w:t>，</w:t>
      </w:r>
      <w:proofErr w:type="gramStart"/>
      <w:r w:rsidRPr="00602BE8">
        <w:t>不</w:t>
      </w:r>
      <w:proofErr w:type="gramEnd"/>
      <w:r w:rsidRPr="00602BE8">
        <w:t>可操作</w:t>
      </w:r>
      <w:r w:rsidRPr="00602BE8">
        <w:rPr>
          <w:rFonts w:hint="eastAsia"/>
        </w:rPr>
        <w:t>；</w:t>
      </w:r>
      <w:r w:rsidRPr="00602BE8">
        <w:t>位于最后一页时，右切换按钮置灰，</w:t>
      </w:r>
      <w:proofErr w:type="gramStart"/>
      <w:r w:rsidRPr="00602BE8">
        <w:t>不</w:t>
      </w:r>
      <w:proofErr w:type="gramEnd"/>
      <w:r w:rsidRPr="00602BE8">
        <w:t>可操作</w:t>
      </w:r>
      <w:r w:rsidRPr="00602BE8">
        <w:rPr>
          <w:rFonts w:hint="eastAsia"/>
        </w:rPr>
        <w:t>。</w:t>
      </w:r>
    </w:p>
    <w:p w14:paraId="5757FBC8" w14:textId="52528C65" w:rsidR="00155F85" w:rsidRPr="00602BE8" w:rsidRDefault="00B50AD3" w:rsidP="00131F12">
      <w:pPr>
        <w:pStyle w:val="aff"/>
        <w:numPr>
          <w:ilvl w:val="0"/>
          <w:numId w:val="28"/>
        </w:numPr>
        <w:ind w:firstLineChars="0"/>
      </w:pPr>
      <w:r w:rsidRPr="00602BE8">
        <w:rPr>
          <w:rFonts w:hint="eastAsia"/>
        </w:rPr>
        <w:t>点击</w:t>
      </w:r>
      <w:r w:rsidRPr="00602BE8">
        <w:t>右上方</w:t>
      </w:r>
      <w:r w:rsidRPr="00602BE8">
        <w:rPr>
          <w:rFonts w:hint="eastAsia"/>
        </w:rPr>
        <w:t>关闭</w:t>
      </w:r>
      <w:r w:rsidRPr="00602BE8">
        <w:t>按钮，</w:t>
      </w:r>
      <w:proofErr w:type="gramStart"/>
      <w:r w:rsidRPr="00602BE8">
        <w:rPr>
          <w:rFonts w:hint="eastAsia"/>
        </w:rPr>
        <w:t>弹窗</w:t>
      </w:r>
      <w:r w:rsidRPr="00602BE8">
        <w:t>关闭</w:t>
      </w:r>
      <w:proofErr w:type="gramEnd"/>
      <w:r w:rsidRPr="00602BE8">
        <w:t>。</w:t>
      </w:r>
    </w:p>
    <w:p w14:paraId="09FB826C" w14:textId="7A68761F" w:rsidR="005E142B" w:rsidRPr="00602BE8" w:rsidRDefault="005E142B" w:rsidP="00131F12">
      <w:pPr>
        <w:pStyle w:val="aff"/>
        <w:numPr>
          <w:ilvl w:val="0"/>
          <w:numId w:val="27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60800" behindDoc="0" locked="0" layoutInCell="1" allowOverlap="1" wp14:anchorId="752576DF" wp14:editId="6C9A1F62">
            <wp:simplePos x="0" y="0"/>
            <wp:positionH relativeFrom="column">
              <wp:posOffset>-47625</wp:posOffset>
            </wp:positionH>
            <wp:positionV relativeFrom="paragraph">
              <wp:posOffset>367030</wp:posOffset>
            </wp:positionV>
            <wp:extent cx="5019675" cy="3183255"/>
            <wp:effectExtent l="0" t="0" r="0" b="0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F85">
        <w:rPr>
          <w:rFonts w:hint="eastAsia"/>
        </w:rPr>
        <w:t>查看魔方散票</w:t>
      </w:r>
      <w:r w:rsidR="00155F85">
        <w:t>政策</w:t>
      </w:r>
      <w:r w:rsidRPr="00602BE8">
        <w:rPr>
          <w:rFonts w:hint="eastAsia"/>
        </w:rPr>
        <w:t>时</w:t>
      </w:r>
      <w:r w:rsidRPr="00602BE8">
        <w:t>，</w:t>
      </w:r>
      <w:proofErr w:type="gramStart"/>
      <w:r w:rsidRPr="00602BE8">
        <w:t>弹窗显示</w:t>
      </w:r>
      <w:proofErr w:type="gramEnd"/>
      <w:r w:rsidRPr="00602BE8">
        <w:t>政策信息</w:t>
      </w:r>
      <w:r w:rsidRPr="00602BE8">
        <w:rPr>
          <w:rFonts w:hint="eastAsia"/>
        </w:rPr>
        <w:t>，</w:t>
      </w:r>
      <w:r w:rsidRPr="00602BE8">
        <w:t>如下图所示：</w:t>
      </w:r>
    </w:p>
    <w:p w14:paraId="10C7233B" w14:textId="7E03B7C0" w:rsidR="005E142B" w:rsidRPr="0031742D" w:rsidRDefault="005E142B" w:rsidP="00131F12">
      <w:pPr>
        <w:pStyle w:val="aff"/>
        <w:numPr>
          <w:ilvl w:val="0"/>
          <w:numId w:val="29"/>
        </w:numPr>
        <w:ind w:firstLineChars="0"/>
      </w:pPr>
      <w:proofErr w:type="gramStart"/>
      <w:r w:rsidRPr="0031742D">
        <w:rPr>
          <w:rFonts w:hint="eastAsia"/>
        </w:rPr>
        <w:lastRenderedPageBreak/>
        <w:t>弹窗</w:t>
      </w:r>
      <w:r w:rsidRPr="0031742D">
        <w:t>名称</w:t>
      </w:r>
      <w:proofErr w:type="gramEnd"/>
      <w:r w:rsidRPr="0031742D">
        <w:t>为</w:t>
      </w:r>
      <w:r w:rsidR="00155F85" w:rsidRPr="0031742D">
        <w:rPr>
          <w:rFonts w:hint="eastAsia"/>
        </w:rPr>
        <w:t>散票</w:t>
      </w:r>
      <w:r w:rsidRPr="0031742D">
        <w:t>政策名称；</w:t>
      </w:r>
    </w:p>
    <w:p w14:paraId="429F588A" w14:textId="591F25ED" w:rsidR="005E142B" w:rsidRPr="00602BE8" w:rsidRDefault="005E142B" w:rsidP="00131F12">
      <w:pPr>
        <w:pStyle w:val="aff"/>
        <w:numPr>
          <w:ilvl w:val="0"/>
          <w:numId w:val="29"/>
        </w:numPr>
        <w:ind w:firstLineChars="0"/>
      </w:pPr>
      <w:r w:rsidRPr="00602BE8">
        <w:rPr>
          <w:rFonts w:hint="eastAsia"/>
        </w:rPr>
        <w:t>可编辑</w:t>
      </w:r>
      <w:r w:rsidRPr="00602BE8">
        <w:t>的选项为购买时限</w:t>
      </w:r>
      <w:r w:rsidRPr="00602BE8">
        <w:rPr>
          <w:rFonts w:hint="eastAsia"/>
        </w:rPr>
        <w:t>、</w:t>
      </w:r>
      <w:r w:rsidRPr="00602BE8">
        <w:t>销售端口</w:t>
      </w:r>
      <w:r w:rsidRPr="00602BE8">
        <w:rPr>
          <w:rFonts w:hint="eastAsia"/>
        </w:rPr>
        <w:t>，</w:t>
      </w:r>
      <w:r w:rsidRPr="00602BE8">
        <w:t>其他</w:t>
      </w:r>
      <w:r w:rsidRPr="00602BE8">
        <w:rPr>
          <w:rFonts w:hint="eastAsia"/>
        </w:rPr>
        <w:t>信息</w:t>
      </w:r>
      <w:r w:rsidRPr="00602BE8">
        <w:t>只可以查看；</w:t>
      </w:r>
    </w:p>
    <w:p w14:paraId="76147242" w14:textId="20C7E814" w:rsidR="00CB3DC5" w:rsidRPr="00602BE8" w:rsidRDefault="005E142B" w:rsidP="00131F12">
      <w:pPr>
        <w:pStyle w:val="aff"/>
        <w:numPr>
          <w:ilvl w:val="0"/>
          <w:numId w:val="29"/>
        </w:numPr>
        <w:ind w:firstLineChars="0"/>
      </w:pPr>
      <w:r w:rsidRPr="00602BE8">
        <w:rPr>
          <w:rFonts w:hint="eastAsia"/>
        </w:rPr>
        <w:t>点击</w:t>
      </w:r>
      <w:proofErr w:type="gramStart"/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弹窗关闭</w:t>
      </w:r>
      <w:proofErr w:type="gramEnd"/>
      <w:r w:rsidRPr="00602BE8">
        <w:t>，修改信息保存，</w:t>
      </w:r>
      <w:r w:rsidR="00CB3DC5" w:rsidRPr="00602BE8">
        <w:rPr>
          <w:rFonts w:hint="eastAsia"/>
        </w:rPr>
        <w:t>且新的</w:t>
      </w:r>
      <w:r w:rsidR="00CB3DC5" w:rsidRPr="00602BE8">
        <w:t>信息替换原信息</w:t>
      </w:r>
      <w:r w:rsidR="00602BE8">
        <w:rPr>
          <w:rFonts w:hint="eastAsia"/>
        </w:rPr>
        <w:t>，</w:t>
      </w:r>
      <w:r w:rsidR="00602BE8">
        <w:t>状态不变</w:t>
      </w:r>
      <w:r w:rsidR="00602BE8">
        <w:rPr>
          <w:rFonts w:hint="eastAsia"/>
        </w:rPr>
        <w:t>，</w:t>
      </w:r>
      <w:r w:rsidR="00602BE8">
        <w:t>排序位置不变</w:t>
      </w:r>
      <w:r w:rsidR="00CB3DC5" w:rsidRPr="00602BE8">
        <w:t>；</w:t>
      </w:r>
    </w:p>
    <w:p w14:paraId="09703CCD" w14:textId="1B1BCA3E" w:rsidR="0047416C" w:rsidRPr="00602BE8" w:rsidRDefault="005E142B" w:rsidP="00131F12">
      <w:pPr>
        <w:pStyle w:val="aff"/>
        <w:numPr>
          <w:ilvl w:val="0"/>
          <w:numId w:val="29"/>
        </w:numPr>
        <w:ind w:firstLineChars="0"/>
      </w:pPr>
      <w:r w:rsidRPr="00602BE8">
        <w:t>点击</w:t>
      </w:r>
      <w:proofErr w:type="gramStart"/>
      <w:r w:rsidRPr="00602BE8">
        <w:t>【</w:t>
      </w:r>
      <w:r w:rsidRPr="00602BE8">
        <w:rPr>
          <w:rFonts w:hint="eastAsia"/>
        </w:rPr>
        <w:t>取消</w:t>
      </w:r>
      <w:r w:rsidRPr="00602BE8">
        <w:t>】</w:t>
      </w:r>
      <w:r w:rsidRPr="00602BE8">
        <w:rPr>
          <w:rFonts w:hint="eastAsia"/>
        </w:rPr>
        <w:t>弹窗</w:t>
      </w:r>
      <w:r w:rsidRPr="00602BE8">
        <w:t>关闭</w:t>
      </w:r>
      <w:proofErr w:type="gramEnd"/>
      <w:r w:rsidRPr="00602BE8">
        <w:t>，信息保持原状。</w:t>
      </w:r>
    </w:p>
    <w:p w14:paraId="14888484" w14:textId="33E89E0A" w:rsidR="00155F85" w:rsidRDefault="00155F85" w:rsidP="00131F12">
      <w:pPr>
        <w:pStyle w:val="aff"/>
        <w:numPr>
          <w:ilvl w:val="0"/>
          <w:numId w:val="27"/>
        </w:numPr>
        <w:ind w:firstLineChars="0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45212F3D" wp14:editId="6FB2D6DA">
            <wp:simplePos x="0" y="0"/>
            <wp:positionH relativeFrom="column">
              <wp:posOffset>57150</wp:posOffset>
            </wp:positionH>
            <wp:positionV relativeFrom="paragraph">
              <wp:posOffset>346075</wp:posOffset>
            </wp:positionV>
            <wp:extent cx="5943600" cy="428371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查看魔方团</w:t>
      </w:r>
      <w:proofErr w:type="gramStart"/>
      <w:r>
        <w:rPr>
          <w:rFonts w:hint="eastAsia"/>
        </w:rPr>
        <w:t>票</w:t>
      </w:r>
      <w:r>
        <w:t>政策</w:t>
      </w:r>
      <w:proofErr w:type="gramEnd"/>
      <w:r w:rsidRPr="00602BE8">
        <w:rPr>
          <w:rFonts w:hint="eastAsia"/>
        </w:rPr>
        <w:t>时</w:t>
      </w:r>
      <w:r w:rsidRPr="00602BE8">
        <w:t>，</w:t>
      </w:r>
      <w:proofErr w:type="gramStart"/>
      <w:r w:rsidRPr="00602BE8">
        <w:t>弹窗显示</w:t>
      </w:r>
      <w:r>
        <w:rPr>
          <w:rFonts w:hint="eastAsia"/>
        </w:rPr>
        <w:t>团票</w:t>
      </w:r>
      <w:r w:rsidRPr="00602BE8">
        <w:t>政策</w:t>
      </w:r>
      <w:proofErr w:type="gramEnd"/>
      <w:r w:rsidRPr="00602BE8">
        <w:t>信息</w:t>
      </w:r>
      <w:r w:rsidRPr="00602BE8">
        <w:rPr>
          <w:rFonts w:hint="eastAsia"/>
        </w:rPr>
        <w:t>，</w:t>
      </w:r>
      <w:r w:rsidRPr="00602BE8">
        <w:t>如下图所示：</w:t>
      </w:r>
    </w:p>
    <w:p w14:paraId="0E4DB2BE" w14:textId="149CE551" w:rsidR="00155F85" w:rsidRPr="0031742D" w:rsidRDefault="00155F85" w:rsidP="00131F12">
      <w:pPr>
        <w:pStyle w:val="aff"/>
        <w:numPr>
          <w:ilvl w:val="0"/>
          <w:numId w:val="40"/>
        </w:numPr>
        <w:ind w:firstLineChars="0"/>
      </w:pPr>
      <w:proofErr w:type="gramStart"/>
      <w:r w:rsidRPr="0031742D">
        <w:rPr>
          <w:rFonts w:hint="eastAsia"/>
        </w:rPr>
        <w:t>弹窗</w:t>
      </w:r>
      <w:r w:rsidRPr="0031742D">
        <w:t>名称</w:t>
      </w:r>
      <w:proofErr w:type="gramEnd"/>
      <w:r w:rsidRPr="0031742D">
        <w:t>为</w:t>
      </w:r>
      <w:r w:rsidRPr="0031742D">
        <w:rPr>
          <w:rFonts w:hint="eastAsia"/>
        </w:rPr>
        <w:t>团</w:t>
      </w:r>
      <w:proofErr w:type="gramStart"/>
      <w:r w:rsidRPr="0031742D">
        <w:rPr>
          <w:rFonts w:hint="eastAsia"/>
        </w:rPr>
        <w:t>票</w:t>
      </w:r>
      <w:r w:rsidRPr="0031742D">
        <w:t>政策</w:t>
      </w:r>
      <w:proofErr w:type="gramEnd"/>
      <w:r w:rsidRPr="0031742D">
        <w:t>名称；</w:t>
      </w:r>
    </w:p>
    <w:p w14:paraId="55CEDB72" w14:textId="0181841F" w:rsidR="00155F85" w:rsidRPr="0031742D" w:rsidRDefault="00155F85" w:rsidP="00131F12">
      <w:pPr>
        <w:pStyle w:val="aff"/>
        <w:numPr>
          <w:ilvl w:val="0"/>
          <w:numId w:val="40"/>
        </w:numPr>
        <w:ind w:firstLineChars="0"/>
      </w:pPr>
      <w:r w:rsidRPr="0031742D">
        <w:rPr>
          <w:rFonts w:hint="eastAsia"/>
        </w:rPr>
        <w:t>可编辑</w:t>
      </w:r>
      <w:r w:rsidRPr="0031742D">
        <w:t>的选项为销售端口</w:t>
      </w:r>
      <w:r w:rsidRPr="0031742D">
        <w:rPr>
          <w:rFonts w:hint="eastAsia"/>
        </w:rPr>
        <w:t>，</w:t>
      </w:r>
      <w:r w:rsidRPr="0031742D">
        <w:t>其他</w:t>
      </w:r>
      <w:r w:rsidRPr="0031742D">
        <w:rPr>
          <w:rFonts w:hint="eastAsia"/>
        </w:rPr>
        <w:t>信息</w:t>
      </w:r>
      <w:r w:rsidRPr="0031742D">
        <w:t>只可以查看；</w:t>
      </w:r>
    </w:p>
    <w:p w14:paraId="5359E88A" w14:textId="77777777" w:rsidR="00155F85" w:rsidRPr="0031742D" w:rsidRDefault="00155F85" w:rsidP="00131F12">
      <w:pPr>
        <w:pStyle w:val="aff"/>
        <w:numPr>
          <w:ilvl w:val="0"/>
          <w:numId w:val="40"/>
        </w:numPr>
        <w:ind w:firstLineChars="0"/>
      </w:pPr>
      <w:r w:rsidRPr="0031742D">
        <w:rPr>
          <w:rFonts w:hint="eastAsia"/>
        </w:rPr>
        <w:t>点击</w:t>
      </w:r>
      <w:proofErr w:type="gramStart"/>
      <w:r w:rsidRPr="0031742D">
        <w:t>【</w:t>
      </w:r>
      <w:r w:rsidRPr="0031742D">
        <w:rPr>
          <w:rFonts w:hint="eastAsia"/>
        </w:rPr>
        <w:t>保存</w:t>
      </w:r>
      <w:r w:rsidRPr="0031742D">
        <w:t>】</w:t>
      </w:r>
      <w:r w:rsidRPr="0031742D">
        <w:rPr>
          <w:rFonts w:hint="eastAsia"/>
        </w:rPr>
        <w:t>弹窗关闭</w:t>
      </w:r>
      <w:proofErr w:type="gramEnd"/>
      <w:r w:rsidRPr="0031742D">
        <w:t>，修改信息保存，</w:t>
      </w:r>
      <w:r w:rsidRPr="0031742D">
        <w:rPr>
          <w:rFonts w:hint="eastAsia"/>
        </w:rPr>
        <w:t>且新的</w:t>
      </w:r>
      <w:r w:rsidRPr="0031742D">
        <w:t>信息替换原信息</w:t>
      </w:r>
      <w:r w:rsidRPr="0031742D">
        <w:rPr>
          <w:rFonts w:hint="eastAsia"/>
        </w:rPr>
        <w:t>，</w:t>
      </w:r>
      <w:r w:rsidRPr="0031742D">
        <w:t>状态不变</w:t>
      </w:r>
      <w:r w:rsidRPr="0031742D">
        <w:rPr>
          <w:rFonts w:hint="eastAsia"/>
        </w:rPr>
        <w:t>，</w:t>
      </w:r>
      <w:r w:rsidRPr="0031742D">
        <w:t>排序位置不变；</w:t>
      </w:r>
    </w:p>
    <w:p w14:paraId="6F1491A7" w14:textId="35BF8FFE" w:rsidR="00155F85" w:rsidRPr="0031742D" w:rsidRDefault="00155F85" w:rsidP="00131F12">
      <w:pPr>
        <w:pStyle w:val="aff"/>
        <w:numPr>
          <w:ilvl w:val="0"/>
          <w:numId w:val="40"/>
        </w:numPr>
        <w:ind w:firstLineChars="0"/>
      </w:pPr>
      <w:r w:rsidRPr="0031742D">
        <w:t>点击</w:t>
      </w:r>
      <w:proofErr w:type="gramStart"/>
      <w:r w:rsidRPr="0031742D">
        <w:t>【</w:t>
      </w:r>
      <w:r w:rsidRPr="0031742D">
        <w:rPr>
          <w:rFonts w:hint="eastAsia"/>
        </w:rPr>
        <w:t>取消</w:t>
      </w:r>
      <w:r w:rsidRPr="0031742D">
        <w:t>】</w:t>
      </w:r>
      <w:r w:rsidRPr="0031742D">
        <w:rPr>
          <w:rFonts w:hint="eastAsia"/>
        </w:rPr>
        <w:t>弹窗</w:t>
      </w:r>
      <w:r w:rsidRPr="0031742D">
        <w:t>关闭</w:t>
      </w:r>
      <w:proofErr w:type="gramEnd"/>
      <w:r w:rsidRPr="0031742D">
        <w:t>，信息保持原状。</w:t>
      </w:r>
    </w:p>
    <w:p w14:paraId="31D92A76" w14:textId="77777777" w:rsidR="00CB3DC5" w:rsidRPr="00602BE8" w:rsidRDefault="00CB3DC5" w:rsidP="00131F12">
      <w:pPr>
        <w:pStyle w:val="aff"/>
        <w:numPr>
          <w:ilvl w:val="0"/>
          <w:numId w:val="27"/>
        </w:numPr>
        <w:ind w:firstLineChars="0"/>
      </w:pPr>
      <w:r w:rsidRPr="00602BE8">
        <w:rPr>
          <w:rFonts w:hint="eastAsia"/>
        </w:rPr>
        <w:t>政策</w:t>
      </w:r>
      <w:r w:rsidRPr="00602BE8">
        <w:t>的启用、禁用</w:t>
      </w:r>
      <w:r w:rsidRPr="00602BE8">
        <w:rPr>
          <w:rFonts w:hint="eastAsia"/>
        </w:rPr>
        <w:t>可通过</w:t>
      </w:r>
      <w:r w:rsidRPr="00602BE8">
        <w:t>手动切换，政策创建后默认为禁用，需启用后方生效</w:t>
      </w:r>
      <w:r w:rsidRPr="00602BE8">
        <w:rPr>
          <w:rFonts w:hint="eastAsia"/>
        </w:rPr>
        <w:t>。</w:t>
      </w:r>
    </w:p>
    <w:p w14:paraId="1A9D7BAB" w14:textId="1434FDB6" w:rsidR="004D7E11" w:rsidRDefault="00CB3DC5" w:rsidP="000945B1">
      <w:pPr>
        <w:pStyle w:val="aff"/>
        <w:ind w:left="420" w:firstLineChars="0" w:firstLine="0"/>
        <w:rPr>
          <w:i/>
        </w:rPr>
      </w:pPr>
      <w:r w:rsidRPr="00602BE8">
        <w:rPr>
          <w:rFonts w:hint="eastAsia"/>
          <w:i/>
        </w:rPr>
        <w:t>（注</w:t>
      </w:r>
      <w:r w:rsidRPr="00602BE8">
        <w:rPr>
          <w:i/>
        </w:rPr>
        <w:t>）</w:t>
      </w:r>
      <w:r w:rsidRPr="00602BE8">
        <w:rPr>
          <w:rFonts w:hint="eastAsia"/>
          <w:i/>
        </w:rPr>
        <w:t>：</w:t>
      </w:r>
    </w:p>
    <w:p w14:paraId="245FF865" w14:textId="4A06EC07" w:rsidR="0031742D" w:rsidRPr="0031742D" w:rsidRDefault="0031742D" w:rsidP="00131F12">
      <w:pPr>
        <w:pStyle w:val="aff"/>
        <w:numPr>
          <w:ilvl w:val="0"/>
          <w:numId w:val="43"/>
        </w:numPr>
        <w:ind w:firstLineChars="0"/>
        <w:rPr>
          <w:i/>
          <w:color w:val="FF0000"/>
        </w:rPr>
      </w:pPr>
      <w:commentRangeStart w:id="52"/>
      <w:r>
        <w:rPr>
          <w:rFonts w:hint="eastAsia"/>
          <w:i/>
          <w:color w:val="FF0000"/>
        </w:rPr>
        <w:t>当点击</w:t>
      </w:r>
      <w:r>
        <w:rPr>
          <w:i/>
          <w:color w:val="FF0000"/>
        </w:rPr>
        <w:t>【</w:t>
      </w:r>
      <w:r w:rsidRPr="0031742D">
        <w:rPr>
          <w:rFonts w:hint="eastAsia"/>
          <w:i/>
          <w:color w:val="FF0000"/>
        </w:rPr>
        <w:t>启用</w:t>
      </w:r>
      <w:r>
        <w:rPr>
          <w:rFonts w:hint="eastAsia"/>
          <w:i/>
          <w:color w:val="FF0000"/>
        </w:rPr>
        <w:t>】</w:t>
      </w:r>
      <w:r w:rsidRPr="0031742D">
        <w:rPr>
          <w:i/>
          <w:color w:val="FF0000"/>
        </w:rPr>
        <w:t>或</w:t>
      </w:r>
      <w:r>
        <w:rPr>
          <w:rFonts w:hint="eastAsia"/>
          <w:i/>
          <w:color w:val="FF0000"/>
        </w:rPr>
        <w:t>【</w:t>
      </w:r>
      <w:r w:rsidRPr="0031742D">
        <w:rPr>
          <w:i/>
          <w:color w:val="FF0000"/>
        </w:rPr>
        <w:t>禁用</w:t>
      </w:r>
      <w:r>
        <w:rPr>
          <w:rFonts w:hint="eastAsia"/>
          <w:i/>
          <w:color w:val="FF0000"/>
        </w:rPr>
        <w:t>】</w:t>
      </w:r>
      <w:r w:rsidRPr="0031742D">
        <w:rPr>
          <w:i/>
          <w:color w:val="FF0000"/>
        </w:rPr>
        <w:t>时，需</w:t>
      </w:r>
      <w:r w:rsidRPr="0031742D">
        <w:rPr>
          <w:rFonts w:hint="eastAsia"/>
          <w:i/>
          <w:color w:val="FF0000"/>
        </w:rPr>
        <w:t>先</w:t>
      </w:r>
      <w:r w:rsidRPr="0031742D">
        <w:rPr>
          <w:i/>
          <w:color w:val="FF0000"/>
        </w:rPr>
        <w:t>判断</w:t>
      </w:r>
      <w:r w:rsidRPr="0031742D">
        <w:rPr>
          <w:rFonts w:hint="eastAsia"/>
          <w:i/>
          <w:color w:val="FF0000"/>
        </w:rPr>
        <w:t>当前</w:t>
      </w:r>
      <w:r w:rsidRPr="0031742D">
        <w:rPr>
          <w:i/>
          <w:color w:val="FF0000"/>
        </w:rPr>
        <w:t>时间是否已超过该政策</w:t>
      </w:r>
      <w:r w:rsidRPr="0031742D">
        <w:rPr>
          <w:rFonts w:hint="eastAsia"/>
          <w:i/>
          <w:color w:val="FF0000"/>
        </w:rPr>
        <w:t>的</w:t>
      </w:r>
      <w:r w:rsidRPr="0031742D">
        <w:rPr>
          <w:i/>
          <w:color w:val="FF0000"/>
        </w:rPr>
        <w:t>政策有效期，若已超过，则点击</w:t>
      </w:r>
      <w:r w:rsidRPr="0031742D">
        <w:rPr>
          <w:rFonts w:hint="eastAsia"/>
          <w:i/>
          <w:color w:val="FF0000"/>
        </w:rPr>
        <w:t>【</w:t>
      </w:r>
      <w:r w:rsidRPr="0031742D">
        <w:rPr>
          <w:i/>
          <w:color w:val="FF0000"/>
        </w:rPr>
        <w:t>启用</w:t>
      </w:r>
      <w:r w:rsidRPr="0031742D">
        <w:rPr>
          <w:rFonts w:hint="eastAsia"/>
          <w:i/>
          <w:color w:val="FF0000"/>
        </w:rPr>
        <w:t>】</w:t>
      </w:r>
      <w:r w:rsidRPr="0031742D">
        <w:rPr>
          <w:i/>
          <w:color w:val="FF0000"/>
        </w:rPr>
        <w:t>或者</w:t>
      </w:r>
      <w:r w:rsidRPr="0031742D">
        <w:rPr>
          <w:rFonts w:hint="eastAsia"/>
          <w:i/>
          <w:color w:val="FF0000"/>
        </w:rPr>
        <w:t>【</w:t>
      </w:r>
      <w:r w:rsidRPr="0031742D">
        <w:rPr>
          <w:i/>
          <w:color w:val="FF0000"/>
        </w:rPr>
        <w:t>禁用</w:t>
      </w:r>
      <w:r w:rsidRPr="0031742D">
        <w:rPr>
          <w:rFonts w:hint="eastAsia"/>
          <w:i/>
          <w:color w:val="FF0000"/>
        </w:rPr>
        <w:t>】</w:t>
      </w:r>
      <w:r w:rsidRPr="0031742D">
        <w:rPr>
          <w:i/>
          <w:color w:val="FF0000"/>
        </w:rPr>
        <w:t>按钮时</w:t>
      </w:r>
      <w:r w:rsidRPr="0031742D">
        <w:rPr>
          <w:rFonts w:hint="eastAsia"/>
          <w:i/>
          <w:color w:val="FF0000"/>
        </w:rPr>
        <w:t>，</w:t>
      </w:r>
      <w:proofErr w:type="gramStart"/>
      <w:r w:rsidRPr="0031742D">
        <w:rPr>
          <w:rFonts w:hint="eastAsia"/>
          <w:i/>
          <w:color w:val="FF0000"/>
        </w:rPr>
        <w:t>弹窗提示</w:t>
      </w:r>
      <w:proofErr w:type="gramEnd"/>
      <w:r w:rsidRPr="0031742D">
        <w:rPr>
          <w:rFonts w:hint="eastAsia"/>
          <w:i/>
          <w:color w:val="FF0000"/>
        </w:rPr>
        <w:t>如下图</w:t>
      </w:r>
      <w:r w:rsidRPr="0031742D">
        <w:rPr>
          <w:i/>
          <w:color w:val="FF0000"/>
        </w:rPr>
        <w:t>：</w:t>
      </w:r>
    </w:p>
    <w:p w14:paraId="3AAC0D4F" w14:textId="77777777" w:rsidR="0031742D" w:rsidRDefault="0031742D" w:rsidP="0031742D">
      <w:pPr>
        <w:pStyle w:val="aff"/>
        <w:ind w:left="840" w:firstLineChars="0" w:firstLine="0"/>
        <w:rPr>
          <w:i/>
        </w:rPr>
      </w:pPr>
    </w:p>
    <w:p w14:paraId="345EEC44" w14:textId="67FF2F55" w:rsidR="0031742D" w:rsidRDefault="0031742D" w:rsidP="0031742D">
      <w:pPr>
        <w:pStyle w:val="aff"/>
        <w:ind w:left="840" w:firstLineChars="0" w:firstLine="0"/>
        <w:rPr>
          <w:i/>
        </w:rPr>
      </w:pPr>
    </w:p>
    <w:p w14:paraId="43C7BBDA" w14:textId="0B660416" w:rsidR="0031742D" w:rsidRPr="0031742D" w:rsidRDefault="0031742D" w:rsidP="0031742D">
      <w:pPr>
        <w:rPr>
          <w:i/>
          <w:color w:val="FF0000"/>
        </w:rPr>
      </w:pPr>
      <w:r w:rsidRPr="0031742D">
        <w:rPr>
          <w:noProof/>
          <w:color w:val="FF0000"/>
        </w:rPr>
        <w:lastRenderedPageBreak/>
        <w:drawing>
          <wp:anchor distT="0" distB="0" distL="114300" distR="114300" simplePos="0" relativeHeight="251659776" behindDoc="0" locked="0" layoutInCell="1" allowOverlap="1" wp14:anchorId="2C7331FE" wp14:editId="3AE96AE6">
            <wp:simplePos x="0" y="0"/>
            <wp:positionH relativeFrom="column">
              <wp:posOffset>333375</wp:posOffset>
            </wp:positionH>
            <wp:positionV relativeFrom="paragraph">
              <wp:posOffset>123825</wp:posOffset>
            </wp:positionV>
            <wp:extent cx="3114675" cy="157162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742D">
        <w:rPr>
          <w:rFonts w:hint="eastAsia"/>
          <w:i/>
          <w:color w:val="FF0000"/>
        </w:rPr>
        <w:t xml:space="preserve"> </w:t>
      </w:r>
      <w:r w:rsidR="0063604C">
        <w:rPr>
          <w:i/>
          <w:color w:val="FF0000"/>
        </w:rPr>
        <w:t xml:space="preserve">    </w:t>
      </w:r>
      <w:commentRangeEnd w:id="52"/>
      <w:r w:rsidR="003B5742">
        <w:rPr>
          <w:rStyle w:val="aff7"/>
        </w:rPr>
        <w:commentReference w:id="52"/>
      </w:r>
    </w:p>
    <w:p w14:paraId="733ECE3A" w14:textId="453A43B5" w:rsidR="00A01B86" w:rsidRDefault="0031742D" w:rsidP="00131F12">
      <w:pPr>
        <w:pStyle w:val="aff"/>
        <w:numPr>
          <w:ilvl w:val="0"/>
          <w:numId w:val="43"/>
        </w:numPr>
        <w:ind w:firstLineChars="0"/>
        <w:rPr>
          <w:i/>
        </w:rPr>
      </w:pPr>
      <w:r w:rsidRPr="0031742D">
        <w:rPr>
          <w:rFonts w:hint="eastAsia"/>
          <w:i/>
          <w:color w:val="FF0000"/>
        </w:rPr>
        <w:t>若</w:t>
      </w:r>
      <w:r w:rsidRPr="0031742D">
        <w:rPr>
          <w:i/>
          <w:color w:val="FF0000"/>
        </w:rPr>
        <w:t>该政策还未超过政策有效期，则</w:t>
      </w:r>
      <w:r w:rsidR="00CB3DC5" w:rsidRPr="00602BE8">
        <w:rPr>
          <w:i/>
        </w:rPr>
        <w:t>在启用</w:t>
      </w:r>
      <w:r w:rsidR="00CB3DC5" w:rsidRPr="00602BE8">
        <w:rPr>
          <w:rFonts w:hint="eastAsia"/>
          <w:i/>
        </w:rPr>
        <w:t>某条</w:t>
      </w:r>
      <w:r w:rsidR="00B2182E">
        <w:rPr>
          <w:i/>
        </w:rPr>
        <w:t>政策时，</w:t>
      </w:r>
      <w:r>
        <w:rPr>
          <w:rFonts w:hint="eastAsia"/>
          <w:i/>
        </w:rPr>
        <w:t>还</w:t>
      </w:r>
      <w:proofErr w:type="gramStart"/>
      <w:r w:rsidR="00B2182E">
        <w:rPr>
          <w:i/>
        </w:rPr>
        <w:t>需判断</w:t>
      </w:r>
      <w:proofErr w:type="gramEnd"/>
      <w:r w:rsidR="00B2182E">
        <w:rPr>
          <w:i/>
        </w:rPr>
        <w:t>该条政策与其他</w:t>
      </w:r>
      <w:r w:rsidR="001F2D51">
        <w:rPr>
          <w:rFonts w:hint="eastAsia"/>
          <w:i/>
        </w:rPr>
        <w:t>已启用</w:t>
      </w:r>
      <w:r w:rsidR="001F2D51">
        <w:rPr>
          <w:i/>
        </w:rPr>
        <w:t>的</w:t>
      </w:r>
      <w:r w:rsidR="00D5504C">
        <w:rPr>
          <w:rFonts w:hint="eastAsia"/>
          <w:i/>
        </w:rPr>
        <w:t>同类</w:t>
      </w:r>
      <w:r w:rsidR="00B2182E">
        <w:rPr>
          <w:i/>
        </w:rPr>
        <w:t>政策</w:t>
      </w:r>
      <w:r w:rsidR="00D5504C">
        <w:rPr>
          <w:rFonts w:hint="eastAsia"/>
          <w:i/>
        </w:rPr>
        <w:t>（同为</w:t>
      </w:r>
      <w:r w:rsidR="00D5504C">
        <w:rPr>
          <w:i/>
        </w:rPr>
        <w:t>散票政策或</w:t>
      </w:r>
      <w:r w:rsidR="00C373F6">
        <w:rPr>
          <w:rFonts w:hint="eastAsia"/>
          <w:i/>
        </w:rPr>
        <w:t>同为</w:t>
      </w:r>
      <w:r w:rsidR="00D5504C">
        <w:rPr>
          <w:i/>
        </w:rPr>
        <w:t>团票政策）</w:t>
      </w:r>
      <w:r w:rsidR="00B2182E">
        <w:rPr>
          <w:rFonts w:hint="eastAsia"/>
          <w:i/>
        </w:rPr>
        <w:t>是否</w:t>
      </w:r>
      <w:r w:rsidR="00B2182E">
        <w:rPr>
          <w:i/>
        </w:rPr>
        <w:t>在渠道</w:t>
      </w:r>
      <w:r w:rsidR="00B2182E">
        <w:rPr>
          <w:rFonts w:hint="eastAsia"/>
          <w:i/>
        </w:rPr>
        <w:t>和</w:t>
      </w:r>
      <w:r w:rsidR="00CB3DC5" w:rsidRPr="00602BE8">
        <w:rPr>
          <w:i/>
        </w:rPr>
        <w:t>政策有效期</w:t>
      </w:r>
      <w:r w:rsidR="00B2182E">
        <w:rPr>
          <w:rFonts w:hint="eastAsia"/>
          <w:i/>
        </w:rPr>
        <w:t>上</w:t>
      </w:r>
      <w:r w:rsidR="00B2182E">
        <w:rPr>
          <w:i/>
        </w:rPr>
        <w:t>同时存在</w:t>
      </w:r>
      <w:r w:rsidR="00CB3DC5" w:rsidRPr="00602BE8">
        <w:rPr>
          <w:rFonts w:hint="eastAsia"/>
          <w:i/>
        </w:rPr>
        <w:t>交叉</w:t>
      </w:r>
      <w:r w:rsidR="00CB3DC5" w:rsidRPr="00602BE8">
        <w:rPr>
          <w:i/>
        </w:rPr>
        <w:t>，</w:t>
      </w:r>
      <w:r w:rsidR="00CB3DC5" w:rsidRPr="00602BE8">
        <w:rPr>
          <w:rFonts w:hint="eastAsia"/>
          <w:i/>
        </w:rPr>
        <w:t>两者</w:t>
      </w:r>
      <w:r w:rsidR="00CB3DC5" w:rsidRPr="00602BE8">
        <w:rPr>
          <w:i/>
        </w:rPr>
        <w:t>中最多只能</w:t>
      </w:r>
      <w:r w:rsidR="00CB3DC5" w:rsidRPr="00602BE8">
        <w:rPr>
          <w:rFonts w:hint="eastAsia"/>
          <w:i/>
        </w:rPr>
        <w:t>有一个与其他</w:t>
      </w:r>
      <w:r w:rsidR="00CB3DC5" w:rsidRPr="00602BE8">
        <w:rPr>
          <w:i/>
        </w:rPr>
        <w:t>政策发生交叉</w:t>
      </w:r>
      <w:r w:rsidR="00CB3DC5" w:rsidRPr="00602BE8">
        <w:rPr>
          <w:rFonts w:hint="eastAsia"/>
          <w:i/>
        </w:rPr>
        <w:t>，</w:t>
      </w:r>
      <w:r w:rsidR="00CB3DC5" w:rsidRPr="00602BE8">
        <w:rPr>
          <w:i/>
        </w:rPr>
        <w:t>否则提示</w:t>
      </w:r>
      <w:r w:rsidR="00CB3DC5" w:rsidRPr="00602BE8">
        <w:rPr>
          <w:i/>
        </w:rPr>
        <w:t>“</w:t>
      </w:r>
      <w:r w:rsidR="00CB3DC5" w:rsidRPr="00602BE8">
        <w:rPr>
          <w:rFonts w:hint="eastAsia"/>
          <w:i/>
        </w:rPr>
        <w:t>该条政策</w:t>
      </w:r>
      <w:r w:rsidR="00CB3DC5" w:rsidRPr="00602BE8">
        <w:rPr>
          <w:i/>
        </w:rPr>
        <w:t>与</w:t>
      </w:r>
      <w:r w:rsidR="00A01B86" w:rsidRPr="00602BE8">
        <w:rPr>
          <w:i/>
        </w:rPr>
        <w:t>AAA</w:t>
      </w:r>
      <w:r w:rsidR="00A01B86" w:rsidRPr="00602BE8">
        <w:rPr>
          <w:i/>
        </w:rPr>
        <w:t>政策</w:t>
      </w:r>
      <w:r w:rsidR="00B2182E">
        <w:rPr>
          <w:rFonts w:hint="eastAsia"/>
          <w:i/>
        </w:rPr>
        <w:t>、</w:t>
      </w:r>
      <w:r w:rsidR="00B2182E">
        <w:rPr>
          <w:i/>
        </w:rPr>
        <w:t>…</w:t>
      </w:r>
      <w:r w:rsidR="00B2182E">
        <w:rPr>
          <w:rFonts w:hint="eastAsia"/>
          <w:i/>
        </w:rPr>
        <w:t>在渠道</w:t>
      </w:r>
      <w:r w:rsidR="00B2182E">
        <w:rPr>
          <w:i/>
        </w:rPr>
        <w:t>和政策有效期上同时</w:t>
      </w:r>
      <w:r w:rsidR="00A01B86" w:rsidRPr="00602BE8">
        <w:rPr>
          <w:i/>
        </w:rPr>
        <w:t>存在</w:t>
      </w:r>
      <w:r w:rsidR="00A01B86" w:rsidRPr="00602BE8">
        <w:rPr>
          <w:rFonts w:hint="eastAsia"/>
          <w:i/>
        </w:rPr>
        <w:t>交叉</w:t>
      </w:r>
      <w:r w:rsidR="00CB3DC5" w:rsidRPr="00602BE8">
        <w:rPr>
          <w:rFonts w:hint="eastAsia"/>
          <w:i/>
        </w:rPr>
        <w:t>，暂不能</w:t>
      </w:r>
      <w:r w:rsidR="00A01B86" w:rsidRPr="00602BE8">
        <w:rPr>
          <w:i/>
        </w:rPr>
        <w:t>启用</w:t>
      </w:r>
      <w:r w:rsidR="00CB3DC5" w:rsidRPr="00602BE8">
        <w:rPr>
          <w:i/>
        </w:rPr>
        <w:t>”</w:t>
      </w:r>
      <w:r w:rsidR="00A01B86" w:rsidRPr="00602BE8">
        <w:rPr>
          <w:rFonts w:hint="eastAsia"/>
          <w:i/>
        </w:rPr>
        <w:t>。其中</w:t>
      </w:r>
      <w:r w:rsidR="00A01B86" w:rsidRPr="00602BE8">
        <w:rPr>
          <w:i/>
        </w:rPr>
        <w:t>，</w:t>
      </w:r>
      <w:r w:rsidR="00A01B86" w:rsidRPr="00602BE8">
        <w:rPr>
          <w:rFonts w:hint="eastAsia"/>
          <w:i/>
        </w:rPr>
        <w:t>AAA</w:t>
      </w:r>
      <w:r w:rsidR="00A01B86" w:rsidRPr="00602BE8">
        <w:rPr>
          <w:rFonts w:hint="eastAsia"/>
          <w:i/>
        </w:rPr>
        <w:t>代表</w:t>
      </w:r>
      <w:r w:rsidR="00A01B86" w:rsidRPr="00602BE8">
        <w:rPr>
          <w:i/>
        </w:rPr>
        <w:t>发生交叉的政策名称，</w:t>
      </w:r>
      <w:r w:rsidR="00B2182E">
        <w:rPr>
          <w:rFonts w:hint="eastAsia"/>
          <w:i/>
        </w:rPr>
        <w:t>多个政策</w:t>
      </w:r>
      <w:r w:rsidR="00B2182E">
        <w:rPr>
          <w:i/>
        </w:rPr>
        <w:t>名称用</w:t>
      </w:r>
      <w:r w:rsidR="00B2182E">
        <w:rPr>
          <w:i/>
        </w:rPr>
        <w:t>“</w:t>
      </w:r>
      <w:r w:rsidR="00B2182E">
        <w:rPr>
          <w:rFonts w:hint="eastAsia"/>
          <w:i/>
        </w:rPr>
        <w:t>，</w:t>
      </w:r>
      <w:r w:rsidR="00B2182E">
        <w:rPr>
          <w:i/>
        </w:rPr>
        <w:t>”</w:t>
      </w:r>
      <w:r w:rsidR="00B2182E">
        <w:rPr>
          <w:rFonts w:hint="eastAsia"/>
          <w:i/>
        </w:rPr>
        <w:t>隔开</w:t>
      </w:r>
      <w:r>
        <w:rPr>
          <w:rFonts w:hint="eastAsia"/>
          <w:i/>
        </w:rPr>
        <w:t>。</w:t>
      </w:r>
    </w:p>
    <w:p w14:paraId="4B7A6D59" w14:textId="77777777" w:rsidR="00FE37C3" w:rsidRPr="00602BE8" w:rsidRDefault="00540859" w:rsidP="00A01B86">
      <w:pPr>
        <w:pStyle w:val="2"/>
        <w:rPr>
          <w:color w:val="auto"/>
        </w:rPr>
      </w:pPr>
      <w:bookmarkStart w:id="53" w:name="_Toc443494048"/>
      <w:r w:rsidRPr="00602BE8">
        <w:rPr>
          <w:rFonts w:hint="eastAsia"/>
          <w:color w:val="auto"/>
        </w:rPr>
        <w:t>5</w:t>
      </w:r>
      <w:r w:rsidR="00604963" w:rsidRPr="00602BE8">
        <w:rPr>
          <w:rFonts w:hint="eastAsia"/>
          <w:color w:val="auto"/>
        </w:rPr>
        <w:t xml:space="preserve"> </w:t>
      </w:r>
      <w:proofErr w:type="gramStart"/>
      <w:r w:rsidR="00604963" w:rsidRPr="00602BE8">
        <w:rPr>
          <w:rFonts w:hint="eastAsia"/>
          <w:color w:val="auto"/>
        </w:rPr>
        <w:t>设置直签政策</w:t>
      </w:r>
      <w:bookmarkEnd w:id="53"/>
      <w:proofErr w:type="gramEnd"/>
    </w:p>
    <w:p w14:paraId="32C1C6ED" w14:textId="77777777" w:rsidR="00A01B86" w:rsidRPr="00602BE8" w:rsidRDefault="00A01B86" w:rsidP="00A01B86">
      <w:pPr>
        <w:pStyle w:val="3"/>
        <w:rPr>
          <w:rFonts w:eastAsia="黑体"/>
          <w:color w:val="auto"/>
        </w:rPr>
      </w:pPr>
      <w:bookmarkStart w:id="54" w:name="_Toc443494049"/>
      <w:r w:rsidRPr="00602BE8">
        <w:rPr>
          <w:rFonts w:eastAsia="黑体" w:hint="eastAsia"/>
          <w:color w:val="auto"/>
        </w:rPr>
        <w:t>概述</w:t>
      </w:r>
      <w:bookmarkEnd w:id="54"/>
    </w:p>
    <w:p w14:paraId="4EF93289" w14:textId="77777777" w:rsidR="00A01B86" w:rsidRPr="00602BE8" w:rsidRDefault="00EF6C2A" w:rsidP="00EF6C2A">
      <w:pPr>
        <w:ind w:firstLineChars="200" w:firstLine="420"/>
      </w:pPr>
      <w:r w:rsidRPr="00602BE8">
        <w:rPr>
          <w:rFonts w:hint="eastAsia"/>
        </w:rPr>
        <w:t>存在</w:t>
      </w:r>
      <w:r w:rsidRPr="00602BE8">
        <w:t>这么一种场景，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供应商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供应商</w:t>
      </w:r>
      <w:r w:rsidRPr="00602BE8">
        <w:t>之间达成联票合作，联票名称为</w:t>
      </w:r>
      <w:r w:rsidRPr="00602BE8">
        <w:rPr>
          <w:rFonts w:hint="eastAsia"/>
        </w:rPr>
        <w:t>AB</w:t>
      </w:r>
      <w:r w:rsidRPr="00602BE8">
        <w:rPr>
          <w:rFonts w:hint="eastAsia"/>
        </w:rPr>
        <w:t>。</w:t>
      </w:r>
      <w:r w:rsidRPr="00602BE8">
        <w:rPr>
          <w:rFonts w:hint="eastAsia"/>
        </w:rPr>
        <w:t>A</w:t>
      </w:r>
      <w:r w:rsidRPr="00602BE8">
        <w:rPr>
          <w:rFonts w:hint="eastAsia"/>
        </w:rPr>
        <w:t>旅行社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旅行社</w:t>
      </w:r>
      <w:r w:rsidRPr="00602BE8">
        <w:t>分别是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供应商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供应商</w:t>
      </w:r>
      <w:proofErr w:type="gramStart"/>
      <w:r w:rsidRPr="00602BE8">
        <w:t>的直签旅行社</w:t>
      </w:r>
      <w:proofErr w:type="gramEnd"/>
      <w:r w:rsidRPr="00602BE8">
        <w:rPr>
          <w:rFonts w:hint="eastAsia"/>
        </w:rPr>
        <w:t>，则</w:t>
      </w:r>
      <w:r w:rsidRPr="00602BE8">
        <w:rPr>
          <w:rFonts w:hint="eastAsia"/>
        </w:rPr>
        <w:t>A</w:t>
      </w:r>
      <w:r w:rsidRPr="00602BE8">
        <w:rPr>
          <w:rFonts w:hint="eastAsia"/>
        </w:rPr>
        <w:t>旅行社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旅行社</w:t>
      </w:r>
      <w:r w:rsidRPr="00602BE8">
        <w:t>在购买</w:t>
      </w:r>
      <w:r w:rsidRPr="00602BE8">
        <w:rPr>
          <w:rFonts w:hint="eastAsia"/>
        </w:rPr>
        <w:t>AB</w:t>
      </w:r>
      <w:r w:rsidRPr="00602BE8">
        <w:rPr>
          <w:rFonts w:hint="eastAsia"/>
        </w:rPr>
        <w:t>联票时</w:t>
      </w:r>
      <w:r w:rsidRPr="00602BE8">
        <w:t>，政策应该是不一样的，那么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供应商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供应商</w:t>
      </w:r>
      <w:r w:rsidRPr="00602BE8">
        <w:t>针对自己的</w:t>
      </w:r>
      <w:proofErr w:type="gramStart"/>
      <w:r w:rsidRPr="00602BE8">
        <w:t>直签渠道</w:t>
      </w:r>
      <w:proofErr w:type="gramEnd"/>
      <w:r w:rsidRPr="00602BE8">
        <w:t>都应该</w:t>
      </w:r>
      <w:r w:rsidRPr="00602BE8">
        <w:rPr>
          <w:rFonts w:hint="eastAsia"/>
        </w:rPr>
        <w:t>分别</w:t>
      </w:r>
      <w:r w:rsidRPr="00602BE8">
        <w:t>设置其</w:t>
      </w:r>
      <w:proofErr w:type="gramStart"/>
      <w:r w:rsidRPr="00602BE8">
        <w:t>直签渠道的直签</w:t>
      </w:r>
      <w:proofErr w:type="gramEnd"/>
      <w:r w:rsidRPr="00602BE8">
        <w:t>政策，</w:t>
      </w:r>
      <w:r w:rsidRPr="00602BE8">
        <w:rPr>
          <w:rFonts w:hint="eastAsia"/>
        </w:rPr>
        <w:t>但由于</w:t>
      </w:r>
      <w:r w:rsidRPr="00602BE8">
        <w:t>联票本质</w:t>
      </w:r>
      <w:r w:rsidRPr="00602BE8">
        <w:rPr>
          <w:rFonts w:hint="eastAsia"/>
        </w:rPr>
        <w:t>上</w:t>
      </w:r>
      <w:r w:rsidRPr="00602BE8">
        <w:t>是魔方自己的产品，则需要魔方运营人员在平台设置联票</w:t>
      </w:r>
      <w:proofErr w:type="gramStart"/>
      <w:r w:rsidRPr="00602BE8">
        <w:t>的直签政策</w:t>
      </w:r>
      <w:proofErr w:type="gramEnd"/>
      <w:r w:rsidRPr="00602BE8">
        <w:t>。</w:t>
      </w:r>
    </w:p>
    <w:p w14:paraId="491493B3" w14:textId="77777777" w:rsidR="00E77D6F" w:rsidRPr="00602BE8" w:rsidRDefault="00E77D6F" w:rsidP="00C22C4D">
      <w:pPr>
        <w:pStyle w:val="3"/>
        <w:rPr>
          <w:rFonts w:eastAsia="黑体"/>
          <w:color w:val="auto"/>
        </w:rPr>
      </w:pPr>
      <w:bookmarkStart w:id="55" w:name="_Toc443494050"/>
      <w:r w:rsidRPr="00602BE8">
        <w:rPr>
          <w:rFonts w:eastAsia="黑体" w:hint="eastAsia"/>
          <w:color w:val="auto"/>
        </w:rPr>
        <w:t>状态</w:t>
      </w:r>
      <w:bookmarkEnd w:id="55"/>
    </w:p>
    <w:p w14:paraId="35732361" w14:textId="77777777" w:rsidR="00E77D6F" w:rsidRPr="00602BE8" w:rsidRDefault="002E47D4" w:rsidP="00E77D6F">
      <w:r w:rsidRPr="00602BE8">
        <w:rPr>
          <w:rFonts w:hint="eastAsia"/>
        </w:rPr>
        <w:t>联票</w:t>
      </w:r>
      <w:proofErr w:type="gramStart"/>
      <w:r w:rsidRPr="00602BE8">
        <w:rPr>
          <w:rFonts w:hint="eastAsia"/>
        </w:rPr>
        <w:t>直签政策</w:t>
      </w:r>
      <w:proofErr w:type="gramEnd"/>
      <w:r w:rsidRPr="00602BE8">
        <w:rPr>
          <w:rFonts w:hint="eastAsia"/>
        </w:rPr>
        <w:t>状态包含</w:t>
      </w:r>
      <w:r w:rsidR="00DF21BD" w:rsidRPr="00602BE8">
        <w:rPr>
          <w:rFonts w:hint="eastAsia"/>
        </w:rPr>
        <w:t>启用、</w:t>
      </w:r>
      <w:r w:rsidR="00DF21BD" w:rsidRPr="00602BE8">
        <w:t>禁用</w:t>
      </w:r>
      <w:r w:rsidR="00DF21BD" w:rsidRPr="00602BE8">
        <w:rPr>
          <w:rFonts w:hint="eastAsia"/>
        </w:rPr>
        <w:t>2</w:t>
      </w:r>
      <w:r w:rsidR="00DF21BD" w:rsidRPr="00602BE8">
        <w:rPr>
          <w:rFonts w:hint="eastAsia"/>
        </w:rPr>
        <w:t>种</w:t>
      </w:r>
      <w:r w:rsidRPr="00602BE8">
        <w:rPr>
          <w:rFonts w:hint="eastAsia"/>
        </w:rPr>
        <w:t>状态。</w:t>
      </w:r>
    </w:p>
    <w:p w14:paraId="1D21028D" w14:textId="77777777" w:rsidR="00DF21BD" w:rsidRPr="00602BE8" w:rsidRDefault="00DF21BD" w:rsidP="00DF21BD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t>启用</w:t>
      </w:r>
    </w:p>
    <w:p w14:paraId="166BAB8C" w14:textId="77777777" w:rsidR="00DF21BD" w:rsidRPr="00602BE8" w:rsidRDefault="00DF21BD" w:rsidP="00DF21BD">
      <w:r w:rsidRPr="00602BE8">
        <w:rPr>
          <w:rFonts w:hint="eastAsia"/>
        </w:rPr>
        <w:t>需</w:t>
      </w:r>
      <w:r w:rsidRPr="00602BE8">
        <w:t>人工进行启用操作，</w:t>
      </w:r>
      <w:r w:rsidRPr="00602BE8">
        <w:rPr>
          <w:rFonts w:hint="eastAsia"/>
        </w:rPr>
        <w:t>启用状态</w:t>
      </w:r>
      <w:r w:rsidRPr="00602BE8">
        <w:t>下的</w:t>
      </w:r>
      <w:r w:rsidRPr="00602BE8">
        <w:rPr>
          <w:rFonts w:hint="eastAsia"/>
        </w:rPr>
        <w:t>联票在所关联</w:t>
      </w:r>
      <w:proofErr w:type="gramStart"/>
      <w:r w:rsidRPr="00602BE8">
        <w:rPr>
          <w:rFonts w:hint="eastAsia"/>
        </w:rPr>
        <w:t>直签渠道</w:t>
      </w:r>
      <w:proofErr w:type="gramEnd"/>
      <w:r w:rsidRPr="00602BE8">
        <w:rPr>
          <w:rFonts w:hint="eastAsia"/>
        </w:rPr>
        <w:t>中根据所设置的政策进行售卖。</w:t>
      </w:r>
    </w:p>
    <w:p w14:paraId="3BA0E8E9" w14:textId="77777777" w:rsidR="00DF21BD" w:rsidRPr="00602BE8" w:rsidRDefault="00DF21BD" w:rsidP="00DF21BD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t>禁用</w:t>
      </w:r>
    </w:p>
    <w:p w14:paraId="2713FE53" w14:textId="77777777" w:rsidR="00481731" w:rsidRPr="00602BE8" w:rsidRDefault="00DF21BD" w:rsidP="00491902">
      <w:r w:rsidRPr="00602BE8">
        <w:rPr>
          <w:rFonts w:hint="eastAsia"/>
        </w:rPr>
        <w:t>联票</w:t>
      </w:r>
      <w:r w:rsidRPr="00602BE8">
        <w:t>刚创建</w:t>
      </w:r>
      <w:proofErr w:type="gramStart"/>
      <w:r w:rsidRPr="00602BE8">
        <w:rPr>
          <w:rFonts w:hint="eastAsia"/>
        </w:rPr>
        <w:t>直签政策</w:t>
      </w:r>
      <w:proofErr w:type="gramEnd"/>
      <w:r w:rsidRPr="00602BE8">
        <w:t>后</w:t>
      </w:r>
      <w:r w:rsidRPr="00602BE8">
        <w:rPr>
          <w:rFonts w:hint="eastAsia"/>
        </w:rPr>
        <w:t>，默认</w:t>
      </w:r>
      <w:r w:rsidRPr="00602BE8">
        <w:t>为禁用状态，也可在启用</w:t>
      </w:r>
      <w:r w:rsidRPr="00602BE8">
        <w:rPr>
          <w:rFonts w:hint="eastAsia"/>
        </w:rPr>
        <w:t>状态</w:t>
      </w:r>
      <w:r w:rsidRPr="00602BE8">
        <w:t>时，通过手动</w:t>
      </w:r>
      <w:r w:rsidRPr="00602BE8">
        <w:rPr>
          <w:rFonts w:hint="eastAsia"/>
        </w:rPr>
        <w:t>操作</w:t>
      </w:r>
      <w:r w:rsidRPr="00602BE8">
        <w:t>禁用</w:t>
      </w:r>
      <w:r w:rsidRPr="00602BE8">
        <w:rPr>
          <w:rFonts w:hint="eastAsia"/>
        </w:rPr>
        <w:t>。</w:t>
      </w:r>
      <w:r w:rsidRPr="00602BE8">
        <w:t>禁用</w:t>
      </w:r>
      <w:r w:rsidRPr="00602BE8">
        <w:rPr>
          <w:rFonts w:hint="eastAsia"/>
        </w:rPr>
        <w:t>状态下</w:t>
      </w:r>
      <w:r w:rsidRPr="00602BE8">
        <w:t>，</w:t>
      </w:r>
      <w:r w:rsidRPr="00602BE8">
        <w:rPr>
          <w:rFonts w:hint="eastAsia"/>
        </w:rPr>
        <w:t>该联票立即终止在所关联</w:t>
      </w:r>
      <w:proofErr w:type="gramStart"/>
      <w:r w:rsidRPr="00602BE8">
        <w:rPr>
          <w:rFonts w:hint="eastAsia"/>
        </w:rPr>
        <w:t>直签渠道</w:t>
      </w:r>
      <w:proofErr w:type="gramEnd"/>
      <w:r w:rsidRPr="00602BE8">
        <w:rPr>
          <w:rFonts w:hint="eastAsia"/>
        </w:rPr>
        <w:t>中进行售卖。</w:t>
      </w:r>
    </w:p>
    <w:p w14:paraId="45107B29" w14:textId="551E75B8" w:rsidR="00FE37C3" w:rsidRPr="004D5D6B" w:rsidRDefault="00EF6C2A" w:rsidP="00C22C4D">
      <w:pPr>
        <w:pStyle w:val="3"/>
      </w:pPr>
      <w:bookmarkStart w:id="56" w:name="_Toc443494051"/>
      <w:r w:rsidRPr="004D5D6B">
        <w:rPr>
          <w:rFonts w:hint="eastAsia"/>
        </w:rPr>
        <w:t>列表</w:t>
      </w:r>
      <w:r w:rsidR="00204D10" w:rsidRPr="004D5D6B">
        <w:rPr>
          <w:rFonts w:hint="eastAsia"/>
        </w:rPr>
        <w:t>显示</w:t>
      </w:r>
      <w:r w:rsidRPr="004D5D6B">
        <w:rPr>
          <w:rFonts w:hint="eastAsia"/>
        </w:rPr>
        <w:t>字段</w:t>
      </w:r>
      <w:bookmarkEnd w:id="56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602BE8" w:rsidRPr="00602BE8" w14:paraId="350CE2E8" w14:textId="77777777" w:rsidTr="002101DF">
        <w:tc>
          <w:tcPr>
            <w:tcW w:w="675" w:type="dxa"/>
            <w:shd w:val="clear" w:color="auto" w:fill="D9D9D9" w:themeFill="background1" w:themeFillShade="D9"/>
          </w:tcPr>
          <w:p w14:paraId="2451B8E6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6E2F23B2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1796332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48DF2EA2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602BE8" w:rsidRPr="00602BE8" w14:paraId="5E534C9E" w14:textId="77777777" w:rsidTr="002101DF">
        <w:tc>
          <w:tcPr>
            <w:tcW w:w="675" w:type="dxa"/>
          </w:tcPr>
          <w:p w14:paraId="4A69A0E4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514E3706" w14:textId="77777777" w:rsidR="00AD4875" w:rsidRPr="00602BE8" w:rsidRDefault="00AD4875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政策名称</w:t>
            </w:r>
          </w:p>
        </w:tc>
        <w:tc>
          <w:tcPr>
            <w:tcW w:w="709" w:type="dxa"/>
          </w:tcPr>
          <w:p w14:paraId="40A1C61C" w14:textId="77777777" w:rsidR="00AD4875" w:rsidRPr="00602BE8" w:rsidRDefault="00AD4875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1939ED5A" w14:textId="77777777" w:rsidR="00AD4875" w:rsidRPr="00602BE8" w:rsidRDefault="00AD4875" w:rsidP="00602BE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该联票</w:t>
            </w:r>
            <w:r w:rsidR="00EF6C2A" w:rsidRPr="00602BE8">
              <w:rPr>
                <w:rFonts w:hint="eastAsia"/>
                <w:szCs w:val="18"/>
              </w:rPr>
              <w:t>在</w:t>
            </w:r>
            <w:proofErr w:type="gramStart"/>
            <w:r w:rsidR="00EF6C2A" w:rsidRPr="00602BE8">
              <w:rPr>
                <w:rFonts w:hint="eastAsia"/>
                <w:szCs w:val="18"/>
              </w:rPr>
              <w:t>直签</w:t>
            </w:r>
            <w:r w:rsidRPr="00602BE8">
              <w:rPr>
                <w:rFonts w:hint="eastAsia"/>
                <w:szCs w:val="18"/>
              </w:rPr>
              <w:t>政策</w:t>
            </w:r>
            <w:proofErr w:type="gramEnd"/>
            <w:r w:rsidRPr="00602BE8">
              <w:rPr>
                <w:rFonts w:hint="eastAsia"/>
                <w:szCs w:val="18"/>
              </w:rPr>
              <w:t>下具有唯一性</w:t>
            </w:r>
            <w:r w:rsidR="00D5504C">
              <w:rPr>
                <w:rFonts w:hint="eastAsia"/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根据所建政策，政策名称后自动</w:t>
            </w:r>
            <w:r w:rsidR="00602BE8">
              <w:rPr>
                <w:rFonts w:hint="eastAsia"/>
                <w:szCs w:val="18"/>
              </w:rPr>
              <w:t>加上</w:t>
            </w:r>
            <w:r w:rsidR="00602BE8">
              <w:rPr>
                <w:rFonts w:hint="eastAsia"/>
                <w:szCs w:val="18"/>
              </w:rPr>
              <w:lastRenderedPageBreak/>
              <w:t>“（散票）”</w:t>
            </w:r>
            <w:r w:rsidR="00602BE8">
              <w:rPr>
                <w:szCs w:val="18"/>
              </w:rPr>
              <w:t>或</w:t>
            </w:r>
            <w:r w:rsidR="00602BE8">
              <w:rPr>
                <w:rFonts w:hint="eastAsia"/>
                <w:szCs w:val="18"/>
              </w:rPr>
              <w:t>“（</w:t>
            </w:r>
            <w:r w:rsidR="00602BE8">
              <w:rPr>
                <w:szCs w:val="18"/>
              </w:rPr>
              <w:t>团票</w:t>
            </w:r>
            <w:r w:rsidR="00602BE8">
              <w:rPr>
                <w:rFonts w:hint="eastAsia"/>
                <w:szCs w:val="18"/>
              </w:rPr>
              <w:t>）”</w:t>
            </w:r>
          </w:p>
        </w:tc>
      </w:tr>
      <w:tr w:rsidR="00602BE8" w:rsidRPr="00602BE8" w14:paraId="447B086F" w14:textId="77777777" w:rsidTr="002101DF">
        <w:tc>
          <w:tcPr>
            <w:tcW w:w="675" w:type="dxa"/>
          </w:tcPr>
          <w:p w14:paraId="3CAF28B5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lastRenderedPageBreak/>
              <w:t>2</w:t>
            </w:r>
          </w:p>
        </w:tc>
        <w:tc>
          <w:tcPr>
            <w:tcW w:w="1985" w:type="dxa"/>
          </w:tcPr>
          <w:p w14:paraId="26B98365" w14:textId="77777777" w:rsidR="00AD4875" w:rsidRPr="00602BE8" w:rsidRDefault="00F70B41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关联</w:t>
            </w:r>
            <w:proofErr w:type="gramStart"/>
            <w:r w:rsidRPr="00602BE8">
              <w:rPr>
                <w:rFonts w:hint="eastAsia"/>
                <w:szCs w:val="18"/>
              </w:rPr>
              <w:t>直签</w:t>
            </w:r>
            <w:r w:rsidR="00AD4875" w:rsidRPr="00602BE8">
              <w:rPr>
                <w:rFonts w:hint="eastAsia"/>
                <w:szCs w:val="18"/>
              </w:rPr>
              <w:t>渠道</w:t>
            </w:r>
            <w:proofErr w:type="gramEnd"/>
          </w:p>
        </w:tc>
        <w:tc>
          <w:tcPr>
            <w:tcW w:w="709" w:type="dxa"/>
          </w:tcPr>
          <w:p w14:paraId="35F272CA" w14:textId="77777777" w:rsidR="00AD4875" w:rsidRPr="00602BE8" w:rsidRDefault="00AD4875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312A7298" w14:textId="77777777" w:rsidR="00AD4875" w:rsidRPr="00602BE8" w:rsidRDefault="00AD4875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（点击弹出窗口显示出所有渠道）</w:t>
            </w:r>
          </w:p>
        </w:tc>
      </w:tr>
      <w:tr w:rsidR="00602BE8" w:rsidRPr="00602BE8" w14:paraId="0C9B102B" w14:textId="77777777" w:rsidTr="002101DF">
        <w:tc>
          <w:tcPr>
            <w:tcW w:w="675" w:type="dxa"/>
          </w:tcPr>
          <w:p w14:paraId="3EFF74A6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3</w:t>
            </w:r>
          </w:p>
        </w:tc>
        <w:tc>
          <w:tcPr>
            <w:tcW w:w="1985" w:type="dxa"/>
          </w:tcPr>
          <w:p w14:paraId="692AD47A" w14:textId="77777777" w:rsidR="00AD4875" w:rsidRPr="00602BE8" w:rsidRDefault="00951336" w:rsidP="002101DF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子票名称</w:t>
            </w:r>
            <w:proofErr w:type="gramEnd"/>
          </w:p>
        </w:tc>
        <w:tc>
          <w:tcPr>
            <w:tcW w:w="709" w:type="dxa"/>
          </w:tcPr>
          <w:p w14:paraId="2B2633CC" w14:textId="77777777" w:rsidR="00AD4875" w:rsidRPr="00602BE8" w:rsidRDefault="00AD4875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739DED07" w14:textId="77777777" w:rsidR="00AD4875" w:rsidRPr="00602BE8" w:rsidRDefault="00AD4875" w:rsidP="002101DF">
            <w:pPr>
              <w:rPr>
                <w:szCs w:val="18"/>
              </w:rPr>
            </w:pPr>
          </w:p>
        </w:tc>
      </w:tr>
      <w:tr w:rsidR="00602BE8" w:rsidRPr="00602BE8" w14:paraId="331DBD25" w14:textId="77777777" w:rsidTr="002101DF">
        <w:tc>
          <w:tcPr>
            <w:tcW w:w="675" w:type="dxa"/>
          </w:tcPr>
          <w:p w14:paraId="33C80761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1BCFF233" w14:textId="77777777" w:rsidR="00AD4875" w:rsidRPr="00602BE8" w:rsidRDefault="00951336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政策有效期</w:t>
            </w:r>
          </w:p>
        </w:tc>
        <w:tc>
          <w:tcPr>
            <w:tcW w:w="709" w:type="dxa"/>
          </w:tcPr>
          <w:p w14:paraId="138B5FD4" w14:textId="77777777" w:rsidR="00AD4875" w:rsidRPr="00602BE8" w:rsidRDefault="00AD4875" w:rsidP="002101DF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64E7FE90" w14:textId="77777777" w:rsidR="00AD4875" w:rsidRPr="00602BE8" w:rsidRDefault="00AD4875" w:rsidP="002101DF">
            <w:pPr>
              <w:rPr>
                <w:szCs w:val="18"/>
              </w:rPr>
            </w:pPr>
          </w:p>
        </w:tc>
      </w:tr>
      <w:tr w:rsidR="00602BE8" w:rsidRPr="00602BE8" w14:paraId="4999BDE2" w14:textId="77777777" w:rsidTr="002101DF">
        <w:tc>
          <w:tcPr>
            <w:tcW w:w="675" w:type="dxa"/>
          </w:tcPr>
          <w:p w14:paraId="16EDFE53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5</w:t>
            </w:r>
          </w:p>
        </w:tc>
        <w:tc>
          <w:tcPr>
            <w:tcW w:w="1985" w:type="dxa"/>
          </w:tcPr>
          <w:p w14:paraId="43426D60" w14:textId="77777777" w:rsidR="00AD4875" w:rsidRPr="00602BE8" w:rsidRDefault="00951336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首检及游玩日期</w:t>
            </w:r>
          </w:p>
        </w:tc>
        <w:tc>
          <w:tcPr>
            <w:tcW w:w="709" w:type="dxa"/>
          </w:tcPr>
          <w:p w14:paraId="666AD0B1" w14:textId="77777777" w:rsidR="00AD4875" w:rsidRPr="00602BE8" w:rsidRDefault="00AD4875" w:rsidP="002101DF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2AD507D2" w14:textId="77777777" w:rsidR="00AD4875" w:rsidRPr="00602BE8" w:rsidRDefault="00AD4875" w:rsidP="002101DF">
            <w:pPr>
              <w:rPr>
                <w:szCs w:val="18"/>
              </w:rPr>
            </w:pPr>
          </w:p>
        </w:tc>
      </w:tr>
      <w:tr w:rsidR="00602BE8" w:rsidRPr="00602BE8" w14:paraId="3E0CEC92" w14:textId="77777777" w:rsidTr="002101DF">
        <w:tc>
          <w:tcPr>
            <w:tcW w:w="675" w:type="dxa"/>
          </w:tcPr>
          <w:p w14:paraId="2A166297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6</w:t>
            </w:r>
          </w:p>
        </w:tc>
        <w:tc>
          <w:tcPr>
            <w:tcW w:w="1985" w:type="dxa"/>
          </w:tcPr>
          <w:p w14:paraId="37D10C61" w14:textId="77777777" w:rsidR="00AD4875" w:rsidRPr="00602BE8" w:rsidRDefault="00951336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计时方式</w:t>
            </w:r>
          </w:p>
        </w:tc>
        <w:tc>
          <w:tcPr>
            <w:tcW w:w="709" w:type="dxa"/>
          </w:tcPr>
          <w:p w14:paraId="69D4B0B0" w14:textId="77777777" w:rsidR="00AD4875" w:rsidRPr="00602BE8" w:rsidRDefault="00AD4875" w:rsidP="002101DF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1F8B4CC5" w14:textId="77777777" w:rsidR="00AD4875" w:rsidRPr="00602BE8" w:rsidRDefault="00EF6C2A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包括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自然日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和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小时</w:t>
            </w:r>
            <w:r w:rsidRPr="00602BE8">
              <w:rPr>
                <w:szCs w:val="18"/>
              </w:rPr>
              <w:t>”</w:t>
            </w:r>
          </w:p>
        </w:tc>
      </w:tr>
      <w:tr w:rsidR="00602BE8" w:rsidRPr="00602BE8" w14:paraId="219F148E" w14:textId="77777777" w:rsidTr="002101DF">
        <w:tc>
          <w:tcPr>
            <w:tcW w:w="675" w:type="dxa"/>
          </w:tcPr>
          <w:p w14:paraId="10DC7010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73C3D32D" w14:textId="77777777" w:rsidR="00AD4875" w:rsidRPr="00602BE8" w:rsidRDefault="00951336" w:rsidP="002101DF">
            <w:pPr>
              <w:rPr>
                <w:szCs w:val="18"/>
              </w:rPr>
            </w:pPr>
            <w:proofErr w:type="gramStart"/>
            <w:r w:rsidRPr="00602BE8">
              <w:rPr>
                <w:rFonts w:hint="eastAsia"/>
                <w:szCs w:val="18"/>
              </w:rPr>
              <w:t>直签政策</w:t>
            </w:r>
            <w:proofErr w:type="gramEnd"/>
          </w:p>
        </w:tc>
        <w:tc>
          <w:tcPr>
            <w:tcW w:w="709" w:type="dxa"/>
          </w:tcPr>
          <w:p w14:paraId="3A895C7C" w14:textId="77777777" w:rsidR="00AD4875" w:rsidRPr="00602BE8" w:rsidRDefault="00AD4875" w:rsidP="002101DF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42ADD3B1" w14:textId="77777777" w:rsidR="00AD4875" w:rsidRPr="00602BE8" w:rsidRDefault="00EF6C2A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查看</w:t>
            </w:r>
            <w:r w:rsidRPr="00602BE8">
              <w:rPr>
                <w:szCs w:val="18"/>
              </w:rPr>
              <w:t>政策</w:t>
            </w:r>
            <w:r w:rsidR="00AD4875" w:rsidRPr="00602BE8">
              <w:rPr>
                <w:rFonts w:hint="eastAsia"/>
                <w:szCs w:val="18"/>
              </w:rPr>
              <w:t>按钮</w:t>
            </w:r>
          </w:p>
        </w:tc>
      </w:tr>
      <w:tr w:rsidR="00602BE8" w:rsidRPr="00602BE8" w14:paraId="64CCC995" w14:textId="77777777" w:rsidTr="002101DF">
        <w:tc>
          <w:tcPr>
            <w:tcW w:w="675" w:type="dxa"/>
          </w:tcPr>
          <w:p w14:paraId="6EE44A99" w14:textId="77777777" w:rsidR="00951336" w:rsidRPr="00602BE8" w:rsidRDefault="00951336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8</w:t>
            </w:r>
          </w:p>
        </w:tc>
        <w:tc>
          <w:tcPr>
            <w:tcW w:w="1985" w:type="dxa"/>
          </w:tcPr>
          <w:p w14:paraId="470EC691" w14:textId="77777777" w:rsidR="00951336" w:rsidRPr="00602BE8" w:rsidRDefault="00481731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状态</w:t>
            </w:r>
          </w:p>
        </w:tc>
        <w:tc>
          <w:tcPr>
            <w:tcW w:w="709" w:type="dxa"/>
          </w:tcPr>
          <w:p w14:paraId="1CE4939A" w14:textId="77777777" w:rsidR="00951336" w:rsidRPr="00602BE8" w:rsidRDefault="00951336" w:rsidP="002101DF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07FF3624" w14:textId="77777777" w:rsidR="00951336" w:rsidRPr="00602BE8" w:rsidRDefault="00EF6C2A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启用、</w:t>
            </w:r>
            <w:r w:rsidRPr="00602BE8">
              <w:rPr>
                <w:szCs w:val="18"/>
              </w:rPr>
              <w:t>禁用状态</w:t>
            </w:r>
          </w:p>
        </w:tc>
      </w:tr>
    </w:tbl>
    <w:p w14:paraId="1F206B91" w14:textId="4AB4076A" w:rsidR="004D5D6B" w:rsidRPr="007545C3" w:rsidRDefault="004D5D6B" w:rsidP="0026176B">
      <w:pPr>
        <w:pStyle w:val="3"/>
      </w:pPr>
      <w:bookmarkStart w:id="57" w:name="_Toc443494052"/>
      <w:r w:rsidRPr="007545C3">
        <w:rPr>
          <w:rFonts w:hint="eastAsia"/>
        </w:rPr>
        <w:t>字段输入</w:t>
      </w:r>
      <w:r w:rsidRPr="007545C3">
        <w:t>规范</w:t>
      </w:r>
      <w:bookmarkEnd w:id="57"/>
    </w:p>
    <w:p w14:paraId="774C1E2D" w14:textId="0DA610EB" w:rsidR="004D5D6B" w:rsidRPr="007545C3" w:rsidRDefault="004D5D6B" w:rsidP="004D5D6B">
      <w:pPr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和</w:t>
      </w:r>
      <w:r w:rsidRPr="007545C3">
        <w:rPr>
          <w:color w:val="000000" w:themeColor="text1"/>
        </w:rPr>
        <w:t>创建魔方政策时保持一致。</w:t>
      </w:r>
    </w:p>
    <w:p w14:paraId="2E0C1B6C" w14:textId="1A703F80" w:rsidR="004D5D6B" w:rsidRPr="007545C3" w:rsidRDefault="004D5D6B" w:rsidP="004D5D6B">
      <w:pPr>
        <w:pStyle w:val="3"/>
      </w:pPr>
      <w:bookmarkStart w:id="58" w:name="_Toc443494053"/>
      <w:r w:rsidRPr="007545C3">
        <w:rPr>
          <w:rFonts w:hint="eastAsia"/>
        </w:rPr>
        <w:t>界面判断及</w:t>
      </w:r>
      <w:r w:rsidRPr="007545C3">
        <w:t>反馈</w:t>
      </w:r>
      <w:bookmarkEnd w:id="58"/>
    </w:p>
    <w:p w14:paraId="5CAE8408" w14:textId="2D73A6C6" w:rsidR="004D5D6B" w:rsidRPr="007545C3" w:rsidRDefault="004D5D6B" w:rsidP="004D5D6B">
      <w:pPr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和</w:t>
      </w:r>
      <w:r w:rsidRPr="007545C3">
        <w:rPr>
          <w:color w:val="000000" w:themeColor="text1"/>
        </w:rPr>
        <w:t>创建魔方政策时保持一致。</w:t>
      </w:r>
    </w:p>
    <w:p w14:paraId="1F5E5669" w14:textId="77777777" w:rsidR="009B34D1" w:rsidRPr="007545C3" w:rsidRDefault="0026176B" w:rsidP="0026176B">
      <w:pPr>
        <w:pStyle w:val="3"/>
        <w:rPr>
          <w:rFonts w:eastAsia="黑体"/>
        </w:rPr>
      </w:pPr>
      <w:bookmarkStart w:id="59" w:name="_Toc443494054"/>
      <w:r w:rsidRPr="007545C3">
        <w:rPr>
          <w:rFonts w:hint="eastAsia"/>
        </w:rPr>
        <w:t>功能及其交互</w:t>
      </w:r>
      <w:bookmarkEnd w:id="59"/>
    </w:p>
    <w:p w14:paraId="0125C899" w14:textId="77777777" w:rsidR="0026176B" w:rsidRPr="00602BE8" w:rsidRDefault="0026176B" w:rsidP="00131F12">
      <w:pPr>
        <w:pStyle w:val="aff"/>
        <w:numPr>
          <w:ilvl w:val="0"/>
          <w:numId w:val="30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47488" behindDoc="0" locked="0" layoutInCell="1" allowOverlap="1" wp14:anchorId="0767C241" wp14:editId="27B6BD37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495925" cy="1991360"/>
            <wp:effectExtent l="0" t="0" r="9525" b="889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BE8">
        <w:rPr>
          <w:rFonts w:hint="eastAsia"/>
        </w:rPr>
        <w:t>在</w:t>
      </w:r>
      <w:r w:rsidRPr="00602BE8">
        <w:t>产品管理</w:t>
      </w:r>
      <w:r w:rsidRPr="00602BE8">
        <w:rPr>
          <w:rFonts w:hint="eastAsia"/>
        </w:rPr>
        <w:t xml:space="preserve"> -&gt;</w:t>
      </w:r>
      <w:r w:rsidRPr="00602BE8">
        <w:rPr>
          <w:rFonts w:hint="eastAsia"/>
        </w:rPr>
        <w:t>联票</w:t>
      </w:r>
      <w:r w:rsidRPr="00602BE8">
        <w:rPr>
          <w:rFonts w:hint="eastAsia"/>
        </w:rPr>
        <w:t>TAB</w:t>
      </w:r>
      <w:r w:rsidRPr="00602BE8">
        <w:rPr>
          <w:rFonts w:hint="eastAsia"/>
        </w:rPr>
        <w:t>的</w:t>
      </w:r>
      <w:r w:rsidRPr="00602BE8">
        <w:t>某条联票产品后点击</w:t>
      </w:r>
      <w:r w:rsidRPr="00602BE8">
        <w:t>“</w:t>
      </w:r>
      <w:r w:rsidRPr="00602BE8">
        <w:rPr>
          <w:rFonts w:hint="eastAsia"/>
        </w:rPr>
        <w:t>设置</w:t>
      </w:r>
      <w:r w:rsidRPr="00602BE8">
        <w:t>政策</w:t>
      </w:r>
      <w:r w:rsidRPr="00602BE8">
        <w:t>”</w:t>
      </w:r>
      <w:r w:rsidRPr="00602BE8">
        <w:rPr>
          <w:rFonts w:hint="eastAsia"/>
        </w:rPr>
        <w:t>后</w:t>
      </w:r>
      <w:r w:rsidRPr="00602BE8">
        <w:t>，默认会看到</w:t>
      </w:r>
      <w:proofErr w:type="gramStart"/>
      <w:r w:rsidRPr="00602BE8">
        <w:t>直签政策</w:t>
      </w:r>
      <w:proofErr w:type="gramEnd"/>
      <w:r w:rsidRPr="00602BE8">
        <w:t>列表，如下图：</w:t>
      </w:r>
    </w:p>
    <w:p w14:paraId="218D4FE1" w14:textId="77777777" w:rsidR="0026176B" w:rsidRPr="00602BE8" w:rsidRDefault="0026176B" w:rsidP="00131F12">
      <w:pPr>
        <w:pStyle w:val="aff"/>
        <w:numPr>
          <w:ilvl w:val="0"/>
          <w:numId w:val="30"/>
        </w:numPr>
        <w:ind w:firstLineChars="0"/>
      </w:pPr>
      <w:proofErr w:type="gramStart"/>
      <w:r w:rsidRPr="00602BE8">
        <w:t>创建直签政策</w:t>
      </w:r>
      <w:proofErr w:type="gramEnd"/>
    </w:p>
    <w:p w14:paraId="453E2A5B" w14:textId="77777777" w:rsidR="0026176B" w:rsidRPr="00602BE8" w:rsidRDefault="00D5504C" w:rsidP="0026176B">
      <w:r w:rsidRPr="00602BE8"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6F94C430" wp14:editId="2885C1A5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4561205" cy="4333875"/>
            <wp:effectExtent l="0" t="0" r="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5B1" w:rsidRPr="00602BE8">
        <w:rPr>
          <w:rFonts w:hint="eastAsia"/>
        </w:rPr>
        <w:t>点击【</w:t>
      </w:r>
      <w:r w:rsidR="000945B1" w:rsidRPr="00602BE8">
        <w:t>创建直签政策</w:t>
      </w:r>
      <w:r w:rsidR="000945B1" w:rsidRPr="00602BE8">
        <w:rPr>
          <w:rFonts w:hint="eastAsia"/>
        </w:rPr>
        <w:t>】</w:t>
      </w:r>
      <w:r w:rsidR="000945B1" w:rsidRPr="00602BE8">
        <w:t>按钮，</w:t>
      </w:r>
      <w:proofErr w:type="gramStart"/>
      <w:r w:rsidR="000945B1" w:rsidRPr="00602BE8">
        <w:rPr>
          <w:rFonts w:hint="eastAsia"/>
        </w:rPr>
        <w:t>弹窗展示</w:t>
      </w:r>
      <w:proofErr w:type="gramEnd"/>
      <w:r w:rsidR="000945B1" w:rsidRPr="00602BE8">
        <w:t>如下</w:t>
      </w:r>
      <w:r w:rsidR="000945B1" w:rsidRPr="00602BE8">
        <w:rPr>
          <w:rFonts w:hint="eastAsia"/>
        </w:rPr>
        <w:t>：</w:t>
      </w:r>
    </w:p>
    <w:p w14:paraId="7CEBAC33" w14:textId="77777777" w:rsidR="00210211" w:rsidRPr="00602BE8" w:rsidRDefault="00210211" w:rsidP="00131F12">
      <w:pPr>
        <w:pStyle w:val="aff"/>
        <w:numPr>
          <w:ilvl w:val="0"/>
          <w:numId w:val="31"/>
        </w:numPr>
        <w:ind w:firstLineChars="0"/>
      </w:pPr>
      <w:proofErr w:type="gramStart"/>
      <w:r w:rsidRPr="00602BE8">
        <w:rPr>
          <w:rFonts w:hint="eastAsia"/>
        </w:rPr>
        <w:t>弹窗</w:t>
      </w:r>
      <w:r w:rsidRPr="00602BE8">
        <w:t>名称</w:t>
      </w:r>
      <w:proofErr w:type="gramEnd"/>
      <w:r w:rsidRPr="00602BE8">
        <w:t>为</w:t>
      </w:r>
      <w:r w:rsidRPr="00602BE8">
        <w:t>“</w:t>
      </w:r>
      <w:r w:rsidRPr="00602BE8">
        <w:rPr>
          <w:rFonts w:hint="eastAsia"/>
        </w:rPr>
        <w:t>创建直签</w:t>
      </w:r>
      <w:r w:rsidRPr="00602BE8">
        <w:t>政策</w:t>
      </w:r>
      <w:r w:rsidRPr="00602BE8">
        <w:t>”</w:t>
      </w:r>
      <w:r w:rsidRPr="00602BE8">
        <w:rPr>
          <w:rFonts w:hint="eastAsia"/>
        </w:rPr>
        <w:t>；</w:t>
      </w:r>
    </w:p>
    <w:p w14:paraId="783A1F74" w14:textId="77777777" w:rsidR="00210211" w:rsidRPr="00602BE8" w:rsidRDefault="00210211" w:rsidP="00131F12">
      <w:pPr>
        <w:pStyle w:val="aff"/>
        <w:numPr>
          <w:ilvl w:val="0"/>
          <w:numId w:val="31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51584" behindDoc="0" locked="0" layoutInCell="1" allowOverlap="1" wp14:anchorId="1D00F93A" wp14:editId="2E62A88A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4314825" cy="2695575"/>
            <wp:effectExtent l="0" t="0" r="9525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BE8">
        <w:rPr>
          <w:rFonts w:hint="eastAsia"/>
        </w:rPr>
        <w:t>渠道</w:t>
      </w:r>
      <w:r w:rsidRPr="00602BE8">
        <w:t>设定默认内容为空，点击</w:t>
      </w:r>
      <w:r w:rsidRPr="00602BE8">
        <w:rPr>
          <w:rFonts w:hint="eastAsia"/>
        </w:rPr>
        <w:t>“</w:t>
      </w:r>
      <w:r w:rsidRPr="00602BE8">
        <w:t>选择渠道</w:t>
      </w:r>
      <w:r w:rsidRPr="00602BE8">
        <w:rPr>
          <w:rFonts w:hint="eastAsia"/>
        </w:rPr>
        <w:t>”</w:t>
      </w:r>
      <w:r w:rsidRPr="00602BE8">
        <w:t>时，</w:t>
      </w:r>
      <w:proofErr w:type="gramStart"/>
      <w:r w:rsidRPr="00602BE8">
        <w:t>弹窗</w:t>
      </w:r>
      <w:r w:rsidRPr="00602BE8">
        <w:rPr>
          <w:rFonts w:hint="eastAsia"/>
        </w:rPr>
        <w:t>显示</w:t>
      </w:r>
      <w:proofErr w:type="gramEnd"/>
      <w:r w:rsidRPr="00602BE8">
        <w:t>所有渠道</w:t>
      </w:r>
      <w:r w:rsidRPr="00602BE8">
        <w:rPr>
          <w:rFonts w:hint="eastAsia"/>
        </w:rPr>
        <w:t>以</w:t>
      </w:r>
      <w:r w:rsidRPr="00602BE8">
        <w:t>供选择</w:t>
      </w:r>
      <w:r w:rsidRPr="00602BE8">
        <w:rPr>
          <w:rFonts w:hint="eastAsia"/>
        </w:rPr>
        <w:t>，如下图</w:t>
      </w:r>
      <w:r w:rsidRPr="00602BE8">
        <w:t>所示</w:t>
      </w:r>
      <w:r w:rsidRPr="00602BE8">
        <w:rPr>
          <w:rFonts w:hint="eastAsia"/>
        </w:rPr>
        <w:t>。</w:t>
      </w:r>
    </w:p>
    <w:p w14:paraId="68D599F4" w14:textId="77777777" w:rsidR="00210211" w:rsidRPr="00602BE8" w:rsidRDefault="00210211" w:rsidP="00210211">
      <w:pPr>
        <w:pStyle w:val="aff"/>
        <w:ind w:left="420" w:firstLineChars="0" w:firstLine="0"/>
        <w:rPr>
          <w:i/>
        </w:rPr>
      </w:pPr>
      <w:r w:rsidRPr="00602BE8">
        <w:rPr>
          <w:rFonts w:hint="eastAsia"/>
          <w:i/>
        </w:rPr>
        <w:lastRenderedPageBreak/>
        <w:t>（注</w:t>
      </w:r>
      <w:r w:rsidRPr="00602BE8">
        <w:rPr>
          <w:i/>
        </w:rPr>
        <w:t>）</w:t>
      </w:r>
      <w:r w:rsidRPr="00602BE8">
        <w:rPr>
          <w:rFonts w:hint="eastAsia"/>
          <w:i/>
        </w:rPr>
        <w:t>：</w:t>
      </w:r>
    </w:p>
    <w:p w14:paraId="6580065F" w14:textId="77777777" w:rsidR="00210211" w:rsidRPr="00602BE8" w:rsidRDefault="00210211" w:rsidP="00131F12">
      <w:pPr>
        <w:pStyle w:val="aff"/>
        <w:numPr>
          <w:ilvl w:val="0"/>
          <w:numId w:val="32"/>
        </w:numPr>
        <w:ind w:firstLineChars="0"/>
        <w:rPr>
          <w:i/>
        </w:rPr>
      </w:pPr>
      <w:r w:rsidRPr="00602BE8">
        <w:rPr>
          <w:rFonts w:hint="eastAsia"/>
          <w:i/>
        </w:rPr>
        <w:t>左侧</w:t>
      </w:r>
      <w:r w:rsidRPr="00602BE8">
        <w:rPr>
          <w:i/>
        </w:rPr>
        <w:t>为供应商</w:t>
      </w:r>
      <w:r w:rsidRPr="00602BE8">
        <w:rPr>
          <w:rFonts w:hint="eastAsia"/>
          <w:i/>
        </w:rPr>
        <w:t>TAB</w:t>
      </w:r>
      <w:r w:rsidRPr="00602BE8">
        <w:rPr>
          <w:rFonts w:hint="eastAsia"/>
          <w:i/>
        </w:rPr>
        <w:t>栏</w:t>
      </w:r>
      <w:r w:rsidRPr="00602BE8">
        <w:rPr>
          <w:i/>
        </w:rPr>
        <w:t>，可点击切换</w:t>
      </w:r>
      <w:r w:rsidRPr="00602BE8">
        <w:rPr>
          <w:rFonts w:hint="eastAsia"/>
          <w:i/>
        </w:rPr>
        <w:t>；</w:t>
      </w:r>
    </w:p>
    <w:p w14:paraId="7B815774" w14:textId="77777777" w:rsidR="00210211" w:rsidRPr="00602BE8" w:rsidRDefault="00210211" w:rsidP="00131F12">
      <w:pPr>
        <w:pStyle w:val="aff"/>
        <w:numPr>
          <w:ilvl w:val="0"/>
          <w:numId w:val="32"/>
        </w:numPr>
        <w:ind w:firstLineChars="0"/>
        <w:rPr>
          <w:i/>
        </w:rPr>
      </w:pPr>
      <w:r w:rsidRPr="00602BE8">
        <w:rPr>
          <w:i/>
        </w:rPr>
        <w:t>右侧是对应于选中的供应商的</w:t>
      </w:r>
      <w:proofErr w:type="gramStart"/>
      <w:r w:rsidRPr="00602BE8">
        <w:rPr>
          <w:rFonts w:hint="eastAsia"/>
          <w:i/>
        </w:rPr>
        <w:t>所有</w:t>
      </w:r>
      <w:r w:rsidRPr="00602BE8">
        <w:rPr>
          <w:i/>
        </w:rPr>
        <w:t>直签渠道</w:t>
      </w:r>
      <w:proofErr w:type="gramEnd"/>
      <w:r w:rsidRPr="00602BE8">
        <w:rPr>
          <w:rFonts w:hint="eastAsia"/>
          <w:i/>
        </w:rPr>
        <w:t>，</w:t>
      </w:r>
      <w:r w:rsidRPr="00602BE8">
        <w:rPr>
          <w:i/>
        </w:rPr>
        <w:t>每行最多显示</w:t>
      </w:r>
      <w:r w:rsidRPr="00602BE8">
        <w:rPr>
          <w:rFonts w:hint="eastAsia"/>
          <w:i/>
        </w:rPr>
        <w:t>3</w:t>
      </w:r>
      <w:r w:rsidRPr="00602BE8">
        <w:rPr>
          <w:rFonts w:hint="eastAsia"/>
          <w:i/>
        </w:rPr>
        <w:t>个</w:t>
      </w:r>
      <w:r w:rsidRPr="00602BE8">
        <w:rPr>
          <w:i/>
        </w:rPr>
        <w:t>渠道名称，</w:t>
      </w:r>
      <w:r w:rsidRPr="00602BE8">
        <w:rPr>
          <w:rFonts w:hint="eastAsia"/>
          <w:i/>
        </w:rPr>
        <w:t>每个</w:t>
      </w:r>
      <w:r w:rsidRPr="00602BE8">
        <w:rPr>
          <w:i/>
        </w:rPr>
        <w:t>渠道名称最多展示</w:t>
      </w:r>
      <w:r w:rsidRPr="00602BE8">
        <w:rPr>
          <w:rFonts w:hint="eastAsia"/>
          <w:i/>
        </w:rPr>
        <w:t>8</w:t>
      </w:r>
      <w:r w:rsidRPr="00602BE8">
        <w:rPr>
          <w:rFonts w:hint="eastAsia"/>
          <w:i/>
        </w:rPr>
        <w:t>位</w:t>
      </w:r>
      <w:r w:rsidRPr="00602BE8">
        <w:rPr>
          <w:i/>
        </w:rPr>
        <w:t>字符，超出部分由</w:t>
      </w:r>
      <w:r w:rsidRPr="00602BE8">
        <w:rPr>
          <w:i/>
        </w:rPr>
        <w:t>“…”</w:t>
      </w:r>
      <w:r w:rsidRPr="00602BE8">
        <w:rPr>
          <w:rFonts w:hint="eastAsia"/>
          <w:i/>
        </w:rPr>
        <w:t>代替</w:t>
      </w:r>
      <w:r w:rsidRPr="00602BE8">
        <w:rPr>
          <w:i/>
        </w:rPr>
        <w:t>，</w:t>
      </w:r>
      <w:proofErr w:type="gramStart"/>
      <w:r w:rsidRPr="00602BE8">
        <w:rPr>
          <w:rFonts w:hint="eastAsia"/>
          <w:i/>
        </w:rPr>
        <w:t>一屏</w:t>
      </w:r>
      <w:r w:rsidRPr="00602BE8">
        <w:rPr>
          <w:i/>
        </w:rPr>
        <w:t>最多</w:t>
      </w:r>
      <w:proofErr w:type="gramEnd"/>
      <w:r w:rsidRPr="00602BE8">
        <w:rPr>
          <w:i/>
        </w:rPr>
        <w:t>显示</w:t>
      </w:r>
      <w:r w:rsidRPr="00602BE8">
        <w:rPr>
          <w:rFonts w:hint="eastAsia"/>
          <w:i/>
        </w:rPr>
        <w:t>4</w:t>
      </w:r>
      <w:r w:rsidRPr="00602BE8">
        <w:rPr>
          <w:rFonts w:hint="eastAsia"/>
          <w:i/>
        </w:rPr>
        <w:t>行</w:t>
      </w:r>
      <w:r w:rsidRPr="00602BE8">
        <w:rPr>
          <w:i/>
        </w:rPr>
        <w:t>，若多于</w:t>
      </w:r>
      <w:r w:rsidRPr="00602BE8">
        <w:rPr>
          <w:rFonts w:hint="eastAsia"/>
          <w:i/>
        </w:rPr>
        <w:t>12</w:t>
      </w:r>
      <w:r w:rsidRPr="00602BE8">
        <w:rPr>
          <w:rFonts w:hint="eastAsia"/>
          <w:i/>
        </w:rPr>
        <w:t>个</w:t>
      </w:r>
      <w:r w:rsidRPr="00602BE8">
        <w:rPr>
          <w:i/>
        </w:rPr>
        <w:t>渠道名称，则出现滚动条，可上下滑动查看；</w:t>
      </w:r>
    </w:p>
    <w:p w14:paraId="2C050164" w14:textId="77777777" w:rsidR="00210211" w:rsidRPr="00602BE8" w:rsidRDefault="00210211" w:rsidP="00131F12">
      <w:pPr>
        <w:pStyle w:val="aff"/>
        <w:numPr>
          <w:ilvl w:val="0"/>
          <w:numId w:val="32"/>
        </w:numPr>
        <w:ind w:firstLineChars="0"/>
        <w:rPr>
          <w:i/>
        </w:rPr>
      </w:pPr>
      <w:r w:rsidRPr="00602BE8">
        <w:rPr>
          <w:rFonts w:hint="eastAsia"/>
          <w:i/>
        </w:rPr>
        <w:t>点击</w:t>
      </w:r>
      <w:r w:rsidRPr="00602BE8">
        <w:rPr>
          <w:i/>
        </w:rPr>
        <w:t>【</w:t>
      </w:r>
      <w:r w:rsidRPr="00602BE8">
        <w:rPr>
          <w:rFonts w:hint="eastAsia"/>
          <w:i/>
        </w:rPr>
        <w:t>保存</w:t>
      </w:r>
      <w:r w:rsidRPr="00602BE8">
        <w:rPr>
          <w:i/>
        </w:rPr>
        <w:t>】</w:t>
      </w:r>
      <w:r w:rsidRPr="00602BE8">
        <w:rPr>
          <w:rFonts w:hint="eastAsia"/>
          <w:i/>
        </w:rPr>
        <w:t>，</w:t>
      </w:r>
      <w:r w:rsidRPr="00602BE8">
        <w:rPr>
          <w:i/>
        </w:rPr>
        <w:t>保存已选渠道信息，</w:t>
      </w:r>
      <w:r w:rsidRPr="00602BE8">
        <w:rPr>
          <w:rFonts w:hint="eastAsia"/>
          <w:i/>
        </w:rPr>
        <w:t>选择</w:t>
      </w:r>
      <w:r w:rsidRPr="00602BE8">
        <w:rPr>
          <w:i/>
        </w:rPr>
        <w:t>渠道</w:t>
      </w:r>
      <w:proofErr w:type="gramStart"/>
      <w:r w:rsidRPr="00602BE8">
        <w:rPr>
          <w:i/>
        </w:rPr>
        <w:t>的</w:t>
      </w:r>
      <w:r w:rsidRPr="00602BE8">
        <w:rPr>
          <w:rFonts w:hint="eastAsia"/>
          <w:i/>
        </w:rPr>
        <w:t>弹窗</w:t>
      </w:r>
      <w:r w:rsidRPr="00602BE8">
        <w:rPr>
          <w:i/>
        </w:rPr>
        <w:t>关闭</w:t>
      </w:r>
      <w:proofErr w:type="gramEnd"/>
      <w:r w:rsidRPr="00602BE8">
        <w:rPr>
          <w:rFonts w:hint="eastAsia"/>
          <w:i/>
        </w:rPr>
        <w:t>，已选</w:t>
      </w:r>
      <w:r w:rsidRPr="00602BE8">
        <w:rPr>
          <w:i/>
        </w:rPr>
        <w:t>渠道罗列在</w:t>
      </w:r>
      <w:r w:rsidRPr="00602BE8">
        <w:rPr>
          <w:rFonts w:hint="eastAsia"/>
          <w:i/>
        </w:rPr>
        <w:t>【选择渠道</w:t>
      </w:r>
      <w:r w:rsidRPr="00602BE8">
        <w:rPr>
          <w:i/>
        </w:rPr>
        <w:t>】</w:t>
      </w:r>
      <w:r w:rsidRPr="00602BE8">
        <w:rPr>
          <w:rFonts w:hint="eastAsia"/>
          <w:i/>
        </w:rPr>
        <w:t>按钮</w:t>
      </w:r>
      <w:r w:rsidRPr="00602BE8">
        <w:rPr>
          <w:i/>
        </w:rPr>
        <w:t>左方；</w:t>
      </w:r>
    </w:p>
    <w:p w14:paraId="571323BB" w14:textId="77777777" w:rsidR="00210211" w:rsidRPr="00602BE8" w:rsidRDefault="00210211" w:rsidP="00131F12">
      <w:pPr>
        <w:pStyle w:val="aff"/>
        <w:numPr>
          <w:ilvl w:val="0"/>
          <w:numId w:val="32"/>
        </w:numPr>
        <w:ind w:firstLineChars="0"/>
        <w:rPr>
          <w:i/>
        </w:rPr>
      </w:pPr>
      <w:r w:rsidRPr="00602BE8">
        <w:rPr>
          <w:rFonts w:hint="eastAsia"/>
          <w:i/>
        </w:rPr>
        <w:t>点击</w:t>
      </w:r>
      <w:r w:rsidRPr="00602BE8">
        <w:rPr>
          <w:i/>
        </w:rPr>
        <w:t>【</w:t>
      </w:r>
      <w:r w:rsidRPr="00602BE8">
        <w:rPr>
          <w:rFonts w:hint="eastAsia"/>
          <w:i/>
        </w:rPr>
        <w:t>关闭</w:t>
      </w:r>
      <w:r w:rsidRPr="00602BE8">
        <w:rPr>
          <w:i/>
        </w:rPr>
        <w:t>】</w:t>
      </w:r>
      <w:r w:rsidRPr="00602BE8">
        <w:rPr>
          <w:rFonts w:hint="eastAsia"/>
          <w:i/>
        </w:rPr>
        <w:t>，</w:t>
      </w:r>
      <w:r w:rsidRPr="00602BE8">
        <w:rPr>
          <w:i/>
        </w:rPr>
        <w:t>已选渠道不保存，</w:t>
      </w:r>
      <w:proofErr w:type="gramStart"/>
      <w:r w:rsidRPr="00602BE8">
        <w:rPr>
          <w:i/>
        </w:rPr>
        <w:t>弹窗关闭</w:t>
      </w:r>
      <w:proofErr w:type="gramEnd"/>
      <w:r w:rsidRPr="00602BE8">
        <w:rPr>
          <w:i/>
        </w:rPr>
        <w:t>，留在当前页。</w:t>
      </w:r>
    </w:p>
    <w:p w14:paraId="144EA4F0" w14:textId="77777777" w:rsidR="00210211" w:rsidRPr="00602BE8" w:rsidRDefault="00210211" w:rsidP="00131F12">
      <w:pPr>
        <w:pStyle w:val="aff"/>
        <w:numPr>
          <w:ilvl w:val="0"/>
          <w:numId w:val="31"/>
        </w:numPr>
        <w:ind w:firstLineChars="0"/>
      </w:pPr>
      <w:r w:rsidRPr="00602BE8">
        <w:rPr>
          <w:rFonts w:hint="eastAsia"/>
        </w:rPr>
        <w:t>基础</w:t>
      </w:r>
      <w:r w:rsidRPr="00602BE8">
        <w:t>信息：</w:t>
      </w:r>
      <w:r w:rsidRPr="00602BE8">
        <w:rPr>
          <w:rFonts w:hint="eastAsia"/>
        </w:rPr>
        <w:t>同</w:t>
      </w:r>
      <w:r w:rsidRPr="00602BE8">
        <w:t>创建魔方政策时一致，散票政策和团</w:t>
      </w:r>
      <w:proofErr w:type="gramStart"/>
      <w:r w:rsidRPr="00602BE8">
        <w:t>票政策</w:t>
      </w:r>
      <w:proofErr w:type="gramEnd"/>
      <w:r w:rsidRPr="00602BE8">
        <w:t>的基础信息统一填写；</w:t>
      </w:r>
    </w:p>
    <w:p w14:paraId="281A4329" w14:textId="77777777" w:rsidR="00210211" w:rsidRPr="00602BE8" w:rsidRDefault="00210211" w:rsidP="00131F12">
      <w:pPr>
        <w:pStyle w:val="aff"/>
        <w:numPr>
          <w:ilvl w:val="0"/>
          <w:numId w:val="31"/>
        </w:numPr>
        <w:ind w:firstLineChars="0"/>
      </w:pPr>
      <w:r w:rsidRPr="00602BE8">
        <w:rPr>
          <w:rFonts w:hint="eastAsia"/>
        </w:rPr>
        <w:t>散票</w:t>
      </w:r>
      <w:r w:rsidRPr="00602BE8">
        <w:t>政策：</w:t>
      </w:r>
      <w:r w:rsidRPr="00602BE8">
        <w:rPr>
          <w:rFonts w:hint="eastAsia"/>
        </w:rPr>
        <w:t>同创建</w:t>
      </w:r>
      <w:r w:rsidRPr="00602BE8">
        <w:t>魔方散票政策时一致，区别在于</w:t>
      </w:r>
      <w:r w:rsidRPr="00602BE8">
        <w:rPr>
          <w:rFonts w:hint="eastAsia"/>
        </w:rPr>
        <w:t>构成联票</w:t>
      </w:r>
      <w:r w:rsidRPr="00602BE8">
        <w:t>的每个</w:t>
      </w:r>
      <w:r w:rsidRPr="00602BE8">
        <w:rPr>
          <w:rFonts w:hint="eastAsia"/>
        </w:rPr>
        <w:t>子票</w:t>
      </w:r>
      <w:r w:rsidRPr="00602BE8">
        <w:t>的散票政策需要单独设置；</w:t>
      </w:r>
    </w:p>
    <w:p w14:paraId="1413CB8F" w14:textId="77777777" w:rsidR="008D15E5" w:rsidRDefault="00E078D8" w:rsidP="00E078D8">
      <w:pPr>
        <w:pStyle w:val="aff"/>
        <w:ind w:left="420" w:firstLineChars="0" w:firstLine="0"/>
        <w:rPr>
          <w:i/>
        </w:rPr>
      </w:pPr>
      <w:r w:rsidRPr="00602BE8">
        <w:rPr>
          <w:rFonts w:hint="eastAsia"/>
          <w:i/>
        </w:rPr>
        <w:t>（注）：</w:t>
      </w:r>
    </w:p>
    <w:p w14:paraId="128F49AC" w14:textId="5674F986" w:rsidR="00E078D8" w:rsidRPr="007545C3" w:rsidRDefault="00E078D8" w:rsidP="00131F12">
      <w:pPr>
        <w:pStyle w:val="aff"/>
        <w:numPr>
          <w:ilvl w:val="0"/>
          <w:numId w:val="41"/>
        </w:numPr>
        <w:ind w:firstLineChars="0"/>
        <w:rPr>
          <w:i/>
          <w:color w:val="000000" w:themeColor="text1"/>
        </w:rPr>
      </w:pPr>
      <w:r w:rsidRPr="00602BE8">
        <w:rPr>
          <w:i/>
        </w:rPr>
        <w:t>点击</w:t>
      </w:r>
      <w:proofErr w:type="gramStart"/>
      <w:r w:rsidRPr="00602BE8">
        <w:rPr>
          <w:rFonts w:hint="eastAsia"/>
          <w:i/>
        </w:rPr>
        <w:t>【创建</w:t>
      </w:r>
      <w:r w:rsidRPr="00602BE8">
        <w:rPr>
          <w:i/>
        </w:rPr>
        <w:t>直签政策</w:t>
      </w:r>
      <w:r w:rsidRPr="00602BE8">
        <w:rPr>
          <w:rFonts w:hint="eastAsia"/>
          <w:i/>
        </w:rPr>
        <w:t>】弹窗</w:t>
      </w:r>
      <w:r w:rsidRPr="00602BE8">
        <w:rPr>
          <w:i/>
        </w:rPr>
        <w:t>时</w:t>
      </w:r>
      <w:proofErr w:type="gramEnd"/>
      <w:r w:rsidRPr="00602BE8">
        <w:rPr>
          <w:i/>
        </w:rPr>
        <w:t>，</w:t>
      </w:r>
      <w:proofErr w:type="gramStart"/>
      <w:r w:rsidRPr="00602BE8">
        <w:rPr>
          <w:rFonts w:hint="eastAsia"/>
          <w:i/>
        </w:rPr>
        <w:t>所有</w:t>
      </w:r>
      <w:r w:rsidRPr="00602BE8">
        <w:rPr>
          <w:i/>
        </w:rPr>
        <w:t>子票的</w:t>
      </w:r>
      <w:proofErr w:type="gramEnd"/>
      <w:r w:rsidRPr="00602BE8">
        <w:rPr>
          <w:i/>
        </w:rPr>
        <w:t>散票政策默认都是收起的，在填写时，每次只会</w:t>
      </w:r>
      <w:r w:rsidRPr="007545C3">
        <w:rPr>
          <w:i/>
          <w:color w:val="000000" w:themeColor="text1"/>
        </w:rPr>
        <w:t>展开</w:t>
      </w:r>
      <w:proofErr w:type="gramStart"/>
      <w:r w:rsidRPr="007545C3">
        <w:rPr>
          <w:i/>
          <w:color w:val="000000" w:themeColor="text1"/>
        </w:rPr>
        <w:t>一</w:t>
      </w:r>
      <w:proofErr w:type="gramEnd"/>
      <w:r w:rsidRPr="007545C3">
        <w:rPr>
          <w:i/>
          <w:color w:val="000000" w:themeColor="text1"/>
        </w:rPr>
        <w:t>个</w:t>
      </w:r>
      <w:r w:rsidRPr="007545C3">
        <w:rPr>
          <w:rFonts w:hint="eastAsia"/>
          <w:i/>
          <w:color w:val="000000" w:themeColor="text1"/>
        </w:rPr>
        <w:t>子票</w:t>
      </w:r>
      <w:r w:rsidRPr="007545C3">
        <w:rPr>
          <w:i/>
          <w:color w:val="000000" w:themeColor="text1"/>
        </w:rPr>
        <w:t>的散票政策；</w:t>
      </w:r>
    </w:p>
    <w:p w14:paraId="60957BF2" w14:textId="123D62D0" w:rsidR="008D15E5" w:rsidRPr="007545C3" w:rsidRDefault="008D15E5" w:rsidP="00131F12">
      <w:pPr>
        <w:pStyle w:val="aff"/>
        <w:numPr>
          <w:ilvl w:val="0"/>
          <w:numId w:val="41"/>
        </w:numPr>
        <w:ind w:firstLineChars="0"/>
        <w:rPr>
          <w:i/>
          <w:color w:val="000000" w:themeColor="text1"/>
        </w:rPr>
      </w:pPr>
      <w:r w:rsidRPr="007545C3">
        <w:rPr>
          <w:rFonts w:hint="eastAsia"/>
          <w:i/>
          <w:color w:val="000000" w:themeColor="text1"/>
        </w:rPr>
        <w:t>结算价的</w:t>
      </w:r>
      <w:r w:rsidRPr="007545C3">
        <w:rPr>
          <w:i/>
          <w:color w:val="000000" w:themeColor="text1"/>
        </w:rPr>
        <w:t>编辑模式与创建魔方政策时类似，结算可手动输入，也可系统自动计算，</w:t>
      </w:r>
      <w:r w:rsidRPr="007545C3">
        <w:rPr>
          <w:rFonts w:hint="eastAsia"/>
          <w:i/>
          <w:color w:val="000000" w:themeColor="text1"/>
        </w:rPr>
        <w:t>前置条件</w:t>
      </w:r>
      <w:r w:rsidRPr="007545C3">
        <w:rPr>
          <w:i/>
          <w:color w:val="000000" w:themeColor="text1"/>
        </w:rPr>
        <w:t>详见创建魔方</w:t>
      </w:r>
      <w:r w:rsidRPr="007545C3">
        <w:rPr>
          <w:rFonts w:hint="eastAsia"/>
          <w:i/>
          <w:color w:val="000000" w:themeColor="text1"/>
        </w:rPr>
        <w:t>散票</w:t>
      </w:r>
      <w:r w:rsidRPr="007545C3">
        <w:rPr>
          <w:i/>
          <w:color w:val="000000" w:themeColor="text1"/>
        </w:rPr>
        <w:t>政策</w:t>
      </w:r>
      <w:r w:rsidRPr="007545C3">
        <w:rPr>
          <w:rFonts w:hint="eastAsia"/>
          <w:i/>
          <w:color w:val="000000" w:themeColor="text1"/>
        </w:rPr>
        <w:t>说明</w:t>
      </w:r>
      <w:r w:rsidRPr="007545C3">
        <w:rPr>
          <w:i/>
          <w:color w:val="000000" w:themeColor="text1"/>
        </w:rPr>
        <w:t>。</w:t>
      </w:r>
    </w:p>
    <w:p w14:paraId="1E0A13CB" w14:textId="77777777" w:rsidR="00210211" w:rsidRPr="00602BE8" w:rsidRDefault="00210211" w:rsidP="00131F12">
      <w:pPr>
        <w:pStyle w:val="aff"/>
        <w:numPr>
          <w:ilvl w:val="0"/>
          <w:numId w:val="31"/>
        </w:numPr>
        <w:ind w:firstLineChars="0"/>
      </w:pPr>
      <w:r w:rsidRPr="00602BE8">
        <w:rPr>
          <w:rFonts w:hint="eastAsia"/>
        </w:rPr>
        <w:t>团票政策</w:t>
      </w:r>
      <w:r w:rsidRPr="00602BE8">
        <w:t>：同创建魔方团</w:t>
      </w:r>
      <w:proofErr w:type="gramStart"/>
      <w:r w:rsidRPr="00602BE8">
        <w:t>票政策</w:t>
      </w:r>
      <w:proofErr w:type="gramEnd"/>
      <w:r w:rsidRPr="00602BE8">
        <w:t>时一致，区别在于构成联票的每个子票的团</w:t>
      </w:r>
      <w:proofErr w:type="gramStart"/>
      <w:r w:rsidRPr="00602BE8">
        <w:t>票政策</w:t>
      </w:r>
      <w:proofErr w:type="gramEnd"/>
      <w:r w:rsidRPr="00602BE8">
        <w:t>需要单独设置；</w:t>
      </w:r>
    </w:p>
    <w:p w14:paraId="415D11AC" w14:textId="77777777" w:rsidR="008D15E5" w:rsidRDefault="00E078D8" w:rsidP="00E078D8">
      <w:pPr>
        <w:pStyle w:val="aff"/>
        <w:ind w:left="420" w:firstLineChars="0" w:firstLine="0"/>
        <w:rPr>
          <w:i/>
        </w:rPr>
      </w:pPr>
      <w:r w:rsidRPr="00602BE8">
        <w:rPr>
          <w:rFonts w:hint="eastAsia"/>
          <w:i/>
        </w:rPr>
        <w:t>（注）：</w:t>
      </w:r>
    </w:p>
    <w:p w14:paraId="03A61117" w14:textId="2A7BC47C" w:rsidR="00E078D8" w:rsidRPr="007545C3" w:rsidRDefault="00E078D8" w:rsidP="00131F12">
      <w:pPr>
        <w:pStyle w:val="aff"/>
        <w:numPr>
          <w:ilvl w:val="0"/>
          <w:numId w:val="42"/>
        </w:numPr>
        <w:ind w:firstLineChars="0"/>
        <w:rPr>
          <w:i/>
          <w:color w:val="000000" w:themeColor="text1"/>
        </w:rPr>
      </w:pPr>
      <w:r w:rsidRPr="00602BE8">
        <w:rPr>
          <w:i/>
        </w:rPr>
        <w:t>点击</w:t>
      </w:r>
      <w:proofErr w:type="gramStart"/>
      <w:r w:rsidRPr="00602BE8">
        <w:rPr>
          <w:rFonts w:hint="eastAsia"/>
          <w:i/>
        </w:rPr>
        <w:t>【创建</w:t>
      </w:r>
      <w:r w:rsidRPr="00602BE8">
        <w:rPr>
          <w:i/>
        </w:rPr>
        <w:t>直签政策</w:t>
      </w:r>
      <w:r w:rsidRPr="00602BE8">
        <w:rPr>
          <w:rFonts w:hint="eastAsia"/>
          <w:i/>
        </w:rPr>
        <w:t>】弹窗</w:t>
      </w:r>
      <w:r w:rsidRPr="00602BE8">
        <w:rPr>
          <w:i/>
        </w:rPr>
        <w:t>时</w:t>
      </w:r>
      <w:proofErr w:type="gramEnd"/>
      <w:r w:rsidRPr="00602BE8">
        <w:rPr>
          <w:i/>
        </w:rPr>
        <w:t>，</w:t>
      </w:r>
      <w:proofErr w:type="gramStart"/>
      <w:r w:rsidRPr="00602BE8">
        <w:rPr>
          <w:rFonts w:hint="eastAsia"/>
          <w:i/>
        </w:rPr>
        <w:t>所有</w:t>
      </w:r>
      <w:r w:rsidRPr="00602BE8">
        <w:rPr>
          <w:i/>
        </w:rPr>
        <w:t>子票的</w:t>
      </w:r>
      <w:proofErr w:type="gramEnd"/>
      <w:r w:rsidRPr="00602BE8">
        <w:rPr>
          <w:rFonts w:hint="eastAsia"/>
          <w:i/>
        </w:rPr>
        <w:t>团</w:t>
      </w:r>
      <w:proofErr w:type="gramStart"/>
      <w:r w:rsidRPr="00602BE8">
        <w:rPr>
          <w:rFonts w:hint="eastAsia"/>
          <w:i/>
        </w:rPr>
        <w:t>票</w:t>
      </w:r>
      <w:r w:rsidRPr="00602BE8">
        <w:rPr>
          <w:i/>
        </w:rPr>
        <w:t>政策</w:t>
      </w:r>
      <w:proofErr w:type="gramEnd"/>
      <w:r w:rsidRPr="00602BE8">
        <w:rPr>
          <w:i/>
        </w:rPr>
        <w:t>默认都是收起的，在填写时，每次只会</w:t>
      </w:r>
      <w:r w:rsidRPr="007545C3">
        <w:rPr>
          <w:i/>
          <w:color w:val="000000" w:themeColor="text1"/>
        </w:rPr>
        <w:t>展开</w:t>
      </w:r>
      <w:proofErr w:type="gramStart"/>
      <w:r w:rsidRPr="007545C3">
        <w:rPr>
          <w:i/>
          <w:color w:val="000000" w:themeColor="text1"/>
        </w:rPr>
        <w:t>一</w:t>
      </w:r>
      <w:proofErr w:type="gramEnd"/>
      <w:r w:rsidRPr="007545C3">
        <w:rPr>
          <w:i/>
          <w:color w:val="000000" w:themeColor="text1"/>
        </w:rPr>
        <w:t>个</w:t>
      </w:r>
      <w:r w:rsidRPr="007545C3">
        <w:rPr>
          <w:rFonts w:hint="eastAsia"/>
          <w:i/>
          <w:color w:val="000000" w:themeColor="text1"/>
        </w:rPr>
        <w:t>子票</w:t>
      </w:r>
      <w:r w:rsidRPr="007545C3">
        <w:rPr>
          <w:i/>
          <w:color w:val="000000" w:themeColor="text1"/>
        </w:rPr>
        <w:t>的</w:t>
      </w:r>
      <w:r w:rsidRPr="007545C3">
        <w:rPr>
          <w:rFonts w:hint="eastAsia"/>
          <w:i/>
          <w:color w:val="000000" w:themeColor="text1"/>
        </w:rPr>
        <w:t>团票</w:t>
      </w:r>
      <w:r w:rsidRPr="007545C3">
        <w:rPr>
          <w:i/>
          <w:color w:val="000000" w:themeColor="text1"/>
        </w:rPr>
        <w:t>政策；</w:t>
      </w:r>
    </w:p>
    <w:p w14:paraId="13173AF2" w14:textId="5804791D" w:rsidR="008D15E5" w:rsidRPr="007545C3" w:rsidRDefault="008D15E5" w:rsidP="00131F12">
      <w:pPr>
        <w:pStyle w:val="aff"/>
        <w:numPr>
          <w:ilvl w:val="0"/>
          <w:numId w:val="41"/>
        </w:numPr>
        <w:ind w:firstLineChars="0"/>
        <w:rPr>
          <w:i/>
          <w:color w:val="000000" w:themeColor="text1"/>
        </w:rPr>
      </w:pPr>
      <w:r w:rsidRPr="007545C3">
        <w:rPr>
          <w:rFonts w:hint="eastAsia"/>
          <w:i/>
          <w:color w:val="000000" w:themeColor="text1"/>
        </w:rPr>
        <w:t>结算价的</w:t>
      </w:r>
      <w:r w:rsidRPr="007545C3">
        <w:rPr>
          <w:i/>
          <w:color w:val="000000" w:themeColor="text1"/>
        </w:rPr>
        <w:t>编辑模式与创建魔方政策时类似，结算可手动输入，也可系统自动计算，</w:t>
      </w:r>
      <w:r w:rsidRPr="007545C3">
        <w:rPr>
          <w:rFonts w:hint="eastAsia"/>
          <w:i/>
          <w:color w:val="000000" w:themeColor="text1"/>
        </w:rPr>
        <w:t>前置条件</w:t>
      </w:r>
      <w:r w:rsidRPr="007545C3">
        <w:rPr>
          <w:i/>
          <w:color w:val="000000" w:themeColor="text1"/>
        </w:rPr>
        <w:t>详见创建魔方</w:t>
      </w:r>
      <w:r w:rsidRPr="007545C3">
        <w:rPr>
          <w:rFonts w:hint="eastAsia"/>
          <w:i/>
          <w:color w:val="000000" w:themeColor="text1"/>
        </w:rPr>
        <w:t>团</w:t>
      </w:r>
      <w:proofErr w:type="gramStart"/>
      <w:r w:rsidRPr="007545C3">
        <w:rPr>
          <w:rFonts w:hint="eastAsia"/>
          <w:i/>
          <w:color w:val="000000" w:themeColor="text1"/>
        </w:rPr>
        <w:t>票</w:t>
      </w:r>
      <w:r w:rsidRPr="007545C3">
        <w:rPr>
          <w:i/>
          <w:color w:val="000000" w:themeColor="text1"/>
        </w:rPr>
        <w:t>政策</w:t>
      </w:r>
      <w:proofErr w:type="gramEnd"/>
      <w:r w:rsidRPr="007545C3">
        <w:rPr>
          <w:rFonts w:hint="eastAsia"/>
          <w:i/>
          <w:color w:val="000000" w:themeColor="text1"/>
        </w:rPr>
        <w:t>说明</w:t>
      </w:r>
      <w:r w:rsidRPr="007545C3">
        <w:rPr>
          <w:i/>
          <w:color w:val="000000" w:themeColor="text1"/>
        </w:rPr>
        <w:t>。</w:t>
      </w:r>
    </w:p>
    <w:p w14:paraId="14EA57A1" w14:textId="77777777" w:rsidR="00E078D8" w:rsidRPr="00602BE8" w:rsidRDefault="00E078D8" w:rsidP="00131F12">
      <w:pPr>
        <w:pStyle w:val="aff"/>
        <w:numPr>
          <w:ilvl w:val="0"/>
          <w:numId w:val="31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，创建成功</w:t>
      </w:r>
      <w:r w:rsidRPr="00602BE8">
        <w:t>后，</w:t>
      </w:r>
      <w:proofErr w:type="gramStart"/>
      <w:r w:rsidRPr="00602BE8">
        <w:t>该直签政策</w:t>
      </w:r>
      <w:proofErr w:type="gramEnd"/>
      <w:r w:rsidRPr="00602BE8">
        <w:t>会</w:t>
      </w:r>
      <w:r w:rsidRPr="00602BE8">
        <w:rPr>
          <w:rFonts w:hint="eastAsia"/>
        </w:rPr>
        <w:t>根据散票</w:t>
      </w:r>
      <w:r w:rsidRPr="00602BE8">
        <w:t>、团票的维度拆分为两条</w:t>
      </w:r>
      <w:proofErr w:type="gramStart"/>
      <w:r w:rsidRPr="00602BE8">
        <w:t>直签政策</w:t>
      </w:r>
      <w:r w:rsidRPr="00602BE8">
        <w:rPr>
          <w:rFonts w:hint="eastAsia"/>
        </w:rPr>
        <w:t>——</w:t>
      </w:r>
      <w:r w:rsidRPr="00602BE8">
        <w:t>直签</w:t>
      </w:r>
      <w:proofErr w:type="gramEnd"/>
      <w:r w:rsidRPr="00602BE8">
        <w:t>散票政策、</w:t>
      </w:r>
      <w:proofErr w:type="gramStart"/>
      <w:r w:rsidRPr="00602BE8">
        <w:t>直签团</w:t>
      </w:r>
      <w:proofErr w:type="gramEnd"/>
      <w:r w:rsidRPr="00602BE8">
        <w:t>票政策，并展示在</w:t>
      </w:r>
      <w:proofErr w:type="gramStart"/>
      <w:r w:rsidRPr="00602BE8">
        <w:t>直签政策</w:t>
      </w:r>
      <w:proofErr w:type="gramEnd"/>
      <w:r w:rsidRPr="00602BE8">
        <w:t>列表中。</w:t>
      </w:r>
    </w:p>
    <w:p w14:paraId="7D307EC5" w14:textId="77777777" w:rsidR="00E078D8" w:rsidRPr="00602BE8" w:rsidRDefault="00E078D8" w:rsidP="00131F12">
      <w:pPr>
        <w:pStyle w:val="aff"/>
        <w:numPr>
          <w:ilvl w:val="0"/>
          <w:numId w:val="31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关闭</w:t>
      </w:r>
      <w:r w:rsidRPr="00602BE8">
        <w:t>】</w:t>
      </w:r>
      <w:r w:rsidRPr="00602BE8">
        <w:rPr>
          <w:rFonts w:hint="eastAsia"/>
        </w:rPr>
        <w:t>，</w:t>
      </w:r>
      <w:r w:rsidRPr="00602BE8">
        <w:t>信息不保存，留在当前页。</w:t>
      </w:r>
    </w:p>
    <w:p w14:paraId="487C501D" w14:textId="77777777" w:rsidR="00210211" w:rsidRPr="00602BE8" w:rsidRDefault="000945B1" w:rsidP="00131F12">
      <w:pPr>
        <w:pStyle w:val="aff"/>
        <w:numPr>
          <w:ilvl w:val="0"/>
          <w:numId w:val="30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53632" behindDoc="0" locked="0" layoutInCell="1" allowOverlap="1" wp14:anchorId="65FB2323" wp14:editId="19E8888E">
            <wp:simplePos x="0" y="0"/>
            <wp:positionH relativeFrom="column">
              <wp:posOffset>28575</wp:posOffset>
            </wp:positionH>
            <wp:positionV relativeFrom="paragraph">
              <wp:posOffset>462915</wp:posOffset>
            </wp:positionV>
            <wp:extent cx="5943600" cy="215392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078D8" w:rsidRPr="00602BE8">
        <w:rPr>
          <w:rFonts w:hint="eastAsia"/>
        </w:rPr>
        <w:t>直签</w:t>
      </w:r>
      <w:r w:rsidR="00E078D8" w:rsidRPr="00602BE8">
        <w:t>政策</w:t>
      </w:r>
      <w:proofErr w:type="gramEnd"/>
      <w:r w:rsidR="00E078D8" w:rsidRPr="00602BE8">
        <w:t>列表</w:t>
      </w:r>
    </w:p>
    <w:p w14:paraId="641A4ECF" w14:textId="77777777" w:rsidR="00E078D8" w:rsidRPr="00602BE8" w:rsidRDefault="00E078D8" w:rsidP="00131F12">
      <w:pPr>
        <w:pStyle w:val="aff"/>
        <w:numPr>
          <w:ilvl w:val="0"/>
          <w:numId w:val="34"/>
        </w:numPr>
        <w:ind w:firstLineChars="0"/>
      </w:pPr>
      <w:r w:rsidRPr="00602BE8">
        <w:rPr>
          <w:rFonts w:hint="eastAsia"/>
        </w:rPr>
        <w:lastRenderedPageBreak/>
        <w:t>政策名称</w:t>
      </w:r>
      <w:r w:rsidRPr="00602BE8">
        <w:t>：一次</w:t>
      </w:r>
      <w:r w:rsidRPr="00602BE8">
        <w:rPr>
          <w:rFonts w:hint="eastAsia"/>
        </w:rPr>
        <w:t>创建</w:t>
      </w:r>
      <w:r w:rsidRPr="00602BE8">
        <w:t>的</w:t>
      </w:r>
      <w:proofErr w:type="gramStart"/>
      <w:r w:rsidRPr="00602BE8">
        <w:rPr>
          <w:rFonts w:hint="eastAsia"/>
        </w:rPr>
        <w:t>直签</w:t>
      </w:r>
      <w:r w:rsidRPr="00602BE8">
        <w:t>政策</w:t>
      </w:r>
      <w:proofErr w:type="gramEnd"/>
      <w:r w:rsidRPr="00602BE8">
        <w:t>会拆分为两条结果，</w:t>
      </w:r>
      <w:r w:rsidRPr="00602BE8">
        <w:rPr>
          <w:rFonts w:hint="eastAsia"/>
        </w:rPr>
        <w:t>分别</w:t>
      </w:r>
      <w:r w:rsidRPr="00602BE8">
        <w:t>在政策名称后方增加</w:t>
      </w:r>
      <w:r w:rsidRPr="00602BE8">
        <w:t>“</w:t>
      </w:r>
      <w:r w:rsidRPr="00602BE8">
        <w:rPr>
          <w:rFonts w:hint="eastAsia"/>
        </w:rPr>
        <w:t>散票</w:t>
      </w:r>
      <w:r w:rsidRPr="00602BE8">
        <w:t>”</w:t>
      </w:r>
      <w:r w:rsidRPr="00602BE8">
        <w:rPr>
          <w:rFonts w:hint="eastAsia"/>
        </w:rPr>
        <w:t>和</w:t>
      </w:r>
      <w:r w:rsidRPr="00602BE8">
        <w:t>“</w:t>
      </w:r>
      <w:r w:rsidRPr="00602BE8">
        <w:rPr>
          <w:rFonts w:hint="eastAsia"/>
        </w:rPr>
        <w:t>团票</w:t>
      </w:r>
      <w:r w:rsidRPr="00602BE8">
        <w:t>”</w:t>
      </w:r>
      <w:r w:rsidRPr="00602BE8">
        <w:rPr>
          <w:rFonts w:hint="eastAsia"/>
        </w:rPr>
        <w:t>的</w:t>
      </w:r>
      <w:r w:rsidRPr="00602BE8">
        <w:t>标识；</w:t>
      </w:r>
    </w:p>
    <w:p w14:paraId="38BC341A" w14:textId="7BCB1B99" w:rsidR="00E078D8" w:rsidRPr="00602BE8" w:rsidRDefault="00E078D8" w:rsidP="00131F12">
      <w:pPr>
        <w:pStyle w:val="aff"/>
        <w:numPr>
          <w:ilvl w:val="0"/>
          <w:numId w:val="34"/>
        </w:numPr>
        <w:ind w:firstLineChars="0"/>
      </w:pPr>
      <w:r w:rsidRPr="00602BE8">
        <w:rPr>
          <w:rFonts w:hint="eastAsia"/>
        </w:rPr>
        <w:t>关联</w:t>
      </w:r>
      <w:r w:rsidR="00BB34A1">
        <w:t>渠道</w:t>
      </w:r>
      <w:r w:rsidRPr="00602BE8">
        <w:rPr>
          <w:noProof/>
        </w:rPr>
        <w:drawing>
          <wp:anchor distT="0" distB="0" distL="114300" distR="114300" simplePos="0" relativeHeight="251645440" behindDoc="0" locked="0" layoutInCell="1" allowOverlap="1" wp14:anchorId="3C917AFC" wp14:editId="08CB81F0">
            <wp:simplePos x="0" y="0"/>
            <wp:positionH relativeFrom="column">
              <wp:posOffset>0</wp:posOffset>
            </wp:positionH>
            <wp:positionV relativeFrom="paragraph">
              <wp:posOffset>618490</wp:posOffset>
            </wp:positionV>
            <wp:extent cx="5076825" cy="1838325"/>
            <wp:effectExtent l="0" t="0" r="9525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BE8">
        <w:rPr>
          <w:rFonts w:hint="eastAsia"/>
        </w:rPr>
        <w:t>间</w:t>
      </w:r>
      <w:r w:rsidRPr="00602BE8">
        <w:t>用</w:t>
      </w:r>
      <w:r w:rsidRPr="00602BE8">
        <w:t>“</w:t>
      </w:r>
      <w:r w:rsidRPr="00602BE8">
        <w:rPr>
          <w:rFonts w:hint="eastAsia"/>
        </w:rPr>
        <w:t>，</w:t>
      </w:r>
      <w:r w:rsidRPr="00602BE8">
        <w:t>”</w:t>
      </w:r>
      <w:r w:rsidRPr="00602BE8">
        <w:rPr>
          <w:rFonts w:hint="eastAsia"/>
        </w:rPr>
        <w:t>隔开</w:t>
      </w:r>
      <w:r w:rsidRPr="00602BE8">
        <w:t>，最多显示</w:t>
      </w:r>
      <w:r w:rsidRPr="00602BE8">
        <w:rPr>
          <w:rFonts w:hint="eastAsia"/>
        </w:rPr>
        <w:t>12</w:t>
      </w:r>
      <w:r w:rsidRPr="00602BE8">
        <w:rPr>
          <w:rFonts w:hint="eastAsia"/>
        </w:rPr>
        <w:t>位</w:t>
      </w:r>
      <w:r w:rsidRPr="00602BE8">
        <w:t>字符，多余部分用</w:t>
      </w:r>
      <w:r w:rsidRPr="00602BE8">
        <w:rPr>
          <w:rFonts w:hint="eastAsia"/>
        </w:rPr>
        <w:t>“</w:t>
      </w:r>
      <w:r w:rsidRPr="00602BE8">
        <w:t>…”</w:t>
      </w:r>
      <w:r w:rsidRPr="00602BE8">
        <w:rPr>
          <w:rFonts w:hint="eastAsia"/>
        </w:rPr>
        <w:t>代替</w:t>
      </w:r>
      <w:r w:rsidRPr="00602BE8">
        <w:t>，</w:t>
      </w:r>
      <w:proofErr w:type="gramStart"/>
      <w:r w:rsidRPr="00602BE8">
        <w:t>点击某直签政策</w:t>
      </w:r>
      <w:proofErr w:type="gramEnd"/>
      <w:r w:rsidRPr="00602BE8">
        <w:t>的</w:t>
      </w:r>
      <w:proofErr w:type="gramStart"/>
      <w:r w:rsidRPr="00602BE8">
        <w:rPr>
          <w:rFonts w:hint="eastAsia"/>
        </w:rPr>
        <w:t>关联</w:t>
      </w:r>
      <w:r w:rsidRPr="00602BE8">
        <w:t>直签渠道</w:t>
      </w:r>
      <w:proofErr w:type="gramEnd"/>
      <w:r w:rsidRPr="00602BE8">
        <w:rPr>
          <w:rFonts w:hint="eastAsia"/>
        </w:rPr>
        <w:t>，</w:t>
      </w:r>
      <w:proofErr w:type="gramStart"/>
      <w:r w:rsidRPr="00602BE8">
        <w:rPr>
          <w:rFonts w:hint="eastAsia"/>
        </w:rPr>
        <w:t>弹窗</w:t>
      </w:r>
      <w:r w:rsidRPr="00602BE8">
        <w:t>展示</w:t>
      </w:r>
      <w:proofErr w:type="gramEnd"/>
      <w:r w:rsidRPr="00602BE8">
        <w:rPr>
          <w:rFonts w:hint="eastAsia"/>
        </w:rPr>
        <w:t>该政策</w:t>
      </w:r>
      <w:r w:rsidRPr="00602BE8">
        <w:t>的所有</w:t>
      </w:r>
      <w:proofErr w:type="gramStart"/>
      <w:r w:rsidRPr="00602BE8">
        <w:t>关联直签渠道</w:t>
      </w:r>
      <w:proofErr w:type="gramEnd"/>
      <w:r w:rsidRPr="00602BE8">
        <w:t>，如下图：</w:t>
      </w:r>
    </w:p>
    <w:p w14:paraId="27278923" w14:textId="5F072CB9" w:rsidR="00D821D5" w:rsidRPr="00602BE8" w:rsidRDefault="00D821D5" w:rsidP="00131F12">
      <w:pPr>
        <w:pStyle w:val="aff"/>
        <w:numPr>
          <w:ilvl w:val="0"/>
          <w:numId w:val="33"/>
        </w:numPr>
        <w:ind w:firstLineChars="0"/>
      </w:pPr>
      <w:r w:rsidRPr="00602BE8">
        <w:rPr>
          <w:rFonts w:hint="eastAsia"/>
        </w:rPr>
        <w:t>每行</w:t>
      </w:r>
      <w:r w:rsidRPr="00602BE8">
        <w:t>最多显示</w:t>
      </w:r>
      <w:r w:rsidRPr="00602BE8">
        <w:rPr>
          <w:rFonts w:hint="eastAsia"/>
        </w:rPr>
        <w:t>3</w:t>
      </w:r>
      <w:r w:rsidRPr="00602BE8">
        <w:rPr>
          <w:rFonts w:hint="eastAsia"/>
        </w:rPr>
        <w:t>个</w:t>
      </w:r>
      <w:r w:rsidR="0063604C">
        <w:t>渠道名称，格式</w:t>
      </w:r>
      <w:r w:rsidR="0063604C">
        <w:rPr>
          <w:rFonts w:hint="eastAsia"/>
        </w:rPr>
        <w:t>为</w:t>
      </w:r>
      <w:r w:rsidRPr="00602BE8">
        <w:t>“</w:t>
      </w:r>
      <w:r w:rsidRPr="00602BE8">
        <w:rPr>
          <w:rFonts w:hint="eastAsia"/>
        </w:rPr>
        <w:t>渠道名称</w:t>
      </w:r>
      <w:r w:rsidRPr="00602BE8">
        <w:t>（</w:t>
      </w:r>
      <w:r w:rsidRPr="00602BE8">
        <w:rPr>
          <w:rFonts w:hint="eastAsia"/>
        </w:rPr>
        <w:t>供应商</w:t>
      </w:r>
      <w:r w:rsidRPr="00602BE8">
        <w:t>名称）</w:t>
      </w:r>
      <w:r w:rsidRPr="00602BE8">
        <w:t>”</w:t>
      </w:r>
      <w:r w:rsidRPr="00602BE8">
        <w:rPr>
          <w:rFonts w:hint="eastAsia"/>
        </w:rPr>
        <w:t>，</w:t>
      </w:r>
      <w:r w:rsidRPr="00602BE8">
        <w:t>表明渠道与供应商的对应关系</w:t>
      </w:r>
      <w:r w:rsidRPr="00602BE8">
        <w:rPr>
          <w:rFonts w:hint="eastAsia"/>
        </w:rPr>
        <w:t>；</w:t>
      </w:r>
    </w:p>
    <w:p w14:paraId="32C4C654" w14:textId="77777777" w:rsidR="00E078D8" w:rsidRPr="00602BE8" w:rsidRDefault="00D821D5" w:rsidP="00131F12">
      <w:pPr>
        <w:pStyle w:val="aff"/>
        <w:numPr>
          <w:ilvl w:val="0"/>
          <w:numId w:val="33"/>
        </w:numPr>
        <w:ind w:firstLineChars="0"/>
      </w:pPr>
      <w:r w:rsidRPr="00602BE8">
        <w:rPr>
          <w:rFonts w:hint="eastAsia"/>
        </w:rPr>
        <w:t>每页</w:t>
      </w:r>
      <w:r w:rsidRPr="00602BE8">
        <w:t>最多显示</w:t>
      </w:r>
      <w:r w:rsidRPr="00602BE8">
        <w:rPr>
          <w:rFonts w:hint="eastAsia"/>
        </w:rPr>
        <w:t>4</w:t>
      </w:r>
      <w:r w:rsidRPr="00602BE8">
        <w:rPr>
          <w:rFonts w:hint="eastAsia"/>
        </w:rPr>
        <w:t>行</w:t>
      </w:r>
      <w:r w:rsidRPr="00602BE8">
        <w:t>，当多于</w:t>
      </w:r>
      <w:r w:rsidRPr="00602BE8">
        <w:rPr>
          <w:rFonts w:hint="eastAsia"/>
        </w:rPr>
        <w:t>12</w:t>
      </w:r>
      <w:r w:rsidRPr="00602BE8">
        <w:rPr>
          <w:rFonts w:hint="eastAsia"/>
        </w:rPr>
        <w:t>个</w:t>
      </w:r>
      <w:r w:rsidRPr="00602BE8">
        <w:t>渠道名称时，可左右切换</w:t>
      </w:r>
      <w:r w:rsidRPr="00602BE8">
        <w:rPr>
          <w:rFonts w:hint="eastAsia"/>
        </w:rPr>
        <w:t>页数</w:t>
      </w:r>
      <w:r w:rsidRPr="00602BE8">
        <w:t>查看</w:t>
      </w:r>
      <w:r w:rsidRPr="00602BE8">
        <w:rPr>
          <w:rFonts w:hint="eastAsia"/>
        </w:rPr>
        <w:t>，</w:t>
      </w:r>
      <w:r w:rsidRPr="00602BE8">
        <w:t>格式如上图；</w:t>
      </w:r>
    </w:p>
    <w:p w14:paraId="41F94A59" w14:textId="31E6BF6F" w:rsidR="00D821D5" w:rsidRPr="00602BE8" w:rsidRDefault="00D821D5" w:rsidP="00131F12">
      <w:pPr>
        <w:pStyle w:val="aff"/>
        <w:numPr>
          <w:ilvl w:val="0"/>
          <w:numId w:val="33"/>
        </w:numPr>
        <w:ind w:firstLineChars="0"/>
      </w:pPr>
      <w:r w:rsidRPr="00602BE8">
        <w:rPr>
          <w:rFonts w:hint="eastAsia"/>
        </w:rPr>
        <w:t>当处于</w:t>
      </w:r>
      <w:r w:rsidRPr="00602BE8">
        <w:t>第一页</w:t>
      </w:r>
      <w:r w:rsidRPr="00602BE8">
        <w:rPr>
          <w:rFonts w:hint="eastAsia"/>
        </w:rPr>
        <w:t>（</w:t>
      </w:r>
      <w:r w:rsidRPr="00602BE8">
        <w:t>或者最后一页</w:t>
      </w:r>
      <w:r w:rsidRPr="00602BE8">
        <w:rPr>
          <w:rFonts w:hint="eastAsia"/>
        </w:rPr>
        <w:t>）</w:t>
      </w:r>
      <w:r w:rsidRPr="00602BE8">
        <w:t>时，左切换按钮</w:t>
      </w:r>
      <w:r w:rsidRPr="00602BE8">
        <w:rPr>
          <w:rFonts w:hint="eastAsia"/>
        </w:rPr>
        <w:t>（或</w:t>
      </w:r>
      <w:r w:rsidRPr="00602BE8">
        <w:t>右切换按钮）</w:t>
      </w:r>
      <w:r w:rsidRPr="00602BE8">
        <w:rPr>
          <w:rFonts w:hint="eastAsia"/>
        </w:rPr>
        <w:t>置灰</w:t>
      </w:r>
      <w:proofErr w:type="gramStart"/>
      <w:r w:rsidRPr="00602BE8">
        <w:t>不</w:t>
      </w:r>
      <w:proofErr w:type="gramEnd"/>
      <w:r w:rsidRPr="00602BE8">
        <w:t>可操作，中间显示页码，格式为</w:t>
      </w:r>
      <w:r w:rsidRPr="00602BE8">
        <w:rPr>
          <w:rFonts w:hint="eastAsia"/>
        </w:rPr>
        <w:t>A/B</w:t>
      </w:r>
      <w:r w:rsidRPr="00602BE8">
        <w:rPr>
          <w:rFonts w:hint="eastAsia"/>
        </w:rPr>
        <w:t>，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代表</w:t>
      </w:r>
      <w:r w:rsidRPr="00602BE8">
        <w:t>当前页，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代表</w:t>
      </w:r>
      <w:r w:rsidRPr="00602BE8">
        <w:t>总页数；</w:t>
      </w:r>
    </w:p>
    <w:p w14:paraId="13A61D43" w14:textId="2F713E50" w:rsidR="00D821D5" w:rsidRPr="00602BE8" w:rsidRDefault="00D821D5" w:rsidP="00131F12">
      <w:pPr>
        <w:pStyle w:val="aff"/>
        <w:numPr>
          <w:ilvl w:val="0"/>
          <w:numId w:val="33"/>
        </w:numPr>
        <w:ind w:firstLineChars="0"/>
      </w:pPr>
      <w:r w:rsidRPr="00602BE8">
        <w:rPr>
          <w:rFonts w:hint="eastAsia"/>
        </w:rPr>
        <w:t>点击</w:t>
      </w:r>
      <w:r w:rsidRPr="00602BE8">
        <w:t>右上方关闭按钮，</w:t>
      </w:r>
      <w:proofErr w:type="gramStart"/>
      <w:r w:rsidRPr="00602BE8">
        <w:t>弹窗关闭</w:t>
      </w:r>
      <w:proofErr w:type="gramEnd"/>
      <w:r w:rsidRPr="00602BE8">
        <w:t>。</w:t>
      </w:r>
    </w:p>
    <w:p w14:paraId="66BD6084" w14:textId="27F8934C" w:rsidR="00D821D5" w:rsidRPr="00602BE8" w:rsidRDefault="00D821D5" w:rsidP="00131F12">
      <w:pPr>
        <w:pStyle w:val="aff"/>
        <w:numPr>
          <w:ilvl w:val="0"/>
          <w:numId w:val="34"/>
        </w:numPr>
        <w:ind w:firstLineChars="0"/>
      </w:pPr>
      <w:proofErr w:type="gramStart"/>
      <w:r w:rsidRPr="00602BE8">
        <w:rPr>
          <w:rFonts w:hint="eastAsia"/>
        </w:rPr>
        <w:t>查看</w:t>
      </w:r>
      <w:r w:rsidRPr="00602BE8">
        <w:t>直签政策</w:t>
      </w:r>
      <w:proofErr w:type="gramEnd"/>
      <w:r w:rsidRPr="00602BE8">
        <w:rPr>
          <w:rFonts w:hint="eastAsia"/>
        </w:rPr>
        <w:t>（散票</w:t>
      </w:r>
      <w:r w:rsidRPr="00602BE8">
        <w:t>）</w:t>
      </w:r>
    </w:p>
    <w:p w14:paraId="003CA313" w14:textId="09292350" w:rsidR="004D7E11" w:rsidRPr="004D7E11" w:rsidRDefault="004D7E11" w:rsidP="004D7E11">
      <w:pPr>
        <w:pStyle w:val="aff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0B9A79EF" wp14:editId="02447935">
            <wp:simplePos x="0" y="0"/>
            <wp:positionH relativeFrom="column">
              <wp:posOffset>142875</wp:posOffset>
            </wp:positionH>
            <wp:positionV relativeFrom="paragraph">
              <wp:posOffset>355600</wp:posOffset>
            </wp:positionV>
            <wp:extent cx="5741035" cy="345757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821D5" w:rsidRPr="00602BE8">
        <w:rPr>
          <w:rFonts w:hint="eastAsia"/>
        </w:rPr>
        <w:t>点击某</w:t>
      </w:r>
      <w:proofErr w:type="gramEnd"/>
      <w:r w:rsidR="00D821D5" w:rsidRPr="00602BE8">
        <w:t>散票</w:t>
      </w:r>
      <w:r w:rsidR="00D821D5" w:rsidRPr="00602BE8">
        <w:rPr>
          <w:rFonts w:hint="eastAsia"/>
        </w:rPr>
        <w:t>政策的</w:t>
      </w:r>
      <w:proofErr w:type="gramStart"/>
      <w:r w:rsidR="00D821D5" w:rsidRPr="00602BE8">
        <w:rPr>
          <w:rFonts w:hint="eastAsia"/>
        </w:rPr>
        <w:t>某个</w:t>
      </w:r>
      <w:r w:rsidR="00D821D5" w:rsidRPr="00602BE8">
        <w:t>子票的</w:t>
      </w:r>
      <w:proofErr w:type="gramEnd"/>
      <w:r w:rsidR="00D821D5" w:rsidRPr="00602BE8">
        <w:rPr>
          <w:rFonts w:hint="eastAsia"/>
        </w:rPr>
        <w:t>【查看直签政策</w:t>
      </w:r>
      <w:r w:rsidR="00D821D5" w:rsidRPr="00602BE8">
        <w:t>】</w:t>
      </w:r>
      <w:r w:rsidR="00D821D5" w:rsidRPr="00602BE8">
        <w:rPr>
          <w:rFonts w:hint="eastAsia"/>
        </w:rPr>
        <w:t>按钮</w:t>
      </w:r>
      <w:r w:rsidR="00D821D5" w:rsidRPr="00602BE8">
        <w:t>，</w:t>
      </w:r>
      <w:proofErr w:type="gramStart"/>
      <w:r w:rsidR="00D821D5" w:rsidRPr="00602BE8">
        <w:t>弹窗展示</w:t>
      </w:r>
      <w:proofErr w:type="gramEnd"/>
      <w:r w:rsidR="00D821D5" w:rsidRPr="00602BE8">
        <w:t>如下：</w:t>
      </w:r>
    </w:p>
    <w:p w14:paraId="69005477" w14:textId="77777777" w:rsidR="00D821D5" w:rsidRPr="00602BE8" w:rsidRDefault="00D821D5" w:rsidP="00131F12">
      <w:pPr>
        <w:pStyle w:val="aff"/>
        <w:numPr>
          <w:ilvl w:val="0"/>
          <w:numId w:val="35"/>
        </w:numPr>
        <w:ind w:firstLineChars="0"/>
      </w:pPr>
      <w:proofErr w:type="gramStart"/>
      <w:r w:rsidRPr="00602BE8">
        <w:rPr>
          <w:rFonts w:hint="eastAsia"/>
        </w:rPr>
        <w:lastRenderedPageBreak/>
        <w:t>弹窗名称</w:t>
      </w:r>
      <w:proofErr w:type="gramEnd"/>
      <w:r w:rsidRPr="00602BE8">
        <w:rPr>
          <w:rFonts w:hint="eastAsia"/>
        </w:rPr>
        <w:t>为</w:t>
      </w:r>
      <w:r w:rsidRPr="00602BE8">
        <w:t>选中</w:t>
      </w:r>
      <w:proofErr w:type="gramStart"/>
      <w:r w:rsidRPr="00602BE8">
        <w:t>的子票名称</w:t>
      </w:r>
      <w:proofErr w:type="gramEnd"/>
      <w:r w:rsidRPr="00602BE8">
        <w:t>；</w:t>
      </w:r>
    </w:p>
    <w:p w14:paraId="4CB55B3B" w14:textId="77777777" w:rsidR="00D821D5" w:rsidRPr="00602BE8" w:rsidRDefault="00D821D5" w:rsidP="00131F12">
      <w:pPr>
        <w:pStyle w:val="aff"/>
        <w:numPr>
          <w:ilvl w:val="0"/>
          <w:numId w:val="35"/>
        </w:numPr>
        <w:ind w:firstLineChars="0"/>
      </w:pPr>
      <w:r w:rsidRPr="00602BE8">
        <w:rPr>
          <w:rFonts w:hint="eastAsia"/>
        </w:rPr>
        <w:t>可编辑</w:t>
      </w:r>
      <w:r w:rsidRPr="00602BE8">
        <w:t>的信息包括购买时限、销售端口</w:t>
      </w:r>
      <w:r w:rsidRPr="00602BE8">
        <w:rPr>
          <w:rFonts w:hint="eastAsia"/>
        </w:rPr>
        <w:t>，</w:t>
      </w:r>
      <w:r w:rsidRPr="00602BE8">
        <w:t>其他信息只能查看</w:t>
      </w:r>
      <w:r w:rsidRPr="00602BE8">
        <w:rPr>
          <w:rFonts w:hint="eastAsia"/>
        </w:rPr>
        <w:t>；</w:t>
      </w:r>
    </w:p>
    <w:p w14:paraId="6479C5E4" w14:textId="77777777" w:rsidR="00D821D5" w:rsidRPr="00602BE8" w:rsidRDefault="00D821D5" w:rsidP="00131F12">
      <w:pPr>
        <w:pStyle w:val="aff"/>
        <w:numPr>
          <w:ilvl w:val="0"/>
          <w:numId w:val="35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，若</w:t>
      </w:r>
      <w:r w:rsidRPr="00602BE8">
        <w:t>信息有修改，新信息替换原信息，</w:t>
      </w:r>
      <w:r w:rsidRPr="00602BE8">
        <w:rPr>
          <w:rFonts w:hint="eastAsia"/>
        </w:rPr>
        <w:t>刷新</w:t>
      </w:r>
      <w:proofErr w:type="gramStart"/>
      <w:r w:rsidRPr="00602BE8">
        <w:t>直签政策</w:t>
      </w:r>
      <w:proofErr w:type="gramEnd"/>
      <w:r w:rsidRPr="00602BE8">
        <w:t>列表，若信息无修改，</w:t>
      </w:r>
      <w:proofErr w:type="gramStart"/>
      <w:r w:rsidRPr="00602BE8">
        <w:t>则信息</w:t>
      </w:r>
      <w:proofErr w:type="gramEnd"/>
      <w:r w:rsidRPr="00602BE8">
        <w:t>维持原状</w:t>
      </w:r>
      <w:r w:rsidRPr="00602BE8">
        <w:rPr>
          <w:rFonts w:hint="eastAsia"/>
        </w:rPr>
        <w:t>不刷新</w:t>
      </w:r>
      <w:r w:rsidR="00DF34E6">
        <w:rPr>
          <w:rFonts w:hint="eastAsia"/>
        </w:rPr>
        <w:t>。</w:t>
      </w:r>
      <w:r w:rsidRPr="00602BE8">
        <w:rPr>
          <w:rFonts w:hint="eastAsia"/>
        </w:rPr>
        <w:t>该政策</w:t>
      </w:r>
      <w:r w:rsidRPr="00602BE8">
        <w:t>在</w:t>
      </w:r>
      <w:proofErr w:type="gramStart"/>
      <w:r w:rsidRPr="00602BE8">
        <w:t>直签政策</w:t>
      </w:r>
      <w:proofErr w:type="gramEnd"/>
      <w:r w:rsidRPr="00602BE8">
        <w:t>列表的排序位置不</w:t>
      </w:r>
      <w:r w:rsidRPr="00602BE8">
        <w:rPr>
          <w:rFonts w:hint="eastAsia"/>
        </w:rPr>
        <w:t>发生改变</w:t>
      </w:r>
      <w:r w:rsidR="00DF34E6">
        <w:rPr>
          <w:rFonts w:hint="eastAsia"/>
        </w:rPr>
        <w:t>。</w:t>
      </w:r>
    </w:p>
    <w:p w14:paraId="541B9960" w14:textId="67CD2481" w:rsidR="004D7E11" w:rsidRDefault="00D821D5" w:rsidP="0063604C">
      <w:pPr>
        <w:pStyle w:val="aff"/>
        <w:numPr>
          <w:ilvl w:val="0"/>
          <w:numId w:val="35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关闭</w:t>
      </w:r>
      <w:r w:rsidRPr="00602BE8">
        <w:t>】</w:t>
      </w:r>
      <w:r w:rsidRPr="00602BE8">
        <w:rPr>
          <w:rFonts w:hint="eastAsia"/>
        </w:rPr>
        <w:t>，</w:t>
      </w:r>
      <w:proofErr w:type="gramStart"/>
      <w:r w:rsidRPr="00602BE8">
        <w:t>弹窗关闭</w:t>
      </w:r>
      <w:proofErr w:type="gramEnd"/>
      <w:r w:rsidRPr="00602BE8">
        <w:t>，留在</w:t>
      </w:r>
      <w:r w:rsidRPr="00602BE8">
        <w:rPr>
          <w:rFonts w:hint="eastAsia"/>
        </w:rPr>
        <w:t xml:space="preserve"> </w:t>
      </w:r>
      <w:r w:rsidRPr="00602BE8">
        <w:rPr>
          <w:rFonts w:hint="eastAsia"/>
        </w:rPr>
        <w:t>当前页。</w:t>
      </w:r>
    </w:p>
    <w:p w14:paraId="6646D962" w14:textId="77777777" w:rsidR="0063604C" w:rsidRPr="00602BE8" w:rsidRDefault="0063604C" w:rsidP="0063604C">
      <w:pPr>
        <w:ind w:left="420"/>
      </w:pPr>
    </w:p>
    <w:p w14:paraId="3D3B37A3" w14:textId="610E106D" w:rsidR="00D821D5" w:rsidRPr="00602BE8" w:rsidRDefault="00D821D5" w:rsidP="00131F12">
      <w:pPr>
        <w:pStyle w:val="aff"/>
        <w:numPr>
          <w:ilvl w:val="0"/>
          <w:numId w:val="34"/>
        </w:numPr>
        <w:ind w:firstLineChars="0"/>
      </w:pPr>
      <w:proofErr w:type="gramStart"/>
      <w:r w:rsidRPr="00602BE8">
        <w:rPr>
          <w:rFonts w:hint="eastAsia"/>
        </w:rPr>
        <w:t>查看直签</w:t>
      </w:r>
      <w:r w:rsidRPr="00602BE8">
        <w:t>政策</w:t>
      </w:r>
      <w:proofErr w:type="gramEnd"/>
      <w:r w:rsidRPr="00602BE8">
        <w:t>（</w:t>
      </w:r>
      <w:r w:rsidRPr="00602BE8">
        <w:rPr>
          <w:rFonts w:hint="eastAsia"/>
        </w:rPr>
        <w:t>团票</w:t>
      </w:r>
      <w:r w:rsidRPr="00602BE8">
        <w:t>）</w:t>
      </w:r>
    </w:p>
    <w:p w14:paraId="79C07AE8" w14:textId="253188E6" w:rsidR="004D7E11" w:rsidRPr="004D7E11" w:rsidRDefault="0063604C" w:rsidP="0063604C">
      <w:pPr>
        <w:pStyle w:val="aff"/>
        <w:ind w:left="420" w:firstLineChars="0" w:firstLine="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8D9EA95" wp14:editId="5542F131">
            <wp:simplePos x="0" y="0"/>
            <wp:positionH relativeFrom="column">
              <wp:posOffset>190500</wp:posOffset>
            </wp:positionH>
            <wp:positionV relativeFrom="paragraph">
              <wp:posOffset>333375</wp:posOffset>
            </wp:positionV>
            <wp:extent cx="5943600" cy="276860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1D5" w:rsidRPr="00602BE8">
        <w:rPr>
          <w:rFonts w:hint="eastAsia"/>
        </w:rPr>
        <w:t>点击某团</w:t>
      </w:r>
      <w:proofErr w:type="gramStart"/>
      <w:r w:rsidR="00D821D5" w:rsidRPr="00602BE8">
        <w:rPr>
          <w:rFonts w:hint="eastAsia"/>
        </w:rPr>
        <w:t>票政策</w:t>
      </w:r>
      <w:proofErr w:type="gramEnd"/>
      <w:r w:rsidR="00D821D5" w:rsidRPr="00602BE8">
        <w:rPr>
          <w:rFonts w:hint="eastAsia"/>
        </w:rPr>
        <w:t>的</w:t>
      </w:r>
      <w:proofErr w:type="gramStart"/>
      <w:r w:rsidR="00D821D5" w:rsidRPr="00602BE8">
        <w:rPr>
          <w:rFonts w:hint="eastAsia"/>
        </w:rPr>
        <w:t>某个</w:t>
      </w:r>
      <w:r w:rsidR="00D821D5" w:rsidRPr="00602BE8">
        <w:t>子票的</w:t>
      </w:r>
      <w:proofErr w:type="gramEnd"/>
      <w:r w:rsidR="00D821D5" w:rsidRPr="00602BE8">
        <w:rPr>
          <w:rFonts w:hint="eastAsia"/>
        </w:rPr>
        <w:t>【查看直签政策</w:t>
      </w:r>
      <w:r w:rsidR="00D821D5" w:rsidRPr="00602BE8">
        <w:t>】</w:t>
      </w:r>
      <w:r w:rsidR="00D821D5" w:rsidRPr="00602BE8">
        <w:rPr>
          <w:rFonts w:hint="eastAsia"/>
        </w:rPr>
        <w:t>按钮</w:t>
      </w:r>
      <w:r w:rsidR="00D821D5" w:rsidRPr="00602BE8">
        <w:t>，</w:t>
      </w:r>
      <w:proofErr w:type="gramStart"/>
      <w:r w:rsidR="00D821D5" w:rsidRPr="00602BE8">
        <w:t>弹窗展示</w:t>
      </w:r>
      <w:proofErr w:type="gramEnd"/>
      <w:r w:rsidR="00D821D5" w:rsidRPr="00602BE8">
        <w:t>如下：</w:t>
      </w:r>
    </w:p>
    <w:p w14:paraId="50F58A85" w14:textId="70A5D6E2" w:rsidR="00D821D5" w:rsidRPr="00602BE8" w:rsidRDefault="00D821D5" w:rsidP="00131F12">
      <w:pPr>
        <w:pStyle w:val="aff"/>
        <w:numPr>
          <w:ilvl w:val="0"/>
          <w:numId w:val="35"/>
        </w:numPr>
        <w:ind w:firstLineChars="0"/>
      </w:pPr>
      <w:proofErr w:type="gramStart"/>
      <w:r w:rsidRPr="00602BE8">
        <w:rPr>
          <w:rFonts w:hint="eastAsia"/>
        </w:rPr>
        <w:t>弹窗名称</w:t>
      </w:r>
      <w:proofErr w:type="gramEnd"/>
      <w:r w:rsidRPr="00602BE8">
        <w:rPr>
          <w:rFonts w:hint="eastAsia"/>
        </w:rPr>
        <w:t>为</w:t>
      </w:r>
      <w:r w:rsidRPr="00602BE8">
        <w:t>选中</w:t>
      </w:r>
      <w:proofErr w:type="gramStart"/>
      <w:r w:rsidRPr="00602BE8">
        <w:t>的子票名称</w:t>
      </w:r>
      <w:proofErr w:type="gramEnd"/>
      <w:r w:rsidRPr="00602BE8">
        <w:rPr>
          <w:rFonts w:hint="eastAsia"/>
        </w:rPr>
        <w:t>；</w:t>
      </w:r>
    </w:p>
    <w:p w14:paraId="76CFF7CA" w14:textId="77777777" w:rsidR="00D821D5" w:rsidRPr="00602BE8" w:rsidRDefault="00D821D5" w:rsidP="00131F12">
      <w:pPr>
        <w:pStyle w:val="aff"/>
        <w:numPr>
          <w:ilvl w:val="0"/>
          <w:numId w:val="35"/>
        </w:numPr>
        <w:ind w:firstLineChars="0"/>
      </w:pPr>
      <w:r w:rsidRPr="00602BE8">
        <w:rPr>
          <w:rFonts w:hint="eastAsia"/>
        </w:rPr>
        <w:t>可编辑</w:t>
      </w:r>
      <w:r w:rsidRPr="00602BE8">
        <w:t>的信息包括销售端口</w:t>
      </w:r>
      <w:r w:rsidRPr="00602BE8">
        <w:rPr>
          <w:rFonts w:hint="eastAsia"/>
        </w:rPr>
        <w:t>，</w:t>
      </w:r>
      <w:r w:rsidRPr="00602BE8">
        <w:t>其他信息只能查看</w:t>
      </w:r>
      <w:r w:rsidRPr="00602BE8">
        <w:rPr>
          <w:rFonts w:hint="eastAsia"/>
        </w:rPr>
        <w:t>；</w:t>
      </w:r>
    </w:p>
    <w:p w14:paraId="2361FAAB" w14:textId="77777777" w:rsidR="00D821D5" w:rsidRPr="00602BE8" w:rsidRDefault="00D821D5" w:rsidP="00131F12">
      <w:pPr>
        <w:pStyle w:val="aff"/>
        <w:numPr>
          <w:ilvl w:val="0"/>
          <w:numId w:val="35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，若</w:t>
      </w:r>
      <w:r w:rsidRPr="00602BE8">
        <w:t>信息有修改，新信息替换原信息，</w:t>
      </w:r>
      <w:r w:rsidRPr="00602BE8">
        <w:rPr>
          <w:rFonts w:hint="eastAsia"/>
        </w:rPr>
        <w:t>刷新</w:t>
      </w:r>
      <w:proofErr w:type="gramStart"/>
      <w:r w:rsidRPr="00602BE8">
        <w:t>直签政策</w:t>
      </w:r>
      <w:proofErr w:type="gramEnd"/>
      <w:r w:rsidRPr="00602BE8">
        <w:t>列表，若信息无修改，</w:t>
      </w:r>
      <w:proofErr w:type="gramStart"/>
      <w:r w:rsidRPr="00602BE8">
        <w:t>则信息</w:t>
      </w:r>
      <w:proofErr w:type="gramEnd"/>
      <w:r w:rsidRPr="00602BE8">
        <w:t>维持原状</w:t>
      </w:r>
      <w:r w:rsidRPr="00602BE8">
        <w:rPr>
          <w:rFonts w:hint="eastAsia"/>
        </w:rPr>
        <w:t>不刷新，该政策</w:t>
      </w:r>
      <w:r w:rsidRPr="00602BE8">
        <w:t>在</w:t>
      </w:r>
      <w:proofErr w:type="gramStart"/>
      <w:r w:rsidRPr="00602BE8">
        <w:t>直签政策</w:t>
      </w:r>
      <w:proofErr w:type="gramEnd"/>
      <w:r w:rsidRPr="00602BE8">
        <w:t>列表的排序位置不</w:t>
      </w:r>
      <w:r w:rsidRPr="00602BE8">
        <w:rPr>
          <w:rFonts w:hint="eastAsia"/>
        </w:rPr>
        <w:t>发生改变；</w:t>
      </w:r>
    </w:p>
    <w:p w14:paraId="00DA3663" w14:textId="77777777" w:rsidR="00D821D5" w:rsidRDefault="00D821D5" w:rsidP="00131F12">
      <w:pPr>
        <w:pStyle w:val="aff"/>
        <w:numPr>
          <w:ilvl w:val="0"/>
          <w:numId w:val="35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关闭</w:t>
      </w:r>
      <w:r w:rsidRPr="00602BE8">
        <w:t>】</w:t>
      </w:r>
      <w:r w:rsidRPr="00602BE8">
        <w:rPr>
          <w:rFonts w:hint="eastAsia"/>
        </w:rPr>
        <w:t>，</w:t>
      </w:r>
      <w:proofErr w:type="gramStart"/>
      <w:r w:rsidRPr="00602BE8">
        <w:t>弹窗关闭</w:t>
      </w:r>
      <w:proofErr w:type="gramEnd"/>
      <w:r w:rsidRPr="00602BE8">
        <w:t>，留在</w:t>
      </w:r>
      <w:r w:rsidRPr="00602BE8">
        <w:rPr>
          <w:rFonts w:hint="eastAsia"/>
        </w:rPr>
        <w:t xml:space="preserve"> </w:t>
      </w:r>
      <w:r w:rsidRPr="00602BE8">
        <w:rPr>
          <w:rFonts w:hint="eastAsia"/>
        </w:rPr>
        <w:t>当前页。</w:t>
      </w:r>
    </w:p>
    <w:p w14:paraId="3E6B2878" w14:textId="00A490F9" w:rsidR="0063604C" w:rsidRPr="00602BE8" w:rsidRDefault="0063604C" w:rsidP="0063604C">
      <w:pPr>
        <w:ind w:left="420"/>
      </w:pPr>
    </w:p>
    <w:p w14:paraId="4E651349" w14:textId="77777777" w:rsidR="00D821D5" w:rsidRPr="00602BE8" w:rsidRDefault="00D821D5" w:rsidP="00131F12">
      <w:pPr>
        <w:pStyle w:val="aff"/>
        <w:numPr>
          <w:ilvl w:val="0"/>
          <w:numId w:val="34"/>
        </w:numPr>
        <w:ind w:firstLineChars="0"/>
      </w:pPr>
      <w:r w:rsidRPr="00602BE8">
        <w:rPr>
          <w:rFonts w:hint="eastAsia"/>
        </w:rPr>
        <w:t>启用</w:t>
      </w:r>
      <w:r w:rsidRPr="00602BE8">
        <w:t>、禁用状态：</w:t>
      </w:r>
    </w:p>
    <w:p w14:paraId="16A1AE84" w14:textId="77777777" w:rsidR="00D821D5" w:rsidRDefault="00D821D5" w:rsidP="00131F12">
      <w:pPr>
        <w:pStyle w:val="aff"/>
        <w:numPr>
          <w:ilvl w:val="0"/>
          <w:numId w:val="38"/>
        </w:numPr>
        <w:ind w:firstLineChars="0"/>
      </w:pPr>
      <w:proofErr w:type="gramStart"/>
      <w:r w:rsidRPr="00602BE8">
        <w:rPr>
          <w:rFonts w:hint="eastAsia"/>
        </w:rPr>
        <w:t>直签</w:t>
      </w:r>
      <w:r w:rsidRPr="00602BE8">
        <w:t>政策</w:t>
      </w:r>
      <w:proofErr w:type="gramEnd"/>
      <w:r w:rsidRPr="00602BE8">
        <w:t>的启用、禁用状态</w:t>
      </w:r>
      <w:r w:rsidRPr="00602BE8">
        <w:rPr>
          <w:rFonts w:hint="eastAsia"/>
        </w:rPr>
        <w:t>可</w:t>
      </w:r>
      <w:r w:rsidRPr="00602BE8">
        <w:t>手动切换</w:t>
      </w:r>
      <w:r w:rsidR="007A1767" w:rsidRPr="00602BE8">
        <w:rPr>
          <w:rFonts w:hint="eastAsia"/>
        </w:rPr>
        <w:t>，联票</w:t>
      </w:r>
      <w:proofErr w:type="gramStart"/>
      <w:r w:rsidR="007A1767" w:rsidRPr="00602BE8">
        <w:t>直签政策</w:t>
      </w:r>
      <w:proofErr w:type="gramEnd"/>
      <w:r w:rsidR="007A1767" w:rsidRPr="00602BE8">
        <w:t>刚创建完成时，默认</w:t>
      </w:r>
      <w:r w:rsidR="007A1767" w:rsidRPr="00602BE8">
        <w:rPr>
          <w:rFonts w:hint="eastAsia"/>
        </w:rPr>
        <w:t>为</w:t>
      </w:r>
      <w:r w:rsidR="007A1767" w:rsidRPr="00602BE8">
        <w:t>禁用状态，需重新启用</w:t>
      </w:r>
      <w:r w:rsidR="007A1767" w:rsidRPr="00602BE8">
        <w:rPr>
          <w:rFonts w:hint="eastAsia"/>
        </w:rPr>
        <w:t>才生效；</w:t>
      </w:r>
    </w:p>
    <w:p w14:paraId="169FE955" w14:textId="77777777" w:rsidR="0063604C" w:rsidRPr="0031742D" w:rsidRDefault="0063604C" w:rsidP="0063604C">
      <w:pPr>
        <w:pStyle w:val="aff"/>
        <w:numPr>
          <w:ilvl w:val="0"/>
          <w:numId w:val="38"/>
        </w:numPr>
        <w:ind w:firstLineChars="0"/>
        <w:rPr>
          <w:i/>
          <w:color w:val="FF0000"/>
        </w:rPr>
      </w:pPr>
      <w:commentRangeStart w:id="60"/>
      <w:r>
        <w:rPr>
          <w:rFonts w:hint="eastAsia"/>
          <w:i/>
          <w:color w:val="FF0000"/>
        </w:rPr>
        <w:t>当点击</w:t>
      </w:r>
      <w:r>
        <w:rPr>
          <w:i/>
          <w:color w:val="FF0000"/>
        </w:rPr>
        <w:t>【</w:t>
      </w:r>
      <w:r w:rsidRPr="0031742D">
        <w:rPr>
          <w:rFonts w:hint="eastAsia"/>
          <w:i/>
          <w:color w:val="FF0000"/>
        </w:rPr>
        <w:t>启用</w:t>
      </w:r>
      <w:r>
        <w:rPr>
          <w:rFonts w:hint="eastAsia"/>
          <w:i/>
          <w:color w:val="FF0000"/>
        </w:rPr>
        <w:t>】</w:t>
      </w:r>
      <w:r w:rsidRPr="0031742D">
        <w:rPr>
          <w:i/>
          <w:color w:val="FF0000"/>
        </w:rPr>
        <w:t>或</w:t>
      </w:r>
      <w:r>
        <w:rPr>
          <w:rFonts w:hint="eastAsia"/>
          <w:i/>
          <w:color w:val="FF0000"/>
        </w:rPr>
        <w:t>【</w:t>
      </w:r>
      <w:r w:rsidRPr="0031742D">
        <w:rPr>
          <w:i/>
          <w:color w:val="FF0000"/>
        </w:rPr>
        <w:t>禁用</w:t>
      </w:r>
      <w:r>
        <w:rPr>
          <w:rFonts w:hint="eastAsia"/>
          <w:i/>
          <w:color w:val="FF0000"/>
        </w:rPr>
        <w:t>】</w:t>
      </w:r>
      <w:r w:rsidRPr="0031742D">
        <w:rPr>
          <w:i/>
          <w:color w:val="FF0000"/>
        </w:rPr>
        <w:t>时，需</w:t>
      </w:r>
      <w:r w:rsidRPr="0031742D">
        <w:rPr>
          <w:rFonts w:hint="eastAsia"/>
          <w:i/>
          <w:color w:val="FF0000"/>
        </w:rPr>
        <w:t>先</w:t>
      </w:r>
      <w:r w:rsidRPr="0031742D">
        <w:rPr>
          <w:i/>
          <w:color w:val="FF0000"/>
        </w:rPr>
        <w:t>判断</w:t>
      </w:r>
      <w:r w:rsidRPr="0031742D">
        <w:rPr>
          <w:rFonts w:hint="eastAsia"/>
          <w:i/>
          <w:color w:val="FF0000"/>
        </w:rPr>
        <w:t>当前</w:t>
      </w:r>
      <w:r w:rsidRPr="0031742D">
        <w:rPr>
          <w:i/>
          <w:color w:val="FF0000"/>
        </w:rPr>
        <w:t>时间是否已超过该政策</w:t>
      </w:r>
      <w:r w:rsidRPr="0031742D">
        <w:rPr>
          <w:rFonts w:hint="eastAsia"/>
          <w:i/>
          <w:color w:val="FF0000"/>
        </w:rPr>
        <w:t>的</w:t>
      </w:r>
      <w:r w:rsidRPr="0031742D">
        <w:rPr>
          <w:i/>
          <w:color w:val="FF0000"/>
        </w:rPr>
        <w:t>政策有效期，若已超过，则点击</w:t>
      </w:r>
      <w:r w:rsidRPr="0031742D">
        <w:rPr>
          <w:rFonts w:hint="eastAsia"/>
          <w:i/>
          <w:color w:val="FF0000"/>
        </w:rPr>
        <w:t>【</w:t>
      </w:r>
      <w:r w:rsidRPr="0031742D">
        <w:rPr>
          <w:i/>
          <w:color w:val="FF0000"/>
        </w:rPr>
        <w:t>启用</w:t>
      </w:r>
      <w:r w:rsidRPr="0031742D">
        <w:rPr>
          <w:rFonts w:hint="eastAsia"/>
          <w:i/>
          <w:color w:val="FF0000"/>
        </w:rPr>
        <w:t>】</w:t>
      </w:r>
      <w:r w:rsidRPr="0031742D">
        <w:rPr>
          <w:i/>
          <w:color w:val="FF0000"/>
        </w:rPr>
        <w:t>或者</w:t>
      </w:r>
      <w:r w:rsidRPr="0031742D">
        <w:rPr>
          <w:rFonts w:hint="eastAsia"/>
          <w:i/>
          <w:color w:val="FF0000"/>
        </w:rPr>
        <w:t>【</w:t>
      </w:r>
      <w:r w:rsidRPr="0031742D">
        <w:rPr>
          <w:i/>
          <w:color w:val="FF0000"/>
        </w:rPr>
        <w:t>禁用</w:t>
      </w:r>
      <w:r w:rsidRPr="0031742D">
        <w:rPr>
          <w:rFonts w:hint="eastAsia"/>
          <w:i/>
          <w:color w:val="FF0000"/>
        </w:rPr>
        <w:t>】</w:t>
      </w:r>
      <w:r w:rsidRPr="0031742D">
        <w:rPr>
          <w:i/>
          <w:color w:val="FF0000"/>
        </w:rPr>
        <w:t>按钮时</w:t>
      </w:r>
      <w:r w:rsidRPr="0031742D">
        <w:rPr>
          <w:rFonts w:hint="eastAsia"/>
          <w:i/>
          <w:color w:val="FF0000"/>
        </w:rPr>
        <w:t>，</w:t>
      </w:r>
      <w:proofErr w:type="gramStart"/>
      <w:r w:rsidRPr="0031742D">
        <w:rPr>
          <w:rFonts w:hint="eastAsia"/>
          <w:i/>
          <w:color w:val="FF0000"/>
        </w:rPr>
        <w:t>弹窗提示</w:t>
      </w:r>
      <w:proofErr w:type="gramEnd"/>
      <w:r w:rsidRPr="0031742D">
        <w:rPr>
          <w:rFonts w:hint="eastAsia"/>
          <w:i/>
          <w:color w:val="FF0000"/>
        </w:rPr>
        <w:t>如下图</w:t>
      </w:r>
      <w:r w:rsidRPr="0031742D">
        <w:rPr>
          <w:i/>
          <w:color w:val="FF0000"/>
        </w:rPr>
        <w:t>：</w:t>
      </w:r>
      <w:commentRangeEnd w:id="60"/>
      <w:r w:rsidR="003B5742">
        <w:rPr>
          <w:rStyle w:val="aff7"/>
        </w:rPr>
        <w:commentReference w:id="60"/>
      </w:r>
    </w:p>
    <w:p w14:paraId="0FC717FB" w14:textId="77777777" w:rsidR="0063604C" w:rsidRDefault="0063604C" w:rsidP="0063604C">
      <w:pPr>
        <w:pStyle w:val="aff"/>
        <w:ind w:left="840" w:firstLineChars="0" w:firstLine="0"/>
        <w:rPr>
          <w:i/>
        </w:rPr>
      </w:pPr>
    </w:p>
    <w:p w14:paraId="63EFB134" w14:textId="77777777" w:rsidR="0063604C" w:rsidRPr="0063604C" w:rsidRDefault="0063604C" w:rsidP="0063604C">
      <w:pPr>
        <w:rPr>
          <w:i/>
        </w:rPr>
      </w:pPr>
    </w:p>
    <w:p w14:paraId="2391420E" w14:textId="50BB59A6" w:rsidR="0063604C" w:rsidRPr="0063604C" w:rsidRDefault="0063604C" w:rsidP="0063604C">
      <w:pPr>
        <w:pStyle w:val="aff"/>
        <w:numPr>
          <w:ilvl w:val="0"/>
          <w:numId w:val="38"/>
        </w:numPr>
        <w:ind w:firstLineChars="0"/>
      </w:pPr>
      <w:r w:rsidRPr="0031742D">
        <w:rPr>
          <w:noProof/>
          <w:color w:val="FF0000"/>
        </w:rPr>
        <w:lastRenderedPageBreak/>
        <w:drawing>
          <wp:anchor distT="0" distB="0" distL="114300" distR="114300" simplePos="0" relativeHeight="251665920" behindDoc="0" locked="0" layoutInCell="1" allowOverlap="1" wp14:anchorId="7F2FB579" wp14:editId="6451CCFB">
            <wp:simplePos x="0" y="0"/>
            <wp:positionH relativeFrom="column">
              <wp:posOffset>333375</wp:posOffset>
            </wp:positionH>
            <wp:positionV relativeFrom="paragraph">
              <wp:posOffset>123825</wp:posOffset>
            </wp:positionV>
            <wp:extent cx="3114675" cy="1571625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742D">
        <w:rPr>
          <w:rFonts w:hint="eastAsia"/>
          <w:i/>
          <w:color w:val="FF0000"/>
        </w:rPr>
        <w:t xml:space="preserve"> </w:t>
      </w:r>
      <w:r>
        <w:rPr>
          <w:i/>
          <w:color w:val="FF0000"/>
        </w:rPr>
        <w:t xml:space="preserve">  </w:t>
      </w:r>
      <w:r w:rsidRPr="00602BE8">
        <w:rPr>
          <w:rFonts w:hint="eastAsia"/>
        </w:rPr>
        <w:t>从</w:t>
      </w:r>
      <w:r w:rsidRPr="00602BE8">
        <w:t>禁用变为启用状态时</w:t>
      </w:r>
      <w:r w:rsidRPr="00602BE8">
        <w:rPr>
          <w:rFonts w:hint="eastAsia"/>
        </w:rPr>
        <w:t>，</w:t>
      </w:r>
      <w:r w:rsidRPr="00602BE8">
        <w:t>仍需要判断该条政策的渠道或者政策有效期与其他</w:t>
      </w:r>
      <w:r>
        <w:rPr>
          <w:rFonts w:hint="eastAsia"/>
        </w:rPr>
        <w:t>同类</w:t>
      </w:r>
      <w:r w:rsidRPr="00602BE8">
        <w:t>已启用的政策</w:t>
      </w:r>
      <w:r w:rsidRPr="00602BE8">
        <w:rPr>
          <w:rFonts w:hint="eastAsia"/>
        </w:rPr>
        <w:t>是否</w:t>
      </w:r>
      <w:r w:rsidRPr="00602BE8">
        <w:t>存在</w:t>
      </w:r>
      <w:r w:rsidRPr="00602BE8">
        <w:rPr>
          <w:rFonts w:hint="eastAsia"/>
        </w:rPr>
        <w:t>交叉</w:t>
      </w:r>
      <w:r w:rsidRPr="00602BE8">
        <w:t>，两者中最多只能有一个出现交叉，</w:t>
      </w:r>
      <w:proofErr w:type="gramStart"/>
      <w:r w:rsidRPr="00602BE8">
        <w:t>否则弹窗提示</w:t>
      </w:r>
      <w:proofErr w:type="gramEnd"/>
      <w:r w:rsidRPr="00602BE8">
        <w:t>“</w:t>
      </w:r>
      <w:r w:rsidRPr="00602BE8">
        <w:rPr>
          <w:rFonts w:hint="eastAsia"/>
        </w:rPr>
        <w:t>该政策与</w:t>
      </w:r>
      <w:r>
        <w:rPr>
          <w:rFonts w:hint="eastAsia"/>
        </w:rPr>
        <w:t>X</w:t>
      </w:r>
      <w:r>
        <w:t>XX</w:t>
      </w:r>
      <w:r w:rsidRPr="00602BE8">
        <w:t>政策</w:t>
      </w:r>
      <w:r>
        <w:rPr>
          <w:rFonts w:hint="eastAsia"/>
        </w:rPr>
        <w:t>、</w:t>
      </w:r>
      <w:r>
        <w:t>…</w:t>
      </w:r>
      <w:r w:rsidRPr="00602BE8">
        <w:t>在</w:t>
      </w:r>
      <w:r>
        <w:t>渠道和政策有效期上同时存在</w:t>
      </w:r>
      <w:r w:rsidRPr="00602BE8">
        <w:t>交叉，</w:t>
      </w:r>
      <w:r w:rsidRPr="00602BE8">
        <w:rPr>
          <w:rFonts w:hint="eastAsia"/>
        </w:rPr>
        <w:t>暂</w:t>
      </w:r>
      <w:r w:rsidRPr="00602BE8">
        <w:t>不能启用</w:t>
      </w:r>
      <w:r w:rsidRPr="00602BE8">
        <w:t>”</w:t>
      </w:r>
      <w:r w:rsidRPr="00602BE8">
        <w:rPr>
          <w:rFonts w:hint="eastAsia"/>
        </w:rPr>
        <w:t>，</w:t>
      </w:r>
      <w:r w:rsidRPr="00602BE8">
        <w:rPr>
          <w:rFonts w:hint="eastAsia"/>
        </w:rPr>
        <w:t>XXX</w:t>
      </w:r>
      <w:r>
        <w:rPr>
          <w:rFonts w:hint="eastAsia"/>
        </w:rPr>
        <w:t>政策名称</w:t>
      </w:r>
      <w:r>
        <w:t>，多个用</w:t>
      </w:r>
      <w:r>
        <w:t>“</w:t>
      </w:r>
      <w:r>
        <w:rPr>
          <w:rFonts w:hint="eastAsia"/>
        </w:rPr>
        <w:t>，</w:t>
      </w:r>
      <w:r>
        <w:t>”</w:t>
      </w:r>
      <w:r>
        <w:rPr>
          <w:rFonts w:hint="eastAsia"/>
        </w:rPr>
        <w:t>隔开；</w:t>
      </w:r>
      <w:r>
        <w:t>、</w:t>
      </w:r>
    </w:p>
    <w:p w14:paraId="3DA1CE7A" w14:textId="77777777" w:rsidR="004B50BB" w:rsidRPr="00602BE8" w:rsidRDefault="004B50BB" w:rsidP="00131F12">
      <w:pPr>
        <w:pStyle w:val="aff"/>
        <w:numPr>
          <w:ilvl w:val="0"/>
          <w:numId w:val="34"/>
        </w:numPr>
        <w:ind w:firstLineChars="0"/>
      </w:pPr>
      <w:r w:rsidRPr="00602BE8">
        <w:rPr>
          <w:rFonts w:hint="eastAsia"/>
        </w:rPr>
        <w:t>补充说明</w:t>
      </w:r>
    </w:p>
    <w:p w14:paraId="037AF3F8" w14:textId="77777777" w:rsidR="004B50BB" w:rsidRPr="00602BE8" w:rsidRDefault="005F0365" w:rsidP="00131F12">
      <w:pPr>
        <w:pStyle w:val="aff"/>
        <w:numPr>
          <w:ilvl w:val="0"/>
          <w:numId w:val="36"/>
        </w:numPr>
        <w:ind w:firstLineChars="0"/>
      </w:pPr>
      <w:proofErr w:type="gramStart"/>
      <w:r w:rsidRPr="00602BE8">
        <w:rPr>
          <w:rFonts w:hint="eastAsia"/>
        </w:rPr>
        <w:t>直签政策</w:t>
      </w:r>
      <w:proofErr w:type="gramEnd"/>
      <w:r w:rsidRPr="00602BE8">
        <w:rPr>
          <w:rFonts w:hint="eastAsia"/>
        </w:rPr>
        <w:t>是</w:t>
      </w:r>
      <w:proofErr w:type="gramStart"/>
      <w:r w:rsidRPr="00602BE8">
        <w:rPr>
          <w:rFonts w:hint="eastAsia"/>
        </w:rPr>
        <w:t>针对子票进行</w:t>
      </w:r>
      <w:proofErr w:type="gramEnd"/>
      <w:r w:rsidRPr="00602BE8">
        <w:rPr>
          <w:rFonts w:hint="eastAsia"/>
        </w:rPr>
        <w:t>设置，也就是说创建</w:t>
      </w:r>
      <w:proofErr w:type="gramStart"/>
      <w:r w:rsidRPr="00602BE8">
        <w:rPr>
          <w:rFonts w:hint="eastAsia"/>
        </w:rPr>
        <w:t>直签政策</w:t>
      </w:r>
      <w:proofErr w:type="gramEnd"/>
      <w:r w:rsidRPr="00602BE8">
        <w:rPr>
          <w:rFonts w:hint="eastAsia"/>
        </w:rPr>
        <w:t>时，联票有多少子票，就会填写多少政策信息。</w:t>
      </w:r>
    </w:p>
    <w:p w14:paraId="1EEE15D0" w14:textId="77777777" w:rsidR="00B6400A" w:rsidRPr="00602BE8" w:rsidRDefault="00B6400A" w:rsidP="00131F12">
      <w:pPr>
        <w:pStyle w:val="aff"/>
        <w:numPr>
          <w:ilvl w:val="0"/>
          <w:numId w:val="36"/>
        </w:numPr>
        <w:ind w:firstLineChars="0"/>
      </w:pPr>
      <w:proofErr w:type="gramStart"/>
      <w:r w:rsidRPr="00602BE8">
        <w:rPr>
          <w:rFonts w:hint="eastAsia"/>
        </w:rPr>
        <w:t>创建直签的</w:t>
      </w:r>
      <w:proofErr w:type="gramEnd"/>
      <w:r w:rsidRPr="00602BE8">
        <w:rPr>
          <w:rFonts w:hint="eastAsia"/>
        </w:rPr>
        <w:t>散</w:t>
      </w:r>
      <w:r w:rsidRPr="00602BE8">
        <w:rPr>
          <w:rFonts w:hint="eastAsia"/>
        </w:rPr>
        <w:t>/</w:t>
      </w:r>
      <w:proofErr w:type="gramStart"/>
      <w:r w:rsidRPr="00602BE8">
        <w:rPr>
          <w:rFonts w:hint="eastAsia"/>
        </w:rPr>
        <w:t>团政策</w:t>
      </w:r>
      <w:proofErr w:type="gramEnd"/>
      <w:r w:rsidRPr="00602BE8">
        <w:rPr>
          <w:rFonts w:hint="eastAsia"/>
        </w:rPr>
        <w:t>时，共用一套政策基础信息。</w:t>
      </w:r>
    </w:p>
    <w:p w14:paraId="2EC78031" w14:textId="77777777" w:rsidR="002524E4" w:rsidRPr="00602BE8" w:rsidRDefault="002524E4" w:rsidP="00131F12">
      <w:pPr>
        <w:pStyle w:val="aff"/>
        <w:numPr>
          <w:ilvl w:val="0"/>
          <w:numId w:val="36"/>
        </w:numPr>
        <w:ind w:firstLineChars="0"/>
      </w:pPr>
      <w:r w:rsidRPr="00602BE8">
        <w:rPr>
          <w:rFonts w:hint="eastAsia"/>
        </w:rPr>
        <w:t>创建</w:t>
      </w:r>
      <w:proofErr w:type="gramStart"/>
      <w:r w:rsidRPr="00602BE8">
        <w:rPr>
          <w:rFonts w:hint="eastAsia"/>
        </w:rPr>
        <w:t>直签政策</w:t>
      </w:r>
      <w:proofErr w:type="gramEnd"/>
      <w:r w:rsidRPr="00602BE8">
        <w:rPr>
          <w:rFonts w:hint="eastAsia"/>
        </w:rPr>
        <w:t>后，会生成</w:t>
      </w:r>
      <w:r w:rsidRPr="00602BE8">
        <w:rPr>
          <w:rFonts w:hint="eastAsia"/>
        </w:rPr>
        <w:t>2</w:t>
      </w:r>
      <w:r w:rsidRPr="00602BE8">
        <w:rPr>
          <w:rFonts w:hint="eastAsia"/>
        </w:rPr>
        <w:t>条</w:t>
      </w:r>
      <w:proofErr w:type="gramStart"/>
      <w:r w:rsidRPr="00602BE8">
        <w:rPr>
          <w:rFonts w:hint="eastAsia"/>
        </w:rPr>
        <w:t>联票直签政策</w:t>
      </w:r>
      <w:proofErr w:type="gramEnd"/>
      <w:r w:rsidRPr="00602BE8">
        <w:rPr>
          <w:rFonts w:hint="eastAsia"/>
        </w:rPr>
        <w:t>，分别</w:t>
      </w:r>
      <w:proofErr w:type="gramStart"/>
      <w:r w:rsidRPr="00602BE8">
        <w:rPr>
          <w:rFonts w:hint="eastAsia"/>
        </w:rPr>
        <w:t>为直签散票</w:t>
      </w:r>
      <w:proofErr w:type="gramEnd"/>
      <w:r w:rsidRPr="00602BE8">
        <w:rPr>
          <w:rFonts w:hint="eastAsia"/>
        </w:rPr>
        <w:t>政策、</w:t>
      </w:r>
      <w:proofErr w:type="gramStart"/>
      <w:r w:rsidRPr="00602BE8">
        <w:rPr>
          <w:rFonts w:hint="eastAsia"/>
        </w:rPr>
        <w:t>直签团</w:t>
      </w:r>
      <w:proofErr w:type="gramEnd"/>
      <w:r w:rsidRPr="00602BE8">
        <w:rPr>
          <w:rFonts w:hint="eastAsia"/>
        </w:rPr>
        <w:t>票政策。</w:t>
      </w:r>
    </w:p>
    <w:p w14:paraId="368D910C" w14:textId="77777777" w:rsidR="00F719F3" w:rsidRPr="00602BE8" w:rsidRDefault="00F719F3" w:rsidP="00131F12">
      <w:pPr>
        <w:pStyle w:val="aff"/>
        <w:numPr>
          <w:ilvl w:val="0"/>
          <w:numId w:val="36"/>
        </w:numPr>
        <w:ind w:firstLineChars="0"/>
      </w:pPr>
      <w:r w:rsidRPr="00602BE8">
        <w:rPr>
          <w:rFonts w:hint="eastAsia"/>
        </w:rPr>
        <w:t>创建</w:t>
      </w:r>
      <w:proofErr w:type="gramStart"/>
      <w:r w:rsidRPr="00602BE8">
        <w:rPr>
          <w:rFonts w:hint="eastAsia"/>
        </w:rPr>
        <w:t>直签政策</w:t>
      </w:r>
      <w:proofErr w:type="gramEnd"/>
      <w:r w:rsidRPr="00602BE8">
        <w:rPr>
          <w:rFonts w:hint="eastAsia"/>
        </w:rPr>
        <w:t>时，是为所选供应商进行设置，可手动进行供应商切换。</w:t>
      </w:r>
    </w:p>
    <w:p w14:paraId="5F2C5BD9" w14:textId="6B6E3D26" w:rsidR="00BB34A1" w:rsidRDefault="00F719F3" w:rsidP="00BB34A1">
      <w:pPr>
        <w:pStyle w:val="aff"/>
        <w:numPr>
          <w:ilvl w:val="0"/>
          <w:numId w:val="36"/>
        </w:numPr>
        <w:ind w:firstLineChars="0"/>
      </w:pPr>
      <w:r w:rsidRPr="00602BE8">
        <w:rPr>
          <w:rFonts w:hint="eastAsia"/>
        </w:rPr>
        <w:t>创建</w:t>
      </w:r>
      <w:proofErr w:type="gramStart"/>
      <w:r w:rsidRPr="00602BE8">
        <w:rPr>
          <w:rFonts w:hint="eastAsia"/>
        </w:rPr>
        <w:t>直签政策</w:t>
      </w:r>
      <w:proofErr w:type="gramEnd"/>
      <w:r w:rsidRPr="00602BE8">
        <w:rPr>
          <w:rFonts w:hint="eastAsia"/>
        </w:rPr>
        <w:t>关联渠道时，可选择渠道为对应供应商的</w:t>
      </w:r>
      <w:proofErr w:type="gramStart"/>
      <w:r w:rsidRPr="00602BE8">
        <w:rPr>
          <w:rFonts w:hint="eastAsia"/>
        </w:rPr>
        <w:t>所有直签渠道</w:t>
      </w:r>
      <w:proofErr w:type="gramEnd"/>
      <w:r w:rsidRPr="00602BE8">
        <w:rPr>
          <w:rFonts w:hint="eastAsia"/>
        </w:rPr>
        <w:t>。</w:t>
      </w:r>
    </w:p>
    <w:p w14:paraId="4C962079" w14:textId="38375FF2" w:rsidR="00BB34A1" w:rsidRPr="007545C3" w:rsidRDefault="00BB34A1" w:rsidP="00BB34A1">
      <w:pPr>
        <w:pStyle w:val="aff"/>
        <w:numPr>
          <w:ilvl w:val="0"/>
          <w:numId w:val="34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</w:t>
      </w:r>
      <w:r w:rsidRPr="007545C3">
        <w:rPr>
          <w:color w:val="000000" w:themeColor="text1"/>
        </w:rPr>
        <w:t>直</w:t>
      </w:r>
      <w:proofErr w:type="gramStart"/>
      <w:r w:rsidRPr="007545C3">
        <w:rPr>
          <w:color w:val="000000" w:themeColor="text1"/>
        </w:rPr>
        <w:t>签政策</w:t>
      </w:r>
      <w:proofErr w:type="gramEnd"/>
      <w:r w:rsidRPr="007545C3">
        <w:rPr>
          <w:color w:val="000000" w:themeColor="text1"/>
        </w:rPr>
        <w:t>列表没有任何政策时，默认只显示表头</w:t>
      </w:r>
      <w:r w:rsidRPr="007545C3">
        <w:rPr>
          <w:rFonts w:hint="eastAsia"/>
          <w:color w:val="000000" w:themeColor="text1"/>
        </w:rPr>
        <w:t>字段</w:t>
      </w:r>
      <w:r w:rsidRPr="007545C3">
        <w:rPr>
          <w:color w:val="000000" w:themeColor="text1"/>
        </w:rPr>
        <w:t>，</w:t>
      </w:r>
      <w:r w:rsidRPr="007545C3">
        <w:rPr>
          <w:rFonts w:hint="eastAsia"/>
          <w:color w:val="000000" w:themeColor="text1"/>
        </w:rPr>
        <w:t>列表</w:t>
      </w:r>
      <w:r w:rsidRPr="007545C3">
        <w:rPr>
          <w:color w:val="000000" w:themeColor="text1"/>
        </w:rPr>
        <w:t>区域显示</w:t>
      </w:r>
      <w:r w:rsidRPr="007545C3">
        <w:rPr>
          <w:color w:val="000000" w:themeColor="text1"/>
        </w:rPr>
        <w:t>“</w:t>
      </w:r>
      <w:r w:rsidRPr="007545C3">
        <w:rPr>
          <w:rFonts w:hint="eastAsia"/>
          <w:color w:val="000000" w:themeColor="text1"/>
        </w:rPr>
        <w:t>暂无信息</w:t>
      </w:r>
      <w:r w:rsidRPr="007545C3">
        <w:rPr>
          <w:color w:val="000000" w:themeColor="text1"/>
        </w:rPr>
        <w:t>”</w:t>
      </w:r>
      <w:r w:rsidRPr="007545C3">
        <w:rPr>
          <w:rFonts w:hint="eastAsia"/>
          <w:color w:val="000000" w:themeColor="text1"/>
        </w:rPr>
        <w:t>。</w:t>
      </w:r>
    </w:p>
    <w:p w14:paraId="19398BC1" w14:textId="77777777" w:rsidR="00063100" w:rsidRPr="00602BE8" w:rsidRDefault="001C11F8" w:rsidP="00063100">
      <w:pPr>
        <w:pStyle w:val="1"/>
        <w:rPr>
          <w:color w:val="auto"/>
        </w:rPr>
      </w:pPr>
      <w:bookmarkStart w:id="62" w:name="_Toc443494055"/>
      <w:r w:rsidRPr="00602BE8">
        <w:rPr>
          <w:rFonts w:hint="eastAsia"/>
          <w:color w:val="auto"/>
        </w:rPr>
        <w:t>六</w:t>
      </w:r>
      <w:r w:rsidR="00D262A1" w:rsidRPr="00602BE8">
        <w:rPr>
          <w:rFonts w:hint="eastAsia"/>
          <w:color w:val="auto"/>
        </w:rPr>
        <w:t xml:space="preserve"> </w:t>
      </w:r>
      <w:r w:rsidR="00063100" w:rsidRPr="00602BE8">
        <w:rPr>
          <w:rFonts w:hint="eastAsia"/>
          <w:color w:val="auto"/>
        </w:rPr>
        <w:t>其他</w:t>
      </w:r>
      <w:r w:rsidR="00063100" w:rsidRPr="00602BE8">
        <w:rPr>
          <w:color w:val="auto"/>
        </w:rPr>
        <w:t>产品需求</w:t>
      </w:r>
      <w:bookmarkEnd w:id="62"/>
    </w:p>
    <w:p w14:paraId="4FB31BD1" w14:textId="77777777" w:rsidR="00F877CC" w:rsidRPr="00602BE8" w:rsidRDefault="00F877CC" w:rsidP="00F877CC">
      <w:pPr>
        <w:pStyle w:val="2"/>
        <w:tabs>
          <w:tab w:val="left" w:pos="540"/>
        </w:tabs>
        <w:rPr>
          <w:rFonts w:cs="Arial"/>
          <w:color w:val="auto"/>
        </w:rPr>
      </w:pPr>
      <w:bookmarkStart w:id="63" w:name="_Toc249267349"/>
      <w:bookmarkStart w:id="64" w:name="_Toc249414528"/>
      <w:bookmarkStart w:id="65" w:name="_Toc249414640"/>
      <w:bookmarkStart w:id="66" w:name="_Toc249501942"/>
      <w:bookmarkStart w:id="67" w:name="_Toc249502106"/>
      <w:bookmarkStart w:id="68" w:name="_Toc250472029"/>
      <w:bookmarkStart w:id="69" w:name="_Toc250472158"/>
      <w:bookmarkStart w:id="70" w:name="_Toc253863815"/>
      <w:bookmarkStart w:id="71" w:name="_Toc263801787"/>
      <w:bookmarkStart w:id="72" w:name="_Toc443494056"/>
      <w:r w:rsidRPr="00602BE8">
        <w:rPr>
          <w:rFonts w:cs="Arial"/>
          <w:color w:val="auto"/>
        </w:rPr>
        <w:t>性能需求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253EFD50" w14:textId="77777777" w:rsidR="00F877CC" w:rsidRPr="00602BE8" w:rsidRDefault="00AC0EAE" w:rsidP="009F5957">
      <w:pPr>
        <w:pStyle w:val="infoblue"/>
        <w:spacing w:before="0" w:beforeAutospacing="0" w:afterLines="50" w:after="156"/>
        <w:ind w:firstLine="420"/>
        <w:rPr>
          <w:rFonts w:ascii="Arial" w:hAnsi="Arial" w:cs="Arial"/>
          <w:i w:val="0"/>
          <w:color w:val="auto"/>
        </w:rPr>
      </w:pPr>
      <w:bookmarkStart w:id="73" w:name="_Toc249501946"/>
      <w:bookmarkStart w:id="74" w:name="_Toc249502110"/>
      <w:r w:rsidRPr="00602BE8">
        <w:rPr>
          <w:rFonts w:ascii="Arial" w:hAnsi="Arial" w:cs="Arial" w:hint="eastAsia"/>
          <w:i w:val="0"/>
          <w:color w:val="auto"/>
        </w:rPr>
        <w:t>和</w:t>
      </w:r>
      <w:r w:rsidRPr="00602BE8">
        <w:rPr>
          <w:rFonts w:ascii="Arial" w:hAnsi="Arial" w:cs="Arial"/>
          <w:i w:val="0"/>
          <w:color w:val="auto"/>
        </w:rPr>
        <w:t>供应商各平台保持一致</w:t>
      </w:r>
    </w:p>
    <w:p w14:paraId="7C88BE79" w14:textId="77777777" w:rsidR="00F877CC" w:rsidRPr="00602BE8" w:rsidRDefault="00F877CC" w:rsidP="00F877CC">
      <w:pPr>
        <w:pStyle w:val="2"/>
        <w:tabs>
          <w:tab w:val="left" w:pos="540"/>
        </w:tabs>
        <w:rPr>
          <w:rFonts w:cs="Arial"/>
          <w:color w:val="auto"/>
        </w:rPr>
      </w:pPr>
      <w:bookmarkStart w:id="75" w:name="_Toc250472030"/>
      <w:bookmarkStart w:id="76" w:name="_Toc250472159"/>
      <w:bookmarkStart w:id="77" w:name="_Toc253863816"/>
      <w:bookmarkStart w:id="78" w:name="_Toc263801788"/>
      <w:bookmarkStart w:id="79" w:name="_Toc443494057"/>
      <w:r w:rsidRPr="00602BE8">
        <w:rPr>
          <w:rFonts w:cs="Arial"/>
          <w:color w:val="auto"/>
        </w:rPr>
        <w:t>监控需求</w:t>
      </w:r>
      <w:bookmarkEnd w:id="73"/>
      <w:bookmarkEnd w:id="74"/>
      <w:bookmarkEnd w:id="75"/>
      <w:bookmarkEnd w:id="76"/>
      <w:bookmarkEnd w:id="77"/>
      <w:bookmarkEnd w:id="78"/>
      <w:bookmarkEnd w:id="79"/>
    </w:p>
    <w:p w14:paraId="2500350D" w14:textId="77777777" w:rsidR="00AC0EAE" w:rsidRPr="00602BE8" w:rsidRDefault="00AC0EAE" w:rsidP="009F5957">
      <w:pPr>
        <w:pStyle w:val="infoblue"/>
        <w:spacing w:before="0" w:beforeAutospacing="0" w:afterLines="50" w:after="156"/>
        <w:ind w:firstLine="420"/>
        <w:rPr>
          <w:rFonts w:ascii="Arial" w:hAnsi="Arial" w:cs="Arial"/>
          <w:i w:val="0"/>
          <w:color w:val="auto"/>
        </w:rPr>
      </w:pPr>
      <w:bookmarkStart w:id="80" w:name="_Toc263801789"/>
      <w:r w:rsidRPr="00602BE8">
        <w:rPr>
          <w:rFonts w:ascii="Arial" w:hAnsi="Arial" w:cs="Arial" w:hint="eastAsia"/>
          <w:i w:val="0"/>
          <w:color w:val="auto"/>
        </w:rPr>
        <w:t>和</w:t>
      </w:r>
      <w:r w:rsidRPr="00602BE8">
        <w:rPr>
          <w:rFonts w:ascii="Arial" w:hAnsi="Arial" w:cs="Arial"/>
          <w:i w:val="0"/>
          <w:color w:val="auto"/>
        </w:rPr>
        <w:t>供应商各平台保持一致</w:t>
      </w:r>
    </w:p>
    <w:p w14:paraId="13FFE866" w14:textId="77777777" w:rsidR="00F877CC" w:rsidRPr="00602BE8" w:rsidRDefault="00F877CC" w:rsidP="00F877CC">
      <w:pPr>
        <w:pStyle w:val="2"/>
        <w:tabs>
          <w:tab w:val="left" w:pos="540"/>
        </w:tabs>
        <w:rPr>
          <w:rFonts w:cs="Arial"/>
          <w:color w:val="auto"/>
        </w:rPr>
      </w:pPr>
      <w:bookmarkStart w:id="81" w:name="_Toc443494058"/>
      <w:r w:rsidRPr="00602BE8">
        <w:rPr>
          <w:rFonts w:cs="Arial"/>
          <w:color w:val="auto"/>
        </w:rPr>
        <w:t>兼容性需求</w:t>
      </w:r>
      <w:bookmarkEnd w:id="80"/>
      <w:bookmarkEnd w:id="81"/>
    </w:p>
    <w:p w14:paraId="5B835F21" w14:textId="77777777" w:rsidR="00BA53D1" w:rsidRPr="00602BE8" w:rsidRDefault="00BA53D1" w:rsidP="009F5957">
      <w:pPr>
        <w:pStyle w:val="infoblue"/>
        <w:spacing w:before="0" w:beforeAutospacing="0" w:afterLines="50" w:after="156"/>
        <w:ind w:firstLine="420"/>
        <w:rPr>
          <w:rFonts w:ascii="Arial" w:hAnsi="Arial" w:cs="Arial"/>
          <w:i w:val="0"/>
          <w:color w:val="auto"/>
        </w:rPr>
      </w:pPr>
      <w:r w:rsidRPr="00602BE8">
        <w:rPr>
          <w:rFonts w:ascii="Arial" w:hAnsi="Arial" w:cs="Arial" w:hint="eastAsia"/>
          <w:i w:val="0"/>
          <w:color w:val="auto"/>
        </w:rPr>
        <w:t>和</w:t>
      </w:r>
      <w:r w:rsidRPr="00602BE8">
        <w:rPr>
          <w:rFonts w:ascii="Arial" w:hAnsi="Arial" w:cs="Arial"/>
          <w:i w:val="0"/>
          <w:color w:val="auto"/>
        </w:rPr>
        <w:t>供应商各平台保持一致</w:t>
      </w:r>
    </w:p>
    <w:p w14:paraId="59E5592B" w14:textId="77777777" w:rsidR="00A40ADC" w:rsidRPr="00602BE8" w:rsidRDefault="00A40ADC" w:rsidP="009F5957">
      <w:pPr>
        <w:pStyle w:val="infoblue"/>
        <w:spacing w:before="0" w:beforeAutospacing="0" w:afterLines="50" w:after="156"/>
        <w:ind w:firstLine="420"/>
        <w:rPr>
          <w:rFonts w:ascii="Arial" w:hAnsi="Arial" w:cs="Arial"/>
          <w:i w:val="0"/>
          <w:color w:val="auto"/>
        </w:rPr>
      </w:pPr>
      <w:r w:rsidRPr="00602BE8">
        <w:rPr>
          <w:rFonts w:ascii="Arial" w:hAnsi="Arial" w:cs="Arial" w:hint="eastAsia"/>
          <w:i w:val="0"/>
          <w:color w:val="auto"/>
        </w:rPr>
        <w:t>最低</w:t>
      </w:r>
      <w:r w:rsidRPr="00602BE8">
        <w:rPr>
          <w:rFonts w:ascii="Arial" w:hAnsi="Arial" w:cs="Arial"/>
          <w:i w:val="0"/>
          <w:color w:val="auto"/>
        </w:rPr>
        <w:t>做到兼容</w:t>
      </w:r>
      <w:proofErr w:type="spellStart"/>
      <w:r w:rsidRPr="00602BE8">
        <w:rPr>
          <w:rFonts w:ascii="Arial" w:hAnsi="Arial" w:cs="Arial"/>
          <w:i w:val="0"/>
          <w:color w:val="auto"/>
        </w:rPr>
        <w:t>Ie</w:t>
      </w:r>
      <w:proofErr w:type="spellEnd"/>
      <w:r w:rsidRPr="00602BE8">
        <w:rPr>
          <w:rFonts w:ascii="Arial" w:hAnsi="Arial" w:cs="Arial"/>
          <w:i w:val="0"/>
          <w:color w:val="auto"/>
        </w:rPr>
        <w:t xml:space="preserve"> 8</w:t>
      </w:r>
    </w:p>
    <w:p w14:paraId="4E9A9AD7" w14:textId="77777777" w:rsidR="00F877CC" w:rsidRPr="00602BE8" w:rsidRDefault="001C11F8" w:rsidP="00D262A1">
      <w:pPr>
        <w:pStyle w:val="1"/>
        <w:jc w:val="both"/>
        <w:rPr>
          <w:rFonts w:ascii="Arial" w:hAnsi="Arial" w:cs="Arial"/>
          <w:color w:val="auto"/>
        </w:rPr>
      </w:pPr>
      <w:bookmarkStart w:id="82" w:name="_Toc443494059"/>
      <w:r w:rsidRPr="00602BE8">
        <w:rPr>
          <w:rFonts w:ascii="Arial" w:hAnsi="Arial" w:cs="Arial" w:hint="eastAsia"/>
          <w:color w:val="auto"/>
        </w:rPr>
        <w:lastRenderedPageBreak/>
        <w:t>七</w:t>
      </w:r>
      <w:r w:rsidR="00D262A1" w:rsidRPr="00602BE8">
        <w:rPr>
          <w:rFonts w:ascii="Arial" w:hAnsi="Arial" w:cs="Arial" w:hint="eastAsia"/>
          <w:color w:val="auto"/>
        </w:rPr>
        <w:t xml:space="preserve"> </w:t>
      </w:r>
      <w:r w:rsidR="00F877CC" w:rsidRPr="00602BE8">
        <w:rPr>
          <w:rFonts w:ascii="Arial" w:hAnsi="Arial" w:cs="Arial" w:hint="eastAsia"/>
          <w:color w:val="auto"/>
        </w:rPr>
        <w:t>相关文档</w:t>
      </w:r>
      <w:bookmarkEnd w:id="82"/>
    </w:p>
    <w:sectPr w:rsidR="00F877CC" w:rsidRPr="00602BE8" w:rsidSect="002C11AE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5" w:author="MF-CX-3" w:date="2016-02-18T18:48:00Z" w:initials="M">
    <w:p w14:paraId="7D23345F" w14:textId="4698F607" w:rsidR="008B71F8" w:rsidRDefault="008B71F8">
      <w:pPr>
        <w:pStyle w:val="aff8"/>
        <w:rPr>
          <w:rFonts w:hint="eastAsia"/>
        </w:rPr>
      </w:pPr>
      <w:r>
        <w:rPr>
          <w:rStyle w:val="aff7"/>
        </w:rPr>
        <w:annotationRef/>
      </w:r>
      <w:r>
        <w:rPr>
          <w:rFonts w:hint="eastAsia"/>
        </w:rPr>
        <w:t>此判定后期</w:t>
      </w:r>
      <w:r>
        <w:t>版本</w:t>
      </w:r>
      <w:r>
        <w:rPr>
          <w:rFonts w:hint="eastAsia"/>
        </w:rPr>
        <w:t>考虑</w:t>
      </w:r>
      <w:r>
        <w:t>实现</w:t>
      </w:r>
      <w:r>
        <w:rPr>
          <w:rFonts w:hint="eastAsia"/>
        </w:rPr>
        <w:t>。</w:t>
      </w:r>
    </w:p>
  </w:comment>
  <w:comment w:id="51" w:author="MF-CX-3" w:date="2016-02-18T18:47:00Z" w:initials="M">
    <w:p w14:paraId="1E1FE6E5" w14:textId="44C0ED58" w:rsidR="008B71F8" w:rsidRDefault="008B71F8">
      <w:pPr>
        <w:pStyle w:val="aff8"/>
        <w:rPr>
          <w:rFonts w:hint="eastAsia"/>
        </w:rPr>
      </w:pPr>
      <w:r>
        <w:rPr>
          <w:rStyle w:val="aff7"/>
        </w:rPr>
        <w:annotationRef/>
      </w:r>
      <w:r>
        <w:rPr>
          <w:rFonts w:hint="eastAsia"/>
        </w:rPr>
        <w:t>后期</w:t>
      </w:r>
      <w:proofErr w:type="gramStart"/>
      <w:r>
        <w:t>需开放此</w:t>
      </w:r>
      <w:proofErr w:type="gramEnd"/>
      <w:r>
        <w:t>限制。</w:t>
      </w:r>
    </w:p>
  </w:comment>
  <w:comment w:id="52" w:author="MF-CX-3" w:date="2016-02-18T18:49:00Z" w:initials="M">
    <w:p w14:paraId="4E43D2EA" w14:textId="40FBE6B9" w:rsidR="003B5742" w:rsidRDefault="003B5742">
      <w:pPr>
        <w:pStyle w:val="aff8"/>
        <w:rPr>
          <w:rFonts w:hint="eastAsia"/>
        </w:rPr>
      </w:pPr>
      <w:r>
        <w:rPr>
          <w:rStyle w:val="aff7"/>
        </w:rPr>
        <w:annotationRef/>
      </w:r>
      <w:r>
        <w:rPr>
          <w:rFonts w:hint="eastAsia"/>
        </w:rPr>
        <w:t>此判断</w:t>
      </w:r>
      <w:r>
        <w:t>后期考虑实现。</w:t>
      </w:r>
    </w:p>
  </w:comment>
  <w:comment w:id="60" w:author="MF-CX-3" w:date="2016-02-18T18:49:00Z" w:initials="M">
    <w:p w14:paraId="1ACF1E34" w14:textId="0B115C6C" w:rsidR="003B5742" w:rsidRDefault="003B5742">
      <w:pPr>
        <w:pStyle w:val="aff8"/>
        <w:rPr>
          <w:rFonts w:hint="eastAsia"/>
        </w:rPr>
      </w:pPr>
      <w:r>
        <w:rPr>
          <w:rStyle w:val="aff7"/>
        </w:rPr>
        <w:annotationRef/>
      </w:r>
      <w:r>
        <w:rPr>
          <w:rFonts w:hint="eastAsia"/>
        </w:rPr>
        <w:t>此判定</w:t>
      </w:r>
      <w:r>
        <w:t>后期考虑实现。</w:t>
      </w:r>
      <w:bookmarkStart w:id="61" w:name="_GoBack"/>
      <w:bookmarkEnd w:id="61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D23345F" w15:done="0"/>
  <w15:commentEx w15:paraId="1E1FE6E5" w15:done="0"/>
  <w15:commentEx w15:paraId="4E43D2EA" w15:done="0"/>
  <w15:commentEx w15:paraId="1ACF1E3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641A1A" w14:textId="77777777" w:rsidR="00563EAF" w:rsidRDefault="00563EAF" w:rsidP="00773509">
      <w:pPr>
        <w:spacing w:line="240" w:lineRule="auto"/>
      </w:pPr>
      <w:r>
        <w:separator/>
      </w:r>
    </w:p>
  </w:endnote>
  <w:endnote w:type="continuationSeparator" w:id="0">
    <w:p w14:paraId="46BC9872" w14:textId="77777777" w:rsidR="00563EAF" w:rsidRDefault="00563EAF" w:rsidP="007735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AF01C6" w14:textId="77777777" w:rsidR="00AC4398" w:rsidRDefault="00AC4398">
    <w:pPr>
      <w:pBdr>
        <w:left w:val="single" w:sz="12" w:space="11" w:color="B01513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  <w:fldChar w:fldCharType="separate"/>
    </w:r>
    <w:r w:rsidR="003B5742" w:rsidRPr="003B5742">
      <w:rPr>
        <w:rFonts w:asciiTheme="majorHAnsi" w:eastAsiaTheme="majorEastAsia" w:hAnsiTheme="majorHAnsi" w:cstheme="majorBidi"/>
        <w:noProof/>
        <w:color w:val="830F0E" w:themeColor="accent1" w:themeShade="BF"/>
        <w:sz w:val="26"/>
        <w:szCs w:val="26"/>
        <w:lang w:val="zh-CN"/>
      </w:rPr>
      <w:t>37</w:t>
    </w:r>
    <w:r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  <w:fldChar w:fldCharType="end"/>
    </w:r>
  </w:p>
  <w:p w14:paraId="5409D15C" w14:textId="77777777" w:rsidR="00AC4398" w:rsidRDefault="00AC4398">
    <w:pPr>
      <w:pStyle w:val="af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52A776" w14:textId="77777777" w:rsidR="00563EAF" w:rsidRDefault="00563EAF" w:rsidP="00773509">
      <w:pPr>
        <w:spacing w:line="240" w:lineRule="auto"/>
      </w:pPr>
      <w:r>
        <w:separator/>
      </w:r>
    </w:p>
  </w:footnote>
  <w:footnote w:type="continuationSeparator" w:id="0">
    <w:p w14:paraId="642898AB" w14:textId="77777777" w:rsidR="00563EAF" w:rsidRDefault="00563EAF" w:rsidP="007735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C565E" w14:textId="77777777" w:rsidR="00AC4398" w:rsidRDefault="00AC4398">
    <w:pPr>
      <w:pStyle w:val="aff0"/>
    </w:pPr>
    <w:r>
      <w:rPr>
        <w:rFonts w:hint="eastAsia"/>
      </w:rPr>
      <w:t>联票</w:t>
    </w:r>
    <w:r>
      <w:rPr>
        <w:rFonts w:hint="eastAsia"/>
      </w:rPr>
      <w:t>_</w:t>
    </w:r>
    <w:r>
      <w:rPr>
        <w:rFonts w:hint="eastAsia"/>
      </w:rPr>
      <w:t>代供销</w:t>
    </w:r>
    <w:proofErr w:type="gramStart"/>
    <w:r>
      <w:rPr>
        <w:rFonts w:hint="eastAsia"/>
      </w:rPr>
      <w:t>平</w:t>
    </w:r>
    <w:r>
      <w:t>需求</w:t>
    </w:r>
    <w:proofErr w:type="gramEnd"/>
    <w:r>
      <w:t>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F4F05"/>
    <w:multiLevelType w:val="hybridMultilevel"/>
    <w:tmpl w:val="83A6E5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21051C4"/>
    <w:multiLevelType w:val="hybridMultilevel"/>
    <w:tmpl w:val="40B238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FD0913"/>
    <w:multiLevelType w:val="hybridMultilevel"/>
    <w:tmpl w:val="45287DE8"/>
    <w:lvl w:ilvl="0" w:tplc="A49EE1F0">
      <w:start w:val="1"/>
      <w:numFmt w:val="decimalEnclosedCircle"/>
      <w:lvlText w:val="%1"/>
      <w:lvlJc w:val="left"/>
      <w:pPr>
        <w:ind w:left="120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66B61E6"/>
    <w:multiLevelType w:val="hybridMultilevel"/>
    <w:tmpl w:val="4D96DA5A"/>
    <w:lvl w:ilvl="0" w:tplc="45F4EF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285587"/>
    <w:multiLevelType w:val="hybridMultilevel"/>
    <w:tmpl w:val="E16A631C"/>
    <w:lvl w:ilvl="0" w:tplc="5120BE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5D3E25"/>
    <w:multiLevelType w:val="hybridMultilevel"/>
    <w:tmpl w:val="BFE2E39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793CE7"/>
    <w:multiLevelType w:val="hybridMultilevel"/>
    <w:tmpl w:val="3036092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6EC0E51"/>
    <w:multiLevelType w:val="hybridMultilevel"/>
    <w:tmpl w:val="D3087178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1B75FD"/>
    <w:multiLevelType w:val="hybridMultilevel"/>
    <w:tmpl w:val="563A5A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8342BBB"/>
    <w:multiLevelType w:val="hybridMultilevel"/>
    <w:tmpl w:val="A7283D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89E23CE"/>
    <w:multiLevelType w:val="hybridMultilevel"/>
    <w:tmpl w:val="2D3251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9F91F5C"/>
    <w:multiLevelType w:val="hybridMultilevel"/>
    <w:tmpl w:val="8F08B31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B390B52"/>
    <w:multiLevelType w:val="hybridMultilevel"/>
    <w:tmpl w:val="F7062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B913698"/>
    <w:multiLevelType w:val="hybridMultilevel"/>
    <w:tmpl w:val="2190E7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1B9A180C"/>
    <w:multiLevelType w:val="hybridMultilevel"/>
    <w:tmpl w:val="255A2F86"/>
    <w:lvl w:ilvl="0" w:tplc="7914671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BBC3BAE"/>
    <w:multiLevelType w:val="hybridMultilevel"/>
    <w:tmpl w:val="9C0638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1E9D36C2"/>
    <w:multiLevelType w:val="hybridMultilevel"/>
    <w:tmpl w:val="DF70781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F9263B9"/>
    <w:multiLevelType w:val="hybridMultilevel"/>
    <w:tmpl w:val="E98431D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FF355C8"/>
    <w:multiLevelType w:val="hybridMultilevel"/>
    <w:tmpl w:val="B3960C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3DD1B02"/>
    <w:multiLevelType w:val="hybridMultilevel"/>
    <w:tmpl w:val="8B56DEE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4BF5A0A"/>
    <w:multiLevelType w:val="hybridMultilevel"/>
    <w:tmpl w:val="F184E51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>
    <w:nsid w:val="2CBF5F08"/>
    <w:multiLevelType w:val="hybridMultilevel"/>
    <w:tmpl w:val="FA9AA8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2F5059D7"/>
    <w:multiLevelType w:val="hybridMultilevel"/>
    <w:tmpl w:val="BE9E54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68850D5"/>
    <w:multiLevelType w:val="hybridMultilevel"/>
    <w:tmpl w:val="636C85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77A01D5"/>
    <w:multiLevelType w:val="hybridMultilevel"/>
    <w:tmpl w:val="E340AEE0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39EE2484"/>
    <w:multiLevelType w:val="hybridMultilevel"/>
    <w:tmpl w:val="0CA432C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">
    <w:nsid w:val="39EE2F42"/>
    <w:multiLevelType w:val="hybridMultilevel"/>
    <w:tmpl w:val="D14CFDC8"/>
    <w:lvl w:ilvl="0" w:tplc="FA50707C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>
    <w:nsid w:val="3CAA7D54"/>
    <w:multiLevelType w:val="hybridMultilevel"/>
    <w:tmpl w:val="A6103D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3E690E82"/>
    <w:multiLevelType w:val="hybridMultilevel"/>
    <w:tmpl w:val="C90EA848"/>
    <w:lvl w:ilvl="0" w:tplc="9A565B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FEA36E2"/>
    <w:multiLevelType w:val="hybridMultilevel"/>
    <w:tmpl w:val="8A1A9F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400533EA"/>
    <w:multiLevelType w:val="hybridMultilevel"/>
    <w:tmpl w:val="9066352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0F06C4F"/>
    <w:multiLevelType w:val="hybridMultilevel"/>
    <w:tmpl w:val="B5FAC238"/>
    <w:lvl w:ilvl="0" w:tplc="6BCC10D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0F52C87"/>
    <w:multiLevelType w:val="hybridMultilevel"/>
    <w:tmpl w:val="C06224E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1E414D3"/>
    <w:multiLevelType w:val="hybridMultilevel"/>
    <w:tmpl w:val="16B47D9C"/>
    <w:lvl w:ilvl="0" w:tplc="E564DD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54E032E"/>
    <w:multiLevelType w:val="hybridMultilevel"/>
    <w:tmpl w:val="E3909F64"/>
    <w:lvl w:ilvl="0" w:tplc="2D6E19D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C4549F1"/>
    <w:multiLevelType w:val="hybridMultilevel"/>
    <w:tmpl w:val="C0AAB4A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4963C6E"/>
    <w:multiLevelType w:val="hybridMultilevel"/>
    <w:tmpl w:val="F11667B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B9818B4"/>
    <w:multiLevelType w:val="hybridMultilevel"/>
    <w:tmpl w:val="AC3057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2867967"/>
    <w:multiLevelType w:val="hybridMultilevel"/>
    <w:tmpl w:val="77BA9B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669B22F8"/>
    <w:multiLevelType w:val="hybridMultilevel"/>
    <w:tmpl w:val="830A79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7550612"/>
    <w:multiLevelType w:val="hybridMultilevel"/>
    <w:tmpl w:val="1E90DC1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CF37824"/>
    <w:multiLevelType w:val="hybridMultilevel"/>
    <w:tmpl w:val="EAF2E46C"/>
    <w:lvl w:ilvl="0" w:tplc="451CAF3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FF1C44"/>
    <w:multiLevelType w:val="hybridMultilevel"/>
    <w:tmpl w:val="1C14B0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>
    <w:nsid w:val="70C34BA4"/>
    <w:multiLevelType w:val="hybridMultilevel"/>
    <w:tmpl w:val="473411FC"/>
    <w:lvl w:ilvl="0" w:tplc="230016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4146B7D"/>
    <w:multiLevelType w:val="hybridMultilevel"/>
    <w:tmpl w:val="D088B0F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7026C6C"/>
    <w:multiLevelType w:val="hybridMultilevel"/>
    <w:tmpl w:val="681A4C3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7A24A3E"/>
    <w:multiLevelType w:val="hybridMultilevel"/>
    <w:tmpl w:val="F6908A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7B071A89"/>
    <w:multiLevelType w:val="hybridMultilevel"/>
    <w:tmpl w:val="3E8A9C9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9"/>
  </w:num>
  <w:num w:numId="3">
    <w:abstractNumId w:val="17"/>
  </w:num>
  <w:num w:numId="4">
    <w:abstractNumId w:val="44"/>
  </w:num>
  <w:num w:numId="5">
    <w:abstractNumId w:val="23"/>
  </w:num>
  <w:num w:numId="6">
    <w:abstractNumId w:val="39"/>
  </w:num>
  <w:num w:numId="7">
    <w:abstractNumId w:val="5"/>
  </w:num>
  <w:num w:numId="8">
    <w:abstractNumId w:val="3"/>
  </w:num>
  <w:num w:numId="9">
    <w:abstractNumId w:val="41"/>
  </w:num>
  <w:num w:numId="10">
    <w:abstractNumId w:val="6"/>
  </w:num>
  <w:num w:numId="11">
    <w:abstractNumId w:val="35"/>
  </w:num>
  <w:num w:numId="12">
    <w:abstractNumId w:val="13"/>
  </w:num>
  <w:num w:numId="13">
    <w:abstractNumId w:val="30"/>
  </w:num>
  <w:num w:numId="14">
    <w:abstractNumId w:val="24"/>
  </w:num>
  <w:num w:numId="15">
    <w:abstractNumId w:val="25"/>
  </w:num>
  <w:num w:numId="16">
    <w:abstractNumId w:val="26"/>
  </w:num>
  <w:num w:numId="17">
    <w:abstractNumId w:val="43"/>
  </w:num>
  <w:num w:numId="18">
    <w:abstractNumId w:val="45"/>
  </w:num>
  <w:num w:numId="19">
    <w:abstractNumId w:val="40"/>
  </w:num>
  <w:num w:numId="20">
    <w:abstractNumId w:val="32"/>
  </w:num>
  <w:num w:numId="21">
    <w:abstractNumId w:val="33"/>
  </w:num>
  <w:num w:numId="22">
    <w:abstractNumId w:val="11"/>
  </w:num>
  <w:num w:numId="23">
    <w:abstractNumId w:val="18"/>
  </w:num>
  <w:num w:numId="24">
    <w:abstractNumId w:val="27"/>
  </w:num>
  <w:num w:numId="25">
    <w:abstractNumId w:val="7"/>
  </w:num>
  <w:num w:numId="26">
    <w:abstractNumId w:val="8"/>
  </w:num>
  <w:num w:numId="27">
    <w:abstractNumId w:val="47"/>
  </w:num>
  <w:num w:numId="28">
    <w:abstractNumId w:val="20"/>
  </w:num>
  <w:num w:numId="29">
    <w:abstractNumId w:val="9"/>
  </w:num>
  <w:num w:numId="30">
    <w:abstractNumId w:val="34"/>
  </w:num>
  <w:num w:numId="31">
    <w:abstractNumId w:val="16"/>
  </w:num>
  <w:num w:numId="32">
    <w:abstractNumId w:val="37"/>
  </w:num>
  <w:num w:numId="33">
    <w:abstractNumId w:val="12"/>
  </w:num>
  <w:num w:numId="34">
    <w:abstractNumId w:val="36"/>
  </w:num>
  <w:num w:numId="35">
    <w:abstractNumId w:val="46"/>
  </w:num>
  <w:num w:numId="36">
    <w:abstractNumId w:val="38"/>
  </w:num>
  <w:num w:numId="37">
    <w:abstractNumId w:val="1"/>
  </w:num>
  <w:num w:numId="38">
    <w:abstractNumId w:val="15"/>
  </w:num>
  <w:num w:numId="39">
    <w:abstractNumId w:val="2"/>
  </w:num>
  <w:num w:numId="40">
    <w:abstractNumId w:val="0"/>
  </w:num>
  <w:num w:numId="41">
    <w:abstractNumId w:val="29"/>
  </w:num>
  <w:num w:numId="42">
    <w:abstractNumId w:val="21"/>
  </w:num>
  <w:num w:numId="43">
    <w:abstractNumId w:val="42"/>
  </w:num>
  <w:num w:numId="44">
    <w:abstractNumId w:val="28"/>
  </w:num>
  <w:num w:numId="45">
    <w:abstractNumId w:val="14"/>
  </w:num>
  <w:num w:numId="46">
    <w:abstractNumId w:val="10"/>
  </w:num>
  <w:num w:numId="47">
    <w:abstractNumId w:val="22"/>
  </w:num>
  <w:num w:numId="48">
    <w:abstractNumId w:val="31"/>
  </w:num>
  <w:numIdMacAtCleanup w:val="4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F-CX-3">
    <w15:presenceInfo w15:providerId="None" w15:userId="MF-CX-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32DB9"/>
    <w:rsid w:val="00005817"/>
    <w:rsid w:val="00005A29"/>
    <w:rsid w:val="00006A20"/>
    <w:rsid w:val="00013021"/>
    <w:rsid w:val="00013E30"/>
    <w:rsid w:val="000145AC"/>
    <w:rsid w:val="000169BB"/>
    <w:rsid w:val="000171C7"/>
    <w:rsid w:val="0002794D"/>
    <w:rsid w:val="00032F28"/>
    <w:rsid w:val="000355C3"/>
    <w:rsid w:val="00036884"/>
    <w:rsid w:val="00037371"/>
    <w:rsid w:val="0004049D"/>
    <w:rsid w:val="00042A29"/>
    <w:rsid w:val="00042E2D"/>
    <w:rsid w:val="00045F0D"/>
    <w:rsid w:val="0005008C"/>
    <w:rsid w:val="00060824"/>
    <w:rsid w:val="00061BD8"/>
    <w:rsid w:val="000623FF"/>
    <w:rsid w:val="00063100"/>
    <w:rsid w:val="00065408"/>
    <w:rsid w:val="00066687"/>
    <w:rsid w:val="00066D83"/>
    <w:rsid w:val="00071307"/>
    <w:rsid w:val="00071B60"/>
    <w:rsid w:val="00073D54"/>
    <w:rsid w:val="00073E12"/>
    <w:rsid w:val="0007553F"/>
    <w:rsid w:val="000833E3"/>
    <w:rsid w:val="000912E9"/>
    <w:rsid w:val="0009294F"/>
    <w:rsid w:val="00093FC8"/>
    <w:rsid w:val="000945B1"/>
    <w:rsid w:val="0009499A"/>
    <w:rsid w:val="00094C56"/>
    <w:rsid w:val="00095DE0"/>
    <w:rsid w:val="000A12A0"/>
    <w:rsid w:val="000A2D35"/>
    <w:rsid w:val="000A39DD"/>
    <w:rsid w:val="000B160C"/>
    <w:rsid w:val="000C36FB"/>
    <w:rsid w:val="000C45F6"/>
    <w:rsid w:val="000C50C4"/>
    <w:rsid w:val="000C5A33"/>
    <w:rsid w:val="000C770F"/>
    <w:rsid w:val="000C79A2"/>
    <w:rsid w:val="000D146D"/>
    <w:rsid w:val="000D16B7"/>
    <w:rsid w:val="000D562D"/>
    <w:rsid w:val="000D63B0"/>
    <w:rsid w:val="000D7AC7"/>
    <w:rsid w:val="000E0C8F"/>
    <w:rsid w:val="000E1584"/>
    <w:rsid w:val="000E77B4"/>
    <w:rsid w:val="000F0107"/>
    <w:rsid w:val="000F0853"/>
    <w:rsid w:val="000F0878"/>
    <w:rsid w:val="000F1AF3"/>
    <w:rsid w:val="000F7424"/>
    <w:rsid w:val="0011489E"/>
    <w:rsid w:val="00117922"/>
    <w:rsid w:val="001225E3"/>
    <w:rsid w:val="00123AEE"/>
    <w:rsid w:val="00127A89"/>
    <w:rsid w:val="00131F12"/>
    <w:rsid w:val="00132C61"/>
    <w:rsid w:val="0013617B"/>
    <w:rsid w:val="00141804"/>
    <w:rsid w:val="00145305"/>
    <w:rsid w:val="00146C16"/>
    <w:rsid w:val="00154A1B"/>
    <w:rsid w:val="00155F85"/>
    <w:rsid w:val="00157E9F"/>
    <w:rsid w:val="001624E5"/>
    <w:rsid w:val="001648C6"/>
    <w:rsid w:val="0016512B"/>
    <w:rsid w:val="00173EF8"/>
    <w:rsid w:val="001750AE"/>
    <w:rsid w:val="001806A8"/>
    <w:rsid w:val="001815E8"/>
    <w:rsid w:val="001825FF"/>
    <w:rsid w:val="00183F44"/>
    <w:rsid w:val="00185502"/>
    <w:rsid w:val="001875AB"/>
    <w:rsid w:val="001940BE"/>
    <w:rsid w:val="00195864"/>
    <w:rsid w:val="00197F16"/>
    <w:rsid w:val="001A1E8A"/>
    <w:rsid w:val="001A61A1"/>
    <w:rsid w:val="001A637E"/>
    <w:rsid w:val="001B0AD4"/>
    <w:rsid w:val="001B0AE9"/>
    <w:rsid w:val="001B3201"/>
    <w:rsid w:val="001B3739"/>
    <w:rsid w:val="001B6AB7"/>
    <w:rsid w:val="001C11F8"/>
    <w:rsid w:val="001C1FF1"/>
    <w:rsid w:val="001C3C6D"/>
    <w:rsid w:val="001C4313"/>
    <w:rsid w:val="001C5814"/>
    <w:rsid w:val="001C5A4D"/>
    <w:rsid w:val="001C69CD"/>
    <w:rsid w:val="001C7323"/>
    <w:rsid w:val="001C7D7A"/>
    <w:rsid w:val="001D080D"/>
    <w:rsid w:val="001D2492"/>
    <w:rsid w:val="001D29D9"/>
    <w:rsid w:val="001D34EC"/>
    <w:rsid w:val="001D41F4"/>
    <w:rsid w:val="001D4ADF"/>
    <w:rsid w:val="001D4F9C"/>
    <w:rsid w:val="001D6553"/>
    <w:rsid w:val="001D7C19"/>
    <w:rsid w:val="001D7CA1"/>
    <w:rsid w:val="001E29E8"/>
    <w:rsid w:val="001E310B"/>
    <w:rsid w:val="001E4AC8"/>
    <w:rsid w:val="001E70F0"/>
    <w:rsid w:val="001F03EA"/>
    <w:rsid w:val="001F1E6C"/>
    <w:rsid w:val="001F2076"/>
    <w:rsid w:val="001F2D51"/>
    <w:rsid w:val="001F36AF"/>
    <w:rsid w:val="001F4109"/>
    <w:rsid w:val="001F49E4"/>
    <w:rsid w:val="001F551E"/>
    <w:rsid w:val="001F5635"/>
    <w:rsid w:val="001F6010"/>
    <w:rsid w:val="001F7B77"/>
    <w:rsid w:val="00201095"/>
    <w:rsid w:val="00203E44"/>
    <w:rsid w:val="002042B6"/>
    <w:rsid w:val="00204D10"/>
    <w:rsid w:val="002101DF"/>
    <w:rsid w:val="00210211"/>
    <w:rsid w:val="002126E6"/>
    <w:rsid w:val="00212CDB"/>
    <w:rsid w:val="00214746"/>
    <w:rsid w:val="0021552B"/>
    <w:rsid w:val="002209EF"/>
    <w:rsid w:val="00221C88"/>
    <w:rsid w:val="002245FD"/>
    <w:rsid w:val="0022512D"/>
    <w:rsid w:val="00234103"/>
    <w:rsid w:val="00234204"/>
    <w:rsid w:val="002404F4"/>
    <w:rsid w:val="00241B12"/>
    <w:rsid w:val="0024205B"/>
    <w:rsid w:val="00244513"/>
    <w:rsid w:val="0024506D"/>
    <w:rsid w:val="00247192"/>
    <w:rsid w:val="002524E4"/>
    <w:rsid w:val="00252ABF"/>
    <w:rsid w:val="0025434A"/>
    <w:rsid w:val="00254763"/>
    <w:rsid w:val="0025786F"/>
    <w:rsid w:val="00260F32"/>
    <w:rsid w:val="0026176B"/>
    <w:rsid w:val="00261EC3"/>
    <w:rsid w:val="0026213F"/>
    <w:rsid w:val="002622DC"/>
    <w:rsid w:val="00265994"/>
    <w:rsid w:val="0027193D"/>
    <w:rsid w:val="00272027"/>
    <w:rsid w:val="00272A3A"/>
    <w:rsid w:val="00273014"/>
    <w:rsid w:val="002736DD"/>
    <w:rsid w:val="00273B83"/>
    <w:rsid w:val="0028174A"/>
    <w:rsid w:val="002853DE"/>
    <w:rsid w:val="002913F2"/>
    <w:rsid w:val="002942A1"/>
    <w:rsid w:val="002A19EB"/>
    <w:rsid w:val="002A3DB0"/>
    <w:rsid w:val="002A3E54"/>
    <w:rsid w:val="002A3F5B"/>
    <w:rsid w:val="002B1D55"/>
    <w:rsid w:val="002B48EF"/>
    <w:rsid w:val="002B501C"/>
    <w:rsid w:val="002B7791"/>
    <w:rsid w:val="002C11AE"/>
    <w:rsid w:val="002D2E45"/>
    <w:rsid w:val="002D3371"/>
    <w:rsid w:val="002D4CEA"/>
    <w:rsid w:val="002D6723"/>
    <w:rsid w:val="002D7A82"/>
    <w:rsid w:val="002E0E84"/>
    <w:rsid w:val="002E28D7"/>
    <w:rsid w:val="002E47D4"/>
    <w:rsid w:val="002E5EAC"/>
    <w:rsid w:val="002E65C7"/>
    <w:rsid w:val="002F1BA6"/>
    <w:rsid w:val="002F2D3D"/>
    <w:rsid w:val="002F34DB"/>
    <w:rsid w:val="00301ECA"/>
    <w:rsid w:val="00304861"/>
    <w:rsid w:val="00304FF2"/>
    <w:rsid w:val="00306419"/>
    <w:rsid w:val="003128AD"/>
    <w:rsid w:val="00316381"/>
    <w:rsid w:val="0031742D"/>
    <w:rsid w:val="0032208F"/>
    <w:rsid w:val="0032220C"/>
    <w:rsid w:val="00331392"/>
    <w:rsid w:val="00332A07"/>
    <w:rsid w:val="0033677C"/>
    <w:rsid w:val="0035026A"/>
    <w:rsid w:val="0035403E"/>
    <w:rsid w:val="0035548E"/>
    <w:rsid w:val="00357288"/>
    <w:rsid w:val="00361221"/>
    <w:rsid w:val="00364C70"/>
    <w:rsid w:val="003675C2"/>
    <w:rsid w:val="00376383"/>
    <w:rsid w:val="00380859"/>
    <w:rsid w:val="00381105"/>
    <w:rsid w:val="00381247"/>
    <w:rsid w:val="00381DA2"/>
    <w:rsid w:val="00382AAE"/>
    <w:rsid w:val="003832EB"/>
    <w:rsid w:val="003834DA"/>
    <w:rsid w:val="00383716"/>
    <w:rsid w:val="0038510A"/>
    <w:rsid w:val="00392406"/>
    <w:rsid w:val="00393E3F"/>
    <w:rsid w:val="00394743"/>
    <w:rsid w:val="003964B1"/>
    <w:rsid w:val="003969B3"/>
    <w:rsid w:val="0039789E"/>
    <w:rsid w:val="003A211E"/>
    <w:rsid w:val="003A5975"/>
    <w:rsid w:val="003A7DDC"/>
    <w:rsid w:val="003B0DEE"/>
    <w:rsid w:val="003B0FD2"/>
    <w:rsid w:val="003B293D"/>
    <w:rsid w:val="003B2BBA"/>
    <w:rsid w:val="003B3D2B"/>
    <w:rsid w:val="003B5742"/>
    <w:rsid w:val="003B5A13"/>
    <w:rsid w:val="003B7F13"/>
    <w:rsid w:val="003C0731"/>
    <w:rsid w:val="003C14E0"/>
    <w:rsid w:val="003C1BF9"/>
    <w:rsid w:val="003D1676"/>
    <w:rsid w:val="003D1D0D"/>
    <w:rsid w:val="003D2BAF"/>
    <w:rsid w:val="003D2DF3"/>
    <w:rsid w:val="003E0826"/>
    <w:rsid w:val="003E1A86"/>
    <w:rsid w:val="003F0706"/>
    <w:rsid w:val="003F09FB"/>
    <w:rsid w:val="003F0CBB"/>
    <w:rsid w:val="003F32F7"/>
    <w:rsid w:val="003F3C55"/>
    <w:rsid w:val="003F5739"/>
    <w:rsid w:val="003F5B5C"/>
    <w:rsid w:val="003F634F"/>
    <w:rsid w:val="003F6B84"/>
    <w:rsid w:val="003F72D8"/>
    <w:rsid w:val="00401900"/>
    <w:rsid w:val="0040492C"/>
    <w:rsid w:val="00407ED3"/>
    <w:rsid w:val="00416F4D"/>
    <w:rsid w:val="00420FA6"/>
    <w:rsid w:val="00421009"/>
    <w:rsid w:val="004271BF"/>
    <w:rsid w:val="0043249E"/>
    <w:rsid w:val="00434349"/>
    <w:rsid w:val="00434B29"/>
    <w:rsid w:val="0043542D"/>
    <w:rsid w:val="00441817"/>
    <w:rsid w:val="00441C34"/>
    <w:rsid w:val="004447BE"/>
    <w:rsid w:val="00445EDA"/>
    <w:rsid w:val="00450CF6"/>
    <w:rsid w:val="00452EA9"/>
    <w:rsid w:val="0045397B"/>
    <w:rsid w:val="0045566C"/>
    <w:rsid w:val="00455F65"/>
    <w:rsid w:val="0045670F"/>
    <w:rsid w:val="00456743"/>
    <w:rsid w:val="00462B59"/>
    <w:rsid w:val="00463DF5"/>
    <w:rsid w:val="00466008"/>
    <w:rsid w:val="00466C11"/>
    <w:rsid w:val="004671F5"/>
    <w:rsid w:val="00467677"/>
    <w:rsid w:val="00471565"/>
    <w:rsid w:val="0047416C"/>
    <w:rsid w:val="00474F74"/>
    <w:rsid w:val="00475030"/>
    <w:rsid w:val="00475C71"/>
    <w:rsid w:val="0048091D"/>
    <w:rsid w:val="00481731"/>
    <w:rsid w:val="00482A99"/>
    <w:rsid w:val="004838D9"/>
    <w:rsid w:val="00485BBD"/>
    <w:rsid w:val="00491902"/>
    <w:rsid w:val="004925B9"/>
    <w:rsid w:val="00493103"/>
    <w:rsid w:val="004945AA"/>
    <w:rsid w:val="004A3A1B"/>
    <w:rsid w:val="004A3A5D"/>
    <w:rsid w:val="004A426C"/>
    <w:rsid w:val="004A5B1B"/>
    <w:rsid w:val="004A74BA"/>
    <w:rsid w:val="004B069B"/>
    <w:rsid w:val="004B0C7A"/>
    <w:rsid w:val="004B50BB"/>
    <w:rsid w:val="004B7C5A"/>
    <w:rsid w:val="004C0FA4"/>
    <w:rsid w:val="004C17E4"/>
    <w:rsid w:val="004C192D"/>
    <w:rsid w:val="004C32D4"/>
    <w:rsid w:val="004C3A82"/>
    <w:rsid w:val="004C6C9A"/>
    <w:rsid w:val="004C7D07"/>
    <w:rsid w:val="004D0424"/>
    <w:rsid w:val="004D0BB3"/>
    <w:rsid w:val="004D5D6B"/>
    <w:rsid w:val="004D6A23"/>
    <w:rsid w:val="004D7688"/>
    <w:rsid w:val="004D7E11"/>
    <w:rsid w:val="004E2C5F"/>
    <w:rsid w:val="004E6E42"/>
    <w:rsid w:val="004F0FD5"/>
    <w:rsid w:val="004F1599"/>
    <w:rsid w:val="004F1EAC"/>
    <w:rsid w:val="004F228A"/>
    <w:rsid w:val="004F2642"/>
    <w:rsid w:val="004F51DD"/>
    <w:rsid w:val="004F5DE8"/>
    <w:rsid w:val="004F6E8F"/>
    <w:rsid w:val="00503BCC"/>
    <w:rsid w:val="00504C90"/>
    <w:rsid w:val="0050615E"/>
    <w:rsid w:val="005119B7"/>
    <w:rsid w:val="00516B97"/>
    <w:rsid w:val="00516F12"/>
    <w:rsid w:val="00517D4F"/>
    <w:rsid w:val="0052333D"/>
    <w:rsid w:val="005265D4"/>
    <w:rsid w:val="005308E8"/>
    <w:rsid w:val="00536BA4"/>
    <w:rsid w:val="00540859"/>
    <w:rsid w:val="00542B29"/>
    <w:rsid w:val="005464D4"/>
    <w:rsid w:val="00546D03"/>
    <w:rsid w:val="00551C08"/>
    <w:rsid w:val="00553631"/>
    <w:rsid w:val="00563EAF"/>
    <w:rsid w:val="005762A5"/>
    <w:rsid w:val="0057668D"/>
    <w:rsid w:val="00583FBD"/>
    <w:rsid w:val="005846E0"/>
    <w:rsid w:val="00585753"/>
    <w:rsid w:val="005878FD"/>
    <w:rsid w:val="0059011B"/>
    <w:rsid w:val="0059219C"/>
    <w:rsid w:val="00592C00"/>
    <w:rsid w:val="005931FE"/>
    <w:rsid w:val="00594CDA"/>
    <w:rsid w:val="005A15EB"/>
    <w:rsid w:val="005A24BE"/>
    <w:rsid w:val="005A2F4B"/>
    <w:rsid w:val="005A3452"/>
    <w:rsid w:val="005A4272"/>
    <w:rsid w:val="005B2051"/>
    <w:rsid w:val="005B2B03"/>
    <w:rsid w:val="005B537E"/>
    <w:rsid w:val="005B6758"/>
    <w:rsid w:val="005C0767"/>
    <w:rsid w:val="005C39CC"/>
    <w:rsid w:val="005C7887"/>
    <w:rsid w:val="005D6126"/>
    <w:rsid w:val="005D66D7"/>
    <w:rsid w:val="005D79F2"/>
    <w:rsid w:val="005E142B"/>
    <w:rsid w:val="005E30C8"/>
    <w:rsid w:val="005E6928"/>
    <w:rsid w:val="005E73BA"/>
    <w:rsid w:val="005F0365"/>
    <w:rsid w:val="005F5CD3"/>
    <w:rsid w:val="0060204D"/>
    <w:rsid w:val="006023A4"/>
    <w:rsid w:val="00602BE8"/>
    <w:rsid w:val="00604963"/>
    <w:rsid w:val="00613FC7"/>
    <w:rsid w:val="00620A33"/>
    <w:rsid w:val="00620BC4"/>
    <w:rsid w:val="006216DE"/>
    <w:rsid w:val="00622AE8"/>
    <w:rsid w:val="00624175"/>
    <w:rsid w:val="00631403"/>
    <w:rsid w:val="00635EA2"/>
    <w:rsid w:val="0063604C"/>
    <w:rsid w:val="00636079"/>
    <w:rsid w:val="0063703B"/>
    <w:rsid w:val="006373BF"/>
    <w:rsid w:val="00643B6F"/>
    <w:rsid w:val="00644694"/>
    <w:rsid w:val="006451B8"/>
    <w:rsid w:val="00647C75"/>
    <w:rsid w:val="00656AB7"/>
    <w:rsid w:val="0066064A"/>
    <w:rsid w:val="006627A9"/>
    <w:rsid w:val="006667F7"/>
    <w:rsid w:val="00667902"/>
    <w:rsid w:val="00670286"/>
    <w:rsid w:val="00672B0C"/>
    <w:rsid w:val="00673B7E"/>
    <w:rsid w:val="006756E9"/>
    <w:rsid w:val="00677A35"/>
    <w:rsid w:val="0068319B"/>
    <w:rsid w:val="0069120A"/>
    <w:rsid w:val="00691612"/>
    <w:rsid w:val="00693A68"/>
    <w:rsid w:val="00693F65"/>
    <w:rsid w:val="00694CB2"/>
    <w:rsid w:val="006A30AD"/>
    <w:rsid w:val="006A3885"/>
    <w:rsid w:val="006A3BAC"/>
    <w:rsid w:val="006A3D5B"/>
    <w:rsid w:val="006A4261"/>
    <w:rsid w:val="006A428A"/>
    <w:rsid w:val="006A51BC"/>
    <w:rsid w:val="006A553F"/>
    <w:rsid w:val="006A7494"/>
    <w:rsid w:val="006B4418"/>
    <w:rsid w:val="006C18BD"/>
    <w:rsid w:val="006C3E08"/>
    <w:rsid w:val="006C4960"/>
    <w:rsid w:val="006C5637"/>
    <w:rsid w:val="006C5B49"/>
    <w:rsid w:val="006D122D"/>
    <w:rsid w:val="006D4BD2"/>
    <w:rsid w:val="006D5491"/>
    <w:rsid w:val="006D5AF9"/>
    <w:rsid w:val="006D6E73"/>
    <w:rsid w:val="006D7B9B"/>
    <w:rsid w:val="006E2EEB"/>
    <w:rsid w:val="006E440C"/>
    <w:rsid w:val="006F13D6"/>
    <w:rsid w:val="006F47E8"/>
    <w:rsid w:val="006F4B6E"/>
    <w:rsid w:val="006F6B4D"/>
    <w:rsid w:val="006F6F37"/>
    <w:rsid w:val="006F765A"/>
    <w:rsid w:val="00701417"/>
    <w:rsid w:val="00701CBE"/>
    <w:rsid w:val="00705388"/>
    <w:rsid w:val="00706221"/>
    <w:rsid w:val="007078DB"/>
    <w:rsid w:val="00707FA5"/>
    <w:rsid w:val="00710CB0"/>
    <w:rsid w:val="007131A3"/>
    <w:rsid w:val="0071452F"/>
    <w:rsid w:val="007147B1"/>
    <w:rsid w:val="00715AA3"/>
    <w:rsid w:val="00723E04"/>
    <w:rsid w:val="0072475B"/>
    <w:rsid w:val="00724879"/>
    <w:rsid w:val="00727C33"/>
    <w:rsid w:val="00727E46"/>
    <w:rsid w:val="00727F5E"/>
    <w:rsid w:val="00730AEF"/>
    <w:rsid w:val="00731EEA"/>
    <w:rsid w:val="00734B2F"/>
    <w:rsid w:val="00737091"/>
    <w:rsid w:val="0073789C"/>
    <w:rsid w:val="0074145E"/>
    <w:rsid w:val="007456B7"/>
    <w:rsid w:val="00746EE3"/>
    <w:rsid w:val="007545C3"/>
    <w:rsid w:val="007551E2"/>
    <w:rsid w:val="007615D5"/>
    <w:rsid w:val="007615F7"/>
    <w:rsid w:val="00762224"/>
    <w:rsid w:val="007633CD"/>
    <w:rsid w:val="00763797"/>
    <w:rsid w:val="00764B18"/>
    <w:rsid w:val="0076505C"/>
    <w:rsid w:val="007674D5"/>
    <w:rsid w:val="00773509"/>
    <w:rsid w:val="0077358F"/>
    <w:rsid w:val="00774431"/>
    <w:rsid w:val="00781241"/>
    <w:rsid w:val="00783496"/>
    <w:rsid w:val="00784EF2"/>
    <w:rsid w:val="007852A0"/>
    <w:rsid w:val="00787145"/>
    <w:rsid w:val="00787219"/>
    <w:rsid w:val="00787491"/>
    <w:rsid w:val="00792386"/>
    <w:rsid w:val="00793802"/>
    <w:rsid w:val="007942B7"/>
    <w:rsid w:val="0079597F"/>
    <w:rsid w:val="00795B79"/>
    <w:rsid w:val="007969A6"/>
    <w:rsid w:val="007A1767"/>
    <w:rsid w:val="007A1D85"/>
    <w:rsid w:val="007A255D"/>
    <w:rsid w:val="007A2D68"/>
    <w:rsid w:val="007A346A"/>
    <w:rsid w:val="007B1588"/>
    <w:rsid w:val="007B2B1A"/>
    <w:rsid w:val="007B2C8B"/>
    <w:rsid w:val="007B4B76"/>
    <w:rsid w:val="007B61ED"/>
    <w:rsid w:val="007C116D"/>
    <w:rsid w:val="007C2494"/>
    <w:rsid w:val="007C6BAF"/>
    <w:rsid w:val="007C7E8D"/>
    <w:rsid w:val="007D1A17"/>
    <w:rsid w:val="007D27A0"/>
    <w:rsid w:val="007D3936"/>
    <w:rsid w:val="007D5CCC"/>
    <w:rsid w:val="007D7147"/>
    <w:rsid w:val="007E04CE"/>
    <w:rsid w:val="007E0A66"/>
    <w:rsid w:val="007E216A"/>
    <w:rsid w:val="007E6AEE"/>
    <w:rsid w:val="007E7B38"/>
    <w:rsid w:val="007F4956"/>
    <w:rsid w:val="007F5B76"/>
    <w:rsid w:val="007F733F"/>
    <w:rsid w:val="007F75F5"/>
    <w:rsid w:val="00800C21"/>
    <w:rsid w:val="008027AC"/>
    <w:rsid w:val="008028DF"/>
    <w:rsid w:val="0080751E"/>
    <w:rsid w:val="00815A06"/>
    <w:rsid w:val="00815DED"/>
    <w:rsid w:val="00816BFD"/>
    <w:rsid w:val="008170C2"/>
    <w:rsid w:val="00822184"/>
    <w:rsid w:val="00823AF7"/>
    <w:rsid w:val="00823DF0"/>
    <w:rsid w:val="00826EE2"/>
    <w:rsid w:val="008275AF"/>
    <w:rsid w:val="00827F0A"/>
    <w:rsid w:val="00832DB9"/>
    <w:rsid w:val="0083368E"/>
    <w:rsid w:val="00833756"/>
    <w:rsid w:val="008452F1"/>
    <w:rsid w:val="00846F73"/>
    <w:rsid w:val="0085451F"/>
    <w:rsid w:val="00854988"/>
    <w:rsid w:val="0085628C"/>
    <w:rsid w:val="008564E8"/>
    <w:rsid w:val="00857692"/>
    <w:rsid w:val="00857C36"/>
    <w:rsid w:val="00857D49"/>
    <w:rsid w:val="00861ED6"/>
    <w:rsid w:val="0086580C"/>
    <w:rsid w:val="00866E7F"/>
    <w:rsid w:val="00872ABD"/>
    <w:rsid w:val="00873FEA"/>
    <w:rsid w:val="00874D24"/>
    <w:rsid w:val="0088145A"/>
    <w:rsid w:val="00881698"/>
    <w:rsid w:val="00891492"/>
    <w:rsid w:val="00893112"/>
    <w:rsid w:val="008938FD"/>
    <w:rsid w:val="00894443"/>
    <w:rsid w:val="008A33A7"/>
    <w:rsid w:val="008B13C6"/>
    <w:rsid w:val="008B3066"/>
    <w:rsid w:val="008B71F8"/>
    <w:rsid w:val="008B78D2"/>
    <w:rsid w:val="008C2CC5"/>
    <w:rsid w:val="008D15E5"/>
    <w:rsid w:val="008D4A30"/>
    <w:rsid w:val="008D4F20"/>
    <w:rsid w:val="008D62A2"/>
    <w:rsid w:val="008E40F0"/>
    <w:rsid w:val="008E6440"/>
    <w:rsid w:val="008F5E6F"/>
    <w:rsid w:val="008F7E46"/>
    <w:rsid w:val="008F7EA7"/>
    <w:rsid w:val="009001A3"/>
    <w:rsid w:val="0090050F"/>
    <w:rsid w:val="009016E0"/>
    <w:rsid w:val="00903E57"/>
    <w:rsid w:val="009060FE"/>
    <w:rsid w:val="009069AD"/>
    <w:rsid w:val="00906D5A"/>
    <w:rsid w:val="00912A49"/>
    <w:rsid w:val="0091475A"/>
    <w:rsid w:val="00916015"/>
    <w:rsid w:val="009168C6"/>
    <w:rsid w:val="00920980"/>
    <w:rsid w:val="00921C14"/>
    <w:rsid w:val="0092437A"/>
    <w:rsid w:val="00924790"/>
    <w:rsid w:val="009261C6"/>
    <w:rsid w:val="00927903"/>
    <w:rsid w:val="00932006"/>
    <w:rsid w:val="00936297"/>
    <w:rsid w:val="00936843"/>
    <w:rsid w:val="009413E8"/>
    <w:rsid w:val="009419BA"/>
    <w:rsid w:val="009436A1"/>
    <w:rsid w:val="00944BF6"/>
    <w:rsid w:val="0094645C"/>
    <w:rsid w:val="009511E2"/>
    <w:rsid w:val="00951336"/>
    <w:rsid w:val="00952E65"/>
    <w:rsid w:val="00954298"/>
    <w:rsid w:val="00955A5A"/>
    <w:rsid w:val="0096302E"/>
    <w:rsid w:val="00983239"/>
    <w:rsid w:val="00983F9E"/>
    <w:rsid w:val="00987A15"/>
    <w:rsid w:val="00987F75"/>
    <w:rsid w:val="0099354F"/>
    <w:rsid w:val="00995CE2"/>
    <w:rsid w:val="009A4334"/>
    <w:rsid w:val="009A6F61"/>
    <w:rsid w:val="009B0DE3"/>
    <w:rsid w:val="009B2DF9"/>
    <w:rsid w:val="009B3382"/>
    <w:rsid w:val="009B34D1"/>
    <w:rsid w:val="009B4D31"/>
    <w:rsid w:val="009B5FD4"/>
    <w:rsid w:val="009C261C"/>
    <w:rsid w:val="009C5F7A"/>
    <w:rsid w:val="009C61F1"/>
    <w:rsid w:val="009D3A07"/>
    <w:rsid w:val="009D689C"/>
    <w:rsid w:val="009E198F"/>
    <w:rsid w:val="009E2FBF"/>
    <w:rsid w:val="009F204A"/>
    <w:rsid w:val="009F29CB"/>
    <w:rsid w:val="009F458F"/>
    <w:rsid w:val="009F5957"/>
    <w:rsid w:val="00A01B86"/>
    <w:rsid w:val="00A06168"/>
    <w:rsid w:val="00A06EE0"/>
    <w:rsid w:val="00A07463"/>
    <w:rsid w:val="00A10323"/>
    <w:rsid w:val="00A11EAF"/>
    <w:rsid w:val="00A12604"/>
    <w:rsid w:val="00A14B87"/>
    <w:rsid w:val="00A1614E"/>
    <w:rsid w:val="00A178FB"/>
    <w:rsid w:val="00A21546"/>
    <w:rsid w:val="00A2446C"/>
    <w:rsid w:val="00A25D19"/>
    <w:rsid w:val="00A277F2"/>
    <w:rsid w:val="00A40ADC"/>
    <w:rsid w:val="00A460B9"/>
    <w:rsid w:val="00A50928"/>
    <w:rsid w:val="00A51279"/>
    <w:rsid w:val="00A51729"/>
    <w:rsid w:val="00A53650"/>
    <w:rsid w:val="00A538B2"/>
    <w:rsid w:val="00A5585E"/>
    <w:rsid w:val="00A563E5"/>
    <w:rsid w:val="00A5733A"/>
    <w:rsid w:val="00A630A1"/>
    <w:rsid w:val="00A736B8"/>
    <w:rsid w:val="00A7431B"/>
    <w:rsid w:val="00A7651D"/>
    <w:rsid w:val="00A832DC"/>
    <w:rsid w:val="00A839E2"/>
    <w:rsid w:val="00A84478"/>
    <w:rsid w:val="00A846AB"/>
    <w:rsid w:val="00A85F9E"/>
    <w:rsid w:val="00A868AB"/>
    <w:rsid w:val="00A915DA"/>
    <w:rsid w:val="00A95992"/>
    <w:rsid w:val="00A9696A"/>
    <w:rsid w:val="00A97584"/>
    <w:rsid w:val="00A97BA3"/>
    <w:rsid w:val="00AA175B"/>
    <w:rsid w:val="00AA52F1"/>
    <w:rsid w:val="00AA6C6D"/>
    <w:rsid w:val="00AB0C91"/>
    <w:rsid w:val="00AB3226"/>
    <w:rsid w:val="00AB5896"/>
    <w:rsid w:val="00AC0539"/>
    <w:rsid w:val="00AC0EAE"/>
    <w:rsid w:val="00AC22CB"/>
    <w:rsid w:val="00AC2BC1"/>
    <w:rsid w:val="00AC4398"/>
    <w:rsid w:val="00AC490C"/>
    <w:rsid w:val="00AC5622"/>
    <w:rsid w:val="00AC6F58"/>
    <w:rsid w:val="00AC74B4"/>
    <w:rsid w:val="00AD379D"/>
    <w:rsid w:val="00AD45C0"/>
    <w:rsid w:val="00AD4875"/>
    <w:rsid w:val="00AD4DD8"/>
    <w:rsid w:val="00AD54D2"/>
    <w:rsid w:val="00AE0CD4"/>
    <w:rsid w:val="00AE1751"/>
    <w:rsid w:val="00AE6FD0"/>
    <w:rsid w:val="00AE7E15"/>
    <w:rsid w:val="00AF17C3"/>
    <w:rsid w:val="00AF223B"/>
    <w:rsid w:val="00AF7134"/>
    <w:rsid w:val="00B00E6B"/>
    <w:rsid w:val="00B12BE6"/>
    <w:rsid w:val="00B13046"/>
    <w:rsid w:val="00B1716B"/>
    <w:rsid w:val="00B2182E"/>
    <w:rsid w:val="00B230AD"/>
    <w:rsid w:val="00B24D3D"/>
    <w:rsid w:val="00B26A49"/>
    <w:rsid w:val="00B275EE"/>
    <w:rsid w:val="00B448FD"/>
    <w:rsid w:val="00B4726A"/>
    <w:rsid w:val="00B50925"/>
    <w:rsid w:val="00B50AD3"/>
    <w:rsid w:val="00B5315E"/>
    <w:rsid w:val="00B53455"/>
    <w:rsid w:val="00B53995"/>
    <w:rsid w:val="00B55FC9"/>
    <w:rsid w:val="00B56F4B"/>
    <w:rsid w:val="00B623F4"/>
    <w:rsid w:val="00B6400A"/>
    <w:rsid w:val="00B6438E"/>
    <w:rsid w:val="00B65E56"/>
    <w:rsid w:val="00B67A67"/>
    <w:rsid w:val="00B760CF"/>
    <w:rsid w:val="00B767FD"/>
    <w:rsid w:val="00B8034C"/>
    <w:rsid w:val="00B8245F"/>
    <w:rsid w:val="00B82F32"/>
    <w:rsid w:val="00B86771"/>
    <w:rsid w:val="00BA4E58"/>
    <w:rsid w:val="00BA53D1"/>
    <w:rsid w:val="00BA73BF"/>
    <w:rsid w:val="00BB2BD7"/>
    <w:rsid w:val="00BB34A1"/>
    <w:rsid w:val="00BB4ABF"/>
    <w:rsid w:val="00BB5F10"/>
    <w:rsid w:val="00BC0D95"/>
    <w:rsid w:val="00BC3007"/>
    <w:rsid w:val="00BC5437"/>
    <w:rsid w:val="00BD3009"/>
    <w:rsid w:val="00BD4414"/>
    <w:rsid w:val="00BD4EA6"/>
    <w:rsid w:val="00BD5E18"/>
    <w:rsid w:val="00BD742B"/>
    <w:rsid w:val="00BD7C61"/>
    <w:rsid w:val="00BE06A2"/>
    <w:rsid w:val="00BE19E0"/>
    <w:rsid w:val="00BE33BB"/>
    <w:rsid w:val="00BE3E93"/>
    <w:rsid w:val="00BE549D"/>
    <w:rsid w:val="00BF65FE"/>
    <w:rsid w:val="00C0355A"/>
    <w:rsid w:val="00C04282"/>
    <w:rsid w:val="00C06E24"/>
    <w:rsid w:val="00C1130C"/>
    <w:rsid w:val="00C160AC"/>
    <w:rsid w:val="00C1712F"/>
    <w:rsid w:val="00C17BEE"/>
    <w:rsid w:val="00C21906"/>
    <w:rsid w:val="00C21F40"/>
    <w:rsid w:val="00C22C4D"/>
    <w:rsid w:val="00C2396C"/>
    <w:rsid w:val="00C24FBA"/>
    <w:rsid w:val="00C26B40"/>
    <w:rsid w:val="00C30BB8"/>
    <w:rsid w:val="00C34F9A"/>
    <w:rsid w:val="00C35B7A"/>
    <w:rsid w:val="00C373F6"/>
    <w:rsid w:val="00C37AF0"/>
    <w:rsid w:val="00C42404"/>
    <w:rsid w:val="00C451DC"/>
    <w:rsid w:val="00C473CE"/>
    <w:rsid w:val="00C52396"/>
    <w:rsid w:val="00C543FC"/>
    <w:rsid w:val="00C60432"/>
    <w:rsid w:val="00C62B4B"/>
    <w:rsid w:val="00C635C7"/>
    <w:rsid w:val="00C63860"/>
    <w:rsid w:val="00C8640A"/>
    <w:rsid w:val="00C929FB"/>
    <w:rsid w:val="00C935D3"/>
    <w:rsid w:val="00C94476"/>
    <w:rsid w:val="00CA0A75"/>
    <w:rsid w:val="00CA0FEB"/>
    <w:rsid w:val="00CA18FF"/>
    <w:rsid w:val="00CA68BE"/>
    <w:rsid w:val="00CB16DC"/>
    <w:rsid w:val="00CB207F"/>
    <w:rsid w:val="00CB297C"/>
    <w:rsid w:val="00CB2F05"/>
    <w:rsid w:val="00CB3DC5"/>
    <w:rsid w:val="00CB6A5D"/>
    <w:rsid w:val="00CC1A95"/>
    <w:rsid w:val="00CC1D8D"/>
    <w:rsid w:val="00CC53BC"/>
    <w:rsid w:val="00CD0AEB"/>
    <w:rsid w:val="00CD580C"/>
    <w:rsid w:val="00CD63D4"/>
    <w:rsid w:val="00CD67EB"/>
    <w:rsid w:val="00CF0F99"/>
    <w:rsid w:val="00CF715F"/>
    <w:rsid w:val="00D0587F"/>
    <w:rsid w:val="00D0744D"/>
    <w:rsid w:val="00D14096"/>
    <w:rsid w:val="00D16C73"/>
    <w:rsid w:val="00D23532"/>
    <w:rsid w:val="00D257CA"/>
    <w:rsid w:val="00D262A1"/>
    <w:rsid w:val="00D264EC"/>
    <w:rsid w:val="00D26593"/>
    <w:rsid w:val="00D3063B"/>
    <w:rsid w:val="00D31608"/>
    <w:rsid w:val="00D340E3"/>
    <w:rsid w:val="00D344CB"/>
    <w:rsid w:val="00D355E4"/>
    <w:rsid w:val="00D357EA"/>
    <w:rsid w:val="00D364D5"/>
    <w:rsid w:val="00D4149B"/>
    <w:rsid w:val="00D41E4C"/>
    <w:rsid w:val="00D45C80"/>
    <w:rsid w:val="00D51CE3"/>
    <w:rsid w:val="00D5297C"/>
    <w:rsid w:val="00D5504C"/>
    <w:rsid w:val="00D5663B"/>
    <w:rsid w:val="00D60E63"/>
    <w:rsid w:val="00D61F6F"/>
    <w:rsid w:val="00D653E3"/>
    <w:rsid w:val="00D66C8C"/>
    <w:rsid w:val="00D7074A"/>
    <w:rsid w:val="00D752EB"/>
    <w:rsid w:val="00D757C0"/>
    <w:rsid w:val="00D758BA"/>
    <w:rsid w:val="00D75B4F"/>
    <w:rsid w:val="00D77D3C"/>
    <w:rsid w:val="00D821D5"/>
    <w:rsid w:val="00D852A3"/>
    <w:rsid w:val="00D90629"/>
    <w:rsid w:val="00D932F1"/>
    <w:rsid w:val="00DA6211"/>
    <w:rsid w:val="00DA6DDD"/>
    <w:rsid w:val="00DB14A7"/>
    <w:rsid w:val="00DB2F10"/>
    <w:rsid w:val="00DB47E1"/>
    <w:rsid w:val="00DB5C91"/>
    <w:rsid w:val="00DB5D19"/>
    <w:rsid w:val="00DB6A2D"/>
    <w:rsid w:val="00DC00AF"/>
    <w:rsid w:val="00DC1BC7"/>
    <w:rsid w:val="00DC2CE2"/>
    <w:rsid w:val="00DC3F44"/>
    <w:rsid w:val="00DC649B"/>
    <w:rsid w:val="00DD0E68"/>
    <w:rsid w:val="00DD3781"/>
    <w:rsid w:val="00DE2502"/>
    <w:rsid w:val="00DE413A"/>
    <w:rsid w:val="00DE5AFB"/>
    <w:rsid w:val="00DE763A"/>
    <w:rsid w:val="00DF00DB"/>
    <w:rsid w:val="00DF0BED"/>
    <w:rsid w:val="00DF21BD"/>
    <w:rsid w:val="00DF34E6"/>
    <w:rsid w:val="00DF5131"/>
    <w:rsid w:val="00DF6144"/>
    <w:rsid w:val="00DF63CA"/>
    <w:rsid w:val="00DF6EDD"/>
    <w:rsid w:val="00E022D5"/>
    <w:rsid w:val="00E03808"/>
    <w:rsid w:val="00E0419F"/>
    <w:rsid w:val="00E04C64"/>
    <w:rsid w:val="00E071E5"/>
    <w:rsid w:val="00E078D8"/>
    <w:rsid w:val="00E11222"/>
    <w:rsid w:val="00E11F88"/>
    <w:rsid w:val="00E12D83"/>
    <w:rsid w:val="00E136E9"/>
    <w:rsid w:val="00E16EAC"/>
    <w:rsid w:val="00E20605"/>
    <w:rsid w:val="00E21A9C"/>
    <w:rsid w:val="00E247CA"/>
    <w:rsid w:val="00E2588B"/>
    <w:rsid w:val="00E269E6"/>
    <w:rsid w:val="00E3240B"/>
    <w:rsid w:val="00E34FB8"/>
    <w:rsid w:val="00E36197"/>
    <w:rsid w:val="00E4171F"/>
    <w:rsid w:val="00E41ABB"/>
    <w:rsid w:val="00E42DC3"/>
    <w:rsid w:val="00E4763F"/>
    <w:rsid w:val="00E50C36"/>
    <w:rsid w:val="00E51256"/>
    <w:rsid w:val="00E52800"/>
    <w:rsid w:val="00E5334C"/>
    <w:rsid w:val="00E537FD"/>
    <w:rsid w:val="00E5443F"/>
    <w:rsid w:val="00E56338"/>
    <w:rsid w:val="00E60E5B"/>
    <w:rsid w:val="00E621D4"/>
    <w:rsid w:val="00E627CA"/>
    <w:rsid w:val="00E6595F"/>
    <w:rsid w:val="00E66C19"/>
    <w:rsid w:val="00E70123"/>
    <w:rsid w:val="00E70C40"/>
    <w:rsid w:val="00E73F80"/>
    <w:rsid w:val="00E764ED"/>
    <w:rsid w:val="00E77D6F"/>
    <w:rsid w:val="00E80782"/>
    <w:rsid w:val="00E80F58"/>
    <w:rsid w:val="00E827F7"/>
    <w:rsid w:val="00E83F0E"/>
    <w:rsid w:val="00E83F45"/>
    <w:rsid w:val="00E8531A"/>
    <w:rsid w:val="00E901E8"/>
    <w:rsid w:val="00E9075E"/>
    <w:rsid w:val="00E91FD1"/>
    <w:rsid w:val="00E92D47"/>
    <w:rsid w:val="00E94DEC"/>
    <w:rsid w:val="00E951B7"/>
    <w:rsid w:val="00EA396B"/>
    <w:rsid w:val="00EA3E28"/>
    <w:rsid w:val="00EA4A1E"/>
    <w:rsid w:val="00EB036A"/>
    <w:rsid w:val="00EB21DE"/>
    <w:rsid w:val="00EB2C0E"/>
    <w:rsid w:val="00EB49F1"/>
    <w:rsid w:val="00EC095E"/>
    <w:rsid w:val="00EC5790"/>
    <w:rsid w:val="00EC70D2"/>
    <w:rsid w:val="00ED3552"/>
    <w:rsid w:val="00ED6266"/>
    <w:rsid w:val="00ED6EE1"/>
    <w:rsid w:val="00EF063E"/>
    <w:rsid w:val="00EF0D3D"/>
    <w:rsid w:val="00EF1A38"/>
    <w:rsid w:val="00EF26A1"/>
    <w:rsid w:val="00EF2745"/>
    <w:rsid w:val="00EF6C2A"/>
    <w:rsid w:val="00F00A85"/>
    <w:rsid w:val="00F0614F"/>
    <w:rsid w:val="00F12E02"/>
    <w:rsid w:val="00F142B6"/>
    <w:rsid w:val="00F14E96"/>
    <w:rsid w:val="00F241B0"/>
    <w:rsid w:val="00F30764"/>
    <w:rsid w:val="00F31A0C"/>
    <w:rsid w:val="00F33476"/>
    <w:rsid w:val="00F342DB"/>
    <w:rsid w:val="00F34B04"/>
    <w:rsid w:val="00F35A3F"/>
    <w:rsid w:val="00F373E5"/>
    <w:rsid w:val="00F418D7"/>
    <w:rsid w:val="00F51228"/>
    <w:rsid w:val="00F53D88"/>
    <w:rsid w:val="00F55E4B"/>
    <w:rsid w:val="00F562DE"/>
    <w:rsid w:val="00F6105C"/>
    <w:rsid w:val="00F656DA"/>
    <w:rsid w:val="00F67637"/>
    <w:rsid w:val="00F70B41"/>
    <w:rsid w:val="00F719F3"/>
    <w:rsid w:val="00F7305D"/>
    <w:rsid w:val="00F755B0"/>
    <w:rsid w:val="00F76537"/>
    <w:rsid w:val="00F77EB4"/>
    <w:rsid w:val="00F81E53"/>
    <w:rsid w:val="00F827AE"/>
    <w:rsid w:val="00F870B1"/>
    <w:rsid w:val="00F877CC"/>
    <w:rsid w:val="00F90E0A"/>
    <w:rsid w:val="00F94899"/>
    <w:rsid w:val="00FA23F5"/>
    <w:rsid w:val="00FA4AD6"/>
    <w:rsid w:val="00FA693D"/>
    <w:rsid w:val="00FA6CFE"/>
    <w:rsid w:val="00FB44CD"/>
    <w:rsid w:val="00FB4E18"/>
    <w:rsid w:val="00FB5080"/>
    <w:rsid w:val="00FC307F"/>
    <w:rsid w:val="00FC312C"/>
    <w:rsid w:val="00FC4BCA"/>
    <w:rsid w:val="00FC4F82"/>
    <w:rsid w:val="00FC68C5"/>
    <w:rsid w:val="00FD2EBF"/>
    <w:rsid w:val="00FD3B25"/>
    <w:rsid w:val="00FD593C"/>
    <w:rsid w:val="00FD5B1D"/>
    <w:rsid w:val="00FD7D80"/>
    <w:rsid w:val="00FE37C3"/>
    <w:rsid w:val="00FE43FC"/>
    <w:rsid w:val="00FF3751"/>
    <w:rsid w:val="00FF3BC7"/>
    <w:rsid w:val="00FF7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F3536"/>
  <w15:docId w15:val="{F807006A-CA47-4EE2-999D-86836E93F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2027"/>
    <w:pPr>
      <w:spacing w:after="0" w:line="400" w:lineRule="exact"/>
    </w:pPr>
    <w:rPr>
      <w:rFonts w:eastAsia="微软雅黑"/>
      <w:sz w:val="21"/>
    </w:rPr>
  </w:style>
  <w:style w:type="paragraph" w:styleId="1">
    <w:name w:val="heading 1"/>
    <w:basedOn w:val="a"/>
    <w:next w:val="a"/>
    <w:link w:val="1Char"/>
    <w:uiPriority w:val="9"/>
    <w:qFormat/>
    <w:rsid w:val="001E310B"/>
    <w:pPr>
      <w:keepNext/>
      <w:keepLines/>
      <w:spacing w:before="400" w:after="40" w:line="240" w:lineRule="auto"/>
      <w:outlineLvl w:val="0"/>
    </w:pPr>
    <w:rPr>
      <w:rFonts w:asciiTheme="majorHAnsi" w:hAnsiTheme="majorHAnsi" w:cstheme="majorBidi"/>
      <w:color w:val="B01513" w:themeColor="accent1"/>
      <w:sz w:val="3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EAC"/>
    <w:pPr>
      <w:keepNext/>
      <w:keepLines/>
      <w:spacing w:before="160" w:after="160" w:line="240" w:lineRule="auto"/>
      <w:outlineLvl w:val="1"/>
    </w:pPr>
    <w:rPr>
      <w:rFonts w:asciiTheme="majorHAnsi" w:hAnsiTheme="majorHAnsi" w:cstheme="majorBidi"/>
      <w:b/>
      <w:color w:val="404040" w:themeColor="text1" w:themeTint="BF"/>
      <w:sz w:val="28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6C2A"/>
    <w:pPr>
      <w:keepNext/>
      <w:keepLines/>
      <w:spacing w:before="100" w:after="100" w:line="240" w:lineRule="auto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310B"/>
    <w:pPr>
      <w:keepNext/>
      <w:keepLines/>
      <w:spacing w:before="160"/>
      <w:outlineLvl w:val="3"/>
    </w:pPr>
    <w:rPr>
      <w:rFonts w:asciiTheme="majorHAnsi" w:eastAsiaTheme="majorEastAsia" w:hAnsiTheme="majorHAnsi" w:cstheme="majorBidi"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Char"/>
    <w:uiPriority w:val="9"/>
    <w:unhideWhenUsed/>
    <w:qFormat/>
    <w:rsid w:val="002C11A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Char"/>
    <w:uiPriority w:val="9"/>
    <w:unhideWhenUsed/>
    <w:qFormat/>
    <w:rsid w:val="002C11AE"/>
    <w:pPr>
      <w:keepNext/>
      <w:keepLines/>
      <w:spacing w:before="16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11A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11AE"/>
    <w:pPr>
      <w:keepNext/>
      <w:keepLines/>
      <w:spacing w:before="12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11A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书名"/>
    <w:basedOn w:val="a0"/>
    <w:uiPriority w:val="33"/>
    <w:qFormat/>
    <w:rsid w:val="003D1676"/>
    <w:rPr>
      <w:rFonts w:eastAsia="Microsoft YaHei UI"/>
      <w:b/>
      <w:bCs/>
      <w:caps w:val="0"/>
      <w:smallCaps/>
      <w:spacing w:val="10"/>
    </w:rPr>
  </w:style>
  <w:style w:type="paragraph" w:customStyle="1" w:styleId="a4">
    <w:name w:val="描述"/>
    <w:basedOn w:val="a"/>
    <w:next w:val="a"/>
    <w:uiPriority w:val="35"/>
    <w:semiHidden/>
    <w:unhideWhenUsed/>
    <w:qFormat/>
    <w:rsid w:val="002C11A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sid w:val="003D1676"/>
    <w:rPr>
      <w:rFonts w:eastAsia="Microsoft YaHei UI"/>
      <w:i/>
      <w:iCs/>
      <w:color w:val="000000" w:themeColor="text1"/>
    </w:rPr>
  </w:style>
  <w:style w:type="character" w:customStyle="1" w:styleId="1Char">
    <w:name w:val="标题 1 Char"/>
    <w:basedOn w:val="a0"/>
    <w:link w:val="1"/>
    <w:uiPriority w:val="9"/>
    <w:rsid w:val="001E310B"/>
    <w:rPr>
      <w:rFonts w:asciiTheme="majorHAnsi" w:eastAsia="微软雅黑" w:hAnsiTheme="majorHAnsi" w:cstheme="majorBidi"/>
      <w:color w:val="B01513" w:themeColor="accent1"/>
      <w:sz w:val="30"/>
      <w:szCs w:val="28"/>
    </w:rPr>
  </w:style>
  <w:style w:type="character" w:customStyle="1" w:styleId="2Char">
    <w:name w:val="标题 2 Char"/>
    <w:basedOn w:val="a0"/>
    <w:link w:val="2"/>
    <w:uiPriority w:val="9"/>
    <w:rsid w:val="002E5EAC"/>
    <w:rPr>
      <w:rFonts w:asciiTheme="majorHAnsi" w:eastAsia="微软雅黑" w:hAnsiTheme="majorHAnsi" w:cstheme="majorBidi"/>
      <w:b/>
      <w:color w:val="404040" w:themeColor="text1" w:themeTint="BF"/>
      <w:sz w:val="28"/>
      <w:szCs w:val="24"/>
    </w:rPr>
  </w:style>
  <w:style w:type="character" w:customStyle="1" w:styleId="3Char">
    <w:name w:val="标题 3 Char"/>
    <w:basedOn w:val="a0"/>
    <w:link w:val="3"/>
    <w:uiPriority w:val="9"/>
    <w:rsid w:val="00EF6C2A"/>
    <w:rPr>
      <w:rFonts w:asciiTheme="majorHAnsi" w:eastAsiaTheme="majorEastAsia" w:hAnsiTheme="majorHAnsi" w:cstheme="majorBidi"/>
      <w:b/>
      <w:color w:val="000000" w:themeColor="text1"/>
      <w:sz w:val="24"/>
      <w:szCs w:val="22"/>
    </w:rPr>
  </w:style>
  <w:style w:type="character" w:customStyle="1" w:styleId="4Char">
    <w:name w:val="标题 4 Char"/>
    <w:basedOn w:val="a0"/>
    <w:link w:val="4"/>
    <w:uiPriority w:val="9"/>
    <w:rsid w:val="001E310B"/>
    <w:rPr>
      <w:rFonts w:asciiTheme="majorHAnsi" w:eastAsiaTheme="majorEastAsia" w:hAnsiTheme="majorHAnsi" w:cstheme="majorBidi"/>
      <w:bCs/>
      <w:color w:val="000000" w:themeColor="text1"/>
      <w:sz w:val="20"/>
      <w:szCs w:val="20"/>
    </w:rPr>
  </w:style>
  <w:style w:type="character" w:customStyle="1" w:styleId="5Char">
    <w:name w:val="标题 5 Char"/>
    <w:basedOn w:val="a0"/>
    <w:link w:val="5"/>
    <w:uiPriority w:val="9"/>
    <w:rsid w:val="002C11AE"/>
    <w:rPr>
      <w:rFonts w:asciiTheme="majorHAnsi" w:eastAsiaTheme="majorEastAsia" w:hAnsiTheme="majorHAnsi" w:cstheme="majorBidi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2C11AE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Char">
    <w:name w:val="标题 7 Char"/>
    <w:basedOn w:val="a0"/>
    <w:link w:val="7"/>
    <w:uiPriority w:val="9"/>
    <w:semiHidden/>
    <w:rsid w:val="002C11AE"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2C11A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Char">
    <w:name w:val="标题 9 Char"/>
    <w:basedOn w:val="a0"/>
    <w:link w:val="9"/>
    <w:uiPriority w:val="9"/>
    <w:semiHidden/>
    <w:rsid w:val="002C11A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a6">
    <w:name w:val="重要强调"/>
    <w:basedOn w:val="a0"/>
    <w:uiPriority w:val="21"/>
    <w:qFormat/>
    <w:rsid w:val="003D1676"/>
    <w:rPr>
      <w:rFonts w:eastAsia="Microsoft YaHei UI"/>
      <w:b/>
      <w:bCs/>
      <w:i/>
      <w:iCs/>
      <w:color w:val="auto"/>
    </w:rPr>
  </w:style>
  <w:style w:type="paragraph" w:customStyle="1" w:styleId="a7">
    <w:name w:val="重要引言"/>
    <w:basedOn w:val="a"/>
    <w:next w:val="a"/>
    <w:link w:val="a8"/>
    <w:uiPriority w:val="30"/>
    <w:qFormat/>
    <w:rsid w:val="002C11AE"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重要引言字符"/>
    <w:basedOn w:val="a0"/>
    <w:link w:val="a7"/>
    <w:uiPriority w:val="30"/>
    <w:rsid w:val="002C11AE"/>
    <w:rPr>
      <w:color w:val="B01513" w:themeColor="accent1"/>
      <w:sz w:val="28"/>
      <w:szCs w:val="28"/>
    </w:rPr>
  </w:style>
  <w:style w:type="character" w:customStyle="1" w:styleId="a9">
    <w:name w:val="重要参考资料"/>
    <w:basedOn w:val="a0"/>
    <w:uiPriority w:val="32"/>
    <w:qFormat/>
    <w:rsid w:val="003D1676"/>
    <w:rPr>
      <w:rFonts w:eastAsia="Microsoft YaHei UI"/>
      <w:b/>
      <w:bCs/>
      <w:caps w:val="0"/>
      <w:smallCaps/>
      <w:color w:val="auto"/>
      <w:spacing w:val="5"/>
      <w:u w:val="single"/>
    </w:rPr>
  </w:style>
  <w:style w:type="character" w:styleId="aa">
    <w:name w:val="Hyperlink"/>
    <w:basedOn w:val="a0"/>
    <w:uiPriority w:val="99"/>
    <w:unhideWhenUsed/>
    <w:rsid w:val="002C11AE"/>
    <w:rPr>
      <w:color w:val="4FB8C1" w:themeColor="text2" w:themeTint="99"/>
      <w:u w:val="single"/>
    </w:rPr>
  </w:style>
  <w:style w:type="character" w:customStyle="1" w:styleId="10">
    <w:name w:val="已访问的超链接1"/>
    <w:basedOn w:val="a0"/>
    <w:uiPriority w:val="99"/>
    <w:semiHidden/>
    <w:unhideWhenUsed/>
    <w:rsid w:val="002C11AE"/>
    <w:rPr>
      <w:color w:val="9DFFCB" w:themeColor="followedHyperlink"/>
      <w:u w:val="single"/>
    </w:rPr>
  </w:style>
  <w:style w:type="paragraph" w:customStyle="1" w:styleId="ab">
    <w:name w:val="无间距"/>
    <w:link w:val="ac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customStyle="1" w:styleId="ac">
    <w:name w:val="无间距字符"/>
    <w:basedOn w:val="a0"/>
    <w:link w:val="ab"/>
    <w:uiPriority w:val="1"/>
    <w:rsid w:val="003D1676"/>
    <w:rPr>
      <w:rFonts w:eastAsia="Microsoft YaHei UI"/>
    </w:rPr>
  </w:style>
  <w:style w:type="paragraph" w:customStyle="1" w:styleId="ad">
    <w:name w:val="引言"/>
    <w:basedOn w:val="a"/>
    <w:next w:val="a"/>
    <w:link w:val="ae"/>
    <w:uiPriority w:val="29"/>
    <w:qFormat/>
    <w:rsid w:val="003D1676"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ae">
    <w:name w:val="引言字符"/>
    <w:basedOn w:val="a0"/>
    <w:link w:val="ad"/>
    <w:uiPriority w:val="29"/>
    <w:rsid w:val="003D1676"/>
    <w:rPr>
      <w:rFonts w:asciiTheme="majorHAnsi" w:eastAsia="Microsoft YaHei UI" w:hAnsiTheme="majorHAnsi" w:cstheme="majorBidi"/>
    </w:rPr>
  </w:style>
  <w:style w:type="character" w:customStyle="1" w:styleId="af">
    <w:name w:val="增强"/>
    <w:basedOn w:val="a0"/>
    <w:uiPriority w:val="22"/>
    <w:qFormat/>
    <w:rsid w:val="003D1676"/>
    <w:rPr>
      <w:rFonts w:eastAsia="Microsoft YaHei UI"/>
      <w:b/>
      <w:bCs/>
    </w:rPr>
  </w:style>
  <w:style w:type="paragraph" w:styleId="af0">
    <w:name w:val="Subtitle"/>
    <w:basedOn w:val="a"/>
    <w:next w:val="a"/>
    <w:link w:val="Char"/>
    <w:uiPriority w:val="11"/>
    <w:qFormat/>
    <w:rsid w:val="002C11AE"/>
    <w:pPr>
      <w:numPr>
        <w:ilvl w:val="1"/>
      </w:numPr>
    </w:pPr>
    <w:rPr>
      <w:sz w:val="28"/>
      <w:szCs w:val="28"/>
    </w:rPr>
  </w:style>
  <w:style w:type="character" w:customStyle="1" w:styleId="Char">
    <w:name w:val="副标题 Char"/>
    <w:basedOn w:val="a0"/>
    <w:link w:val="af0"/>
    <w:uiPriority w:val="11"/>
    <w:rsid w:val="002C11AE"/>
    <w:rPr>
      <w:sz w:val="28"/>
      <w:szCs w:val="28"/>
    </w:rPr>
  </w:style>
  <w:style w:type="character" w:customStyle="1" w:styleId="af1">
    <w:name w:val="次要强调"/>
    <w:basedOn w:val="a0"/>
    <w:uiPriority w:val="19"/>
    <w:qFormat/>
    <w:rsid w:val="003D1676"/>
    <w:rPr>
      <w:rFonts w:eastAsia="Microsoft YaHei UI"/>
      <w:i/>
      <w:iCs/>
      <w:color w:val="595959" w:themeColor="text1" w:themeTint="A6"/>
    </w:rPr>
  </w:style>
  <w:style w:type="character" w:customStyle="1" w:styleId="af2">
    <w:name w:val="次要参考资料"/>
    <w:basedOn w:val="a0"/>
    <w:uiPriority w:val="31"/>
    <w:qFormat/>
    <w:rsid w:val="003D1676"/>
    <w:rPr>
      <w:rFonts w:eastAsia="Microsoft YaHei UI"/>
      <w:caps w:val="0"/>
      <w:smallCaps/>
      <w:color w:val="404040" w:themeColor="text1" w:themeTint="BF"/>
      <w:u w:val="single" w:color="7F7F7F" w:themeColor="text1" w:themeTint="80"/>
    </w:rPr>
  </w:style>
  <w:style w:type="paragraph" w:styleId="af3">
    <w:name w:val="Title"/>
    <w:basedOn w:val="a"/>
    <w:next w:val="a"/>
    <w:link w:val="Char0"/>
    <w:uiPriority w:val="10"/>
    <w:qFormat/>
    <w:rsid w:val="003D1676"/>
    <w:pPr>
      <w:spacing w:line="240" w:lineRule="auto"/>
      <w:contextualSpacing/>
    </w:pPr>
    <w:rPr>
      <w:rFonts w:asciiTheme="majorHAnsi" w:hAnsiTheme="majorHAnsi" w:cstheme="majorBidi"/>
      <w:color w:val="B01513" w:themeColor="accent1"/>
      <w:kern w:val="28"/>
      <w:sz w:val="72"/>
      <w:szCs w:val="72"/>
    </w:rPr>
  </w:style>
  <w:style w:type="character" w:customStyle="1" w:styleId="Char0">
    <w:name w:val="标题 Char"/>
    <w:basedOn w:val="a0"/>
    <w:link w:val="af3"/>
    <w:uiPriority w:val="10"/>
    <w:rsid w:val="003D1676"/>
    <w:rPr>
      <w:rFonts w:asciiTheme="majorHAnsi" w:eastAsia="Microsoft YaHei UI" w:hAnsiTheme="majorHAnsi" w:cstheme="majorBidi"/>
      <w:color w:val="B01513" w:themeColor="accent1"/>
      <w:kern w:val="28"/>
      <w:sz w:val="72"/>
      <w:szCs w:val="72"/>
    </w:rPr>
  </w:style>
  <w:style w:type="paragraph" w:customStyle="1" w:styleId="af4">
    <w:name w:val="列表段落"/>
    <w:basedOn w:val="a"/>
    <w:uiPriority w:val="34"/>
    <w:qFormat/>
    <w:rsid w:val="002C11AE"/>
    <w:pPr>
      <w:ind w:left="720"/>
      <w:contextualSpacing/>
    </w:pPr>
  </w:style>
  <w:style w:type="paragraph" w:styleId="af5">
    <w:name w:val="No Spacing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styleId="af6">
    <w:name w:val="Subtle Emphasis"/>
    <w:basedOn w:val="a0"/>
    <w:uiPriority w:val="19"/>
    <w:qFormat/>
    <w:rsid w:val="003D1676"/>
    <w:rPr>
      <w:rFonts w:eastAsia="Microsoft YaHei UI"/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3D1676"/>
    <w:rPr>
      <w:rFonts w:eastAsia="Microsoft YaHei UI"/>
      <w:i/>
      <w:iCs/>
      <w:color w:val="B01513" w:themeColor="accent1"/>
    </w:rPr>
  </w:style>
  <w:style w:type="character" w:styleId="af8">
    <w:name w:val="Strong"/>
    <w:basedOn w:val="a0"/>
    <w:uiPriority w:val="22"/>
    <w:qFormat/>
    <w:rsid w:val="003D1676"/>
    <w:rPr>
      <w:rFonts w:eastAsia="Microsoft YaHei UI"/>
      <w:b/>
      <w:bCs/>
    </w:rPr>
  </w:style>
  <w:style w:type="paragraph" w:styleId="af9">
    <w:name w:val="Quote"/>
    <w:basedOn w:val="a"/>
    <w:next w:val="a"/>
    <w:link w:val="Char1"/>
    <w:uiPriority w:val="29"/>
    <w:qFormat/>
    <w:rsid w:val="003D167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f9"/>
    <w:uiPriority w:val="29"/>
    <w:rsid w:val="003D1676"/>
    <w:rPr>
      <w:rFonts w:eastAsia="Microsoft YaHei UI"/>
      <w:i/>
      <w:iCs/>
      <w:color w:val="404040" w:themeColor="text1" w:themeTint="BF"/>
    </w:rPr>
  </w:style>
  <w:style w:type="paragraph" w:styleId="afa">
    <w:name w:val="Intense Quote"/>
    <w:basedOn w:val="a"/>
    <w:next w:val="a"/>
    <w:link w:val="Char2"/>
    <w:uiPriority w:val="30"/>
    <w:qFormat/>
    <w:rsid w:val="003D1676"/>
    <w:pPr>
      <w:pBdr>
        <w:top w:val="single" w:sz="4" w:space="10" w:color="B01513" w:themeColor="accent1"/>
        <w:bottom w:val="single" w:sz="4" w:space="10" w:color="B01513" w:themeColor="accent1"/>
      </w:pBdr>
      <w:spacing w:before="360" w:after="360"/>
      <w:ind w:left="864" w:right="864"/>
      <w:jc w:val="center"/>
    </w:pPr>
    <w:rPr>
      <w:i/>
      <w:iCs/>
      <w:color w:val="B01513" w:themeColor="accent1"/>
    </w:rPr>
  </w:style>
  <w:style w:type="character" w:customStyle="1" w:styleId="Char2">
    <w:name w:val="明显引用 Char"/>
    <w:basedOn w:val="a0"/>
    <w:link w:val="afa"/>
    <w:uiPriority w:val="30"/>
    <w:rsid w:val="003D1676"/>
    <w:rPr>
      <w:rFonts w:eastAsia="Microsoft YaHei UI"/>
      <w:i/>
      <w:iCs/>
      <w:color w:val="B01513" w:themeColor="accent1"/>
    </w:rPr>
  </w:style>
  <w:style w:type="character" w:styleId="afb">
    <w:name w:val="Subtle Reference"/>
    <w:basedOn w:val="a0"/>
    <w:uiPriority w:val="31"/>
    <w:qFormat/>
    <w:rsid w:val="003D1676"/>
    <w:rPr>
      <w:rFonts w:eastAsia="Microsoft YaHei UI"/>
      <w:smallCaps/>
      <w:color w:val="5A5A5A" w:themeColor="text1" w:themeTint="A5"/>
    </w:rPr>
  </w:style>
  <w:style w:type="character" w:styleId="afc">
    <w:name w:val="Intense Reference"/>
    <w:basedOn w:val="a0"/>
    <w:uiPriority w:val="32"/>
    <w:qFormat/>
    <w:rsid w:val="003D1676"/>
    <w:rPr>
      <w:rFonts w:eastAsia="Microsoft YaHei UI"/>
      <w:b/>
      <w:bCs/>
      <w:smallCaps/>
      <w:color w:val="B01513" w:themeColor="accent1"/>
      <w:spacing w:val="5"/>
    </w:rPr>
  </w:style>
  <w:style w:type="character" w:styleId="afd">
    <w:name w:val="Book Title"/>
    <w:basedOn w:val="a0"/>
    <w:uiPriority w:val="33"/>
    <w:qFormat/>
    <w:rsid w:val="003D1676"/>
    <w:rPr>
      <w:rFonts w:eastAsia="Microsoft YaHei UI"/>
      <w:b/>
      <w:bCs/>
      <w:i/>
      <w:iCs/>
      <w:spacing w:val="5"/>
    </w:rPr>
  </w:style>
  <w:style w:type="table" w:styleId="afe">
    <w:name w:val="Table Grid"/>
    <w:basedOn w:val="a1"/>
    <w:uiPriority w:val="39"/>
    <w:rsid w:val="00832D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List Paragraph"/>
    <w:basedOn w:val="a"/>
    <w:uiPriority w:val="34"/>
    <w:qFormat/>
    <w:rsid w:val="00BD3009"/>
    <w:pPr>
      <w:ind w:firstLineChars="200" w:firstLine="420"/>
    </w:pPr>
  </w:style>
  <w:style w:type="character" w:customStyle="1" w:styleId="apple-converted-space">
    <w:name w:val="apple-converted-space"/>
    <w:basedOn w:val="a0"/>
    <w:rsid w:val="001F7B77"/>
  </w:style>
  <w:style w:type="paragraph" w:styleId="aff0">
    <w:name w:val="header"/>
    <w:basedOn w:val="a"/>
    <w:link w:val="Char3"/>
    <w:uiPriority w:val="99"/>
    <w:unhideWhenUsed/>
    <w:rsid w:val="007735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Char3">
    <w:name w:val="页眉 Char"/>
    <w:basedOn w:val="a0"/>
    <w:link w:val="aff0"/>
    <w:uiPriority w:val="99"/>
    <w:rsid w:val="00773509"/>
    <w:rPr>
      <w:rFonts w:eastAsia="Microsoft YaHei UI"/>
      <w:sz w:val="18"/>
      <w:szCs w:val="18"/>
    </w:rPr>
  </w:style>
  <w:style w:type="paragraph" w:styleId="aff1">
    <w:name w:val="footer"/>
    <w:basedOn w:val="a"/>
    <w:link w:val="Char4"/>
    <w:uiPriority w:val="99"/>
    <w:unhideWhenUsed/>
    <w:rsid w:val="00773509"/>
    <w:pPr>
      <w:tabs>
        <w:tab w:val="center" w:pos="4153"/>
        <w:tab w:val="right" w:pos="8306"/>
      </w:tabs>
      <w:snapToGrid w:val="0"/>
      <w:spacing w:line="240" w:lineRule="auto"/>
    </w:pPr>
    <w:rPr>
      <w:szCs w:val="18"/>
    </w:rPr>
  </w:style>
  <w:style w:type="character" w:customStyle="1" w:styleId="Char4">
    <w:name w:val="页脚 Char"/>
    <w:basedOn w:val="a0"/>
    <w:link w:val="aff1"/>
    <w:uiPriority w:val="99"/>
    <w:rsid w:val="00773509"/>
    <w:rPr>
      <w:rFonts w:eastAsia="Microsoft YaHei UI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A74BA"/>
    <w:pPr>
      <w:spacing w:before="240" w:after="0" w:line="259" w:lineRule="auto"/>
      <w:outlineLvl w:val="9"/>
    </w:pPr>
    <w:rPr>
      <w:rFonts w:eastAsiaTheme="majorEastAsia"/>
      <w:color w:val="830F0E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A74BA"/>
  </w:style>
  <w:style w:type="paragraph" w:styleId="20">
    <w:name w:val="toc 2"/>
    <w:basedOn w:val="a"/>
    <w:next w:val="a"/>
    <w:autoRedefine/>
    <w:uiPriority w:val="39"/>
    <w:unhideWhenUsed/>
    <w:rsid w:val="004A74B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A74BA"/>
    <w:pPr>
      <w:ind w:leftChars="400" w:left="840"/>
    </w:pPr>
  </w:style>
  <w:style w:type="paragraph" w:styleId="aff2">
    <w:name w:val="Note Heading"/>
    <w:basedOn w:val="a"/>
    <w:next w:val="a"/>
    <w:link w:val="Char5"/>
    <w:rsid w:val="00DB14A7"/>
    <w:pPr>
      <w:widowControl w:val="0"/>
      <w:spacing w:line="240" w:lineRule="auto"/>
      <w:jc w:val="center"/>
    </w:pPr>
    <w:rPr>
      <w:rFonts w:ascii="Times New Roman" w:eastAsia="宋体" w:hAnsi="Times New Roman" w:cs="Times New Roman"/>
      <w:kern w:val="2"/>
      <w:szCs w:val="24"/>
    </w:rPr>
  </w:style>
  <w:style w:type="character" w:customStyle="1" w:styleId="Char5">
    <w:name w:val="注释标题 Char"/>
    <w:basedOn w:val="a0"/>
    <w:link w:val="aff2"/>
    <w:rsid w:val="00DB14A7"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infoblue">
    <w:name w:val="infoblue"/>
    <w:basedOn w:val="a"/>
    <w:rsid w:val="00F877CC"/>
    <w:pPr>
      <w:spacing w:before="100" w:beforeAutospacing="1" w:line="240" w:lineRule="atLeast"/>
      <w:ind w:firstLineChars="200" w:firstLine="200"/>
    </w:pPr>
    <w:rPr>
      <w:rFonts w:ascii="Times New Roman" w:eastAsia="宋体" w:hAnsi="Times New Roman" w:cs="Times New Roman"/>
      <w:i/>
      <w:iCs/>
      <w:color w:val="0000FF"/>
      <w:szCs w:val="20"/>
    </w:rPr>
  </w:style>
  <w:style w:type="table" w:customStyle="1" w:styleId="110">
    <w:name w:val="网格表 1 浅色1"/>
    <w:basedOn w:val="a1"/>
    <w:uiPriority w:val="46"/>
    <w:rsid w:val="00042A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3">
    <w:name w:val="FollowedHyperlink"/>
    <w:basedOn w:val="a0"/>
    <w:uiPriority w:val="99"/>
    <w:semiHidden/>
    <w:unhideWhenUsed/>
    <w:rsid w:val="00795B79"/>
    <w:rPr>
      <w:color w:val="9DFFCB" w:themeColor="followedHyperlink"/>
      <w:u w:val="single"/>
    </w:rPr>
  </w:style>
  <w:style w:type="paragraph" w:styleId="aff4">
    <w:name w:val="Balloon Text"/>
    <w:basedOn w:val="a"/>
    <w:link w:val="Char6"/>
    <w:uiPriority w:val="99"/>
    <w:semiHidden/>
    <w:unhideWhenUsed/>
    <w:rsid w:val="005B2051"/>
    <w:pPr>
      <w:spacing w:line="240" w:lineRule="auto"/>
    </w:pPr>
    <w:rPr>
      <w:szCs w:val="18"/>
    </w:rPr>
  </w:style>
  <w:style w:type="character" w:customStyle="1" w:styleId="Char6">
    <w:name w:val="批注框文本 Char"/>
    <w:basedOn w:val="a0"/>
    <w:link w:val="aff4"/>
    <w:uiPriority w:val="99"/>
    <w:semiHidden/>
    <w:rsid w:val="005B2051"/>
    <w:rPr>
      <w:rFonts w:eastAsia="Microsoft YaHei UI"/>
      <w:sz w:val="18"/>
      <w:szCs w:val="18"/>
    </w:rPr>
  </w:style>
  <w:style w:type="paragraph" w:styleId="aff5">
    <w:name w:val="Date"/>
    <w:basedOn w:val="a"/>
    <w:next w:val="a"/>
    <w:link w:val="Char7"/>
    <w:uiPriority w:val="99"/>
    <w:semiHidden/>
    <w:unhideWhenUsed/>
    <w:rsid w:val="00C473CE"/>
    <w:pPr>
      <w:ind w:leftChars="2500" w:left="100"/>
    </w:pPr>
  </w:style>
  <w:style w:type="character" w:customStyle="1" w:styleId="Char7">
    <w:name w:val="日期 Char"/>
    <w:basedOn w:val="a0"/>
    <w:link w:val="aff5"/>
    <w:uiPriority w:val="99"/>
    <w:semiHidden/>
    <w:rsid w:val="00C473CE"/>
    <w:rPr>
      <w:rFonts w:eastAsia="Microsoft YaHei UI"/>
    </w:rPr>
  </w:style>
  <w:style w:type="paragraph" w:styleId="aff6">
    <w:name w:val="Normal (Web)"/>
    <w:basedOn w:val="a"/>
    <w:uiPriority w:val="99"/>
    <w:unhideWhenUsed/>
    <w:rsid w:val="0045670F"/>
    <w:pPr>
      <w:spacing w:before="100" w:before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ff7">
    <w:name w:val="annotation reference"/>
    <w:basedOn w:val="a0"/>
    <w:uiPriority w:val="99"/>
    <w:semiHidden/>
    <w:unhideWhenUsed/>
    <w:rsid w:val="00B230AD"/>
    <w:rPr>
      <w:sz w:val="21"/>
      <w:szCs w:val="21"/>
    </w:rPr>
  </w:style>
  <w:style w:type="paragraph" w:styleId="aff8">
    <w:name w:val="annotation text"/>
    <w:basedOn w:val="a"/>
    <w:link w:val="Char8"/>
    <w:uiPriority w:val="99"/>
    <w:semiHidden/>
    <w:unhideWhenUsed/>
    <w:rsid w:val="00B230AD"/>
  </w:style>
  <w:style w:type="character" w:customStyle="1" w:styleId="Char8">
    <w:name w:val="批注文字 Char"/>
    <w:basedOn w:val="a0"/>
    <w:link w:val="aff8"/>
    <w:uiPriority w:val="99"/>
    <w:semiHidden/>
    <w:rsid w:val="00B230AD"/>
    <w:rPr>
      <w:rFonts w:eastAsia="微软雅黑"/>
      <w:sz w:val="18"/>
    </w:rPr>
  </w:style>
  <w:style w:type="paragraph" w:styleId="aff9">
    <w:name w:val="annotation subject"/>
    <w:basedOn w:val="aff8"/>
    <w:next w:val="aff8"/>
    <w:link w:val="Char9"/>
    <w:uiPriority w:val="99"/>
    <w:semiHidden/>
    <w:unhideWhenUsed/>
    <w:rsid w:val="00B230AD"/>
    <w:rPr>
      <w:b/>
      <w:bCs/>
    </w:rPr>
  </w:style>
  <w:style w:type="character" w:customStyle="1" w:styleId="Char9">
    <w:name w:val="批注主题 Char"/>
    <w:basedOn w:val="Char8"/>
    <w:link w:val="aff9"/>
    <w:uiPriority w:val="99"/>
    <w:semiHidden/>
    <w:rsid w:val="00B230AD"/>
    <w:rPr>
      <w:rFonts w:eastAsia="微软雅黑"/>
      <w:b/>
      <w:bCs/>
      <w:sz w:val="18"/>
    </w:rPr>
  </w:style>
  <w:style w:type="paragraph" w:styleId="affa">
    <w:name w:val="Document Map"/>
    <w:basedOn w:val="a"/>
    <w:link w:val="Chara"/>
    <w:uiPriority w:val="99"/>
    <w:semiHidden/>
    <w:unhideWhenUsed/>
    <w:rsid w:val="009F5957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0"/>
    <w:link w:val="affa"/>
    <w:uiPriority w:val="99"/>
    <w:semiHidden/>
    <w:rsid w:val="009F5957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9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-CX-3\AppData\Roaming\Microsoft\Templates\Ion%20&#35774;&#35745;&#65288;&#31354;&#30333;&#65289;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4A33BA-43C1-49C8-A17D-265EC8F10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设计（空白）.dotx</Template>
  <TotalTime>6930</TotalTime>
  <Pages>1</Pages>
  <Words>2741</Words>
  <Characters>15626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MF-CX5</dc:creator>
  <cp:keywords/>
  <dc:description/>
  <cp:lastModifiedBy>MF-CX-3</cp:lastModifiedBy>
  <cp:revision>1102</cp:revision>
  <dcterms:created xsi:type="dcterms:W3CDTF">2016-01-05T02:51:00Z</dcterms:created>
  <dcterms:modified xsi:type="dcterms:W3CDTF">2016-02-18T10:49:00Z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