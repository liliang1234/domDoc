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3B3" w:rsidRPr="003E0F86" w:rsidRDefault="000553B3" w:rsidP="000553B3">
      <w:pPr>
        <w:rPr>
          <w:rFonts w:ascii="Arial" w:hAnsi="Arial" w:cs="Arial" w:hint="eastAsia"/>
        </w:rPr>
      </w:pPr>
    </w:p>
    <w:p w:rsidR="000553B3" w:rsidRPr="003E0F86" w:rsidRDefault="000553B3" w:rsidP="000553B3">
      <w:pPr>
        <w:jc w:val="center"/>
        <w:rPr>
          <w:rFonts w:ascii="Arial" w:hAnsi="Arial" w:cs="Arial"/>
        </w:rPr>
      </w:pPr>
    </w:p>
    <w:p w:rsidR="000553B3" w:rsidRPr="003E0F86" w:rsidRDefault="000553B3" w:rsidP="000553B3">
      <w:pPr>
        <w:jc w:val="center"/>
        <w:rPr>
          <w:rFonts w:ascii="Arial" w:hAnsi="Arial" w:cs="Arial"/>
        </w:rPr>
      </w:pPr>
    </w:p>
    <w:p w:rsidR="000553B3" w:rsidRPr="003E0F86" w:rsidRDefault="000553B3" w:rsidP="000553B3">
      <w:pPr>
        <w:jc w:val="center"/>
        <w:rPr>
          <w:rFonts w:ascii="Arial" w:hAnsi="Arial" w:cs="Arial"/>
        </w:rPr>
      </w:pPr>
      <w:bookmarkStart w:id="0" w:name="_Toc418479672"/>
      <w:bookmarkStart w:id="1" w:name="hp_TitlePage"/>
    </w:p>
    <w:p w:rsidR="000553B3" w:rsidRPr="003E0F86" w:rsidRDefault="000553B3" w:rsidP="000553B3">
      <w:pPr>
        <w:jc w:val="center"/>
        <w:rPr>
          <w:rFonts w:ascii="Arial" w:hAnsi="Arial" w:cs="Arial"/>
        </w:rPr>
      </w:pPr>
    </w:p>
    <w:p w:rsidR="000553B3" w:rsidRPr="003E0F86" w:rsidRDefault="006345FD" w:rsidP="000553B3">
      <w:pPr>
        <w:jc w:val="center"/>
        <w:rPr>
          <w:rFonts w:ascii="Arial" w:hAnsi="Arial" w:cs="Arial"/>
          <w:b/>
        </w:rPr>
      </w:pPr>
      <w:r w:rsidRPr="003E0F86">
        <w:rPr>
          <w:rFonts w:ascii="Arial" w:eastAsia="黑体" w:hAnsi="Arial" w:cs="Arial" w:hint="eastAsia"/>
          <w:b/>
          <w:bCs/>
          <w:sz w:val="52"/>
        </w:rPr>
        <w:t>票之家</w:t>
      </w:r>
      <w:r w:rsidR="00001D91" w:rsidRPr="003E0F86">
        <w:rPr>
          <w:rFonts w:ascii="Arial" w:eastAsia="黑体" w:hAnsi="Arial" w:cs="Arial" w:hint="eastAsia"/>
          <w:b/>
          <w:bCs/>
          <w:sz w:val="52"/>
        </w:rPr>
        <w:t>支撑平台</w:t>
      </w:r>
      <w:r w:rsidR="000553B3" w:rsidRPr="003E0F86">
        <w:rPr>
          <w:rFonts w:ascii="Arial" w:eastAsia="黑体" w:hAnsi="Arial" w:cs="Arial" w:hint="eastAsia"/>
          <w:b/>
          <w:bCs/>
          <w:sz w:val="52"/>
        </w:rPr>
        <w:t>需求</w:t>
      </w:r>
    </w:p>
    <w:p w:rsidR="000553B3" w:rsidRPr="003E0F86" w:rsidRDefault="000553B3" w:rsidP="000553B3">
      <w:pPr>
        <w:jc w:val="center"/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p w:rsidR="000553B3" w:rsidRPr="003E0F86" w:rsidRDefault="000553B3" w:rsidP="000553B3">
      <w:pPr>
        <w:rPr>
          <w:rFonts w:ascii="Arial" w:hAnsi="Arial" w:cs="Arial"/>
          <w:bCs/>
          <w:iCs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3E0F86" w:rsidRPr="003E0F86" w:rsidTr="00307122">
        <w:trPr>
          <w:trHeight w:val="483"/>
          <w:jc w:val="center"/>
        </w:trPr>
        <w:tc>
          <w:tcPr>
            <w:tcW w:w="1576" w:type="dxa"/>
            <w:vAlign w:val="center"/>
          </w:tcPr>
          <w:p w:rsidR="000553B3" w:rsidRPr="003E0F86" w:rsidRDefault="000553B3" w:rsidP="00307122">
            <w:pPr>
              <w:pStyle w:val="ab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bookmarkStart w:id="2" w:name="OLE_LINK1"/>
            <w:r w:rsidRPr="003E0F86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:rsidR="000553B3" w:rsidRPr="003E0F86" w:rsidRDefault="000553B3" w:rsidP="00307122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3E0F86">
              <w:rPr>
                <w:rFonts w:ascii="Arial" w:hAnsi="Arial" w:cs="Arial"/>
                <w:sz w:val="18"/>
                <w:szCs w:val="18"/>
              </w:rPr>
              <w:t>V</w:t>
            </w:r>
            <w:r w:rsidR="00001D91" w:rsidRPr="003E0F86">
              <w:rPr>
                <w:rFonts w:ascii="Arial" w:hAnsi="Arial" w:cs="Arial" w:hint="eastAsia"/>
                <w:sz w:val="18"/>
                <w:szCs w:val="18"/>
              </w:rPr>
              <w:t>2</w:t>
            </w:r>
            <w:r w:rsidRPr="003E0F86">
              <w:rPr>
                <w:rFonts w:ascii="Arial" w:hAnsi="Arial" w:cs="Arial"/>
                <w:sz w:val="18"/>
                <w:szCs w:val="18"/>
              </w:rPr>
              <w:t>.0.0</w:t>
            </w:r>
          </w:p>
        </w:tc>
        <w:tc>
          <w:tcPr>
            <w:tcW w:w="1734" w:type="dxa"/>
            <w:vAlign w:val="center"/>
          </w:tcPr>
          <w:p w:rsidR="000553B3" w:rsidRPr="003E0F86" w:rsidRDefault="000553B3" w:rsidP="00307122">
            <w:pPr>
              <w:pStyle w:val="ab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3E0F86">
              <w:rPr>
                <w:rFonts w:ascii="Arial" w:hAnsi="Arial" w:cs="Arial" w:hint="eastAsia"/>
                <w:sz w:val="18"/>
                <w:szCs w:val="18"/>
              </w:rPr>
              <w:t>归属部门</w:t>
            </w:r>
            <w:r w:rsidRPr="003E0F86">
              <w:rPr>
                <w:rFonts w:ascii="Arial" w:hAnsi="Arial" w:cs="Arial" w:hint="eastAsia"/>
                <w:sz w:val="18"/>
                <w:szCs w:val="18"/>
              </w:rPr>
              <w:t>/</w:t>
            </w:r>
            <w:r w:rsidRPr="003E0F86">
              <w:rPr>
                <w:rFonts w:ascii="Arial" w:hAnsi="Arial" w:cs="Arial" w:hint="eastAsia"/>
                <w:sz w:val="18"/>
                <w:szCs w:val="18"/>
              </w:rPr>
              <w:t>项目</w:t>
            </w:r>
            <w:r w:rsidRPr="003E0F86">
              <w:rPr>
                <w:rFonts w:ascii="Arial" w:hAnsi="Arial" w:cs="Arial"/>
                <w:sz w:val="18"/>
                <w:szCs w:val="18"/>
              </w:rPr>
              <w:t>：</w:t>
            </w:r>
          </w:p>
        </w:tc>
        <w:tc>
          <w:tcPr>
            <w:tcW w:w="1972" w:type="dxa"/>
            <w:vAlign w:val="center"/>
          </w:tcPr>
          <w:p w:rsidR="000553B3" w:rsidRPr="003E0F86" w:rsidRDefault="000553B3" w:rsidP="00307122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3E0F86">
              <w:rPr>
                <w:rFonts w:ascii="Arial" w:hAnsi="Arial" w:cs="Arial" w:hint="eastAsia"/>
                <w:sz w:val="18"/>
                <w:szCs w:val="18"/>
              </w:rPr>
              <w:t>技术部</w:t>
            </w:r>
          </w:p>
        </w:tc>
      </w:tr>
      <w:tr w:rsidR="000553B3" w:rsidRPr="003E0F86" w:rsidTr="00307122">
        <w:trPr>
          <w:trHeight w:val="413"/>
          <w:jc w:val="center"/>
        </w:trPr>
        <w:tc>
          <w:tcPr>
            <w:tcW w:w="1576" w:type="dxa"/>
            <w:vAlign w:val="center"/>
          </w:tcPr>
          <w:p w:rsidR="000553B3" w:rsidRPr="003E0F86" w:rsidRDefault="000553B3" w:rsidP="00307122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E0F86"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:rsidR="000553B3" w:rsidRPr="003E0F86" w:rsidRDefault="000553B3" w:rsidP="00307122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3E0F86">
              <w:rPr>
                <w:rFonts w:ascii="Arial" w:hAnsi="Arial" w:cs="Arial" w:hint="eastAsia"/>
                <w:sz w:val="18"/>
                <w:szCs w:val="18"/>
              </w:rPr>
              <w:t>辛文涛</w:t>
            </w:r>
          </w:p>
        </w:tc>
        <w:tc>
          <w:tcPr>
            <w:tcW w:w="1734" w:type="dxa"/>
            <w:vAlign w:val="center"/>
          </w:tcPr>
          <w:p w:rsidR="000553B3" w:rsidRPr="003E0F86" w:rsidRDefault="000553B3" w:rsidP="00307122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E0F86">
              <w:rPr>
                <w:rFonts w:ascii="Arial" w:hAnsi="Arial" w:cs="Arial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:rsidR="000553B3" w:rsidRPr="003E0F86" w:rsidRDefault="0058603E" w:rsidP="00307122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3E0F86">
              <w:rPr>
                <w:rFonts w:ascii="Arial" w:hAnsi="Arial" w:cs="Arial" w:hint="eastAsia"/>
                <w:sz w:val="18"/>
                <w:szCs w:val="18"/>
              </w:rPr>
              <w:t>2016/03/2</w:t>
            </w:r>
            <w:r w:rsidR="00001D91" w:rsidRPr="003E0F86">
              <w:rPr>
                <w:rFonts w:ascii="Arial" w:hAnsi="Arial" w:cs="Arial" w:hint="eastAsia"/>
                <w:sz w:val="18"/>
                <w:szCs w:val="18"/>
              </w:rPr>
              <w:t>3</w:t>
            </w:r>
          </w:p>
        </w:tc>
      </w:tr>
      <w:bookmarkEnd w:id="2"/>
    </w:tbl>
    <w:p w:rsidR="000553B3" w:rsidRPr="003E0F86" w:rsidRDefault="000553B3" w:rsidP="000553B3">
      <w:pPr>
        <w:rPr>
          <w:rFonts w:ascii="Arial" w:hAnsi="Arial" w:cs="Arial"/>
        </w:rPr>
      </w:pPr>
    </w:p>
    <w:p w:rsidR="000553B3" w:rsidRPr="003E0F86" w:rsidRDefault="000553B3" w:rsidP="000553B3">
      <w:pPr>
        <w:rPr>
          <w:rFonts w:ascii="Arial" w:hAnsi="Arial" w:cs="Arial"/>
        </w:rPr>
      </w:pPr>
    </w:p>
    <w:p w:rsidR="000553B3" w:rsidRPr="003E0F86" w:rsidRDefault="000553B3" w:rsidP="000553B3">
      <w:pPr>
        <w:rPr>
          <w:rFonts w:ascii="Arial" w:hAnsi="Arial" w:cs="Arial"/>
        </w:rPr>
      </w:pPr>
    </w:p>
    <w:p w:rsidR="000553B3" w:rsidRPr="003E0F86" w:rsidRDefault="000553B3" w:rsidP="000553B3">
      <w:pPr>
        <w:rPr>
          <w:rFonts w:ascii="Arial" w:hAnsi="Arial" w:cs="Arial"/>
        </w:rPr>
      </w:pPr>
    </w:p>
    <w:p w:rsidR="000553B3" w:rsidRPr="003E0F86" w:rsidRDefault="000553B3" w:rsidP="000553B3">
      <w:pPr>
        <w:rPr>
          <w:rFonts w:ascii="Arial" w:hAnsi="Arial" w:cs="Arial"/>
        </w:rPr>
      </w:pPr>
    </w:p>
    <w:p w:rsidR="000553B3" w:rsidRPr="003E0F86" w:rsidRDefault="000553B3" w:rsidP="000553B3">
      <w:pPr>
        <w:rPr>
          <w:rFonts w:ascii="Arial" w:hAnsi="Arial" w:cs="Arial"/>
        </w:rPr>
      </w:pPr>
    </w:p>
    <w:p w:rsidR="000553B3" w:rsidRPr="003E0F86" w:rsidRDefault="000553B3" w:rsidP="000553B3">
      <w:pPr>
        <w:rPr>
          <w:rFonts w:ascii="Arial" w:hAnsi="Arial" w:cs="Arial"/>
        </w:rPr>
      </w:pPr>
    </w:p>
    <w:p w:rsidR="000553B3" w:rsidRPr="003E0F86" w:rsidRDefault="000553B3" w:rsidP="000553B3">
      <w:pPr>
        <w:rPr>
          <w:rFonts w:ascii="Arial" w:hAnsi="Arial" w:cs="Arial"/>
        </w:rPr>
      </w:pPr>
    </w:p>
    <w:p w:rsidR="000553B3" w:rsidRPr="003E0F86" w:rsidRDefault="000553B3" w:rsidP="000553B3">
      <w:pPr>
        <w:rPr>
          <w:rFonts w:ascii="Arial" w:hAnsi="Arial" w:cs="Arial"/>
        </w:rPr>
      </w:pPr>
    </w:p>
    <w:p w:rsidR="000553B3" w:rsidRPr="003E0F86" w:rsidRDefault="000553B3" w:rsidP="000553B3">
      <w:pPr>
        <w:rPr>
          <w:rFonts w:ascii="Arial" w:hAnsi="Arial" w:cs="Arial"/>
        </w:rPr>
      </w:pPr>
    </w:p>
    <w:p w:rsidR="00405D74" w:rsidRPr="003E0F86" w:rsidRDefault="000553B3" w:rsidP="00405D74">
      <w:pPr>
        <w:rPr>
          <w:rFonts w:ascii="Arial" w:eastAsia="隶书" w:hAnsi="Arial" w:cs="Arial"/>
          <w:b/>
          <w:bCs/>
          <w:sz w:val="30"/>
        </w:rPr>
      </w:pPr>
      <w:r w:rsidRPr="003E0F86">
        <w:rPr>
          <w:rFonts w:ascii="Arial" w:eastAsia="隶书" w:hAnsi="Arial" w:cs="Arial"/>
          <w:b/>
          <w:bCs/>
          <w:sz w:val="30"/>
        </w:rPr>
        <w:br w:type="page"/>
      </w:r>
      <w:bookmarkEnd w:id="0"/>
      <w:bookmarkEnd w:id="1"/>
      <w:r w:rsidR="00405D74" w:rsidRPr="003E0F86">
        <w:rPr>
          <w:rFonts w:ascii="Arial" w:hAnsi="Arial" w:cs="Arial"/>
          <w:b/>
          <w:bCs/>
          <w:sz w:val="28"/>
        </w:rPr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3E0F86" w:rsidRPr="003E0F86" w:rsidTr="00307122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405D74" w:rsidRPr="003E0F86" w:rsidRDefault="00405D74" w:rsidP="00307122">
            <w:pPr>
              <w:ind w:left="1"/>
              <w:jc w:val="center"/>
              <w:rPr>
                <w:rFonts w:ascii="Arial" w:hAnsi="Arial" w:cs="Arial"/>
                <w:b/>
                <w:bCs/>
              </w:rPr>
            </w:pPr>
            <w:r w:rsidRPr="003E0F86"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405D74" w:rsidRPr="003E0F86" w:rsidRDefault="00405D74" w:rsidP="00307122">
            <w:pPr>
              <w:jc w:val="center"/>
              <w:rPr>
                <w:rFonts w:ascii="Arial" w:hAnsi="Arial" w:cs="Arial"/>
                <w:b/>
                <w:bCs/>
              </w:rPr>
            </w:pPr>
            <w:r w:rsidRPr="003E0F86"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405D74" w:rsidRPr="003E0F86" w:rsidRDefault="00405D74" w:rsidP="00307122">
            <w:pPr>
              <w:jc w:val="center"/>
              <w:rPr>
                <w:rFonts w:ascii="Arial" w:hAnsi="Arial" w:cs="Arial"/>
                <w:b/>
                <w:bCs/>
              </w:rPr>
            </w:pPr>
            <w:r w:rsidRPr="003E0F86"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405D74" w:rsidRPr="003E0F86" w:rsidRDefault="00405D74" w:rsidP="00307122">
            <w:pPr>
              <w:jc w:val="center"/>
              <w:rPr>
                <w:rFonts w:ascii="Arial" w:hAnsi="Arial" w:cs="Arial"/>
                <w:b/>
                <w:bCs/>
              </w:rPr>
            </w:pPr>
            <w:r w:rsidRPr="003E0F86"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3E0F86" w:rsidRPr="003E0F86" w:rsidTr="00307122">
        <w:tc>
          <w:tcPr>
            <w:tcW w:w="1188" w:type="dxa"/>
            <w:vAlign w:val="center"/>
          </w:tcPr>
          <w:p w:rsidR="00405D74" w:rsidRPr="003E0F86" w:rsidRDefault="002D1707" w:rsidP="0030712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V</w:t>
            </w:r>
            <w:r w:rsidRPr="003E0F86">
              <w:rPr>
                <w:rFonts w:ascii="Arial" w:hAnsi="Arial" w:cs="Arial"/>
              </w:rPr>
              <w:t>2.0.</w:t>
            </w:r>
            <w:r w:rsidR="008270B2" w:rsidRPr="003E0F86">
              <w:rPr>
                <w:rFonts w:ascii="Arial" w:hAnsi="Arial" w:cs="Arial"/>
              </w:rPr>
              <w:t>1</w:t>
            </w:r>
          </w:p>
        </w:tc>
        <w:tc>
          <w:tcPr>
            <w:tcW w:w="1440" w:type="dxa"/>
            <w:vAlign w:val="center"/>
          </w:tcPr>
          <w:p w:rsidR="00405D74" w:rsidRPr="003E0F86" w:rsidRDefault="002D1707" w:rsidP="0030712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廖佳</w:t>
            </w:r>
          </w:p>
        </w:tc>
        <w:tc>
          <w:tcPr>
            <w:tcW w:w="1440" w:type="dxa"/>
            <w:vAlign w:val="center"/>
          </w:tcPr>
          <w:p w:rsidR="00405D74" w:rsidRPr="003E0F86" w:rsidRDefault="002D1707" w:rsidP="0030712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2016-3-30</w:t>
            </w:r>
          </w:p>
        </w:tc>
        <w:tc>
          <w:tcPr>
            <w:tcW w:w="5220" w:type="dxa"/>
            <w:vAlign w:val="center"/>
          </w:tcPr>
          <w:p w:rsidR="00405D74" w:rsidRPr="003E0F86" w:rsidRDefault="002D1707" w:rsidP="00307122">
            <w:pPr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增加</w:t>
            </w:r>
            <w:r w:rsidRPr="003E0F86">
              <w:rPr>
                <w:rFonts w:ascii="Arial" w:hAnsi="Arial" w:cs="Arial"/>
              </w:rPr>
              <w:t>用户体系相关</w:t>
            </w:r>
            <w:r w:rsidRPr="003E0F86">
              <w:rPr>
                <w:rFonts w:ascii="Arial" w:hAnsi="Arial" w:cs="Arial" w:hint="eastAsia"/>
              </w:rPr>
              <w:t>内容</w:t>
            </w:r>
            <w:r w:rsidRPr="003E0F86">
              <w:rPr>
                <w:rFonts w:ascii="Arial" w:hAnsi="Arial" w:cs="Arial"/>
              </w:rPr>
              <w:t>，包括：</w:t>
            </w:r>
          </w:p>
          <w:p w:rsidR="002D1707" w:rsidRPr="003E0F86" w:rsidRDefault="002D1707" w:rsidP="00CD0809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/>
              </w:rPr>
              <w:t>用户注册；</w:t>
            </w:r>
          </w:p>
          <w:p w:rsidR="002D1707" w:rsidRPr="003E0F86" w:rsidRDefault="002D1707" w:rsidP="00CD0809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用户</w:t>
            </w:r>
            <w:r w:rsidRPr="003E0F86">
              <w:rPr>
                <w:rFonts w:ascii="Arial" w:hAnsi="Arial" w:cs="Arial"/>
              </w:rPr>
              <w:t>审核；</w:t>
            </w:r>
          </w:p>
          <w:p w:rsidR="002D1707" w:rsidRPr="003E0F86" w:rsidRDefault="002D1707" w:rsidP="00CD0809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用户管理</w:t>
            </w:r>
            <w:r w:rsidRPr="003E0F86">
              <w:rPr>
                <w:rFonts w:ascii="Arial" w:hAnsi="Arial" w:cs="Arial"/>
              </w:rPr>
              <w:t>；</w:t>
            </w:r>
          </w:p>
          <w:p w:rsidR="002D1707" w:rsidRPr="003E0F86" w:rsidRDefault="002D1707" w:rsidP="00CD0809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用户登录</w:t>
            </w:r>
            <w:r w:rsidRPr="003E0F86">
              <w:rPr>
                <w:rFonts w:ascii="Arial" w:hAnsi="Arial" w:cs="Arial"/>
              </w:rPr>
              <w:t>。</w:t>
            </w:r>
          </w:p>
        </w:tc>
      </w:tr>
      <w:tr w:rsidR="003E0F86" w:rsidRPr="003E0F86" w:rsidTr="00307122">
        <w:tc>
          <w:tcPr>
            <w:tcW w:w="1188" w:type="dxa"/>
            <w:vAlign w:val="center"/>
          </w:tcPr>
          <w:p w:rsidR="00405D74" w:rsidRPr="003E0F86" w:rsidRDefault="00754987" w:rsidP="0030712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V2.0.</w:t>
            </w:r>
            <w:r w:rsidR="008270B2" w:rsidRPr="003E0F86">
              <w:rPr>
                <w:rFonts w:ascii="Arial" w:hAnsi="Arial" w:cs="Arial" w:hint="eastAsia"/>
              </w:rPr>
              <w:t>2</w:t>
            </w:r>
          </w:p>
        </w:tc>
        <w:tc>
          <w:tcPr>
            <w:tcW w:w="1440" w:type="dxa"/>
            <w:vAlign w:val="center"/>
          </w:tcPr>
          <w:p w:rsidR="00405D74" w:rsidRPr="003E0F86" w:rsidRDefault="00754987" w:rsidP="00307122">
            <w:pPr>
              <w:pStyle w:val="10"/>
              <w:spacing w:beforeLines="0" w:afterLines="0"/>
              <w:jc w:val="center"/>
              <w:rPr>
                <w:rFonts w:ascii="Arial" w:hAnsi="Arial" w:cs="Arial"/>
                <w:b w:val="0"/>
                <w:noProof w:val="0"/>
              </w:rPr>
            </w:pPr>
            <w:r w:rsidRPr="003E0F86">
              <w:rPr>
                <w:rFonts w:ascii="Arial" w:hAnsi="Arial" w:cs="Arial" w:hint="eastAsia"/>
                <w:b w:val="0"/>
                <w:noProof w:val="0"/>
              </w:rPr>
              <w:t>廖佳</w:t>
            </w:r>
          </w:p>
        </w:tc>
        <w:tc>
          <w:tcPr>
            <w:tcW w:w="1440" w:type="dxa"/>
            <w:vAlign w:val="center"/>
          </w:tcPr>
          <w:p w:rsidR="00405D74" w:rsidRPr="003E0F86" w:rsidRDefault="00754987" w:rsidP="0030712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2016-4-5</w:t>
            </w:r>
          </w:p>
        </w:tc>
        <w:tc>
          <w:tcPr>
            <w:tcW w:w="5220" w:type="dxa"/>
            <w:vAlign w:val="center"/>
          </w:tcPr>
          <w:p w:rsidR="00754987" w:rsidRPr="003E0F86" w:rsidRDefault="00754987" w:rsidP="00754987">
            <w:pPr>
              <w:pStyle w:val="ae"/>
              <w:numPr>
                <w:ilvl w:val="0"/>
                <w:numId w:val="78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/>
              </w:rPr>
              <w:t>分销商自主注册，开放用户名填写</w:t>
            </w:r>
            <w:r w:rsidRPr="003E0F86">
              <w:rPr>
                <w:rFonts w:ascii="Arial" w:hAnsi="Arial" w:cs="Arial" w:hint="eastAsia"/>
              </w:rPr>
              <w:t>；</w:t>
            </w:r>
          </w:p>
          <w:p w:rsidR="00754987" w:rsidRPr="003E0F86" w:rsidRDefault="00754987" w:rsidP="00754987">
            <w:pPr>
              <w:pStyle w:val="ae"/>
              <w:numPr>
                <w:ilvl w:val="0"/>
                <w:numId w:val="78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注册</w:t>
            </w:r>
            <w:r w:rsidRPr="003E0F86">
              <w:rPr>
                <w:rFonts w:ascii="Arial" w:hAnsi="Arial" w:cs="Arial"/>
              </w:rPr>
              <w:t>时，手机号不判重，</w:t>
            </w:r>
            <w:r w:rsidRPr="003E0F86">
              <w:rPr>
                <w:rFonts w:ascii="Arial" w:hAnsi="Arial" w:cs="Arial" w:hint="eastAsia"/>
              </w:rPr>
              <w:t>只作为</w:t>
            </w:r>
            <w:r w:rsidRPr="003E0F86">
              <w:rPr>
                <w:rFonts w:ascii="Arial" w:hAnsi="Arial" w:cs="Arial"/>
              </w:rPr>
              <w:t>验证方式；</w:t>
            </w:r>
          </w:p>
          <w:p w:rsidR="00754987" w:rsidRPr="003E0F86" w:rsidRDefault="00754987" w:rsidP="00754987">
            <w:pPr>
              <w:pStyle w:val="ae"/>
              <w:numPr>
                <w:ilvl w:val="0"/>
                <w:numId w:val="78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支撑平台</w:t>
            </w:r>
            <w:r w:rsidRPr="003E0F86">
              <w:rPr>
                <w:rFonts w:ascii="Arial" w:hAnsi="Arial" w:cs="Arial"/>
              </w:rPr>
              <w:t>中，用户名、手机</w:t>
            </w:r>
            <w:proofErr w:type="gramStart"/>
            <w:r w:rsidRPr="003E0F86">
              <w:rPr>
                <w:rFonts w:ascii="Arial" w:hAnsi="Arial" w:cs="Arial"/>
              </w:rPr>
              <w:t>号开放</w:t>
            </w:r>
            <w:proofErr w:type="gramEnd"/>
            <w:r w:rsidRPr="003E0F86">
              <w:rPr>
                <w:rFonts w:ascii="Arial" w:hAnsi="Arial" w:cs="Arial"/>
              </w:rPr>
              <w:t>修改；</w:t>
            </w:r>
          </w:p>
          <w:p w:rsidR="003C0924" w:rsidRPr="003E0F86" w:rsidRDefault="003C0924" w:rsidP="00754987">
            <w:pPr>
              <w:pStyle w:val="ae"/>
              <w:numPr>
                <w:ilvl w:val="0"/>
                <w:numId w:val="78"/>
              </w:numPr>
              <w:ind w:firstLineChars="0"/>
              <w:rPr>
                <w:rFonts w:ascii="Arial" w:hAnsi="Arial" w:cs="Arial"/>
              </w:rPr>
            </w:pPr>
            <w:proofErr w:type="gramStart"/>
            <w:r w:rsidRPr="003E0F86">
              <w:rPr>
                <w:rFonts w:ascii="Arial" w:hAnsi="Arial" w:cs="Arial" w:hint="eastAsia"/>
              </w:rPr>
              <w:t>代注册</w:t>
            </w:r>
            <w:proofErr w:type="gramEnd"/>
            <w:r w:rsidRPr="003E0F86">
              <w:rPr>
                <w:rFonts w:ascii="Arial" w:hAnsi="Arial" w:cs="Arial" w:hint="eastAsia"/>
              </w:rPr>
              <w:t>纳入</w:t>
            </w:r>
            <w:r w:rsidRPr="003E0F86">
              <w:rPr>
                <w:rFonts w:ascii="Arial" w:hAnsi="Arial" w:cs="Arial"/>
              </w:rPr>
              <w:t>商户一类用户</w:t>
            </w:r>
            <w:r w:rsidRPr="003E0F86">
              <w:rPr>
                <w:rFonts w:ascii="Arial" w:hAnsi="Arial" w:cs="Arial" w:hint="eastAsia"/>
              </w:rPr>
              <w:t>；</w:t>
            </w:r>
          </w:p>
          <w:p w:rsidR="00754987" w:rsidRPr="003E0F86" w:rsidRDefault="00754987" w:rsidP="00754987">
            <w:pPr>
              <w:pStyle w:val="ae"/>
              <w:numPr>
                <w:ilvl w:val="0"/>
                <w:numId w:val="78"/>
              </w:numPr>
              <w:ind w:firstLineChars="0"/>
              <w:rPr>
                <w:rFonts w:ascii="Arial" w:hAnsi="Arial" w:cs="Arial"/>
              </w:rPr>
            </w:pPr>
            <w:proofErr w:type="gramStart"/>
            <w:r w:rsidRPr="003E0F86">
              <w:rPr>
                <w:rFonts w:ascii="Arial" w:hAnsi="Arial" w:cs="Arial" w:hint="eastAsia"/>
              </w:rPr>
              <w:t>代注册</w:t>
            </w:r>
            <w:proofErr w:type="gramEnd"/>
            <w:r w:rsidRPr="003E0F86">
              <w:rPr>
                <w:rFonts w:ascii="Arial" w:hAnsi="Arial" w:cs="Arial" w:hint="eastAsia"/>
              </w:rPr>
              <w:t>账号</w:t>
            </w:r>
            <w:r w:rsidR="001E7B4C" w:rsidRPr="003E0F86">
              <w:rPr>
                <w:rFonts w:ascii="Arial" w:hAnsi="Arial" w:cs="Arial" w:hint="eastAsia"/>
              </w:rPr>
              <w:t>在支撑平台</w:t>
            </w:r>
            <w:r w:rsidRPr="003E0F86">
              <w:rPr>
                <w:rFonts w:ascii="Arial" w:hAnsi="Arial" w:cs="Arial"/>
              </w:rPr>
              <w:t>的处理调整</w:t>
            </w:r>
            <w:r w:rsidR="001E7B4C" w:rsidRPr="003E0F86">
              <w:rPr>
                <w:rFonts w:ascii="Arial" w:hAnsi="Arial" w:cs="Arial" w:hint="eastAsia"/>
              </w:rPr>
              <w:t>：用户账号</w:t>
            </w:r>
            <w:r w:rsidRPr="003E0F86">
              <w:rPr>
                <w:rFonts w:ascii="Arial" w:hAnsi="Arial" w:cs="Arial"/>
              </w:rPr>
              <w:t>。</w:t>
            </w:r>
          </w:p>
        </w:tc>
      </w:tr>
      <w:tr w:rsidR="003E0F86" w:rsidRPr="003E0F86" w:rsidTr="00307122">
        <w:tc>
          <w:tcPr>
            <w:tcW w:w="1188" w:type="dxa"/>
            <w:vAlign w:val="center"/>
          </w:tcPr>
          <w:p w:rsidR="00405D74" w:rsidRPr="003E0F86" w:rsidRDefault="00DB30D7" w:rsidP="0030712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V</w:t>
            </w:r>
            <w:r w:rsidRPr="003E0F86">
              <w:rPr>
                <w:rFonts w:ascii="Arial" w:hAnsi="Arial" w:cs="Arial"/>
              </w:rPr>
              <w:t>2.0.</w:t>
            </w:r>
            <w:r w:rsidR="008270B2" w:rsidRPr="003E0F86">
              <w:rPr>
                <w:rFonts w:ascii="Arial" w:hAnsi="Arial" w:cs="Arial"/>
              </w:rPr>
              <w:t>3</w:t>
            </w:r>
          </w:p>
        </w:tc>
        <w:tc>
          <w:tcPr>
            <w:tcW w:w="1440" w:type="dxa"/>
            <w:vAlign w:val="center"/>
          </w:tcPr>
          <w:p w:rsidR="00405D74" w:rsidRPr="003E0F86" w:rsidRDefault="00DB30D7" w:rsidP="0030712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廖佳</w:t>
            </w:r>
          </w:p>
        </w:tc>
        <w:tc>
          <w:tcPr>
            <w:tcW w:w="1440" w:type="dxa"/>
            <w:vAlign w:val="center"/>
          </w:tcPr>
          <w:p w:rsidR="00405D74" w:rsidRPr="003E0F86" w:rsidRDefault="00DB30D7" w:rsidP="0030712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2016-4-7</w:t>
            </w:r>
          </w:p>
        </w:tc>
        <w:tc>
          <w:tcPr>
            <w:tcW w:w="5220" w:type="dxa"/>
            <w:vAlign w:val="center"/>
          </w:tcPr>
          <w:p w:rsidR="00405D74" w:rsidRPr="003E0F86" w:rsidRDefault="00DB30D7" w:rsidP="00C944EC">
            <w:pPr>
              <w:pStyle w:val="ae"/>
              <w:numPr>
                <w:ilvl w:val="0"/>
                <w:numId w:val="84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第一期</w:t>
            </w:r>
            <w:r w:rsidRPr="003E0F86">
              <w:rPr>
                <w:rFonts w:ascii="Arial" w:hAnsi="Arial" w:cs="Arial"/>
              </w:rPr>
              <w:t>暂不实现多供应商权限组合的功能；</w:t>
            </w:r>
          </w:p>
          <w:p w:rsidR="00DB30D7" w:rsidRPr="003E0F86" w:rsidRDefault="00DB30D7" w:rsidP="00C944EC">
            <w:pPr>
              <w:pStyle w:val="ae"/>
              <w:numPr>
                <w:ilvl w:val="0"/>
                <w:numId w:val="84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取消“</w:t>
            </w:r>
            <w:r w:rsidRPr="003E0F86">
              <w:rPr>
                <w:rFonts w:ascii="Arial" w:hAnsi="Arial" w:cs="Arial"/>
              </w:rPr>
              <w:t>直签</w:t>
            </w:r>
            <w:r w:rsidRPr="003E0F86">
              <w:rPr>
                <w:rFonts w:ascii="Arial" w:hAnsi="Arial" w:cs="Arial" w:hint="eastAsia"/>
              </w:rPr>
              <w:t>”账号</w:t>
            </w:r>
            <w:r w:rsidRPr="003E0F86">
              <w:rPr>
                <w:rFonts w:ascii="Arial" w:hAnsi="Arial" w:cs="Arial"/>
              </w:rPr>
              <w:t>的定义，统一为</w:t>
            </w:r>
            <w:proofErr w:type="gramStart"/>
            <w:r w:rsidRPr="003E0F86">
              <w:rPr>
                <w:rFonts w:ascii="Arial" w:hAnsi="Arial" w:cs="Arial"/>
              </w:rPr>
              <w:t>代注册</w:t>
            </w:r>
            <w:proofErr w:type="gramEnd"/>
            <w:r w:rsidRPr="003E0F86">
              <w:rPr>
                <w:rFonts w:ascii="Arial" w:hAnsi="Arial" w:cs="Arial"/>
              </w:rPr>
              <w:t>账号</w:t>
            </w:r>
            <w:r w:rsidRPr="003E0F86">
              <w:rPr>
                <w:rFonts w:ascii="Arial" w:hAnsi="Arial" w:cs="Arial" w:hint="eastAsia"/>
              </w:rPr>
              <w:t>；</w:t>
            </w:r>
          </w:p>
          <w:p w:rsidR="00DB30D7" w:rsidRPr="003E0F86" w:rsidRDefault="00DB30D7" w:rsidP="00C944EC">
            <w:pPr>
              <w:pStyle w:val="ae"/>
              <w:numPr>
                <w:ilvl w:val="0"/>
                <w:numId w:val="84"/>
              </w:numPr>
              <w:ind w:firstLineChars="0"/>
              <w:rPr>
                <w:rFonts w:ascii="Arial" w:hAnsi="Arial" w:cs="Arial"/>
              </w:rPr>
            </w:pPr>
            <w:proofErr w:type="gramStart"/>
            <w:r w:rsidRPr="003E0F86">
              <w:rPr>
                <w:rFonts w:ascii="Arial" w:hAnsi="Arial" w:cs="Arial" w:hint="eastAsia"/>
              </w:rPr>
              <w:t>代注册</w:t>
            </w:r>
            <w:proofErr w:type="gramEnd"/>
            <w:r w:rsidRPr="003E0F86">
              <w:rPr>
                <w:rFonts w:ascii="Arial" w:hAnsi="Arial" w:cs="Arial" w:hint="eastAsia"/>
              </w:rPr>
              <w:t>关联</w:t>
            </w:r>
            <w:r w:rsidRPr="003E0F86">
              <w:rPr>
                <w:rFonts w:ascii="Arial" w:hAnsi="Arial" w:cs="Arial"/>
              </w:rPr>
              <w:t>字段，</w:t>
            </w:r>
            <w:r w:rsidRPr="003E0F86">
              <w:rPr>
                <w:rFonts w:ascii="Arial" w:hAnsi="Arial" w:cs="Arial" w:hint="eastAsia"/>
              </w:rPr>
              <w:t>去掉展示多个关联</w:t>
            </w:r>
            <w:r w:rsidRPr="003E0F86">
              <w:rPr>
                <w:rFonts w:ascii="Arial" w:hAnsi="Arial" w:cs="Arial"/>
              </w:rPr>
              <w:t>公司的可能</w:t>
            </w:r>
            <w:r w:rsidR="00A1727A" w:rsidRPr="003E0F86">
              <w:rPr>
                <w:rFonts w:ascii="Arial" w:hAnsi="Arial" w:cs="Arial" w:hint="eastAsia"/>
              </w:rPr>
              <w:t>；</w:t>
            </w:r>
          </w:p>
          <w:p w:rsidR="00A1727A" w:rsidRPr="003E0F86" w:rsidRDefault="00A1727A" w:rsidP="00C944EC">
            <w:pPr>
              <w:pStyle w:val="ae"/>
              <w:numPr>
                <w:ilvl w:val="0"/>
                <w:numId w:val="84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只有</w:t>
            </w:r>
            <w:r w:rsidRPr="003E0F86">
              <w:rPr>
                <w:rFonts w:ascii="Arial" w:hAnsi="Arial" w:cs="Arial"/>
              </w:rPr>
              <w:t>分销权限的账号，基础信息维护时不展示是否开发票等供应特有属性字段。</w:t>
            </w:r>
          </w:p>
        </w:tc>
      </w:tr>
      <w:tr w:rsidR="003E0F86" w:rsidRPr="003E0F86" w:rsidTr="00307122">
        <w:tc>
          <w:tcPr>
            <w:tcW w:w="1188" w:type="dxa"/>
            <w:vAlign w:val="center"/>
          </w:tcPr>
          <w:p w:rsidR="00BE7771" w:rsidRPr="003E0F86" w:rsidRDefault="00BE7771" w:rsidP="0030712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V2.0.</w:t>
            </w:r>
            <w:r w:rsidR="008270B2" w:rsidRPr="003E0F86">
              <w:rPr>
                <w:rFonts w:ascii="Arial" w:hAnsi="Arial" w:cs="Arial" w:hint="eastAsia"/>
              </w:rPr>
              <w:t>4</w:t>
            </w:r>
          </w:p>
        </w:tc>
        <w:tc>
          <w:tcPr>
            <w:tcW w:w="1440" w:type="dxa"/>
            <w:vAlign w:val="center"/>
          </w:tcPr>
          <w:p w:rsidR="00BE7771" w:rsidRPr="003E0F86" w:rsidRDefault="00BE7771" w:rsidP="0030712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廖佳</w:t>
            </w:r>
          </w:p>
        </w:tc>
        <w:tc>
          <w:tcPr>
            <w:tcW w:w="1440" w:type="dxa"/>
            <w:vAlign w:val="center"/>
          </w:tcPr>
          <w:p w:rsidR="00BE7771" w:rsidRPr="003E0F86" w:rsidRDefault="00BE7771" w:rsidP="0030712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2016-4-14</w:t>
            </w:r>
          </w:p>
        </w:tc>
        <w:tc>
          <w:tcPr>
            <w:tcW w:w="5220" w:type="dxa"/>
            <w:vAlign w:val="center"/>
          </w:tcPr>
          <w:p w:rsidR="00BE7771" w:rsidRPr="003E0F86" w:rsidRDefault="00BE7771" w:rsidP="00BE7771">
            <w:pPr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验证码</w:t>
            </w:r>
            <w:r w:rsidRPr="003E0F86">
              <w:rPr>
                <w:rFonts w:ascii="Arial" w:hAnsi="Arial" w:cs="Arial"/>
              </w:rPr>
              <w:t>的有效期变更为</w:t>
            </w:r>
            <w:r w:rsidRPr="003E0F86">
              <w:rPr>
                <w:rFonts w:ascii="Arial" w:hAnsi="Arial" w:cs="Arial" w:hint="eastAsia"/>
              </w:rPr>
              <w:t>3</w:t>
            </w:r>
            <w:r w:rsidRPr="003E0F86">
              <w:rPr>
                <w:rFonts w:ascii="Arial" w:hAnsi="Arial" w:cs="Arial" w:hint="eastAsia"/>
              </w:rPr>
              <w:t>分钟</w:t>
            </w:r>
            <w:r w:rsidRPr="003E0F86">
              <w:rPr>
                <w:rFonts w:ascii="Arial" w:hAnsi="Arial" w:cs="Arial"/>
              </w:rPr>
              <w:t>。</w:t>
            </w:r>
          </w:p>
        </w:tc>
      </w:tr>
      <w:tr w:rsidR="003E0F86" w:rsidRPr="003E0F86" w:rsidTr="00307122">
        <w:tc>
          <w:tcPr>
            <w:tcW w:w="1188" w:type="dxa"/>
            <w:vAlign w:val="center"/>
          </w:tcPr>
          <w:p w:rsidR="000F1958" w:rsidRPr="003E0F86" w:rsidRDefault="000F1958" w:rsidP="000F1958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V2.0.</w:t>
            </w:r>
            <w:r w:rsidR="008270B2" w:rsidRPr="003E0F86">
              <w:rPr>
                <w:rFonts w:ascii="Arial" w:hAnsi="Arial" w:cs="Arial" w:hint="eastAsia"/>
              </w:rPr>
              <w:t>5</w:t>
            </w:r>
          </w:p>
        </w:tc>
        <w:tc>
          <w:tcPr>
            <w:tcW w:w="1440" w:type="dxa"/>
            <w:vAlign w:val="center"/>
          </w:tcPr>
          <w:p w:rsidR="000F1958" w:rsidRPr="003E0F86" w:rsidRDefault="000F1958" w:rsidP="000F1958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廖佳</w:t>
            </w:r>
          </w:p>
        </w:tc>
        <w:tc>
          <w:tcPr>
            <w:tcW w:w="1440" w:type="dxa"/>
            <w:vAlign w:val="center"/>
          </w:tcPr>
          <w:p w:rsidR="000F1958" w:rsidRPr="003E0F86" w:rsidRDefault="000F1958" w:rsidP="000F1958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2016-5-4</w:t>
            </w:r>
          </w:p>
        </w:tc>
        <w:tc>
          <w:tcPr>
            <w:tcW w:w="5220" w:type="dxa"/>
            <w:vAlign w:val="center"/>
          </w:tcPr>
          <w:p w:rsidR="000F1958" w:rsidRPr="003E0F86" w:rsidRDefault="000F1958" w:rsidP="000F1958">
            <w:pPr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完善</w:t>
            </w:r>
            <w:r w:rsidRPr="003E0F86">
              <w:rPr>
                <w:rFonts w:ascii="Arial" w:hAnsi="Arial" w:cs="Arial"/>
              </w:rPr>
              <w:t>景区名称、介绍、图片的输入规范</w:t>
            </w:r>
          </w:p>
        </w:tc>
      </w:tr>
      <w:tr w:rsidR="003E0F86" w:rsidRPr="003E0F86" w:rsidTr="008270B2">
        <w:tc>
          <w:tcPr>
            <w:tcW w:w="1188" w:type="dxa"/>
            <w:vAlign w:val="center"/>
          </w:tcPr>
          <w:p w:rsidR="008270B2" w:rsidRPr="003E0F86" w:rsidRDefault="008270B2" w:rsidP="008270B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V2.0.6</w:t>
            </w:r>
          </w:p>
        </w:tc>
        <w:tc>
          <w:tcPr>
            <w:tcW w:w="1440" w:type="dxa"/>
            <w:vAlign w:val="center"/>
          </w:tcPr>
          <w:p w:rsidR="008270B2" w:rsidRPr="003E0F86" w:rsidRDefault="008270B2" w:rsidP="008270B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辛文涛</w:t>
            </w:r>
          </w:p>
        </w:tc>
        <w:tc>
          <w:tcPr>
            <w:tcW w:w="1440" w:type="dxa"/>
            <w:vAlign w:val="center"/>
          </w:tcPr>
          <w:p w:rsidR="008270B2" w:rsidRPr="003E0F86" w:rsidRDefault="008270B2" w:rsidP="008270B2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2016-5-9</w:t>
            </w:r>
          </w:p>
        </w:tc>
        <w:tc>
          <w:tcPr>
            <w:tcW w:w="5220" w:type="dxa"/>
            <w:vAlign w:val="center"/>
          </w:tcPr>
          <w:p w:rsidR="002F501A" w:rsidRPr="003E0F86" w:rsidRDefault="002F501A" w:rsidP="002F501A">
            <w:pPr>
              <w:pStyle w:val="ae"/>
              <w:numPr>
                <w:ilvl w:val="0"/>
                <w:numId w:val="86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/>
              </w:rPr>
              <w:t>把基础信息维护的交互统一移至《</w:t>
            </w:r>
            <w:r w:rsidRPr="003E0F86">
              <w:rPr>
                <w:rFonts w:ascii="Arial" w:hAnsi="Arial" w:cs="Arial" w:hint="eastAsia"/>
              </w:rPr>
              <w:t>基础信息交互规范</w:t>
            </w:r>
            <w:r w:rsidRPr="003E0F86">
              <w:rPr>
                <w:rFonts w:ascii="Arial" w:hAnsi="Arial" w:cs="Arial" w:hint="eastAsia"/>
              </w:rPr>
              <w:t>.docx</w:t>
            </w:r>
            <w:r w:rsidRPr="003E0F86">
              <w:rPr>
                <w:rFonts w:ascii="Arial" w:hAnsi="Arial" w:cs="Arial"/>
              </w:rPr>
              <w:t>》</w:t>
            </w:r>
          </w:p>
          <w:p w:rsidR="008270B2" w:rsidRPr="003E0F86" w:rsidRDefault="008270B2" w:rsidP="008270B2">
            <w:pPr>
              <w:pStyle w:val="ae"/>
              <w:numPr>
                <w:ilvl w:val="0"/>
                <w:numId w:val="86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/>
              </w:rPr>
              <w:t>住宿</w:t>
            </w:r>
            <w:r w:rsidRPr="003E0F86">
              <w:rPr>
                <w:rFonts w:ascii="Arial" w:hAnsi="Arial" w:cs="Arial" w:hint="eastAsia"/>
              </w:rPr>
              <w:t>供应权限的基础信息维护，</w:t>
            </w:r>
            <w:r w:rsidRPr="003E0F86">
              <w:rPr>
                <w:rFonts w:ascii="Arial" w:hAnsi="Arial" w:cs="Arial"/>
              </w:rPr>
              <w:t>门</w:t>
            </w:r>
            <w:proofErr w:type="gramStart"/>
            <w:r w:rsidRPr="003E0F86">
              <w:rPr>
                <w:rFonts w:ascii="Arial" w:hAnsi="Arial" w:cs="Arial"/>
              </w:rPr>
              <w:t>店</w:t>
            </w:r>
            <w:r w:rsidRPr="003E0F86">
              <w:rPr>
                <w:rFonts w:ascii="Arial" w:hAnsi="Arial" w:cs="Arial" w:hint="eastAsia"/>
              </w:rPr>
              <w:t>类型应</w:t>
            </w:r>
            <w:proofErr w:type="gramEnd"/>
            <w:r w:rsidRPr="003E0F86">
              <w:rPr>
                <w:rFonts w:ascii="Arial" w:hAnsi="Arial" w:cs="Arial" w:hint="eastAsia"/>
              </w:rPr>
              <w:t>为【</w:t>
            </w:r>
            <w:r w:rsidRPr="003E0F86">
              <w:rPr>
                <w:rFonts w:ascii="Arial" w:hAnsi="Arial" w:cs="Arial"/>
              </w:rPr>
              <w:t>客栈</w:t>
            </w:r>
            <w:r w:rsidRPr="003E0F86">
              <w:rPr>
                <w:rFonts w:ascii="Arial" w:hAnsi="Arial" w:cs="Arial" w:hint="eastAsia"/>
              </w:rPr>
              <w:t>】</w:t>
            </w:r>
            <w:r w:rsidRPr="003E0F86">
              <w:rPr>
                <w:rFonts w:ascii="Arial" w:hAnsi="Arial" w:cs="Arial"/>
              </w:rPr>
              <w:t>和</w:t>
            </w:r>
            <w:r w:rsidRPr="003E0F86">
              <w:rPr>
                <w:rFonts w:ascii="Arial" w:hAnsi="Arial" w:cs="Arial" w:hint="eastAsia"/>
              </w:rPr>
              <w:t>【</w:t>
            </w:r>
            <w:r w:rsidRPr="003E0F86">
              <w:rPr>
                <w:rFonts w:ascii="Arial" w:hAnsi="Arial" w:cs="Arial"/>
              </w:rPr>
              <w:t>酒店</w:t>
            </w:r>
            <w:r w:rsidRPr="003E0F86">
              <w:rPr>
                <w:rFonts w:ascii="Arial" w:hAnsi="Arial" w:cs="Arial" w:hint="eastAsia"/>
              </w:rPr>
              <w:t>】</w:t>
            </w:r>
          </w:p>
          <w:p w:rsidR="008270B2" w:rsidRPr="003E0F86" w:rsidRDefault="008270B2" w:rsidP="008270B2">
            <w:pPr>
              <w:pStyle w:val="ae"/>
              <w:numPr>
                <w:ilvl w:val="0"/>
                <w:numId w:val="86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如果住宿供应权限的类型为酒店，在</w:t>
            </w:r>
            <w:r w:rsidR="00B948FA" w:rsidRPr="003E0F86">
              <w:rPr>
                <w:rFonts w:ascii="Arial" w:hAnsi="Arial" w:cs="Arial" w:hint="eastAsia"/>
              </w:rPr>
              <w:t>维护</w:t>
            </w:r>
            <w:r w:rsidR="00B948FA" w:rsidRPr="003E0F86">
              <w:rPr>
                <w:rFonts w:ascii="Arial" w:hAnsi="Arial" w:cs="Arial"/>
              </w:rPr>
              <w:t>基础</w:t>
            </w:r>
            <w:r w:rsidR="00B948FA" w:rsidRPr="003E0F86">
              <w:rPr>
                <w:rFonts w:ascii="Arial" w:hAnsi="Arial" w:cs="Arial" w:hint="eastAsia"/>
              </w:rPr>
              <w:t>信息和</w:t>
            </w:r>
            <w:r w:rsidR="002F501A" w:rsidRPr="003E0F86">
              <w:rPr>
                <w:rFonts w:ascii="Arial" w:hAnsi="Arial" w:cs="Arial"/>
              </w:rPr>
              <w:t>添加用户时，【门店名称】</w:t>
            </w:r>
            <w:r w:rsidRPr="003E0F86">
              <w:rPr>
                <w:rFonts w:ascii="Arial" w:hAnsi="Arial" w:cs="Arial"/>
              </w:rPr>
              <w:t>改为【公司名称】</w:t>
            </w:r>
          </w:p>
        </w:tc>
      </w:tr>
      <w:tr w:rsidR="003E0F86" w:rsidRPr="003E0F86" w:rsidTr="0015130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30B" w:rsidRPr="003E0F86" w:rsidRDefault="0015130B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V2.0.7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30B" w:rsidRPr="003E0F86" w:rsidRDefault="0015130B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30B" w:rsidRPr="003E0F86" w:rsidRDefault="0015130B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2016-5-11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30B" w:rsidRPr="003E0F86" w:rsidRDefault="0015130B" w:rsidP="0015130B">
            <w:pPr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 xml:space="preserve">1. </w:t>
            </w:r>
            <w:r w:rsidRPr="003E0F86">
              <w:rPr>
                <w:rFonts w:ascii="Arial" w:hAnsi="Arial" w:cs="Arial" w:hint="eastAsia"/>
              </w:rPr>
              <w:t>座机号码输入限制改为数字加英文横杠</w:t>
            </w:r>
          </w:p>
          <w:p w:rsidR="0015130B" w:rsidRPr="003E0F86" w:rsidRDefault="0015130B" w:rsidP="0015130B">
            <w:pPr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 xml:space="preserve">2. </w:t>
            </w:r>
            <w:r w:rsidRPr="003E0F86">
              <w:rPr>
                <w:rFonts w:ascii="Arial" w:hAnsi="Arial" w:cs="Arial" w:hint="eastAsia"/>
              </w:rPr>
              <w:t>创建住宿（客栈）供应商时，【前台号码】改为【座机号码】，且为选填</w:t>
            </w:r>
          </w:p>
          <w:p w:rsidR="0015130B" w:rsidRPr="003E0F86" w:rsidRDefault="0015130B" w:rsidP="0015130B">
            <w:pPr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 xml:space="preserve">3. </w:t>
            </w:r>
            <w:r w:rsidRPr="003E0F86">
              <w:rPr>
                <w:rFonts w:ascii="Arial" w:hAnsi="Arial" w:cs="Arial" w:hint="eastAsia"/>
              </w:rPr>
              <w:t>创建住宿（酒店）供应商时，【前台号码】改为【座机号码】，且为必填</w:t>
            </w:r>
          </w:p>
          <w:p w:rsidR="0015130B" w:rsidRPr="003E0F86" w:rsidRDefault="0015130B" w:rsidP="0015130B">
            <w:pPr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 xml:space="preserve">4. </w:t>
            </w:r>
            <w:r w:rsidRPr="003E0F86">
              <w:rPr>
                <w:rFonts w:ascii="Arial" w:hAnsi="Arial" w:cs="Arial" w:hint="eastAsia"/>
              </w:rPr>
              <w:t>创建住宿（酒店）时，【门店名称】改为【公司名称】</w:t>
            </w:r>
          </w:p>
          <w:p w:rsidR="0015130B" w:rsidRPr="003E0F86" w:rsidRDefault="0015130B" w:rsidP="0015130B">
            <w:pPr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 xml:space="preserve">5. </w:t>
            </w:r>
            <w:r w:rsidRPr="003E0F86">
              <w:rPr>
                <w:rFonts w:ascii="Arial" w:hAnsi="Arial" w:cs="Arial" w:hint="eastAsia"/>
              </w:rPr>
              <w:t>去掉整体统一支付后面的输入框</w:t>
            </w:r>
          </w:p>
          <w:p w:rsidR="0015130B" w:rsidRPr="003E0F86" w:rsidRDefault="0015130B" w:rsidP="0015130B">
            <w:pPr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 xml:space="preserve">6. </w:t>
            </w:r>
            <w:r w:rsidRPr="003E0F86">
              <w:rPr>
                <w:rFonts w:ascii="Arial" w:hAnsi="Arial" w:cs="Arial" w:hint="eastAsia"/>
              </w:rPr>
              <w:t>搜索用户输入框，不规定最小字符数，</w:t>
            </w:r>
            <w:proofErr w:type="gramStart"/>
            <w:r w:rsidRPr="003E0F86">
              <w:rPr>
                <w:rFonts w:ascii="Arial" w:hAnsi="Arial" w:cs="Arial" w:hint="eastAsia"/>
              </w:rPr>
              <w:t>只最大</w:t>
            </w:r>
            <w:proofErr w:type="gramEnd"/>
            <w:r w:rsidRPr="003E0F86">
              <w:rPr>
                <w:rFonts w:ascii="Arial" w:hAnsi="Arial" w:cs="Arial" w:hint="eastAsia"/>
              </w:rPr>
              <w:t>字符数</w:t>
            </w:r>
          </w:p>
        </w:tc>
      </w:tr>
      <w:tr w:rsidR="003E0F86" w:rsidRPr="003E0F86" w:rsidTr="0015130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4806" w:rsidRPr="003E0F86" w:rsidRDefault="00254806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V2.0.8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4806" w:rsidRPr="003E0F86" w:rsidRDefault="00254806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廖佳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4806" w:rsidRPr="003E0F86" w:rsidRDefault="00254806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2016-5-18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4806" w:rsidRPr="003E0F86" w:rsidRDefault="00254806" w:rsidP="00254806">
            <w:pPr>
              <w:pStyle w:val="ae"/>
              <w:numPr>
                <w:ilvl w:val="0"/>
                <w:numId w:val="89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/>
              </w:rPr>
              <w:t>注册时经营许可证号和导游证</w:t>
            </w:r>
            <w:proofErr w:type="gramStart"/>
            <w:r w:rsidRPr="003E0F86">
              <w:rPr>
                <w:rFonts w:ascii="Arial" w:hAnsi="Arial" w:cs="Arial"/>
              </w:rPr>
              <w:t>号根据</w:t>
            </w:r>
            <w:proofErr w:type="gramEnd"/>
            <w:r w:rsidRPr="003E0F86">
              <w:rPr>
                <w:rFonts w:ascii="Arial" w:hAnsi="Arial" w:cs="Arial"/>
              </w:rPr>
              <w:t>需求显示；</w:t>
            </w:r>
          </w:p>
          <w:p w:rsidR="00254806" w:rsidRPr="003E0F86" w:rsidRDefault="00254806" w:rsidP="00254806">
            <w:pPr>
              <w:pStyle w:val="ae"/>
              <w:numPr>
                <w:ilvl w:val="0"/>
                <w:numId w:val="89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经营许可证</w:t>
            </w:r>
            <w:proofErr w:type="gramStart"/>
            <w:r w:rsidRPr="003E0F86">
              <w:rPr>
                <w:rFonts w:ascii="Arial" w:hAnsi="Arial" w:cs="Arial" w:hint="eastAsia"/>
              </w:rPr>
              <w:t>号</w:t>
            </w:r>
            <w:r w:rsidRPr="003E0F86">
              <w:rPr>
                <w:rFonts w:ascii="Arial" w:hAnsi="Arial" w:cs="Arial"/>
              </w:rPr>
              <w:t>允许</w:t>
            </w:r>
            <w:proofErr w:type="gramEnd"/>
            <w:r w:rsidRPr="003E0F86">
              <w:rPr>
                <w:rFonts w:ascii="Arial" w:hAnsi="Arial" w:cs="Arial"/>
              </w:rPr>
              <w:t>输入</w:t>
            </w:r>
            <w:r w:rsidRPr="003E0F86">
              <w:rPr>
                <w:rFonts w:ascii="Arial" w:hAnsi="Arial" w:cs="Arial"/>
              </w:rPr>
              <w:t>“-”</w:t>
            </w:r>
            <w:r w:rsidRPr="003E0F86">
              <w:rPr>
                <w:rFonts w:ascii="Arial" w:hAnsi="Arial" w:cs="Arial" w:hint="eastAsia"/>
              </w:rPr>
              <w:t>；</w:t>
            </w:r>
          </w:p>
          <w:p w:rsidR="00254806" w:rsidRPr="003E0F86" w:rsidRDefault="00254806" w:rsidP="00254806">
            <w:pPr>
              <w:pStyle w:val="ae"/>
              <w:numPr>
                <w:ilvl w:val="0"/>
                <w:numId w:val="89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用户审核</w:t>
            </w:r>
            <w:r w:rsidRPr="003E0F86">
              <w:rPr>
                <w:rFonts w:ascii="Arial" w:hAnsi="Arial" w:cs="Arial"/>
              </w:rPr>
              <w:t>和管理的查询框，只</w:t>
            </w:r>
            <w:r w:rsidRPr="003E0F86">
              <w:rPr>
                <w:rFonts w:ascii="Arial" w:hAnsi="Arial" w:cs="Arial" w:hint="eastAsia"/>
              </w:rPr>
              <w:t>限制</w:t>
            </w:r>
            <w:r w:rsidRPr="003E0F86">
              <w:rPr>
                <w:rFonts w:ascii="Arial" w:hAnsi="Arial" w:cs="Arial"/>
              </w:rPr>
              <w:t>输入字符数；</w:t>
            </w:r>
          </w:p>
          <w:p w:rsidR="00254806" w:rsidRPr="003E0F86" w:rsidRDefault="00254806" w:rsidP="00254806">
            <w:pPr>
              <w:pStyle w:val="ae"/>
              <w:numPr>
                <w:ilvl w:val="0"/>
                <w:numId w:val="89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景区</w:t>
            </w:r>
            <w:r w:rsidRPr="003E0F86">
              <w:rPr>
                <w:rFonts w:ascii="Arial" w:hAnsi="Arial" w:cs="Arial"/>
              </w:rPr>
              <w:t>名称的字段限制，增加</w:t>
            </w:r>
            <w:r w:rsidRPr="003E0F86">
              <w:rPr>
                <w:rFonts w:ascii="Arial" w:hAnsi="Arial" w:cs="Arial"/>
              </w:rPr>
              <w:t>“</w:t>
            </w:r>
            <w:r w:rsidRPr="003E0F86">
              <w:rPr>
                <w:rFonts w:ascii="Arial" w:hAnsi="Arial" w:cs="Arial" w:hint="eastAsia"/>
              </w:rPr>
              <w:t>数字</w:t>
            </w:r>
            <w:r w:rsidRPr="003E0F86">
              <w:rPr>
                <w:rFonts w:ascii="Arial" w:hAnsi="Arial" w:cs="Arial"/>
              </w:rPr>
              <w:t>、</w:t>
            </w:r>
            <w:r w:rsidRPr="003E0F86">
              <w:rPr>
                <w:rFonts w:ascii="Arial" w:hAnsi="Arial" w:cs="Arial" w:hint="eastAsia"/>
              </w:rPr>
              <w:t>英文</w:t>
            </w:r>
            <w:r w:rsidRPr="003E0F86">
              <w:rPr>
                <w:rFonts w:ascii="Arial" w:hAnsi="Arial" w:cs="Arial"/>
              </w:rPr>
              <w:t>、汉字的组合</w:t>
            </w:r>
            <w:r w:rsidRPr="003E0F86">
              <w:rPr>
                <w:rFonts w:ascii="Arial" w:hAnsi="Arial" w:cs="Arial"/>
              </w:rPr>
              <w:t>”</w:t>
            </w:r>
            <w:r w:rsidRPr="003E0F86">
              <w:rPr>
                <w:rFonts w:ascii="Arial" w:hAnsi="Arial" w:cs="Arial" w:hint="eastAsia"/>
              </w:rPr>
              <w:t>的说明</w:t>
            </w:r>
            <w:r w:rsidR="008D166C" w:rsidRPr="003E0F86">
              <w:rPr>
                <w:rFonts w:ascii="Arial" w:hAnsi="Arial" w:cs="Arial" w:hint="eastAsia"/>
              </w:rPr>
              <w:t>;</w:t>
            </w:r>
          </w:p>
          <w:p w:rsidR="008D166C" w:rsidRPr="003E0F86" w:rsidRDefault="008D166C" w:rsidP="00254806">
            <w:pPr>
              <w:pStyle w:val="ae"/>
              <w:numPr>
                <w:ilvl w:val="0"/>
                <w:numId w:val="89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lastRenderedPageBreak/>
              <w:t>完善新增</w:t>
            </w:r>
            <w:r w:rsidRPr="003E0F86">
              <w:rPr>
                <w:rFonts w:ascii="Arial" w:hAnsi="Arial" w:cs="Arial"/>
              </w:rPr>
              <w:t>景区、管理景区的字段说明的</w:t>
            </w:r>
            <w:r w:rsidRPr="003E0F86">
              <w:rPr>
                <w:rFonts w:ascii="Arial" w:hAnsi="Arial" w:cs="Arial" w:hint="eastAsia"/>
              </w:rPr>
              <w:t>一致性。</w:t>
            </w:r>
          </w:p>
        </w:tc>
      </w:tr>
      <w:tr w:rsidR="003E0F86" w:rsidRPr="003E0F86" w:rsidTr="0015130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B3" w:rsidRPr="003E0F86" w:rsidRDefault="00103EB3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lastRenderedPageBreak/>
              <w:t>V</w:t>
            </w:r>
            <w:r w:rsidRPr="003E0F86">
              <w:rPr>
                <w:rFonts w:ascii="Arial" w:hAnsi="Arial" w:cs="Arial"/>
              </w:rPr>
              <w:t>2.0.9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B3" w:rsidRPr="003E0F86" w:rsidRDefault="00103EB3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廖佳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B3" w:rsidRPr="003E0F86" w:rsidRDefault="00103EB3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2016-5-19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B3" w:rsidRPr="003E0F86" w:rsidRDefault="00103EB3" w:rsidP="00103EB3">
            <w:pPr>
              <w:pStyle w:val="ae"/>
              <w:numPr>
                <w:ilvl w:val="0"/>
                <w:numId w:val="91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/>
              </w:rPr>
              <w:t>去掉旅行社部门的自主注册部分；</w:t>
            </w:r>
          </w:p>
          <w:p w:rsidR="00103EB3" w:rsidRPr="003E0F86" w:rsidRDefault="00103EB3" w:rsidP="00103EB3">
            <w:pPr>
              <w:pStyle w:val="ae"/>
              <w:numPr>
                <w:ilvl w:val="0"/>
                <w:numId w:val="91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旅行社</w:t>
            </w:r>
            <w:r w:rsidRPr="003E0F86">
              <w:rPr>
                <w:rFonts w:ascii="Arial" w:hAnsi="Arial" w:cs="Arial"/>
              </w:rPr>
              <w:t>部门审核的说明；</w:t>
            </w:r>
          </w:p>
          <w:p w:rsidR="00103EB3" w:rsidRPr="003E0F86" w:rsidRDefault="00103EB3" w:rsidP="00F638E3">
            <w:pPr>
              <w:pStyle w:val="ae"/>
              <w:numPr>
                <w:ilvl w:val="0"/>
                <w:numId w:val="91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/>
              </w:rPr>
              <w:t>OTA</w:t>
            </w:r>
            <w:r w:rsidRPr="003E0F86">
              <w:rPr>
                <w:rFonts w:ascii="Arial" w:hAnsi="Arial" w:cs="Arial" w:hint="eastAsia"/>
              </w:rPr>
              <w:t>账号</w:t>
            </w:r>
            <w:r w:rsidR="00F638E3" w:rsidRPr="003E0F86">
              <w:rPr>
                <w:rFonts w:ascii="Arial" w:hAnsi="Arial" w:cs="Arial" w:hint="eastAsia"/>
              </w:rPr>
              <w:t>支持</w:t>
            </w:r>
            <w:r w:rsidR="00F638E3" w:rsidRPr="003E0F86">
              <w:rPr>
                <w:rFonts w:ascii="Arial" w:hAnsi="Arial" w:cs="Arial"/>
              </w:rPr>
              <w:t>登录商户</w:t>
            </w:r>
            <w:r w:rsidR="00F638E3" w:rsidRPr="003E0F86">
              <w:rPr>
                <w:rFonts w:ascii="Arial" w:hAnsi="Arial" w:cs="Arial" w:hint="eastAsia"/>
              </w:rPr>
              <w:t>APP</w:t>
            </w:r>
            <w:r w:rsidRPr="003E0F86">
              <w:rPr>
                <w:rFonts w:ascii="Arial" w:hAnsi="Arial" w:cs="Arial" w:hint="eastAsia"/>
              </w:rPr>
              <w:t>。</w:t>
            </w:r>
          </w:p>
        </w:tc>
      </w:tr>
      <w:tr w:rsidR="003E0F86" w:rsidRPr="003E0F86" w:rsidTr="0015130B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569" w:rsidRPr="003E0F86" w:rsidRDefault="00B91569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V2.1.0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569" w:rsidRPr="003E0F86" w:rsidRDefault="00B91569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廖佳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569" w:rsidRPr="003E0F86" w:rsidRDefault="00B91569" w:rsidP="003867D7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2016-5-25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569" w:rsidRPr="003E0F86" w:rsidRDefault="007E263E" w:rsidP="007E263E">
            <w:pPr>
              <w:pStyle w:val="ae"/>
              <w:numPr>
                <w:ilvl w:val="0"/>
                <w:numId w:val="92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营业执照</w:t>
            </w:r>
            <w:r w:rsidRPr="003E0F86">
              <w:rPr>
                <w:rFonts w:ascii="Arial" w:hAnsi="Arial" w:cs="Arial"/>
              </w:rPr>
              <w:t>、经营许可证、导游证的验证规则微调；</w:t>
            </w:r>
          </w:p>
          <w:p w:rsidR="005218C4" w:rsidRPr="003E0F86" w:rsidRDefault="00C91B9E" w:rsidP="007E263E">
            <w:pPr>
              <w:pStyle w:val="ae"/>
              <w:numPr>
                <w:ilvl w:val="0"/>
                <w:numId w:val="92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对</w:t>
            </w:r>
            <w:proofErr w:type="gramStart"/>
            <w:r w:rsidR="005218C4" w:rsidRPr="003E0F86">
              <w:rPr>
                <w:rFonts w:ascii="Arial" w:hAnsi="Arial" w:cs="Arial" w:hint="eastAsia"/>
              </w:rPr>
              <w:t>代注册</w:t>
            </w:r>
            <w:proofErr w:type="gramEnd"/>
            <w:r w:rsidR="005218C4" w:rsidRPr="003E0F86">
              <w:rPr>
                <w:rFonts w:ascii="Arial" w:hAnsi="Arial" w:cs="Arial"/>
              </w:rPr>
              <w:t>账号生成规则</w:t>
            </w:r>
            <w:r w:rsidRPr="003E0F86">
              <w:rPr>
                <w:rFonts w:ascii="Arial" w:hAnsi="Arial" w:cs="Arial" w:hint="eastAsia"/>
              </w:rPr>
              <w:t>进行</w:t>
            </w:r>
            <w:r w:rsidRPr="003E0F86">
              <w:rPr>
                <w:rFonts w:ascii="Arial" w:hAnsi="Arial" w:cs="Arial"/>
              </w:rPr>
              <w:t>调整的说明。</w:t>
            </w:r>
          </w:p>
          <w:p w:rsidR="007E263E" w:rsidRPr="003E0F86" w:rsidRDefault="007E263E" w:rsidP="007E263E">
            <w:pPr>
              <w:pStyle w:val="ae"/>
              <w:numPr>
                <w:ilvl w:val="0"/>
                <w:numId w:val="92"/>
              </w:numPr>
              <w:ind w:firstLineChars="0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补充</w:t>
            </w:r>
            <w:r w:rsidRPr="003E0F86">
              <w:rPr>
                <w:rFonts w:ascii="Arial" w:hAnsi="Arial" w:cs="Arial"/>
              </w:rPr>
              <w:t>基础信息维护的界面反馈</w:t>
            </w:r>
            <w:r w:rsidRPr="003E0F86">
              <w:rPr>
                <w:rFonts w:ascii="Arial" w:hAnsi="Arial" w:cs="Arial" w:hint="eastAsia"/>
              </w:rPr>
              <w:t>说明</w:t>
            </w:r>
            <w:r w:rsidR="005218C4" w:rsidRPr="003E0F86">
              <w:rPr>
                <w:rFonts w:ascii="Arial" w:hAnsi="Arial" w:cs="Arial" w:hint="eastAsia"/>
              </w:rPr>
              <w:t>。</w:t>
            </w:r>
          </w:p>
        </w:tc>
      </w:tr>
      <w:tr w:rsidR="003E0F86" w:rsidRPr="003E0F86" w:rsidTr="005B11EE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4E84" w:rsidRPr="003E0F86" w:rsidRDefault="00DE4E84" w:rsidP="005B11EE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V2.1.1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4E84" w:rsidRPr="003E0F86" w:rsidRDefault="00DE4E84" w:rsidP="005B11EE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辛文涛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4E84" w:rsidRPr="003E0F86" w:rsidRDefault="00DE4E84" w:rsidP="005B11EE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2016-5-25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4E84" w:rsidRPr="003E0F86" w:rsidRDefault="00DE4E84" w:rsidP="00DE4E84">
            <w:pPr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注册第一步，非第一次发送短信验证码时，</w:t>
            </w:r>
            <w:r w:rsidRPr="003E0F86">
              <w:rPr>
                <w:rFonts w:ascii="Arial" w:hAnsi="Arial" w:cs="Arial"/>
              </w:rPr>
              <w:t>要</w:t>
            </w:r>
            <w:r w:rsidRPr="003E0F86">
              <w:rPr>
                <w:rFonts w:ascii="Arial" w:hAnsi="Arial" w:cs="Arial" w:hint="eastAsia"/>
              </w:rPr>
              <w:t>先进行随机验证码判定</w:t>
            </w:r>
          </w:p>
        </w:tc>
      </w:tr>
      <w:tr w:rsidR="003E0F86" w:rsidRPr="003E0F86" w:rsidTr="005B11EE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86" w:rsidRPr="003E0F86" w:rsidRDefault="003E0F86" w:rsidP="005B11EE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V2.1.2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86" w:rsidRPr="003E0F86" w:rsidRDefault="003E0F86" w:rsidP="005B11EE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廖佳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86" w:rsidRPr="003E0F86" w:rsidRDefault="003E0F86" w:rsidP="005B11EE">
            <w:pPr>
              <w:jc w:val="center"/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2016-5-26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86" w:rsidRPr="003E0F86" w:rsidRDefault="003E0F86" w:rsidP="00DE4E84">
            <w:pPr>
              <w:rPr>
                <w:rFonts w:ascii="Arial" w:hAnsi="Arial" w:cs="Arial"/>
              </w:rPr>
            </w:pPr>
            <w:r w:rsidRPr="003E0F86">
              <w:rPr>
                <w:rFonts w:ascii="Arial" w:hAnsi="Arial" w:cs="Arial" w:hint="eastAsia"/>
              </w:rPr>
              <w:t>除了</w:t>
            </w:r>
            <w:proofErr w:type="gramStart"/>
            <w:r w:rsidRPr="003E0F86">
              <w:rPr>
                <w:rFonts w:ascii="Arial" w:hAnsi="Arial" w:cs="Arial"/>
              </w:rPr>
              <w:t>代注册</w:t>
            </w:r>
            <w:proofErr w:type="gramEnd"/>
            <w:r w:rsidRPr="003E0F86">
              <w:rPr>
                <w:rFonts w:ascii="Arial" w:hAnsi="Arial" w:cs="Arial"/>
              </w:rPr>
              <w:t>生成的账号为空的情况下，账号可编辑，其他的分销商审核、用户管理的登录账号都不可</w:t>
            </w:r>
            <w:r w:rsidRPr="003E0F86">
              <w:rPr>
                <w:rFonts w:ascii="Arial" w:hAnsi="Arial" w:cs="Arial" w:hint="eastAsia"/>
              </w:rPr>
              <w:t>编辑</w:t>
            </w:r>
            <w:r w:rsidRPr="003E0F86">
              <w:rPr>
                <w:rFonts w:ascii="Arial" w:hAnsi="Arial" w:cs="Arial"/>
              </w:rPr>
              <w:t>。</w:t>
            </w:r>
          </w:p>
        </w:tc>
      </w:tr>
      <w:tr w:rsidR="00B263BA" w:rsidRPr="00B263BA" w:rsidTr="005B11EE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63BA" w:rsidRPr="00B263BA" w:rsidRDefault="00B263BA" w:rsidP="005B11EE">
            <w:pPr>
              <w:jc w:val="center"/>
              <w:rPr>
                <w:rFonts w:ascii="Arial" w:hAnsi="Arial" w:cs="Arial" w:hint="eastAsia"/>
                <w:color w:val="FF0000"/>
              </w:rPr>
            </w:pPr>
            <w:r w:rsidRPr="00B263BA">
              <w:rPr>
                <w:rFonts w:ascii="Arial" w:hAnsi="Arial" w:cs="Arial" w:hint="eastAsia"/>
                <w:color w:val="FF0000"/>
              </w:rPr>
              <w:t>V2.1.3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63BA" w:rsidRPr="00B263BA" w:rsidRDefault="00B263BA" w:rsidP="005B11EE">
            <w:pPr>
              <w:jc w:val="center"/>
              <w:rPr>
                <w:rFonts w:ascii="Arial" w:hAnsi="Arial" w:cs="Arial" w:hint="eastAsia"/>
                <w:color w:val="FF0000"/>
              </w:rPr>
            </w:pPr>
            <w:r w:rsidRPr="00B263BA">
              <w:rPr>
                <w:rFonts w:ascii="Arial" w:hAnsi="Arial" w:cs="Arial" w:hint="eastAsia"/>
                <w:color w:val="FF0000"/>
              </w:rPr>
              <w:t>廖佳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63BA" w:rsidRPr="00B263BA" w:rsidRDefault="00B263BA" w:rsidP="005B11EE">
            <w:pPr>
              <w:jc w:val="center"/>
              <w:rPr>
                <w:rFonts w:ascii="Arial" w:hAnsi="Arial" w:cs="Arial" w:hint="eastAsia"/>
                <w:color w:val="FF0000"/>
              </w:rPr>
            </w:pPr>
            <w:r w:rsidRPr="00B263BA">
              <w:rPr>
                <w:rFonts w:ascii="Arial" w:hAnsi="Arial" w:cs="Arial" w:hint="eastAsia"/>
                <w:color w:val="FF0000"/>
              </w:rPr>
              <w:t>2016-6-2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63BA" w:rsidRPr="00B263BA" w:rsidRDefault="00B263BA" w:rsidP="00DE4E84">
            <w:pPr>
              <w:rPr>
                <w:rFonts w:ascii="Arial" w:hAnsi="Arial" w:cs="Arial" w:hint="eastAsia"/>
                <w:color w:val="FF0000"/>
              </w:rPr>
            </w:pPr>
            <w:r w:rsidRPr="00B263BA">
              <w:rPr>
                <w:rFonts w:ascii="Arial" w:hAnsi="Arial" w:cs="Arial" w:hint="eastAsia"/>
                <w:color w:val="FF0000"/>
              </w:rPr>
              <w:t>客服</w:t>
            </w:r>
            <w:r w:rsidRPr="00B263BA">
              <w:rPr>
                <w:rFonts w:ascii="Arial" w:hAnsi="Arial" w:cs="Arial"/>
                <w:color w:val="FF0000"/>
              </w:rPr>
              <w:t>号码变更为</w:t>
            </w:r>
            <w:r w:rsidRPr="00B263BA">
              <w:rPr>
                <w:rFonts w:ascii="Arial" w:hAnsi="Arial" w:cs="Arial" w:hint="eastAsia"/>
                <w:color w:val="FF0000"/>
              </w:rPr>
              <w:t>400-880-8989</w:t>
            </w:r>
            <w:r w:rsidRPr="00B263BA">
              <w:rPr>
                <w:rFonts w:ascii="Arial" w:hAnsi="Arial" w:cs="Arial" w:hint="eastAsia"/>
                <w:color w:val="FF0000"/>
              </w:rPr>
              <w:t>。</w:t>
            </w:r>
          </w:p>
        </w:tc>
      </w:tr>
    </w:tbl>
    <w:p w:rsidR="003F3A33" w:rsidRPr="003E0F86" w:rsidRDefault="003F3A33" w:rsidP="000553B3"/>
    <w:p w:rsidR="003F3A33" w:rsidRPr="003E0F86" w:rsidRDefault="003F3A33">
      <w:pPr>
        <w:widowControl/>
        <w:jc w:val="left"/>
      </w:pPr>
      <w:r w:rsidRPr="003E0F86"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1467700018"/>
        <w:docPartObj>
          <w:docPartGallery w:val="Table of Contents"/>
          <w:docPartUnique/>
        </w:docPartObj>
      </w:sdtPr>
      <w:sdtEndPr/>
      <w:sdtContent>
        <w:p w:rsidR="003F3A33" w:rsidRPr="003E0F86" w:rsidRDefault="003F3A33">
          <w:pPr>
            <w:pStyle w:val="TOC"/>
            <w:rPr>
              <w:color w:val="auto"/>
            </w:rPr>
          </w:pPr>
          <w:r w:rsidRPr="003E0F86">
            <w:rPr>
              <w:color w:val="auto"/>
              <w:lang w:val="zh-CN"/>
            </w:rPr>
            <w:t>目录</w:t>
          </w:r>
        </w:p>
        <w:p w:rsidR="00924F1F" w:rsidRPr="003E0F86" w:rsidRDefault="00FD4A01">
          <w:pPr>
            <w:pStyle w:val="10"/>
            <w:tabs>
              <w:tab w:val="left" w:pos="800"/>
              <w:tab w:val="right" w:leader="dot" w:pos="8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3E0F86">
            <w:fldChar w:fldCharType="begin"/>
          </w:r>
          <w:r w:rsidR="003F3A33" w:rsidRPr="003E0F86">
            <w:instrText xml:space="preserve"> TOC \o "1-3" \h \z \u </w:instrText>
          </w:r>
          <w:r w:rsidRPr="003E0F86">
            <w:fldChar w:fldCharType="separate"/>
          </w:r>
          <w:hyperlink w:anchor="_Toc451969659" w:history="1">
            <w:r w:rsidR="00924F1F" w:rsidRPr="003E0F86">
              <w:rPr>
                <w:rStyle w:val="a5"/>
                <w:color w:val="auto"/>
              </w:rPr>
              <w:t>一、</w:t>
            </w:r>
            <w:r w:rsidR="00924F1F" w:rsidRPr="003E0F86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924F1F" w:rsidRPr="003E0F86">
              <w:rPr>
                <w:rStyle w:val="a5"/>
                <w:color w:val="auto"/>
              </w:rPr>
              <w:t>简介</w:t>
            </w:r>
            <w:r w:rsidR="00924F1F" w:rsidRPr="003E0F86">
              <w:rPr>
                <w:webHidden/>
              </w:rPr>
              <w:tab/>
            </w:r>
            <w:r w:rsidR="00924F1F" w:rsidRPr="003E0F86">
              <w:rPr>
                <w:webHidden/>
              </w:rPr>
              <w:fldChar w:fldCharType="begin"/>
            </w:r>
            <w:r w:rsidR="00924F1F" w:rsidRPr="003E0F86">
              <w:rPr>
                <w:webHidden/>
              </w:rPr>
              <w:instrText xml:space="preserve"> PAGEREF _Toc451969659 \h </w:instrText>
            </w:r>
            <w:r w:rsidR="00924F1F" w:rsidRPr="003E0F86">
              <w:rPr>
                <w:webHidden/>
              </w:rPr>
            </w:r>
            <w:r w:rsidR="00924F1F" w:rsidRPr="003E0F86">
              <w:rPr>
                <w:webHidden/>
              </w:rPr>
              <w:fldChar w:fldCharType="separate"/>
            </w:r>
            <w:r w:rsidR="00924F1F" w:rsidRPr="003E0F86">
              <w:rPr>
                <w:webHidden/>
              </w:rPr>
              <w:t>5</w:t>
            </w:r>
            <w:r w:rsidR="00924F1F" w:rsidRPr="003E0F86">
              <w:rPr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20"/>
            <w:tabs>
              <w:tab w:val="left" w:pos="2100"/>
              <w:tab w:val="right" w:leader="dot" w:pos="863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60" w:history="1">
            <w:r w:rsidR="00924F1F" w:rsidRPr="003E0F86">
              <w:rPr>
                <w:rStyle w:val="a5"/>
                <w:noProof/>
                <w:color w:val="auto"/>
              </w:rPr>
              <w:t>1</w:t>
            </w:r>
            <w:r w:rsidR="00924F1F" w:rsidRPr="003E0F86">
              <w:rPr>
                <w:rStyle w:val="a5"/>
                <w:noProof/>
                <w:color w:val="auto"/>
              </w:rPr>
              <w:t>、</w:t>
            </w:r>
            <w:r w:rsidR="00924F1F" w:rsidRPr="003E0F8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24F1F" w:rsidRPr="003E0F86">
              <w:rPr>
                <w:rStyle w:val="a5"/>
                <w:noProof/>
                <w:color w:val="auto"/>
              </w:rPr>
              <w:t>目的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_Toc451969660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5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20"/>
            <w:tabs>
              <w:tab w:val="left" w:pos="2100"/>
              <w:tab w:val="right" w:leader="dot" w:pos="863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61" w:history="1">
            <w:r w:rsidR="00924F1F" w:rsidRPr="003E0F86">
              <w:rPr>
                <w:rStyle w:val="a5"/>
                <w:noProof/>
                <w:color w:val="auto"/>
              </w:rPr>
              <w:t>2</w:t>
            </w:r>
            <w:r w:rsidR="00924F1F" w:rsidRPr="003E0F86">
              <w:rPr>
                <w:rStyle w:val="a5"/>
                <w:noProof/>
                <w:color w:val="auto"/>
              </w:rPr>
              <w:t>、</w:t>
            </w:r>
            <w:r w:rsidR="00924F1F" w:rsidRPr="003E0F8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24F1F" w:rsidRPr="003E0F86">
              <w:rPr>
                <w:rStyle w:val="a5"/>
                <w:noProof/>
                <w:color w:val="auto"/>
              </w:rPr>
              <w:t>范围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_Toc451969661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5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10"/>
            <w:tabs>
              <w:tab w:val="left" w:pos="800"/>
              <w:tab w:val="right" w:leader="dot" w:pos="8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969662" w:history="1">
            <w:r w:rsidR="00924F1F" w:rsidRPr="003E0F86">
              <w:rPr>
                <w:rStyle w:val="a5"/>
                <w:color w:val="auto"/>
              </w:rPr>
              <w:t>二、</w:t>
            </w:r>
            <w:r w:rsidR="00924F1F" w:rsidRPr="003E0F86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924F1F" w:rsidRPr="003E0F86">
              <w:rPr>
                <w:rStyle w:val="a5"/>
                <w:color w:val="auto"/>
              </w:rPr>
              <w:t>用户角色描述</w:t>
            </w:r>
            <w:r w:rsidR="00924F1F" w:rsidRPr="003E0F86">
              <w:rPr>
                <w:webHidden/>
              </w:rPr>
              <w:tab/>
            </w:r>
            <w:r w:rsidR="00924F1F" w:rsidRPr="003E0F86">
              <w:rPr>
                <w:webHidden/>
              </w:rPr>
              <w:fldChar w:fldCharType="begin"/>
            </w:r>
            <w:r w:rsidR="00924F1F" w:rsidRPr="003E0F86">
              <w:rPr>
                <w:webHidden/>
              </w:rPr>
              <w:instrText xml:space="preserve"> PAGEREF _Toc451969662 \h </w:instrText>
            </w:r>
            <w:r w:rsidR="00924F1F" w:rsidRPr="003E0F86">
              <w:rPr>
                <w:webHidden/>
              </w:rPr>
            </w:r>
            <w:r w:rsidR="00924F1F" w:rsidRPr="003E0F86">
              <w:rPr>
                <w:webHidden/>
              </w:rPr>
              <w:fldChar w:fldCharType="separate"/>
            </w:r>
            <w:r w:rsidR="00924F1F" w:rsidRPr="003E0F86">
              <w:rPr>
                <w:webHidden/>
              </w:rPr>
              <w:t>5</w:t>
            </w:r>
            <w:r w:rsidR="00924F1F" w:rsidRPr="003E0F86">
              <w:rPr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10"/>
            <w:tabs>
              <w:tab w:val="left" w:pos="800"/>
              <w:tab w:val="right" w:leader="dot" w:pos="8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969663" w:history="1">
            <w:r w:rsidR="00924F1F" w:rsidRPr="003E0F86">
              <w:rPr>
                <w:rStyle w:val="a5"/>
                <w:color w:val="auto"/>
              </w:rPr>
              <w:t>三、</w:t>
            </w:r>
            <w:r w:rsidR="00924F1F" w:rsidRPr="003E0F86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924F1F" w:rsidRPr="003E0F86">
              <w:rPr>
                <w:rStyle w:val="a5"/>
                <w:color w:val="auto"/>
              </w:rPr>
              <w:t>产品概述</w:t>
            </w:r>
            <w:r w:rsidR="00924F1F" w:rsidRPr="003E0F86">
              <w:rPr>
                <w:webHidden/>
              </w:rPr>
              <w:tab/>
            </w:r>
            <w:r w:rsidR="00924F1F" w:rsidRPr="003E0F86">
              <w:rPr>
                <w:webHidden/>
              </w:rPr>
              <w:fldChar w:fldCharType="begin"/>
            </w:r>
            <w:r w:rsidR="00924F1F" w:rsidRPr="003E0F86">
              <w:rPr>
                <w:webHidden/>
              </w:rPr>
              <w:instrText xml:space="preserve"> PAGEREF _Toc451969663 \h </w:instrText>
            </w:r>
            <w:r w:rsidR="00924F1F" w:rsidRPr="003E0F86">
              <w:rPr>
                <w:webHidden/>
              </w:rPr>
            </w:r>
            <w:r w:rsidR="00924F1F" w:rsidRPr="003E0F86">
              <w:rPr>
                <w:webHidden/>
              </w:rPr>
              <w:fldChar w:fldCharType="separate"/>
            </w:r>
            <w:r w:rsidR="00924F1F" w:rsidRPr="003E0F86">
              <w:rPr>
                <w:webHidden/>
              </w:rPr>
              <w:t>5</w:t>
            </w:r>
            <w:r w:rsidR="00924F1F" w:rsidRPr="003E0F86">
              <w:rPr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20"/>
            <w:tabs>
              <w:tab w:val="left" w:pos="2100"/>
              <w:tab w:val="right" w:leader="dot" w:pos="863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64" w:history="1">
            <w:r w:rsidR="00924F1F" w:rsidRPr="003E0F86">
              <w:rPr>
                <w:rStyle w:val="a5"/>
                <w:noProof/>
                <w:color w:val="auto"/>
              </w:rPr>
              <w:t>1</w:t>
            </w:r>
            <w:r w:rsidR="00924F1F" w:rsidRPr="003E0F86">
              <w:rPr>
                <w:rStyle w:val="a5"/>
                <w:noProof/>
                <w:color w:val="auto"/>
              </w:rPr>
              <w:t>、</w:t>
            </w:r>
            <w:r w:rsidR="00924F1F" w:rsidRPr="003E0F8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24F1F" w:rsidRPr="003E0F86">
              <w:rPr>
                <w:rStyle w:val="a5"/>
                <w:noProof/>
                <w:color w:val="auto"/>
              </w:rPr>
              <w:t>目标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_Toc451969664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5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20"/>
            <w:tabs>
              <w:tab w:val="left" w:pos="2100"/>
              <w:tab w:val="right" w:leader="dot" w:pos="863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65" w:history="1">
            <w:r w:rsidR="00924F1F" w:rsidRPr="003E0F86">
              <w:rPr>
                <w:rStyle w:val="a5"/>
                <w:noProof/>
                <w:color w:val="auto"/>
              </w:rPr>
              <w:t>2</w:t>
            </w:r>
            <w:r w:rsidR="00924F1F" w:rsidRPr="003E0F86">
              <w:rPr>
                <w:rStyle w:val="a5"/>
                <w:noProof/>
                <w:color w:val="auto"/>
              </w:rPr>
              <w:t>、</w:t>
            </w:r>
            <w:r w:rsidR="00924F1F" w:rsidRPr="003E0F8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24F1F" w:rsidRPr="003E0F86">
              <w:rPr>
                <w:rStyle w:val="a5"/>
                <w:noProof/>
                <w:color w:val="auto"/>
              </w:rPr>
              <w:t>功能摘要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_Toc451969665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6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10"/>
            <w:tabs>
              <w:tab w:val="left" w:pos="800"/>
              <w:tab w:val="right" w:leader="dot" w:pos="8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969666" w:history="1">
            <w:r w:rsidR="00924F1F" w:rsidRPr="003E0F86">
              <w:rPr>
                <w:rStyle w:val="a5"/>
                <w:color w:val="auto"/>
              </w:rPr>
              <w:t>四、</w:t>
            </w:r>
            <w:r w:rsidR="00924F1F" w:rsidRPr="003E0F86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924F1F" w:rsidRPr="003E0F86">
              <w:rPr>
                <w:rStyle w:val="a5"/>
                <w:color w:val="auto"/>
              </w:rPr>
              <w:t>产品特性</w:t>
            </w:r>
            <w:r w:rsidR="00924F1F" w:rsidRPr="003E0F86">
              <w:rPr>
                <w:webHidden/>
              </w:rPr>
              <w:tab/>
            </w:r>
            <w:r w:rsidR="00924F1F" w:rsidRPr="003E0F86">
              <w:rPr>
                <w:webHidden/>
              </w:rPr>
              <w:fldChar w:fldCharType="begin"/>
            </w:r>
            <w:r w:rsidR="00924F1F" w:rsidRPr="003E0F86">
              <w:rPr>
                <w:webHidden/>
              </w:rPr>
              <w:instrText xml:space="preserve"> PAGEREF _Toc451969666 \h </w:instrText>
            </w:r>
            <w:r w:rsidR="00924F1F" w:rsidRPr="003E0F86">
              <w:rPr>
                <w:webHidden/>
              </w:rPr>
            </w:r>
            <w:r w:rsidR="00924F1F" w:rsidRPr="003E0F86">
              <w:rPr>
                <w:webHidden/>
              </w:rPr>
              <w:fldChar w:fldCharType="separate"/>
            </w:r>
            <w:r w:rsidR="00924F1F" w:rsidRPr="003E0F86">
              <w:rPr>
                <w:webHidden/>
              </w:rPr>
              <w:t>6</w:t>
            </w:r>
            <w:r w:rsidR="00924F1F" w:rsidRPr="003E0F86">
              <w:rPr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20"/>
            <w:tabs>
              <w:tab w:val="left" w:pos="2100"/>
              <w:tab w:val="right" w:leader="dot" w:pos="863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67" w:history="1">
            <w:r w:rsidR="00924F1F" w:rsidRPr="003E0F86">
              <w:rPr>
                <w:rStyle w:val="a5"/>
                <w:noProof/>
                <w:color w:val="auto"/>
              </w:rPr>
              <w:t>1</w:t>
            </w:r>
            <w:r w:rsidR="00924F1F" w:rsidRPr="003E0F86">
              <w:rPr>
                <w:rStyle w:val="a5"/>
                <w:noProof/>
                <w:color w:val="auto"/>
              </w:rPr>
              <w:t>、</w:t>
            </w:r>
            <w:r w:rsidR="00924F1F" w:rsidRPr="003E0F8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24F1F" w:rsidRPr="003E0F86">
              <w:rPr>
                <w:rStyle w:val="a5"/>
                <w:noProof/>
                <w:color w:val="auto"/>
              </w:rPr>
              <w:t>通用交互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_Toc451969667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6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68" w:history="1">
            <w:r w:rsidR="00924F1F" w:rsidRPr="003E0F86">
              <w:rPr>
                <w:rStyle w:val="a5"/>
                <w:noProof/>
                <w:color w:val="auto"/>
              </w:rPr>
              <w:t xml:space="preserve">1.1 </w:t>
            </w:r>
            <w:r w:rsidR="00924F1F" w:rsidRPr="003E0F86">
              <w:rPr>
                <w:rStyle w:val="a5"/>
                <w:noProof/>
                <w:color w:val="auto"/>
              </w:rPr>
              <w:t>产品概述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_Toc451969668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6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69" w:history="1">
            <w:r w:rsidR="00924F1F" w:rsidRPr="003E0F86">
              <w:rPr>
                <w:rStyle w:val="a5"/>
                <w:noProof/>
                <w:color w:val="auto"/>
              </w:rPr>
              <w:t xml:space="preserve">1.2 </w:t>
            </w:r>
            <w:r w:rsidR="00924F1F" w:rsidRPr="003E0F86">
              <w:rPr>
                <w:rStyle w:val="a5"/>
                <w:noProof/>
                <w:color w:val="auto"/>
              </w:rPr>
              <w:t>特性说明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_Toc451969669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6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20"/>
            <w:tabs>
              <w:tab w:val="left" w:pos="2100"/>
              <w:tab w:val="right" w:leader="dot" w:pos="863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70" w:history="1">
            <w:r w:rsidR="00924F1F" w:rsidRPr="003E0F86">
              <w:rPr>
                <w:rStyle w:val="a5"/>
                <w:noProof/>
                <w:color w:val="auto"/>
              </w:rPr>
              <w:t>2</w:t>
            </w:r>
            <w:r w:rsidR="00924F1F" w:rsidRPr="003E0F86">
              <w:rPr>
                <w:rStyle w:val="a5"/>
                <w:noProof/>
                <w:color w:val="auto"/>
              </w:rPr>
              <w:t>、</w:t>
            </w:r>
            <w:r w:rsidR="00924F1F" w:rsidRPr="003E0F8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24F1F" w:rsidRPr="003E0F86">
              <w:rPr>
                <w:rStyle w:val="a5"/>
                <w:noProof/>
                <w:color w:val="auto"/>
              </w:rPr>
              <w:t>退款审核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_Toc451969670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7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71" w:history="1">
            <w:r w:rsidR="00924F1F" w:rsidRPr="003E0F86">
              <w:rPr>
                <w:rStyle w:val="a5"/>
                <w:noProof/>
                <w:color w:val="auto"/>
              </w:rPr>
              <w:t xml:space="preserve">2.1 </w:t>
            </w:r>
            <w:r w:rsidR="00924F1F" w:rsidRPr="003E0F86">
              <w:rPr>
                <w:rStyle w:val="a5"/>
                <w:noProof/>
                <w:color w:val="auto"/>
              </w:rPr>
              <w:t>产品概述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_Toc451969671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7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72" w:history="1">
            <w:r w:rsidR="00924F1F" w:rsidRPr="003E0F86">
              <w:rPr>
                <w:rStyle w:val="a5"/>
                <w:noProof/>
                <w:color w:val="auto"/>
              </w:rPr>
              <w:t xml:space="preserve">2.2 </w:t>
            </w:r>
            <w:r w:rsidR="00924F1F" w:rsidRPr="003E0F86">
              <w:rPr>
                <w:rStyle w:val="a5"/>
                <w:noProof/>
                <w:color w:val="auto"/>
              </w:rPr>
              <w:t>产品状态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_Toc451969672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7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73" w:history="1">
            <w:r w:rsidR="00924F1F" w:rsidRPr="003E0F86">
              <w:rPr>
                <w:rStyle w:val="a5"/>
                <w:noProof/>
                <w:color w:val="auto"/>
              </w:rPr>
              <w:t xml:space="preserve">2.3 </w:t>
            </w:r>
            <w:r w:rsidR="00924F1F" w:rsidRPr="003E0F86">
              <w:rPr>
                <w:rStyle w:val="a5"/>
                <w:noProof/>
                <w:color w:val="auto"/>
              </w:rPr>
              <w:t>特性说明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_Toc451969673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9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20"/>
            <w:tabs>
              <w:tab w:val="left" w:pos="2100"/>
              <w:tab w:val="right" w:leader="dot" w:pos="863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74" w:history="1">
            <w:r w:rsidR="00924F1F" w:rsidRPr="003E0F86">
              <w:rPr>
                <w:rStyle w:val="a5"/>
                <w:noProof/>
                <w:color w:val="auto"/>
              </w:rPr>
              <w:t>3</w:t>
            </w:r>
            <w:r w:rsidR="00924F1F" w:rsidRPr="003E0F86">
              <w:rPr>
                <w:rStyle w:val="a5"/>
                <w:noProof/>
                <w:color w:val="auto"/>
              </w:rPr>
              <w:t>、</w:t>
            </w:r>
            <w:r w:rsidR="00924F1F" w:rsidRPr="003E0F8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24F1F" w:rsidRPr="003E0F86">
              <w:rPr>
                <w:rStyle w:val="a5"/>
                <w:noProof/>
                <w:color w:val="auto"/>
              </w:rPr>
              <w:t>用户审核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_Toc451969674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12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75" w:history="1">
            <w:r w:rsidR="00924F1F" w:rsidRPr="003E0F86">
              <w:rPr>
                <w:rStyle w:val="a5"/>
                <w:noProof/>
                <w:color w:val="auto"/>
              </w:rPr>
              <w:t xml:space="preserve">3.1 </w:t>
            </w:r>
            <w:r w:rsidR="00924F1F" w:rsidRPr="003E0F86">
              <w:rPr>
                <w:rStyle w:val="a5"/>
                <w:noProof/>
                <w:color w:val="auto"/>
              </w:rPr>
              <w:t>产品概述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_Toc451969675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12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76" w:history="1">
            <w:r w:rsidR="00924F1F" w:rsidRPr="003E0F86">
              <w:rPr>
                <w:rStyle w:val="a5"/>
                <w:noProof/>
                <w:color w:val="auto"/>
              </w:rPr>
              <w:t xml:space="preserve">3.2 </w:t>
            </w:r>
            <w:r w:rsidR="00924F1F" w:rsidRPr="003E0F86">
              <w:rPr>
                <w:rStyle w:val="a5"/>
                <w:noProof/>
                <w:color w:val="auto"/>
              </w:rPr>
              <w:t>状态说明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_Toc451969676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12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77" w:history="1">
            <w:r w:rsidR="00924F1F" w:rsidRPr="003E0F86">
              <w:rPr>
                <w:rStyle w:val="a5"/>
                <w:noProof/>
                <w:color w:val="auto"/>
              </w:rPr>
              <w:t xml:space="preserve">3.3 </w:t>
            </w:r>
            <w:r w:rsidR="00924F1F" w:rsidRPr="003E0F86">
              <w:rPr>
                <w:rStyle w:val="a5"/>
                <w:noProof/>
                <w:color w:val="auto"/>
              </w:rPr>
              <w:t>字段说明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_Toc451969677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13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78" w:history="1">
            <w:r w:rsidR="00924F1F" w:rsidRPr="003E0F86">
              <w:rPr>
                <w:rStyle w:val="a5"/>
                <w:noProof/>
                <w:color w:val="auto"/>
              </w:rPr>
              <w:t xml:space="preserve">3.4 </w:t>
            </w:r>
            <w:r w:rsidR="00924F1F" w:rsidRPr="003E0F86">
              <w:rPr>
                <w:rStyle w:val="a5"/>
                <w:noProof/>
                <w:color w:val="auto"/>
              </w:rPr>
              <w:t>界面判断及反馈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_Toc451969678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17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79" w:history="1">
            <w:r w:rsidR="00924F1F" w:rsidRPr="003E0F86">
              <w:rPr>
                <w:rStyle w:val="a5"/>
                <w:noProof/>
                <w:color w:val="auto"/>
              </w:rPr>
              <w:t xml:space="preserve">3.5 </w:t>
            </w:r>
            <w:r w:rsidR="00924F1F" w:rsidRPr="003E0F86">
              <w:rPr>
                <w:rStyle w:val="a5"/>
                <w:noProof/>
                <w:color w:val="auto"/>
              </w:rPr>
              <w:t>功能及交互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_Toc451969679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19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20"/>
            <w:tabs>
              <w:tab w:val="left" w:pos="2100"/>
              <w:tab w:val="right" w:leader="dot" w:pos="863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80" w:history="1">
            <w:r w:rsidR="00924F1F" w:rsidRPr="003E0F86">
              <w:rPr>
                <w:rStyle w:val="a5"/>
                <w:noProof/>
                <w:color w:val="auto"/>
              </w:rPr>
              <w:t>4</w:t>
            </w:r>
            <w:r w:rsidR="00924F1F" w:rsidRPr="003E0F86">
              <w:rPr>
                <w:rStyle w:val="a5"/>
                <w:noProof/>
                <w:color w:val="auto"/>
              </w:rPr>
              <w:t>、</w:t>
            </w:r>
            <w:r w:rsidR="00924F1F" w:rsidRPr="003E0F8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24F1F" w:rsidRPr="003E0F86">
              <w:rPr>
                <w:rStyle w:val="a5"/>
                <w:noProof/>
                <w:color w:val="auto"/>
              </w:rPr>
              <w:t>用户管理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_Toc451969680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30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81" w:history="1">
            <w:r w:rsidR="00924F1F" w:rsidRPr="003E0F86">
              <w:rPr>
                <w:rStyle w:val="a5"/>
                <w:noProof/>
                <w:color w:val="auto"/>
              </w:rPr>
              <w:t xml:space="preserve">4.1 </w:t>
            </w:r>
            <w:r w:rsidR="00924F1F" w:rsidRPr="003E0F86">
              <w:rPr>
                <w:rStyle w:val="a5"/>
                <w:noProof/>
                <w:color w:val="auto"/>
              </w:rPr>
              <w:t>产品概述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_Toc451969681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30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82" w:history="1">
            <w:r w:rsidR="00924F1F" w:rsidRPr="003E0F86">
              <w:rPr>
                <w:rStyle w:val="a5"/>
                <w:noProof/>
                <w:color w:val="auto"/>
              </w:rPr>
              <w:t xml:space="preserve">4.2 </w:t>
            </w:r>
            <w:r w:rsidR="00924F1F" w:rsidRPr="003E0F86">
              <w:rPr>
                <w:rStyle w:val="a5"/>
                <w:noProof/>
                <w:color w:val="auto"/>
              </w:rPr>
              <w:t>字段说明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_Toc451969682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30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83" w:history="1">
            <w:r w:rsidR="00924F1F" w:rsidRPr="003E0F86">
              <w:rPr>
                <w:rStyle w:val="a5"/>
                <w:noProof/>
                <w:color w:val="auto"/>
              </w:rPr>
              <w:t xml:space="preserve">4.3 </w:t>
            </w:r>
            <w:r w:rsidR="00924F1F" w:rsidRPr="003E0F86">
              <w:rPr>
                <w:rStyle w:val="a5"/>
                <w:noProof/>
                <w:color w:val="auto"/>
              </w:rPr>
              <w:t>界面判断及反馈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_Toc451969683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37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84" w:history="1">
            <w:r w:rsidR="00924F1F" w:rsidRPr="003E0F86">
              <w:rPr>
                <w:rStyle w:val="a5"/>
                <w:noProof/>
                <w:color w:val="auto"/>
              </w:rPr>
              <w:t xml:space="preserve">4.4 </w:t>
            </w:r>
            <w:r w:rsidR="00924F1F" w:rsidRPr="003E0F86">
              <w:rPr>
                <w:rStyle w:val="a5"/>
                <w:noProof/>
                <w:color w:val="auto"/>
              </w:rPr>
              <w:t>功能及交互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_Toc451969684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38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20"/>
            <w:tabs>
              <w:tab w:val="left" w:pos="2100"/>
              <w:tab w:val="right" w:leader="dot" w:pos="863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85" w:history="1">
            <w:r w:rsidR="00924F1F" w:rsidRPr="003E0F86">
              <w:rPr>
                <w:rStyle w:val="a5"/>
                <w:noProof/>
                <w:color w:val="auto"/>
              </w:rPr>
              <w:t>5</w:t>
            </w:r>
            <w:r w:rsidR="00924F1F" w:rsidRPr="003E0F86">
              <w:rPr>
                <w:rStyle w:val="a5"/>
                <w:noProof/>
                <w:color w:val="auto"/>
              </w:rPr>
              <w:t>、</w:t>
            </w:r>
            <w:r w:rsidR="00924F1F" w:rsidRPr="003E0F8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24F1F" w:rsidRPr="003E0F86">
              <w:rPr>
                <w:rStyle w:val="a5"/>
                <w:noProof/>
                <w:color w:val="auto"/>
              </w:rPr>
              <w:t>用户注册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_Toc451969685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50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86" w:history="1">
            <w:r w:rsidR="00924F1F" w:rsidRPr="003E0F86">
              <w:rPr>
                <w:rStyle w:val="a5"/>
                <w:noProof/>
                <w:color w:val="auto"/>
              </w:rPr>
              <w:t xml:space="preserve">5.1 </w:t>
            </w:r>
            <w:r w:rsidR="00924F1F" w:rsidRPr="003E0F86">
              <w:rPr>
                <w:rStyle w:val="a5"/>
                <w:noProof/>
                <w:color w:val="auto"/>
              </w:rPr>
              <w:t>产品概述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_Toc451969686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50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87" w:history="1">
            <w:r w:rsidR="00924F1F" w:rsidRPr="003E0F86">
              <w:rPr>
                <w:rStyle w:val="a5"/>
                <w:noProof/>
                <w:color w:val="auto"/>
              </w:rPr>
              <w:t xml:space="preserve">5.2 </w:t>
            </w:r>
            <w:r w:rsidR="00924F1F" w:rsidRPr="003E0F86">
              <w:rPr>
                <w:rStyle w:val="a5"/>
                <w:noProof/>
                <w:color w:val="auto"/>
              </w:rPr>
              <w:t>注册字段、账号状态、注册错误提示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_Toc451969687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50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88" w:history="1">
            <w:r w:rsidR="00924F1F" w:rsidRPr="003E0F86">
              <w:rPr>
                <w:rStyle w:val="a5"/>
                <w:noProof/>
                <w:color w:val="auto"/>
              </w:rPr>
              <w:t xml:space="preserve">5.3 </w:t>
            </w:r>
            <w:r w:rsidR="00924F1F" w:rsidRPr="003E0F86">
              <w:rPr>
                <w:rStyle w:val="a5"/>
                <w:noProof/>
                <w:color w:val="auto"/>
              </w:rPr>
              <w:t>功能及交互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_Toc451969688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50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20"/>
            <w:tabs>
              <w:tab w:val="left" w:pos="2100"/>
              <w:tab w:val="right" w:leader="dot" w:pos="863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89" w:history="1">
            <w:r w:rsidR="00924F1F" w:rsidRPr="003E0F86">
              <w:rPr>
                <w:rStyle w:val="a5"/>
                <w:noProof/>
                <w:color w:val="auto"/>
              </w:rPr>
              <w:t>6</w:t>
            </w:r>
            <w:r w:rsidR="00924F1F" w:rsidRPr="003E0F86">
              <w:rPr>
                <w:rStyle w:val="a5"/>
                <w:noProof/>
                <w:color w:val="auto"/>
              </w:rPr>
              <w:t>、</w:t>
            </w:r>
            <w:r w:rsidR="00924F1F" w:rsidRPr="003E0F8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24F1F" w:rsidRPr="003E0F86">
              <w:rPr>
                <w:rStyle w:val="a5"/>
                <w:noProof/>
                <w:color w:val="auto"/>
              </w:rPr>
              <w:t>用户登录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_Toc451969689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53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90" w:history="1">
            <w:r w:rsidR="00924F1F" w:rsidRPr="003E0F86">
              <w:rPr>
                <w:rStyle w:val="a5"/>
                <w:noProof/>
                <w:color w:val="auto"/>
              </w:rPr>
              <w:t xml:space="preserve">6.1 </w:t>
            </w:r>
            <w:r w:rsidR="00924F1F" w:rsidRPr="003E0F86">
              <w:rPr>
                <w:rStyle w:val="a5"/>
                <w:noProof/>
                <w:color w:val="auto"/>
              </w:rPr>
              <w:t>产品概述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_Toc451969690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53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91" w:history="1">
            <w:r w:rsidR="00924F1F" w:rsidRPr="003E0F86">
              <w:rPr>
                <w:rStyle w:val="a5"/>
                <w:noProof/>
                <w:color w:val="auto"/>
              </w:rPr>
              <w:t xml:space="preserve">6.2 </w:t>
            </w:r>
            <w:r w:rsidR="00924F1F" w:rsidRPr="003E0F86">
              <w:rPr>
                <w:rStyle w:val="a5"/>
                <w:noProof/>
                <w:color w:val="auto"/>
              </w:rPr>
              <w:t>账号状态、权限、登录提示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_Toc451969691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53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30"/>
            <w:tabs>
              <w:tab w:val="right" w:leader="dot" w:pos="863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69692" w:history="1">
            <w:r w:rsidR="00924F1F" w:rsidRPr="003E0F86">
              <w:rPr>
                <w:rStyle w:val="a5"/>
                <w:noProof/>
                <w:color w:val="auto"/>
              </w:rPr>
              <w:t xml:space="preserve">6.3 </w:t>
            </w:r>
            <w:r w:rsidR="00924F1F" w:rsidRPr="003E0F86">
              <w:rPr>
                <w:rStyle w:val="a5"/>
                <w:noProof/>
                <w:color w:val="auto"/>
              </w:rPr>
              <w:t>功能及交互</w:t>
            </w:r>
            <w:r w:rsidR="00924F1F" w:rsidRPr="003E0F86">
              <w:rPr>
                <w:noProof/>
                <w:webHidden/>
              </w:rPr>
              <w:tab/>
            </w:r>
            <w:r w:rsidR="00924F1F" w:rsidRPr="003E0F86">
              <w:rPr>
                <w:noProof/>
                <w:webHidden/>
              </w:rPr>
              <w:fldChar w:fldCharType="begin"/>
            </w:r>
            <w:r w:rsidR="00924F1F" w:rsidRPr="003E0F86">
              <w:rPr>
                <w:noProof/>
                <w:webHidden/>
              </w:rPr>
              <w:instrText xml:space="preserve"> PAGEREF _Toc451969692 \h </w:instrText>
            </w:r>
            <w:r w:rsidR="00924F1F" w:rsidRPr="003E0F86">
              <w:rPr>
                <w:noProof/>
                <w:webHidden/>
              </w:rPr>
            </w:r>
            <w:r w:rsidR="00924F1F" w:rsidRPr="003E0F86">
              <w:rPr>
                <w:noProof/>
                <w:webHidden/>
              </w:rPr>
              <w:fldChar w:fldCharType="separate"/>
            </w:r>
            <w:r w:rsidR="00924F1F" w:rsidRPr="003E0F86">
              <w:rPr>
                <w:noProof/>
                <w:webHidden/>
              </w:rPr>
              <w:t>53</w:t>
            </w:r>
            <w:r w:rsidR="00924F1F" w:rsidRPr="003E0F86">
              <w:rPr>
                <w:noProof/>
                <w:webHidden/>
              </w:rPr>
              <w:fldChar w:fldCharType="end"/>
            </w:r>
          </w:hyperlink>
        </w:p>
        <w:p w:rsidR="00924F1F" w:rsidRPr="003E0F86" w:rsidRDefault="003B5651">
          <w:pPr>
            <w:pStyle w:val="10"/>
            <w:tabs>
              <w:tab w:val="left" w:pos="800"/>
              <w:tab w:val="right" w:leader="dot" w:pos="8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969693" w:history="1">
            <w:r w:rsidR="00924F1F" w:rsidRPr="003E0F86">
              <w:rPr>
                <w:rStyle w:val="a5"/>
                <w:color w:val="auto"/>
              </w:rPr>
              <w:t>五、</w:t>
            </w:r>
            <w:r w:rsidR="00924F1F" w:rsidRPr="003E0F86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924F1F" w:rsidRPr="003E0F86">
              <w:rPr>
                <w:rStyle w:val="a5"/>
                <w:color w:val="auto"/>
              </w:rPr>
              <w:t>相关文档</w:t>
            </w:r>
            <w:r w:rsidR="00924F1F" w:rsidRPr="003E0F86">
              <w:rPr>
                <w:webHidden/>
              </w:rPr>
              <w:tab/>
            </w:r>
            <w:r w:rsidR="00924F1F" w:rsidRPr="003E0F86">
              <w:rPr>
                <w:webHidden/>
              </w:rPr>
              <w:fldChar w:fldCharType="begin"/>
            </w:r>
            <w:r w:rsidR="00924F1F" w:rsidRPr="003E0F86">
              <w:rPr>
                <w:webHidden/>
              </w:rPr>
              <w:instrText xml:space="preserve"> PAGEREF _Toc451969693 \h </w:instrText>
            </w:r>
            <w:r w:rsidR="00924F1F" w:rsidRPr="003E0F86">
              <w:rPr>
                <w:webHidden/>
              </w:rPr>
            </w:r>
            <w:r w:rsidR="00924F1F" w:rsidRPr="003E0F86">
              <w:rPr>
                <w:webHidden/>
              </w:rPr>
              <w:fldChar w:fldCharType="separate"/>
            </w:r>
            <w:r w:rsidR="00924F1F" w:rsidRPr="003E0F86">
              <w:rPr>
                <w:webHidden/>
              </w:rPr>
              <w:t>57</w:t>
            </w:r>
            <w:r w:rsidR="00924F1F" w:rsidRPr="003E0F86">
              <w:rPr>
                <w:webHidden/>
              </w:rPr>
              <w:fldChar w:fldCharType="end"/>
            </w:r>
          </w:hyperlink>
        </w:p>
        <w:p w:rsidR="00405D74" w:rsidRPr="003E0F86" w:rsidRDefault="00FD4A01" w:rsidP="001E7B4C">
          <w:r w:rsidRPr="003E0F86"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041A79" w:rsidRPr="003E0F86" w:rsidRDefault="00405D74" w:rsidP="00405D74">
      <w:pPr>
        <w:pStyle w:val="1"/>
      </w:pPr>
      <w:bookmarkStart w:id="3" w:name="_Toc451969659"/>
      <w:r w:rsidRPr="003E0F86">
        <w:rPr>
          <w:rFonts w:hint="eastAsia"/>
        </w:rPr>
        <w:t>简介</w:t>
      </w:r>
      <w:bookmarkEnd w:id="3"/>
    </w:p>
    <w:p w:rsidR="00405D74" w:rsidRPr="003E0F86" w:rsidRDefault="002E3E43" w:rsidP="005C04A1">
      <w:pPr>
        <w:ind w:firstLineChars="200" w:firstLine="420"/>
      </w:pPr>
      <w:r w:rsidRPr="003E0F86">
        <w:rPr>
          <w:rFonts w:hint="eastAsia"/>
        </w:rPr>
        <w:t>此文档是</w:t>
      </w:r>
      <w:r w:rsidR="00001D91" w:rsidRPr="003E0F86">
        <w:rPr>
          <w:rFonts w:hint="eastAsia"/>
        </w:rPr>
        <w:t>票之家支撑平台的需求说明文档。</w:t>
      </w:r>
    </w:p>
    <w:p w:rsidR="00405D74" w:rsidRPr="003E0F86" w:rsidRDefault="00405D74" w:rsidP="004A3C18">
      <w:pPr>
        <w:pStyle w:val="2"/>
        <w:spacing w:before="312" w:after="312"/>
      </w:pPr>
      <w:bookmarkStart w:id="4" w:name="_Toc451969660"/>
      <w:r w:rsidRPr="003E0F86">
        <w:rPr>
          <w:rFonts w:hint="eastAsia"/>
        </w:rPr>
        <w:t>目的</w:t>
      </w:r>
      <w:bookmarkEnd w:id="4"/>
    </w:p>
    <w:p w:rsidR="002E3E43" w:rsidRPr="003E0F86" w:rsidRDefault="008C15B8" w:rsidP="005C04A1">
      <w:pPr>
        <w:ind w:firstLineChars="200" w:firstLine="420"/>
      </w:pPr>
      <w:r w:rsidRPr="003E0F86">
        <w:rPr>
          <w:rFonts w:hint="eastAsia"/>
        </w:rPr>
        <w:t>此文档</w:t>
      </w:r>
      <w:r w:rsidR="002E3E43" w:rsidRPr="003E0F86">
        <w:rPr>
          <w:rFonts w:hint="eastAsia"/>
        </w:rPr>
        <w:t>详细</w:t>
      </w:r>
      <w:r w:rsidR="00001D91" w:rsidRPr="003E0F86">
        <w:rPr>
          <w:rFonts w:hint="eastAsia"/>
        </w:rPr>
        <w:t>介绍票之家支撑平台的各项功能，</w:t>
      </w:r>
      <w:proofErr w:type="gramStart"/>
      <w:r w:rsidR="00001D91" w:rsidRPr="003E0F86">
        <w:t>供</w:t>
      </w:r>
      <w:r w:rsidR="00001D91" w:rsidRPr="003E0F86">
        <w:rPr>
          <w:rFonts w:hint="eastAsia"/>
        </w:rPr>
        <w:t>产品</w:t>
      </w:r>
      <w:proofErr w:type="gramEnd"/>
      <w:r w:rsidR="00001D91" w:rsidRPr="003E0F86">
        <w:rPr>
          <w:rFonts w:hint="eastAsia"/>
        </w:rPr>
        <w:t>经理、</w:t>
      </w:r>
      <w:r w:rsidR="00001D91" w:rsidRPr="003E0F86">
        <w:t>开</w:t>
      </w:r>
      <w:r w:rsidR="00001D91" w:rsidRPr="003E0F86">
        <w:rPr>
          <w:rFonts w:hint="eastAsia"/>
        </w:rPr>
        <w:t>发人员、</w:t>
      </w:r>
      <w:r w:rsidR="00001D91" w:rsidRPr="003E0F86">
        <w:t>设计</w:t>
      </w:r>
      <w:r w:rsidR="00001D91" w:rsidRPr="003E0F86">
        <w:rPr>
          <w:rFonts w:hint="eastAsia"/>
        </w:rPr>
        <w:t>人员、</w:t>
      </w:r>
      <w:r w:rsidR="00001D91" w:rsidRPr="003E0F86">
        <w:t>运营</w:t>
      </w:r>
      <w:r w:rsidR="00001D91" w:rsidRPr="003E0F86">
        <w:rPr>
          <w:rFonts w:hint="eastAsia"/>
        </w:rPr>
        <w:t>人员使用。</w:t>
      </w:r>
    </w:p>
    <w:p w:rsidR="00405D74" w:rsidRPr="003E0F86" w:rsidRDefault="00405D74" w:rsidP="004A3C18">
      <w:pPr>
        <w:pStyle w:val="2"/>
        <w:spacing w:before="312" w:after="312"/>
      </w:pPr>
      <w:bookmarkStart w:id="5" w:name="_Toc451969661"/>
      <w:r w:rsidRPr="003E0F86">
        <w:rPr>
          <w:rFonts w:hint="eastAsia"/>
        </w:rPr>
        <w:t>范围</w:t>
      </w:r>
      <w:bookmarkEnd w:id="5"/>
    </w:p>
    <w:p w:rsidR="002E3E43" w:rsidRPr="003E0F86" w:rsidRDefault="008C15B8" w:rsidP="005C04A1">
      <w:pPr>
        <w:ind w:firstLineChars="200" w:firstLine="420"/>
      </w:pPr>
      <w:r w:rsidRPr="003E0F86">
        <w:rPr>
          <w:rFonts w:hint="eastAsia"/>
        </w:rPr>
        <w:t>此文档描述</w:t>
      </w:r>
      <w:r w:rsidR="00001D91" w:rsidRPr="003E0F86">
        <w:rPr>
          <w:rFonts w:hint="eastAsia"/>
        </w:rPr>
        <w:t>票之家支撑平台的新</w:t>
      </w:r>
      <w:r w:rsidR="006A29FD" w:rsidRPr="003E0F86">
        <w:rPr>
          <w:rFonts w:hint="eastAsia"/>
        </w:rPr>
        <w:t>增</w:t>
      </w:r>
      <w:r w:rsidR="005C04A1" w:rsidRPr="003E0F86">
        <w:rPr>
          <w:rFonts w:hint="eastAsia"/>
        </w:rPr>
        <w:t>功能。</w:t>
      </w:r>
      <w:r w:rsidR="00874D22" w:rsidRPr="003E0F86">
        <w:t>如果</w:t>
      </w:r>
      <w:r w:rsidR="005C04A1" w:rsidRPr="003E0F86">
        <w:rPr>
          <w:rFonts w:hint="eastAsia"/>
        </w:rPr>
        <w:t>有老功能需要修改，会逐步把老功能内容也加</w:t>
      </w:r>
      <w:r w:rsidR="006A29FD" w:rsidRPr="003E0F86">
        <w:rPr>
          <w:rFonts w:hint="eastAsia"/>
        </w:rPr>
        <w:t>进来，</w:t>
      </w:r>
      <w:r w:rsidR="00874D22" w:rsidRPr="003E0F86">
        <w:rPr>
          <w:rFonts w:hint="eastAsia"/>
        </w:rPr>
        <w:t>最后形成一个所有功能的需求描述文档。</w:t>
      </w:r>
    </w:p>
    <w:p w:rsidR="006A29FD" w:rsidRPr="003E0F86" w:rsidRDefault="006A29FD" w:rsidP="005C04A1">
      <w:pPr>
        <w:ind w:firstLineChars="200" w:firstLine="420"/>
      </w:pPr>
      <w:r w:rsidRPr="003E0F86">
        <w:rPr>
          <w:rFonts w:hint="eastAsia"/>
        </w:rPr>
        <w:t>现在</w:t>
      </w:r>
      <w:r w:rsidRPr="003E0F86">
        <w:t>文档的范围包含退款</w:t>
      </w:r>
      <w:r w:rsidRPr="003E0F86">
        <w:rPr>
          <w:rFonts w:hint="eastAsia"/>
        </w:rPr>
        <w:t>订单</w:t>
      </w:r>
      <w:r w:rsidRPr="003E0F86">
        <w:t>审核、</w:t>
      </w:r>
      <w:r w:rsidRPr="003E0F86">
        <w:rPr>
          <w:rFonts w:hint="eastAsia"/>
        </w:rPr>
        <w:t>用户</w:t>
      </w:r>
      <w:r w:rsidRPr="003E0F86">
        <w:t>审核、用户管理、用户注册</w:t>
      </w:r>
      <w:r w:rsidRPr="003E0F86">
        <w:rPr>
          <w:rFonts w:hint="eastAsia"/>
        </w:rPr>
        <w:t>/</w:t>
      </w:r>
      <w:r w:rsidRPr="003E0F86">
        <w:rPr>
          <w:rFonts w:hint="eastAsia"/>
        </w:rPr>
        <w:t>登录</w:t>
      </w:r>
      <w:r w:rsidRPr="003E0F86">
        <w:t>的说明。</w:t>
      </w:r>
    </w:p>
    <w:p w:rsidR="00405D74" w:rsidRPr="003E0F86" w:rsidRDefault="00405D74" w:rsidP="00405D74">
      <w:pPr>
        <w:pStyle w:val="1"/>
      </w:pPr>
      <w:bookmarkStart w:id="6" w:name="_Toc451969662"/>
      <w:r w:rsidRPr="003E0F86">
        <w:rPr>
          <w:rFonts w:hint="eastAsia"/>
        </w:rPr>
        <w:t>用户角色描述</w:t>
      </w:r>
      <w:bookmarkEnd w:id="6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3E0F86" w:rsidRPr="003E0F86" w:rsidTr="00307122">
        <w:tc>
          <w:tcPr>
            <w:tcW w:w="2088" w:type="dxa"/>
            <w:shd w:val="clear" w:color="auto" w:fill="C0C0C0"/>
          </w:tcPr>
          <w:p w:rsidR="00B62747" w:rsidRPr="003E0F86" w:rsidRDefault="00B62747" w:rsidP="0030712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E0F86">
              <w:rPr>
                <w:rFonts w:ascii="Arial" w:hAnsi="Arial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:rsidR="00B62747" w:rsidRPr="003E0F86" w:rsidRDefault="00B62747" w:rsidP="0030712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E0F86">
              <w:rPr>
                <w:rFonts w:ascii="Arial" w:hAnsi="Arial" w:cs="Arial"/>
                <w:sz w:val="20"/>
                <w:szCs w:val="20"/>
              </w:rPr>
              <w:t>用户描述</w:t>
            </w:r>
          </w:p>
        </w:tc>
      </w:tr>
      <w:tr w:rsidR="003E0F86" w:rsidRPr="003E0F86" w:rsidTr="00307122">
        <w:tc>
          <w:tcPr>
            <w:tcW w:w="2088" w:type="dxa"/>
            <w:shd w:val="clear" w:color="auto" w:fill="auto"/>
            <w:vAlign w:val="center"/>
          </w:tcPr>
          <w:p w:rsidR="00B62747" w:rsidRPr="003E0F86" w:rsidRDefault="00874D22" w:rsidP="009D2E82">
            <w:pPr>
              <w:rPr>
                <w:rFonts w:ascii="Arial" w:hAnsi="Arial" w:cs="Arial"/>
                <w:sz w:val="20"/>
                <w:szCs w:val="20"/>
              </w:rPr>
            </w:pPr>
            <w:r w:rsidRPr="003E0F86">
              <w:rPr>
                <w:rFonts w:ascii="Arial" w:hAnsi="Arial" w:cs="Arial" w:hint="eastAsia"/>
                <w:sz w:val="20"/>
                <w:szCs w:val="20"/>
              </w:rPr>
              <w:t>票之家</w:t>
            </w:r>
            <w:r w:rsidR="009D2E82" w:rsidRPr="003E0F86">
              <w:rPr>
                <w:rFonts w:ascii="Arial" w:hAnsi="Arial" w:cs="Arial" w:hint="eastAsia"/>
                <w:sz w:val="20"/>
                <w:szCs w:val="20"/>
              </w:rPr>
              <w:t>运营人员</w:t>
            </w:r>
          </w:p>
        </w:tc>
        <w:tc>
          <w:tcPr>
            <w:tcW w:w="7560" w:type="dxa"/>
          </w:tcPr>
          <w:p w:rsidR="00B62747" w:rsidRPr="003E0F86" w:rsidRDefault="00874D22" w:rsidP="00457340">
            <w:pPr>
              <w:rPr>
                <w:rFonts w:ascii="Arial" w:hAnsi="Arial" w:cs="Arial"/>
                <w:sz w:val="20"/>
                <w:szCs w:val="20"/>
              </w:rPr>
            </w:pPr>
            <w:r w:rsidRPr="003E0F86">
              <w:rPr>
                <w:rFonts w:ascii="Arial" w:hAnsi="Arial" w:cs="Arial" w:hint="eastAsia"/>
                <w:sz w:val="20"/>
                <w:szCs w:val="20"/>
              </w:rPr>
              <w:t>票之家技术公司的运营人员</w:t>
            </w:r>
          </w:p>
        </w:tc>
      </w:tr>
      <w:tr w:rsidR="00457340" w:rsidRPr="003E0F86" w:rsidTr="00307122">
        <w:tc>
          <w:tcPr>
            <w:tcW w:w="2088" w:type="dxa"/>
            <w:shd w:val="clear" w:color="auto" w:fill="auto"/>
            <w:vAlign w:val="center"/>
          </w:tcPr>
          <w:p w:rsidR="00457340" w:rsidRPr="003E0F86" w:rsidRDefault="00457340" w:rsidP="009D2E82">
            <w:pPr>
              <w:rPr>
                <w:rFonts w:ascii="Arial" w:hAnsi="Arial" w:cs="Arial"/>
                <w:sz w:val="20"/>
                <w:szCs w:val="20"/>
              </w:rPr>
            </w:pPr>
            <w:r w:rsidRPr="003E0F86">
              <w:rPr>
                <w:rFonts w:ascii="Arial" w:hAnsi="Arial" w:cs="Arial" w:hint="eastAsia"/>
                <w:sz w:val="20"/>
                <w:szCs w:val="20"/>
              </w:rPr>
              <w:t>票之家财务人员</w:t>
            </w:r>
          </w:p>
        </w:tc>
        <w:tc>
          <w:tcPr>
            <w:tcW w:w="7560" w:type="dxa"/>
          </w:tcPr>
          <w:p w:rsidR="00457340" w:rsidRPr="003E0F86" w:rsidRDefault="00457340" w:rsidP="00307122">
            <w:pPr>
              <w:rPr>
                <w:rFonts w:ascii="Arial" w:hAnsi="Arial" w:cs="Arial"/>
                <w:sz w:val="20"/>
                <w:szCs w:val="20"/>
              </w:rPr>
            </w:pPr>
            <w:r w:rsidRPr="003E0F86">
              <w:rPr>
                <w:rFonts w:ascii="Arial" w:hAnsi="Arial" w:cs="Arial" w:hint="eastAsia"/>
                <w:sz w:val="20"/>
                <w:szCs w:val="20"/>
              </w:rPr>
              <w:t>票之家技术公司的财务人员</w:t>
            </w:r>
          </w:p>
        </w:tc>
      </w:tr>
    </w:tbl>
    <w:p w:rsidR="00B62747" w:rsidRPr="003E0F86" w:rsidRDefault="00B62747" w:rsidP="00B62747"/>
    <w:p w:rsidR="00405D74" w:rsidRPr="003E0F86" w:rsidRDefault="00405D74" w:rsidP="00405D74">
      <w:pPr>
        <w:pStyle w:val="1"/>
      </w:pPr>
      <w:bookmarkStart w:id="7" w:name="_Toc451969663"/>
      <w:r w:rsidRPr="003E0F86">
        <w:rPr>
          <w:rFonts w:hint="eastAsia"/>
        </w:rPr>
        <w:t>产品概述</w:t>
      </w:r>
      <w:bookmarkEnd w:id="7"/>
    </w:p>
    <w:p w:rsidR="00B55868" w:rsidRPr="003E0F86" w:rsidRDefault="00874D22" w:rsidP="005C04A1">
      <w:pPr>
        <w:ind w:firstLineChars="200" w:firstLine="420"/>
      </w:pPr>
      <w:r w:rsidRPr="003E0F86">
        <w:rPr>
          <w:rFonts w:hint="eastAsia"/>
        </w:rPr>
        <w:t>技术上讲，</w:t>
      </w:r>
      <w:r w:rsidRPr="003E0F86">
        <w:t>票</w:t>
      </w:r>
      <w:r w:rsidRPr="003E0F86">
        <w:rPr>
          <w:rFonts w:hint="eastAsia"/>
        </w:rPr>
        <w:t>之家支撑平台</w:t>
      </w:r>
      <w:r w:rsidR="00457340" w:rsidRPr="003E0F86">
        <w:rPr>
          <w:rFonts w:hint="eastAsia"/>
        </w:rPr>
        <w:t>为所有产品提供框架和底层的技术支持；业务上讲，</w:t>
      </w:r>
      <w:r w:rsidR="00457340" w:rsidRPr="003E0F86">
        <w:t>运营</w:t>
      </w:r>
      <w:r w:rsidR="00457340" w:rsidRPr="003E0F86">
        <w:rPr>
          <w:rFonts w:hint="eastAsia"/>
        </w:rPr>
        <w:t>人员使用支撑平台完成用户</w:t>
      </w:r>
      <w:r w:rsidR="005C04A1" w:rsidRPr="003E0F86">
        <w:rPr>
          <w:rFonts w:hint="eastAsia"/>
        </w:rPr>
        <w:t>审核</w:t>
      </w:r>
      <w:r w:rsidR="005C04A1" w:rsidRPr="003E0F86">
        <w:rPr>
          <w:rFonts w:hint="eastAsia"/>
        </w:rPr>
        <w:t>/</w:t>
      </w:r>
      <w:r w:rsidR="00457340" w:rsidRPr="003E0F86">
        <w:rPr>
          <w:rFonts w:hint="eastAsia"/>
        </w:rPr>
        <w:t>管理、</w:t>
      </w:r>
      <w:r w:rsidR="00457340" w:rsidRPr="003E0F86">
        <w:t>订单</w:t>
      </w:r>
      <w:r w:rsidR="00457340" w:rsidRPr="003E0F86">
        <w:rPr>
          <w:rFonts w:hint="eastAsia"/>
        </w:rPr>
        <w:t>管理、</w:t>
      </w:r>
      <w:r w:rsidR="00457340" w:rsidRPr="003E0F86">
        <w:t>报表</w:t>
      </w:r>
      <w:r w:rsidR="00457340" w:rsidRPr="003E0F86">
        <w:rPr>
          <w:rFonts w:hint="eastAsia"/>
        </w:rPr>
        <w:t>分析等工作。</w:t>
      </w:r>
    </w:p>
    <w:p w:rsidR="00405D74" w:rsidRPr="003E0F86" w:rsidRDefault="00405D74" w:rsidP="004A3C18">
      <w:pPr>
        <w:pStyle w:val="2"/>
        <w:spacing w:before="312" w:after="312"/>
      </w:pPr>
      <w:bookmarkStart w:id="8" w:name="_Toc451969664"/>
      <w:r w:rsidRPr="003E0F86">
        <w:rPr>
          <w:rFonts w:hint="eastAsia"/>
        </w:rPr>
        <w:t>目标</w:t>
      </w:r>
      <w:bookmarkEnd w:id="8"/>
    </w:p>
    <w:p w:rsidR="002E3E43" w:rsidRPr="003E0F86" w:rsidRDefault="00874D22" w:rsidP="005C04A1">
      <w:pPr>
        <w:ind w:firstLineChars="200" w:firstLine="420"/>
      </w:pPr>
      <w:r w:rsidRPr="003E0F86">
        <w:rPr>
          <w:rFonts w:hint="eastAsia"/>
        </w:rPr>
        <w:t>为运营</w:t>
      </w:r>
      <w:r w:rsidR="005C04A1" w:rsidRPr="003E0F86">
        <w:rPr>
          <w:rFonts w:hint="eastAsia"/>
        </w:rPr>
        <w:t>、</w:t>
      </w:r>
      <w:r w:rsidR="005C04A1" w:rsidRPr="003E0F86">
        <w:t>财务人员实现相关功能</w:t>
      </w:r>
      <w:r w:rsidR="005C04A1" w:rsidRPr="003E0F86">
        <w:rPr>
          <w:rFonts w:hint="eastAsia"/>
        </w:rPr>
        <w:t>。</w:t>
      </w:r>
    </w:p>
    <w:p w:rsidR="00405D74" w:rsidRPr="003E0F86" w:rsidRDefault="00405D74" w:rsidP="004A3C18">
      <w:pPr>
        <w:pStyle w:val="2"/>
        <w:spacing w:before="312" w:after="312"/>
      </w:pPr>
      <w:bookmarkStart w:id="9" w:name="_Toc451969665"/>
      <w:r w:rsidRPr="003E0F86">
        <w:rPr>
          <w:rFonts w:hint="eastAsia"/>
        </w:rPr>
        <w:lastRenderedPageBreak/>
        <w:t>功能摘要</w:t>
      </w:r>
      <w:bookmarkEnd w:id="9"/>
    </w:p>
    <w:tbl>
      <w:tblPr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5"/>
        <w:gridCol w:w="1409"/>
        <w:gridCol w:w="4171"/>
        <w:gridCol w:w="1170"/>
      </w:tblGrid>
      <w:tr w:rsidR="003E0F86" w:rsidRPr="003E0F86" w:rsidTr="004D2173">
        <w:tc>
          <w:tcPr>
            <w:tcW w:w="2065" w:type="dxa"/>
            <w:shd w:val="clear" w:color="auto" w:fill="C0C0C0"/>
          </w:tcPr>
          <w:p w:rsidR="009D2E82" w:rsidRPr="003E0F86" w:rsidRDefault="009D2E82" w:rsidP="0030712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E0F86">
              <w:rPr>
                <w:rFonts w:ascii="Arial" w:hAnsi="Arial" w:cs="Arial"/>
                <w:sz w:val="20"/>
                <w:szCs w:val="20"/>
              </w:rPr>
              <w:t>功能模块</w:t>
            </w:r>
          </w:p>
        </w:tc>
        <w:tc>
          <w:tcPr>
            <w:tcW w:w="1409" w:type="dxa"/>
            <w:shd w:val="clear" w:color="auto" w:fill="C0C0C0"/>
          </w:tcPr>
          <w:p w:rsidR="009D2E82" w:rsidRPr="003E0F86" w:rsidRDefault="009D2E82" w:rsidP="0030712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E0F86">
              <w:rPr>
                <w:rFonts w:ascii="Arial" w:hAnsi="Arial" w:cs="Arial"/>
                <w:sz w:val="20"/>
                <w:szCs w:val="20"/>
              </w:rPr>
              <w:t>主要功能点</w:t>
            </w:r>
          </w:p>
        </w:tc>
        <w:tc>
          <w:tcPr>
            <w:tcW w:w="4171" w:type="dxa"/>
            <w:shd w:val="clear" w:color="auto" w:fill="C0C0C0"/>
          </w:tcPr>
          <w:p w:rsidR="009D2E82" w:rsidRPr="003E0F86" w:rsidRDefault="009D2E82" w:rsidP="0030712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E0F86">
              <w:rPr>
                <w:rFonts w:ascii="Arial" w:hAnsi="Arial" w:cs="Arial"/>
                <w:sz w:val="20"/>
                <w:szCs w:val="20"/>
              </w:rPr>
              <w:t>功能描述</w:t>
            </w:r>
          </w:p>
        </w:tc>
        <w:tc>
          <w:tcPr>
            <w:tcW w:w="1170" w:type="dxa"/>
            <w:shd w:val="clear" w:color="auto" w:fill="C0C0C0"/>
          </w:tcPr>
          <w:p w:rsidR="009D2E82" w:rsidRPr="003E0F86" w:rsidRDefault="009D2E82" w:rsidP="0030712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E0F86">
              <w:rPr>
                <w:rFonts w:ascii="Arial" w:hAnsi="Arial" w:cs="Arial"/>
                <w:sz w:val="20"/>
                <w:szCs w:val="20"/>
              </w:rPr>
              <w:t>优先级</w:t>
            </w:r>
          </w:p>
        </w:tc>
      </w:tr>
      <w:tr w:rsidR="003E0F86" w:rsidRPr="003E0F86" w:rsidTr="004D2173">
        <w:tc>
          <w:tcPr>
            <w:tcW w:w="2065" w:type="dxa"/>
            <w:vAlign w:val="center"/>
          </w:tcPr>
          <w:p w:rsidR="009D2E82" w:rsidRPr="003E0F86" w:rsidRDefault="00874D22" w:rsidP="00307122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退款审核</w:t>
            </w:r>
          </w:p>
        </w:tc>
        <w:tc>
          <w:tcPr>
            <w:tcW w:w="1409" w:type="dxa"/>
          </w:tcPr>
          <w:p w:rsidR="009D2E82" w:rsidRPr="003E0F86" w:rsidRDefault="009D2E82" w:rsidP="00307122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4171" w:type="dxa"/>
          </w:tcPr>
          <w:p w:rsidR="009D2E82" w:rsidRPr="003E0F86" w:rsidRDefault="00E65DD8" w:rsidP="00307122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向财务人员展示哪些退款需要在支付宝后台进行手动处理</w:t>
            </w:r>
          </w:p>
        </w:tc>
        <w:tc>
          <w:tcPr>
            <w:tcW w:w="1170" w:type="dxa"/>
          </w:tcPr>
          <w:p w:rsidR="009D2E82" w:rsidRPr="003E0F86" w:rsidRDefault="009D2E82" w:rsidP="00307122">
            <w:pPr>
              <w:jc w:val="center"/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/>
                <w:szCs w:val="21"/>
              </w:rPr>
              <w:t>高</w:t>
            </w:r>
          </w:p>
        </w:tc>
      </w:tr>
      <w:tr w:rsidR="003E0F86" w:rsidRPr="003E0F86" w:rsidTr="004D2173">
        <w:tc>
          <w:tcPr>
            <w:tcW w:w="2065" w:type="dxa"/>
            <w:vMerge w:val="restart"/>
            <w:vAlign w:val="center"/>
          </w:tcPr>
          <w:p w:rsidR="006A29FD" w:rsidRPr="003E0F86" w:rsidRDefault="006A29FD" w:rsidP="00307122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审核</w:t>
            </w:r>
          </w:p>
        </w:tc>
        <w:tc>
          <w:tcPr>
            <w:tcW w:w="1409" w:type="dxa"/>
          </w:tcPr>
          <w:p w:rsidR="006A29FD" w:rsidRPr="003E0F86" w:rsidRDefault="006A29FD" w:rsidP="00307122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分销商审核</w:t>
            </w:r>
          </w:p>
        </w:tc>
        <w:tc>
          <w:tcPr>
            <w:tcW w:w="4171" w:type="dxa"/>
          </w:tcPr>
          <w:p w:rsidR="006A29FD" w:rsidRPr="003E0F86" w:rsidRDefault="006A29FD" w:rsidP="00307122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审核</w:t>
            </w:r>
            <w:r w:rsidRPr="003E0F86">
              <w:rPr>
                <w:rFonts w:ascii="Arial" w:hAnsi="Arial" w:cs="Arial"/>
                <w:szCs w:val="21"/>
              </w:rPr>
              <w:t>用户自主注册的账号，并完成</w:t>
            </w:r>
            <w:r w:rsidRPr="003E0F86">
              <w:rPr>
                <w:rFonts w:ascii="Arial" w:hAnsi="Arial" w:cs="Arial" w:hint="eastAsia"/>
                <w:szCs w:val="21"/>
              </w:rPr>
              <w:t>权限</w:t>
            </w:r>
            <w:r w:rsidRPr="003E0F86">
              <w:rPr>
                <w:rFonts w:ascii="Arial" w:hAnsi="Arial" w:cs="Arial"/>
                <w:szCs w:val="21"/>
              </w:rPr>
              <w:t>分配</w:t>
            </w:r>
          </w:p>
        </w:tc>
        <w:tc>
          <w:tcPr>
            <w:tcW w:w="1170" w:type="dxa"/>
          </w:tcPr>
          <w:p w:rsidR="006A29FD" w:rsidRPr="003E0F86" w:rsidRDefault="006A29FD" w:rsidP="00307122">
            <w:pPr>
              <w:jc w:val="center"/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/>
                <w:szCs w:val="21"/>
              </w:rPr>
              <w:t>高</w:t>
            </w:r>
          </w:p>
        </w:tc>
      </w:tr>
      <w:tr w:rsidR="003E0F86" w:rsidRPr="003E0F86" w:rsidTr="004D2173">
        <w:tc>
          <w:tcPr>
            <w:tcW w:w="2065" w:type="dxa"/>
            <w:vMerge/>
            <w:vAlign w:val="center"/>
          </w:tcPr>
          <w:p w:rsidR="006A29FD" w:rsidRPr="003E0F86" w:rsidRDefault="006A29FD" w:rsidP="00307122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09" w:type="dxa"/>
          </w:tcPr>
          <w:p w:rsidR="006A29FD" w:rsidRPr="003E0F86" w:rsidRDefault="006A29FD" w:rsidP="00307122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供应商</w:t>
            </w:r>
            <w:r w:rsidRPr="003E0F86">
              <w:rPr>
                <w:rFonts w:ascii="Arial" w:hAnsi="Arial" w:cs="Arial"/>
                <w:szCs w:val="21"/>
              </w:rPr>
              <w:t>申请</w:t>
            </w:r>
          </w:p>
        </w:tc>
        <w:tc>
          <w:tcPr>
            <w:tcW w:w="4171" w:type="dxa"/>
          </w:tcPr>
          <w:p w:rsidR="006A29FD" w:rsidRPr="003E0F86" w:rsidRDefault="006A29FD" w:rsidP="00307122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查看供应商申请记录，并记录沟通进度。</w:t>
            </w:r>
          </w:p>
        </w:tc>
        <w:tc>
          <w:tcPr>
            <w:tcW w:w="1170" w:type="dxa"/>
          </w:tcPr>
          <w:p w:rsidR="006A29FD" w:rsidRPr="003E0F86" w:rsidRDefault="006A29FD" w:rsidP="00307122">
            <w:pPr>
              <w:jc w:val="center"/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/>
                <w:szCs w:val="21"/>
              </w:rPr>
              <w:t>高</w:t>
            </w:r>
          </w:p>
        </w:tc>
      </w:tr>
      <w:tr w:rsidR="003E0F86" w:rsidRPr="003E0F86" w:rsidTr="004D2173">
        <w:tc>
          <w:tcPr>
            <w:tcW w:w="2065" w:type="dxa"/>
            <w:vMerge w:val="restart"/>
            <w:vAlign w:val="center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用户</w:t>
            </w:r>
            <w:r w:rsidRPr="003E0F86">
              <w:rPr>
                <w:rFonts w:ascii="Arial" w:hAnsi="Arial" w:cs="Arial"/>
                <w:szCs w:val="21"/>
              </w:rPr>
              <w:t>管理</w:t>
            </w:r>
          </w:p>
        </w:tc>
        <w:tc>
          <w:tcPr>
            <w:tcW w:w="1409" w:type="dxa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分销</w:t>
            </w:r>
            <w:proofErr w:type="gramStart"/>
            <w:r w:rsidRPr="003E0F86">
              <w:rPr>
                <w:rFonts w:ascii="Arial" w:hAnsi="Arial" w:cs="Arial" w:hint="eastAsia"/>
                <w:szCs w:val="21"/>
              </w:rPr>
              <w:t>商</w:t>
            </w:r>
            <w:r w:rsidRPr="003E0F86">
              <w:rPr>
                <w:rFonts w:ascii="Arial" w:hAnsi="Arial" w:cs="Arial"/>
                <w:szCs w:val="21"/>
              </w:rPr>
              <w:t>管理</w:t>
            </w:r>
            <w:proofErr w:type="gramEnd"/>
          </w:p>
        </w:tc>
        <w:tc>
          <w:tcPr>
            <w:tcW w:w="4171" w:type="dxa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对分销商权限的账号进行信息、权限管理</w:t>
            </w:r>
          </w:p>
        </w:tc>
        <w:tc>
          <w:tcPr>
            <w:tcW w:w="1170" w:type="dxa"/>
          </w:tcPr>
          <w:p w:rsidR="006A29FD" w:rsidRPr="003E0F86" w:rsidRDefault="006A29FD" w:rsidP="006A29FD">
            <w:pPr>
              <w:jc w:val="center"/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/>
                <w:szCs w:val="21"/>
              </w:rPr>
              <w:t>高</w:t>
            </w:r>
          </w:p>
        </w:tc>
      </w:tr>
      <w:tr w:rsidR="003E0F86" w:rsidRPr="003E0F86" w:rsidTr="004D2173">
        <w:tc>
          <w:tcPr>
            <w:tcW w:w="2065" w:type="dxa"/>
            <w:vMerge/>
            <w:vAlign w:val="center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09" w:type="dxa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供应</w:t>
            </w:r>
            <w:proofErr w:type="gramStart"/>
            <w:r w:rsidRPr="003E0F86">
              <w:rPr>
                <w:rFonts w:ascii="Arial" w:hAnsi="Arial" w:cs="Arial" w:hint="eastAsia"/>
                <w:szCs w:val="21"/>
              </w:rPr>
              <w:t>商</w:t>
            </w:r>
            <w:r w:rsidRPr="003E0F86">
              <w:rPr>
                <w:rFonts w:ascii="Arial" w:hAnsi="Arial" w:cs="Arial"/>
                <w:szCs w:val="21"/>
              </w:rPr>
              <w:t>管理</w:t>
            </w:r>
            <w:proofErr w:type="gramEnd"/>
          </w:p>
        </w:tc>
        <w:tc>
          <w:tcPr>
            <w:tcW w:w="4171" w:type="dxa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对供应商权限的账号进行信息、权限管理</w:t>
            </w:r>
          </w:p>
        </w:tc>
        <w:tc>
          <w:tcPr>
            <w:tcW w:w="1170" w:type="dxa"/>
          </w:tcPr>
          <w:p w:rsidR="006A29FD" w:rsidRPr="003E0F86" w:rsidRDefault="006A29FD" w:rsidP="006A29FD">
            <w:pPr>
              <w:jc w:val="center"/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/>
                <w:szCs w:val="21"/>
              </w:rPr>
              <w:t>高</w:t>
            </w:r>
          </w:p>
        </w:tc>
      </w:tr>
      <w:tr w:rsidR="003E0F86" w:rsidRPr="003E0F86" w:rsidTr="004D2173">
        <w:tc>
          <w:tcPr>
            <w:tcW w:w="2065" w:type="dxa"/>
            <w:vMerge/>
            <w:vAlign w:val="center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09" w:type="dxa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景区</w:t>
            </w:r>
            <w:r w:rsidRPr="003E0F86">
              <w:rPr>
                <w:rFonts w:ascii="Arial" w:hAnsi="Arial" w:cs="Arial"/>
                <w:szCs w:val="21"/>
              </w:rPr>
              <w:t>管理</w:t>
            </w:r>
          </w:p>
        </w:tc>
        <w:tc>
          <w:tcPr>
            <w:tcW w:w="4171" w:type="dxa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对景区信息进行管理</w:t>
            </w:r>
          </w:p>
        </w:tc>
        <w:tc>
          <w:tcPr>
            <w:tcW w:w="1170" w:type="dxa"/>
          </w:tcPr>
          <w:p w:rsidR="006A29FD" w:rsidRPr="003E0F86" w:rsidRDefault="006A29FD" w:rsidP="006A29FD">
            <w:pPr>
              <w:jc w:val="center"/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/>
                <w:szCs w:val="21"/>
              </w:rPr>
              <w:t>高</w:t>
            </w:r>
          </w:p>
        </w:tc>
      </w:tr>
      <w:tr w:rsidR="003E0F86" w:rsidRPr="003E0F86" w:rsidTr="004D2173">
        <w:tc>
          <w:tcPr>
            <w:tcW w:w="2065" w:type="dxa"/>
            <w:vAlign w:val="center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用户注册</w:t>
            </w:r>
          </w:p>
        </w:tc>
        <w:tc>
          <w:tcPr>
            <w:tcW w:w="1409" w:type="dxa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4171" w:type="dxa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阐述注册</w:t>
            </w:r>
            <w:r w:rsidRPr="003E0F86">
              <w:rPr>
                <w:rFonts w:ascii="Arial" w:hAnsi="Arial" w:cs="Arial"/>
                <w:szCs w:val="21"/>
              </w:rPr>
              <w:t>的流程、</w:t>
            </w:r>
            <w:r w:rsidRPr="003E0F86">
              <w:rPr>
                <w:rFonts w:ascii="Arial" w:hAnsi="Arial" w:cs="Arial" w:hint="eastAsia"/>
                <w:szCs w:val="21"/>
              </w:rPr>
              <w:t>字段</w:t>
            </w:r>
            <w:r w:rsidRPr="003E0F86">
              <w:rPr>
                <w:rFonts w:ascii="Arial" w:hAnsi="Arial" w:cs="Arial"/>
                <w:szCs w:val="21"/>
              </w:rPr>
              <w:t>、状态等</w:t>
            </w:r>
          </w:p>
        </w:tc>
        <w:tc>
          <w:tcPr>
            <w:tcW w:w="1170" w:type="dxa"/>
          </w:tcPr>
          <w:p w:rsidR="006A29FD" w:rsidRPr="003E0F86" w:rsidRDefault="006A29FD" w:rsidP="006A29FD">
            <w:pPr>
              <w:jc w:val="center"/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/>
                <w:szCs w:val="21"/>
              </w:rPr>
              <w:t>高</w:t>
            </w:r>
          </w:p>
        </w:tc>
      </w:tr>
      <w:tr w:rsidR="003E0F86" w:rsidRPr="003E0F86" w:rsidTr="004D2173">
        <w:tc>
          <w:tcPr>
            <w:tcW w:w="2065" w:type="dxa"/>
            <w:vAlign w:val="center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用户登录</w:t>
            </w:r>
          </w:p>
        </w:tc>
        <w:tc>
          <w:tcPr>
            <w:tcW w:w="1409" w:type="dxa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4171" w:type="dxa"/>
          </w:tcPr>
          <w:p w:rsidR="006A29FD" w:rsidRPr="003E0F86" w:rsidRDefault="006A29FD" w:rsidP="006A29FD">
            <w:pPr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 w:hint="eastAsia"/>
                <w:szCs w:val="21"/>
              </w:rPr>
              <w:t>根据</w:t>
            </w:r>
            <w:r w:rsidRPr="003E0F86">
              <w:rPr>
                <w:rFonts w:ascii="Arial" w:hAnsi="Arial" w:cs="Arial"/>
                <w:szCs w:val="21"/>
              </w:rPr>
              <w:t>账号的状态</w:t>
            </w:r>
            <w:r w:rsidRPr="003E0F86">
              <w:rPr>
                <w:rFonts w:ascii="Arial" w:hAnsi="Arial" w:cs="Arial" w:hint="eastAsia"/>
                <w:szCs w:val="21"/>
              </w:rPr>
              <w:t>、</w:t>
            </w:r>
            <w:r w:rsidRPr="003E0F86">
              <w:rPr>
                <w:rFonts w:ascii="Arial" w:hAnsi="Arial" w:cs="Arial"/>
                <w:szCs w:val="21"/>
              </w:rPr>
              <w:t>权限进行不同操作。</w:t>
            </w:r>
          </w:p>
        </w:tc>
        <w:tc>
          <w:tcPr>
            <w:tcW w:w="1170" w:type="dxa"/>
          </w:tcPr>
          <w:p w:rsidR="006A29FD" w:rsidRPr="003E0F86" w:rsidRDefault="006A29FD" w:rsidP="006A29FD">
            <w:pPr>
              <w:jc w:val="center"/>
              <w:rPr>
                <w:rFonts w:ascii="Arial" w:hAnsi="Arial" w:cs="Arial"/>
                <w:szCs w:val="21"/>
              </w:rPr>
            </w:pPr>
            <w:r w:rsidRPr="003E0F86">
              <w:rPr>
                <w:rFonts w:ascii="Arial" w:hAnsi="Arial" w:cs="Arial"/>
                <w:szCs w:val="21"/>
              </w:rPr>
              <w:t>高</w:t>
            </w:r>
          </w:p>
        </w:tc>
      </w:tr>
    </w:tbl>
    <w:p w:rsidR="00405D74" w:rsidRPr="003E0F86" w:rsidRDefault="00405D74" w:rsidP="00405D74">
      <w:pPr>
        <w:pStyle w:val="1"/>
      </w:pPr>
      <w:bookmarkStart w:id="10" w:name="_Toc451969666"/>
      <w:r w:rsidRPr="003E0F86">
        <w:rPr>
          <w:rFonts w:hint="eastAsia"/>
        </w:rPr>
        <w:t>产品特性</w:t>
      </w:r>
      <w:bookmarkEnd w:id="10"/>
    </w:p>
    <w:p w:rsidR="007D3866" w:rsidRPr="003E0F86" w:rsidRDefault="007D3866" w:rsidP="004A3C18">
      <w:pPr>
        <w:pStyle w:val="2"/>
        <w:spacing w:before="312" w:after="312"/>
      </w:pPr>
      <w:bookmarkStart w:id="11" w:name="_Toc451969667"/>
      <w:r w:rsidRPr="003E0F86">
        <w:rPr>
          <w:rFonts w:hint="eastAsia"/>
        </w:rPr>
        <w:t>通用交互</w:t>
      </w:r>
      <w:bookmarkEnd w:id="11"/>
    </w:p>
    <w:p w:rsidR="007D3866" w:rsidRPr="003E0F86" w:rsidRDefault="007D3866" w:rsidP="004A3C18">
      <w:pPr>
        <w:pStyle w:val="3"/>
        <w:spacing w:before="312" w:after="312"/>
      </w:pPr>
      <w:bookmarkStart w:id="12" w:name="_Toc451969668"/>
      <w:r w:rsidRPr="003E0F86">
        <w:rPr>
          <w:rFonts w:hint="eastAsia"/>
        </w:rPr>
        <w:t>产品概述</w:t>
      </w:r>
      <w:bookmarkEnd w:id="12"/>
    </w:p>
    <w:p w:rsidR="007D3866" w:rsidRPr="003E0F86" w:rsidRDefault="001A6A1B" w:rsidP="007D3866">
      <w:r w:rsidRPr="003E0F86">
        <w:rPr>
          <w:rFonts w:hint="eastAsia"/>
        </w:rPr>
        <w:t>定义和描述</w:t>
      </w:r>
      <w:r w:rsidR="008843EC" w:rsidRPr="003E0F86">
        <w:rPr>
          <w:rFonts w:hint="eastAsia"/>
        </w:rPr>
        <w:t>支撑平台中的通用交互</w:t>
      </w:r>
    </w:p>
    <w:p w:rsidR="008843EC" w:rsidRPr="003E0F86" w:rsidRDefault="0028450C" w:rsidP="004A3C18">
      <w:pPr>
        <w:pStyle w:val="3"/>
        <w:spacing w:before="312" w:after="312"/>
      </w:pPr>
      <w:bookmarkStart w:id="13" w:name="_Toc451969669"/>
      <w:r w:rsidRPr="003E0F86">
        <w:rPr>
          <w:rFonts w:hint="eastAsia"/>
        </w:rPr>
        <w:t>特性说明</w:t>
      </w:r>
      <w:bookmarkEnd w:id="13"/>
    </w:p>
    <w:tbl>
      <w:tblPr>
        <w:tblStyle w:val="ad"/>
        <w:tblW w:w="8725" w:type="dxa"/>
        <w:jc w:val="center"/>
        <w:tblLook w:val="04A0" w:firstRow="1" w:lastRow="0" w:firstColumn="1" w:lastColumn="0" w:noHBand="0" w:noVBand="1"/>
      </w:tblPr>
      <w:tblGrid>
        <w:gridCol w:w="1525"/>
        <w:gridCol w:w="7200"/>
      </w:tblGrid>
      <w:tr w:rsidR="003E0F86" w:rsidRPr="003E0F86" w:rsidTr="0003166B">
        <w:trPr>
          <w:jc w:val="center"/>
        </w:trPr>
        <w:tc>
          <w:tcPr>
            <w:tcW w:w="1525" w:type="dxa"/>
            <w:shd w:val="clear" w:color="auto" w:fill="D9D9D9" w:themeFill="background1" w:themeFillShade="D9"/>
          </w:tcPr>
          <w:p w:rsidR="001A6A1B" w:rsidRPr="003E0F86" w:rsidRDefault="001A6A1B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名称</w:t>
            </w:r>
          </w:p>
        </w:tc>
        <w:tc>
          <w:tcPr>
            <w:tcW w:w="7200" w:type="dxa"/>
            <w:shd w:val="clear" w:color="auto" w:fill="D9D9D9" w:themeFill="background1" w:themeFillShade="D9"/>
          </w:tcPr>
          <w:p w:rsidR="001A6A1B" w:rsidRPr="003E0F86" w:rsidRDefault="001A6A1B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交互形式</w:t>
            </w: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1A6A1B" w:rsidRPr="003E0F86" w:rsidRDefault="001A6A1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二次确认</w:t>
            </w:r>
          </w:p>
        </w:tc>
        <w:tc>
          <w:tcPr>
            <w:tcW w:w="7200" w:type="dxa"/>
          </w:tcPr>
          <w:p w:rsidR="001A6A1B" w:rsidRPr="003E0F86" w:rsidRDefault="001A6A1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弹出二次确认框</w:t>
            </w:r>
          </w:p>
          <w:p w:rsidR="0019673D" w:rsidRPr="003E0F86" w:rsidRDefault="0019673D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标题：提示</w:t>
            </w:r>
          </w:p>
          <w:p w:rsidR="0019673D" w:rsidRPr="003E0F86" w:rsidRDefault="0019673D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内容：</w:t>
            </w:r>
            <w:r w:rsidRPr="003E0F86">
              <w:rPr>
                <w:szCs w:val="18"/>
              </w:rPr>
              <w:t>确</w:t>
            </w:r>
            <w:r w:rsidRPr="003E0F86">
              <w:rPr>
                <w:rFonts w:hint="eastAsia"/>
                <w:szCs w:val="18"/>
              </w:rPr>
              <w:t>定要进行这个操作吗？</w:t>
            </w:r>
          </w:p>
          <w:p w:rsidR="001A6A1B" w:rsidRPr="003E0F86" w:rsidRDefault="001A6A1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按钮：</w:t>
            </w:r>
            <w:r w:rsidRPr="003E0F86">
              <w:rPr>
                <w:szCs w:val="18"/>
              </w:rPr>
              <w:t>确认</w:t>
            </w:r>
            <w:r w:rsidRPr="003E0F86">
              <w:rPr>
                <w:rFonts w:hint="eastAsia"/>
                <w:szCs w:val="18"/>
              </w:rPr>
              <w:t>和取消</w:t>
            </w: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19673D" w:rsidRPr="003E0F86" w:rsidRDefault="0019673D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弹出拒绝理由输入</w:t>
            </w:r>
          </w:p>
        </w:tc>
        <w:tc>
          <w:tcPr>
            <w:tcW w:w="7200" w:type="dxa"/>
          </w:tcPr>
          <w:p w:rsidR="0019673D" w:rsidRPr="003E0F86" w:rsidRDefault="0019673D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弹出对话框</w:t>
            </w:r>
          </w:p>
          <w:p w:rsidR="0019673D" w:rsidRPr="003E0F86" w:rsidRDefault="0019673D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标题：</w:t>
            </w:r>
            <w:r w:rsidRPr="003E0F86">
              <w:rPr>
                <w:szCs w:val="18"/>
              </w:rPr>
              <w:t>请</w:t>
            </w:r>
            <w:r w:rsidRPr="003E0F86">
              <w:rPr>
                <w:rFonts w:hint="eastAsia"/>
                <w:szCs w:val="18"/>
              </w:rPr>
              <w:t>输入拒绝理由</w:t>
            </w:r>
            <w:r w:rsidRPr="003E0F86">
              <w:rPr>
                <w:szCs w:val="18"/>
              </w:rPr>
              <w:br/>
            </w:r>
            <w:r w:rsidRPr="003E0F86">
              <w:rPr>
                <w:rFonts w:hint="eastAsia"/>
                <w:szCs w:val="18"/>
              </w:rPr>
              <w:t>输入框：</w:t>
            </w:r>
            <w:r w:rsidRPr="003E0F86">
              <w:rPr>
                <w:szCs w:val="18"/>
              </w:rPr>
              <w:t>自由</w:t>
            </w:r>
            <w:r w:rsidRPr="003E0F86">
              <w:rPr>
                <w:rFonts w:hint="eastAsia"/>
                <w:szCs w:val="18"/>
              </w:rPr>
              <w:t>输入，</w:t>
            </w:r>
            <w:r w:rsidRPr="003E0F86">
              <w:rPr>
                <w:szCs w:val="18"/>
              </w:rPr>
              <w:t>限制</w:t>
            </w:r>
            <w:r w:rsidRPr="003E0F86">
              <w:rPr>
                <w:rFonts w:hint="eastAsia"/>
                <w:szCs w:val="18"/>
              </w:rPr>
              <w:t>为</w:t>
            </w:r>
            <w:r w:rsidRPr="003E0F86">
              <w:rPr>
                <w:rFonts w:hint="eastAsia"/>
                <w:szCs w:val="18"/>
              </w:rPr>
              <w:t>1000</w:t>
            </w:r>
            <w:r w:rsidRPr="003E0F86">
              <w:rPr>
                <w:rFonts w:hint="eastAsia"/>
                <w:szCs w:val="18"/>
              </w:rPr>
              <w:t>个字符，</w:t>
            </w:r>
            <w:r w:rsidRPr="003E0F86">
              <w:rPr>
                <w:szCs w:val="18"/>
              </w:rPr>
              <w:t>超过</w:t>
            </w:r>
            <w:r w:rsidR="003F59DA" w:rsidRPr="003E0F86">
              <w:rPr>
                <w:rFonts w:hint="eastAsia"/>
                <w:szCs w:val="18"/>
              </w:rPr>
              <w:t>后不</w:t>
            </w:r>
            <w:r w:rsidRPr="003E0F86">
              <w:rPr>
                <w:rFonts w:hint="eastAsia"/>
                <w:szCs w:val="18"/>
              </w:rPr>
              <w:t>允许输入（</w:t>
            </w:r>
            <w:r w:rsidRPr="003E0F86">
              <w:rPr>
                <w:szCs w:val="18"/>
              </w:rPr>
              <w:t>对于</w:t>
            </w:r>
            <w:r w:rsidRPr="003E0F86">
              <w:rPr>
                <w:rFonts w:hint="eastAsia"/>
                <w:szCs w:val="18"/>
              </w:rPr>
              <w:t>粘贴的内容直接截断）</w:t>
            </w:r>
          </w:p>
          <w:p w:rsidR="0019673D" w:rsidRPr="003E0F86" w:rsidRDefault="0019673D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按钮：确认和取消</w:t>
            </w:r>
          </w:p>
        </w:tc>
      </w:tr>
    </w:tbl>
    <w:p w:rsidR="00546D65" w:rsidRPr="003E0F86" w:rsidRDefault="00E65DD8" w:rsidP="004A3C18">
      <w:pPr>
        <w:pStyle w:val="2"/>
        <w:spacing w:before="312" w:after="312"/>
      </w:pPr>
      <w:bookmarkStart w:id="14" w:name="_Toc451969670"/>
      <w:r w:rsidRPr="003E0F86">
        <w:rPr>
          <w:rFonts w:hint="eastAsia"/>
        </w:rPr>
        <w:lastRenderedPageBreak/>
        <w:t>退款审核</w:t>
      </w:r>
      <w:bookmarkEnd w:id="14"/>
    </w:p>
    <w:p w:rsidR="00546D65" w:rsidRPr="003E0F86" w:rsidRDefault="00546D65" w:rsidP="004A3C18">
      <w:pPr>
        <w:pStyle w:val="3"/>
        <w:spacing w:before="312" w:after="312"/>
      </w:pPr>
      <w:bookmarkStart w:id="15" w:name="_Toc451969671"/>
      <w:r w:rsidRPr="003E0F86">
        <w:rPr>
          <w:rFonts w:hint="eastAsia"/>
        </w:rPr>
        <w:t>产品概述</w:t>
      </w:r>
      <w:bookmarkEnd w:id="15"/>
    </w:p>
    <w:p w:rsidR="00873747" w:rsidRPr="003E0F86" w:rsidRDefault="00873747" w:rsidP="00CD0809">
      <w:pPr>
        <w:pStyle w:val="ae"/>
        <w:numPr>
          <w:ilvl w:val="0"/>
          <w:numId w:val="2"/>
        </w:numPr>
        <w:ind w:firstLineChars="0"/>
      </w:pPr>
      <w:r w:rsidRPr="003E0F86">
        <w:rPr>
          <w:rFonts w:hint="eastAsia"/>
        </w:rPr>
        <w:t>此模块是在清结算系统上线前给财务人员使用的临时模块。主要解决退款过程中，财务需要知道哪些退款需要在支付宝后台进行手动处理</w:t>
      </w:r>
      <w:r w:rsidR="00E65DD8" w:rsidRPr="003E0F86">
        <w:rPr>
          <w:rFonts w:hint="eastAsia"/>
        </w:rPr>
        <w:t>的问题</w:t>
      </w:r>
    </w:p>
    <w:p w:rsidR="00546D65" w:rsidRPr="003E0F86" w:rsidRDefault="00457340" w:rsidP="00CD0809">
      <w:pPr>
        <w:pStyle w:val="ae"/>
        <w:numPr>
          <w:ilvl w:val="0"/>
          <w:numId w:val="2"/>
        </w:numPr>
        <w:ind w:firstLineChars="0"/>
      </w:pPr>
      <w:r w:rsidRPr="003E0F86">
        <w:rPr>
          <w:rFonts w:hint="eastAsia"/>
        </w:rPr>
        <w:t>平台需要把所有退款单都展示给财务人员；</w:t>
      </w:r>
      <w:r w:rsidRPr="003E0F86">
        <w:t>如果</w:t>
      </w:r>
      <w:r w:rsidRPr="003E0F86">
        <w:rPr>
          <w:rFonts w:hint="eastAsia"/>
        </w:rPr>
        <w:t>平台发现其支付方式中包含了支付宝，</w:t>
      </w:r>
      <w:r w:rsidRPr="003E0F86">
        <w:t>则</w:t>
      </w:r>
      <w:r w:rsidRPr="003E0F86">
        <w:rPr>
          <w:rFonts w:hint="eastAsia"/>
        </w:rPr>
        <w:t>需要把这条数据置为【待审核】</w:t>
      </w:r>
      <w:r w:rsidRPr="003E0F86">
        <w:t>状</w:t>
      </w:r>
      <w:r w:rsidRPr="003E0F86">
        <w:rPr>
          <w:rFonts w:hint="eastAsia"/>
        </w:rPr>
        <w:t>态。</w:t>
      </w:r>
    </w:p>
    <w:p w:rsidR="00873747" w:rsidRPr="003E0F86" w:rsidRDefault="00873747" w:rsidP="00CD0809">
      <w:pPr>
        <w:pStyle w:val="ae"/>
        <w:numPr>
          <w:ilvl w:val="0"/>
          <w:numId w:val="2"/>
        </w:numPr>
        <w:ind w:firstLineChars="0"/>
      </w:pPr>
      <w:r w:rsidRPr="003E0F86">
        <w:rPr>
          <w:rFonts w:hint="eastAsia"/>
        </w:rPr>
        <w:t>财务人员需要对【待审核】</w:t>
      </w:r>
      <w:r w:rsidRPr="003E0F86">
        <w:t>的</w:t>
      </w:r>
      <w:r w:rsidRPr="003E0F86">
        <w:rPr>
          <w:rFonts w:hint="eastAsia"/>
        </w:rPr>
        <w:t>退款单进行审核，审核通过后在支付宝后台进行手动退款。</w:t>
      </w:r>
    </w:p>
    <w:p w:rsidR="00400CD2" w:rsidRPr="003E0F86" w:rsidRDefault="00400CD2" w:rsidP="004A3C18">
      <w:pPr>
        <w:pStyle w:val="3"/>
        <w:spacing w:before="312" w:after="312"/>
      </w:pPr>
      <w:bookmarkStart w:id="16" w:name="_Toc451969672"/>
      <w:r w:rsidRPr="003E0F86">
        <w:rPr>
          <w:rFonts w:hint="eastAsia"/>
        </w:rPr>
        <w:t>产品状态</w:t>
      </w:r>
      <w:bookmarkEnd w:id="16"/>
    </w:p>
    <w:p w:rsidR="005C692C" w:rsidRPr="003E0F86" w:rsidRDefault="005C692C" w:rsidP="00CD0809">
      <w:pPr>
        <w:pStyle w:val="ae"/>
        <w:numPr>
          <w:ilvl w:val="0"/>
          <w:numId w:val="4"/>
        </w:numPr>
        <w:ind w:firstLineChars="0"/>
      </w:pPr>
      <w:r w:rsidRPr="003E0F86">
        <w:rPr>
          <w:rFonts w:hint="eastAsia"/>
        </w:rPr>
        <w:t>总体流程</w:t>
      </w:r>
    </w:p>
    <w:p w:rsidR="00400CD2" w:rsidRPr="003E0F86" w:rsidRDefault="00C17F6C" w:rsidP="00400CD2">
      <w:r w:rsidRPr="003E0F86">
        <w:object w:dxaOrig="5737" w:dyaOrig="90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0.25pt;height:403.5pt" o:ole="">
            <v:imagedata r:id="rId8" o:title=""/>
          </v:shape>
          <o:OLEObject Type="Embed" ProgID="Visio.Drawing.15" ShapeID="_x0000_i1025" DrawAspect="Content" ObjectID="_1526393617" r:id="rId9"/>
        </w:object>
      </w:r>
    </w:p>
    <w:p w:rsidR="00BF11D1" w:rsidRPr="003E0F86" w:rsidRDefault="00BF11D1" w:rsidP="00400CD2"/>
    <w:p w:rsidR="005C692C" w:rsidRPr="003E0F86" w:rsidRDefault="005C692C" w:rsidP="00CD0809">
      <w:pPr>
        <w:pStyle w:val="ae"/>
        <w:numPr>
          <w:ilvl w:val="0"/>
          <w:numId w:val="4"/>
        </w:numPr>
        <w:ind w:firstLineChars="0"/>
      </w:pPr>
      <w:r w:rsidRPr="003E0F86">
        <w:rPr>
          <w:rFonts w:hint="eastAsia"/>
        </w:rPr>
        <w:t>审核状态</w:t>
      </w:r>
    </w:p>
    <w:p w:rsidR="005C692C" w:rsidRPr="003E0F86" w:rsidRDefault="005C692C" w:rsidP="005C692C">
      <w:r w:rsidRPr="003E0F86">
        <w:object w:dxaOrig="3841" w:dyaOrig="2712">
          <v:shape id="_x0000_i1026" type="#_x0000_t75" style="width:194.25pt;height:136.5pt" o:ole="">
            <v:imagedata r:id="rId10" o:title=""/>
          </v:shape>
          <o:OLEObject Type="Embed" ProgID="Visio.Drawing.15" ShapeID="_x0000_i1026" DrawAspect="Content" ObjectID="_1526393618" r:id="rId11"/>
        </w:object>
      </w:r>
    </w:p>
    <w:p w:rsidR="00546D65" w:rsidRPr="003E0F86" w:rsidRDefault="00546D65" w:rsidP="004A3C18">
      <w:pPr>
        <w:pStyle w:val="3"/>
        <w:spacing w:before="312" w:after="312"/>
      </w:pPr>
      <w:bookmarkStart w:id="17" w:name="_Toc451969673"/>
      <w:r w:rsidRPr="003E0F86">
        <w:rPr>
          <w:rFonts w:hint="eastAsia"/>
        </w:rPr>
        <w:lastRenderedPageBreak/>
        <w:t>特性说明</w:t>
      </w:r>
      <w:bookmarkEnd w:id="17"/>
    </w:p>
    <w:p w:rsidR="007E0396" w:rsidRPr="003E0F86" w:rsidRDefault="007E0396" w:rsidP="004A3C18">
      <w:pPr>
        <w:pStyle w:val="4"/>
        <w:spacing w:before="156" w:after="156"/>
      </w:pPr>
      <w:r w:rsidRPr="003E0F86">
        <w:rPr>
          <w:rFonts w:hint="eastAsia"/>
        </w:rPr>
        <w:t>项目状态</w:t>
      </w:r>
    </w:p>
    <w:tbl>
      <w:tblPr>
        <w:tblStyle w:val="ad"/>
        <w:tblW w:w="8742" w:type="dxa"/>
        <w:jc w:val="center"/>
        <w:tblLook w:val="04A0" w:firstRow="1" w:lastRow="0" w:firstColumn="1" w:lastColumn="0" w:noHBand="0" w:noVBand="1"/>
      </w:tblPr>
      <w:tblGrid>
        <w:gridCol w:w="2155"/>
        <w:gridCol w:w="6587"/>
      </w:tblGrid>
      <w:tr w:rsidR="003E0F86" w:rsidRPr="003E0F86" w:rsidTr="006A29FD">
        <w:trPr>
          <w:jc w:val="center"/>
        </w:trPr>
        <w:tc>
          <w:tcPr>
            <w:tcW w:w="2155" w:type="dxa"/>
            <w:shd w:val="clear" w:color="auto" w:fill="D9D9D9" w:themeFill="background1" w:themeFillShade="D9"/>
          </w:tcPr>
          <w:p w:rsidR="007E0396" w:rsidRPr="003E0F86" w:rsidRDefault="007E0396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名称</w:t>
            </w:r>
          </w:p>
        </w:tc>
        <w:tc>
          <w:tcPr>
            <w:tcW w:w="6587" w:type="dxa"/>
            <w:shd w:val="clear" w:color="auto" w:fill="D9D9D9" w:themeFill="background1" w:themeFillShade="D9"/>
          </w:tcPr>
          <w:p w:rsidR="007E0396" w:rsidRPr="003E0F86" w:rsidRDefault="007E0396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6A29FD">
        <w:trPr>
          <w:trHeight w:val="265"/>
          <w:jc w:val="center"/>
        </w:trPr>
        <w:tc>
          <w:tcPr>
            <w:tcW w:w="2155" w:type="dxa"/>
          </w:tcPr>
          <w:p w:rsidR="007E0396" w:rsidRPr="003E0F86" w:rsidRDefault="007E0396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不需审核</w:t>
            </w:r>
          </w:p>
        </w:tc>
        <w:tc>
          <w:tcPr>
            <w:tcW w:w="6587" w:type="dxa"/>
          </w:tcPr>
          <w:p w:rsidR="007E0396" w:rsidRPr="003E0F86" w:rsidRDefault="007E0396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如果【是否需要审核】</w:t>
            </w:r>
            <w:r w:rsidRPr="003E0F86">
              <w:rPr>
                <w:szCs w:val="18"/>
              </w:rPr>
              <w:t>为</w:t>
            </w:r>
            <w:r w:rsidRPr="003E0F86">
              <w:rPr>
                <w:rFonts w:hint="eastAsia"/>
                <w:szCs w:val="18"/>
              </w:rPr>
              <w:t>【否】，其状态固定为【不需审核】</w:t>
            </w:r>
          </w:p>
        </w:tc>
      </w:tr>
      <w:tr w:rsidR="003E0F86" w:rsidRPr="003E0F86" w:rsidTr="006A29FD">
        <w:trPr>
          <w:trHeight w:val="265"/>
          <w:jc w:val="center"/>
        </w:trPr>
        <w:tc>
          <w:tcPr>
            <w:tcW w:w="2155" w:type="dxa"/>
          </w:tcPr>
          <w:p w:rsidR="007E0396" w:rsidRPr="003E0F86" w:rsidRDefault="007E0396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待审核</w:t>
            </w:r>
          </w:p>
        </w:tc>
        <w:tc>
          <w:tcPr>
            <w:tcW w:w="6587" w:type="dxa"/>
          </w:tcPr>
          <w:p w:rsidR="007E0396" w:rsidRPr="003E0F86" w:rsidRDefault="007E0396" w:rsidP="006A29FD">
            <w:pPr>
              <w:rPr>
                <w:szCs w:val="18"/>
              </w:rPr>
            </w:pPr>
          </w:p>
        </w:tc>
      </w:tr>
      <w:tr w:rsidR="003E0F86" w:rsidRPr="003E0F86" w:rsidTr="006A29FD">
        <w:trPr>
          <w:trHeight w:val="265"/>
          <w:jc w:val="center"/>
        </w:trPr>
        <w:tc>
          <w:tcPr>
            <w:tcW w:w="2155" w:type="dxa"/>
          </w:tcPr>
          <w:p w:rsidR="007E0396" w:rsidRPr="003E0F86" w:rsidRDefault="007E0396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已通过</w:t>
            </w:r>
          </w:p>
        </w:tc>
        <w:tc>
          <w:tcPr>
            <w:tcW w:w="6587" w:type="dxa"/>
          </w:tcPr>
          <w:p w:rsidR="007E0396" w:rsidRPr="003E0F86" w:rsidRDefault="007E0396" w:rsidP="006A29FD">
            <w:pPr>
              <w:rPr>
                <w:szCs w:val="18"/>
              </w:rPr>
            </w:pPr>
          </w:p>
        </w:tc>
      </w:tr>
      <w:tr w:rsidR="003E0F86" w:rsidRPr="003E0F86" w:rsidTr="006A29FD">
        <w:trPr>
          <w:trHeight w:val="265"/>
          <w:jc w:val="center"/>
        </w:trPr>
        <w:tc>
          <w:tcPr>
            <w:tcW w:w="2155" w:type="dxa"/>
          </w:tcPr>
          <w:p w:rsidR="007E0396" w:rsidRPr="003E0F86" w:rsidRDefault="007E0396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已拒绝</w:t>
            </w:r>
          </w:p>
        </w:tc>
        <w:tc>
          <w:tcPr>
            <w:tcW w:w="6587" w:type="dxa"/>
          </w:tcPr>
          <w:p w:rsidR="007E0396" w:rsidRPr="003E0F86" w:rsidRDefault="007E0396" w:rsidP="006A29FD">
            <w:pPr>
              <w:rPr>
                <w:szCs w:val="18"/>
              </w:rPr>
            </w:pPr>
          </w:p>
        </w:tc>
      </w:tr>
    </w:tbl>
    <w:p w:rsidR="00546D65" w:rsidRPr="003E0F86" w:rsidRDefault="005710E6" w:rsidP="004A3C18">
      <w:pPr>
        <w:pStyle w:val="4"/>
        <w:spacing w:before="156" w:after="156"/>
      </w:pPr>
      <w:r w:rsidRPr="003E0F86">
        <w:rPr>
          <w:rFonts w:hint="eastAsia"/>
        </w:rPr>
        <w:t>列表展示</w:t>
      </w:r>
    </w:p>
    <w:p w:rsidR="009E11B9" w:rsidRPr="003E0F86" w:rsidRDefault="009E11B9" w:rsidP="004A3C18">
      <w:pPr>
        <w:pStyle w:val="5"/>
        <w:spacing w:before="312" w:after="312"/>
      </w:pPr>
      <w:r w:rsidRPr="003E0F86">
        <w:rPr>
          <w:rFonts w:hint="eastAsia"/>
        </w:rPr>
        <w:t>显示字段</w:t>
      </w:r>
    </w:p>
    <w:tbl>
      <w:tblPr>
        <w:tblStyle w:val="ad"/>
        <w:tblW w:w="8737" w:type="dxa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4962"/>
      </w:tblGrid>
      <w:tr w:rsidR="003E0F86" w:rsidRPr="003E0F86" w:rsidTr="00DF6F60">
        <w:trPr>
          <w:jc w:val="center"/>
        </w:trPr>
        <w:tc>
          <w:tcPr>
            <w:tcW w:w="2065" w:type="dxa"/>
            <w:shd w:val="clear" w:color="auto" w:fill="D9D9D9" w:themeFill="background1" w:themeFillShade="D9"/>
          </w:tcPr>
          <w:p w:rsidR="00EF7BB8" w:rsidRPr="003E0F86" w:rsidRDefault="00EF7BB8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:rsidR="00EF7BB8" w:rsidRPr="003E0F86" w:rsidRDefault="00EF7BB8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来源</w:t>
            </w:r>
          </w:p>
        </w:tc>
        <w:tc>
          <w:tcPr>
            <w:tcW w:w="4962" w:type="dxa"/>
            <w:shd w:val="clear" w:color="auto" w:fill="D9D9D9" w:themeFill="background1" w:themeFillShade="D9"/>
          </w:tcPr>
          <w:p w:rsidR="00EF7BB8" w:rsidRPr="003E0F86" w:rsidRDefault="00EF7BB8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DF6F60">
        <w:trPr>
          <w:trHeight w:val="265"/>
          <w:jc w:val="center"/>
        </w:trPr>
        <w:tc>
          <w:tcPr>
            <w:tcW w:w="2065" w:type="dxa"/>
          </w:tcPr>
          <w:p w:rsidR="00EF7BB8" w:rsidRPr="003E0F86" w:rsidRDefault="00EF7BB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退款单号</w:t>
            </w:r>
          </w:p>
        </w:tc>
        <w:tc>
          <w:tcPr>
            <w:tcW w:w="1710" w:type="dxa"/>
          </w:tcPr>
          <w:p w:rsidR="00EF7BB8" w:rsidRPr="003E0F86" w:rsidRDefault="005C692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</w:t>
            </w:r>
            <w:r w:rsidR="00EF7BB8" w:rsidRPr="003E0F86">
              <w:rPr>
                <w:rFonts w:hint="eastAsia"/>
                <w:szCs w:val="18"/>
              </w:rPr>
              <w:t>系统</w:t>
            </w:r>
          </w:p>
        </w:tc>
        <w:tc>
          <w:tcPr>
            <w:tcW w:w="4962" w:type="dxa"/>
          </w:tcPr>
          <w:p w:rsidR="00EF7BB8" w:rsidRPr="003E0F86" w:rsidRDefault="00EF7BB8" w:rsidP="00EF7BB8">
            <w:pPr>
              <w:rPr>
                <w:szCs w:val="18"/>
              </w:rPr>
            </w:pPr>
          </w:p>
        </w:tc>
      </w:tr>
      <w:tr w:rsidR="003E0F86" w:rsidRPr="003E0F86" w:rsidTr="00DF6F60">
        <w:trPr>
          <w:trHeight w:val="265"/>
          <w:jc w:val="center"/>
        </w:trPr>
        <w:tc>
          <w:tcPr>
            <w:tcW w:w="2065" w:type="dxa"/>
          </w:tcPr>
          <w:p w:rsidR="00EF7BB8" w:rsidRPr="003E0F86" w:rsidRDefault="00EF7BB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支付者</w:t>
            </w:r>
          </w:p>
        </w:tc>
        <w:tc>
          <w:tcPr>
            <w:tcW w:w="1710" w:type="dxa"/>
          </w:tcPr>
          <w:p w:rsidR="00EF7BB8" w:rsidRPr="003E0F86" w:rsidRDefault="005C692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4962" w:type="dxa"/>
          </w:tcPr>
          <w:p w:rsidR="00EF7BB8" w:rsidRPr="003E0F86" w:rsidRDefault="00EF7BB8" w:rsidP="00EF7BB8">
            <w:pPr>
              <w:rPr>
                <w:szCs w:val="18"/>
              </w:rPr>
            </w:pPr>
          </w:p>
        </w:tc>
      </w:tr>
      <w:tr w:rsidR="003E0F86" w:rsidRPr="003E0F86" w:rsidTr="00DF6F60">
        <w:trPr>
          <w:trHeight w:val="265"/>
          <w:jc w:val="center"/>
        </w:trPr>
        <w:tc>
          <w:tcPr>
            <w:tcW w:w="2065" w:type="dxa"/>
          </w:tcPr>
          <w:p w:rsidR="00840F1B" w:rsidRPr="003E0F86" w:rsidRDefault="00840F1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支付金额</w:t>
            </w:r>
          </w:p>
        </w:tc>
        <w:tc>
          <w:tcPr>
            <w:tcW w:w="1710" w:type="dxa"/>
          </w:tcPr>
          <w:p w:rsidR="00840F1B" w:rsidRPr="003E0F86" w:rsidRDefault="00840F1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4962" w:type="dxa"/>
          </w:tcPr>
          <w:p w:rsidR="00840F1B" w:rsidRPr="003E0F86" w:rsidRDefault="00840F1B" w:rsidP="00EF7BB8">
            <w:pPr>
              <w:rPr>
                <w:szCs w:val="18"/>
              </w:rPr>
            </w:pPr>
          </w:p>
        </w:tc>
      </w:tr>
      <w:tr w:rsidR="003E0F86" w:rsidRPr="003E0F86" w:rsidTr="00DF6F60">
        <w:trPr>
          <w:trHeight w:val="265"/>
          <w:jc w:val="center"/>
        </w:trPr>
        <w:tc>
          <w:tcPr>
            <w:tcW w:w="2065" w:type="dxa"/>
          </w:tcPr>
          <w:p w:rsidR="00EF7BB8" w:rsidRPr="003E0F86" w:rsidRDefault="00EF7BB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申请退款金额</w:t>
            </w:r>
          </w:p>
        </w:tc>
        <w:tc>
          <w:tcPr>
            <w:tcW w:w="1710" w:type="dxa"/>
          </w:tcPr>
          <w:p w:rsidR="00EF7BB8" w:rsidRPr="003E0F86" w:rsidRDefault="005C692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4962" w:type="dxa"/>
          </w:tcPr>
          <w:p w:rsidR="00EF7BB8" w:rsidRPr="003E0F86" w:rsidRDefault="00EF7BB8" w:rsidP="00EF7BB8">
            <w:pPr>
              <w:rPr>
                <w:szCs w:val="18"/>
              </w:rPr>
            </w:pPr>
          </w:p>
        </w:tc>
      </w:tr>
      <w:tr w:rsidR="003E0F86" w:rsidRPr="003E0F86" w:rsidTr="00DF6F60">
        <w:trPr>
          <w:trHeight w:val="265"/>
          <w:jc w:val="center"/>
        </w:trPr>
        <w:tc>
          <w:tcPr>
            <w:tcW w:w="2065" w:type="dxa"/>
          </w:tcPr>
          <w:p w:rsidR="00EF7BB8" w:rsidRPr="003E0F86" w:rsidRDefault="00EF7BB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是否需要审核</w:t>
            </w:r>
          </w:p>
        </w:tc>
        <w:tc>
          <w:tcPr>
            <w:tcW w:w="1710" w:type="dxa"/>
          </w:tcPr>
          <w:p w:rsidR="00EF7BB8" w:rsidRPr="003E0F86" w:rsidRDefault="005C692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4962" w:type="dxa"/>
          </w:tcPr>
          <w:p w:rsidR="00EF7BB8" w:rsidRPr="003E0F86" w:rsidRDefault="005C692C" w:rsidP="00EF7BB8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如果支付时使用了支付宝，</w:t>
            </w:r>
            <w:r w:rsidRPr="003E0F86">
              <w:rPr>
                <w:szCs w:val="18"/>
              </w:rPr>
              <w:t>为</w:t>
            </w:r>
            <w:r w:rsidRPr="003E0F86">
              <w:rPr>
                <w:rFonts w:hint="eastAsia"/>
                <w:szCs w:val="18"/>
              </w:rPr>
              <w:t>【</w:t>
            </w:r>
            <w:r w:rsidRPr="003E0F86">
              <w:rPr>
                <w:szCs w:val="18"/>
              </w:rPr>
              <w:t>是</w:t>
            </w:r>
            <w:r w:rsidRPr="003E0F86">
              <w:rPr>
                <w:rFonts w:hint="eastAsia"/>
                <w:szCs w:val="18"/>
              </w:rPr>
              <w:t>】</w:t>
            </w:r>
            <w:r w:rsidRPr="003E0F86">
              <w:rPr>
                <w:szCs w:val="18"/>
              </w:rPr>
              <w:t>，否则</w:t>
            </w:r>
            <w:r w:rsidRPr="003E0F86">
              <w:rPr>
                <w:rFonts w:hint="eastAsia"/>
                <w:szCs w:val="18"/>
              </w:rPr>
              <w:t>为【否】</w:t>
            </w:r>
          </w:p>
        </w:tc>
      </w:tr>
      <w:tr w:rsidR="003E0F86" w:rsidRPr="003E0F86" w:rsidTr="00DF6F60">
        <w:trPr>
          <w:trHeight w:val="265"/>
          <w:jc w:val="center"/>
        </w:trPr>
        <w:tc>
          <w:tcPr>
            <w:tcW w:w="2065" w:type="dxa"/>
          </w:tcPr>
          <w:p w:rsidR="00EF7BB8" w:rsidRPr="003E0F86" w:rsidRDefault="00EF7BB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提交时间</w:t>
            </w:r>
          </w:p>
        </w:tc>
        <w:tc>
          <w:tcPr>
            <w:tcW w:w="1710" w:type="dxa"/>
          </w:tcPr>
          <w:p w:rsidR="00EF7BB8" w:rsidRPr="003E0F86" w:rsidRDefault="005C692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4962" w:type="dxa"/>
          </w:tcPr>
          <w:p w:rsidR="00EF7BB8" w:rsidRPr="003E0F86" w:rsidRDefault="005C692C" w:rsidP="00EF7BB8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退款申请提交的时间</w:t>
            </w:r>
          </w:p>
        </w:tc>
      </w:tr>
      <w:tr w:rsidR="003E0F86" w:rsidRPr="003E0F86" w:rsidTr="00DF6F60">
        <w:trPr>
          <w:trHeight w:val="265"/>
          <w:jc w:val="center"/>
        </w:trPr>
        <w:tc>
          <w:tcPr>
            <w:tcW w:w="2065" w:type="dxa"/>
          </w:tcPr>
          <w:p w:rsidR="00EF7BB8" w:rsidRPr="003E0F86" w:rsidRDefault="00EF7BB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审核时间</w:t>
            </w:r>
          </w:p>
        </w:tc>
        <w:tc>
          <w:tcPr>
            <w:tcW w:w="1710" w:type="dxa"/>
          </w:tcPr>
          <w:p w:rsidR="00EF7BB8" w:rsidRPr="003E0F86" w:rsidRDefault="00DF6F60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  <w:r w:rsidRPr="003E0F86">
              <w:rPr>
                <w:rFonts w:hint="eastAsia"/>
                <w:szCs w:val="18"/>
              </w:rPr>
              <w:t>\</w:t>
            </w:r>
            <w:r w:rsidR="005C692C" w:rsidRPr="003E0F86">
              <w:rPr>
                <w:rFonts w:hint="eastAsia"/>
                <w:szCs w:val="18"/>
              </w:rPr>
              <w:t>平台</w:t>
            </w:r>
          </w:p>
        </w:tc>
        <w:tc>
          <w:tcPr>
            <w:tcW w:w="4962" w:type="dxa"/>
          </w:tcPr>
          <w:p w:rsidR="00EF7BB8" w:rsidRPr="003E0F86" w:rsidRDefault="005C692C" w:rsidP="00AC0B76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审核通过的</w:t>
            </w:r>
            <w:r w:rsidR="007D3866" w:rsidRPr="003E0F86">
              <w:rPr>
                <w:rFonts w:hint="eastAsia"/>
                <w:szCs w:val="18"/>
              </w:rPr>
              <w:t>时间</w:t>
            </w:r>
            <w:r w:rsidR="00AC0B76" w:rsidRPr="003E0F86">
              <w:rPr>
                <w:rFonts w:hint="eastAsia"/>
                <w:szCs w:val="18"/>
              </w:rPr>
              <w:t>；</w:t>
            </w:r>
            <w:r w:rsidR="00646247" w:rsidRPr="003E0F86">
              <w:rPr>
                <w:rFonts w:hint="eastAsia"/>
                <w:szCs w:val="18"/>
              </w:rPr>
              <w:t>如果【是否需要审核】为【否】，值</w:t>
            </w:r>
            <w:r w:rsidR="007D3866" w:rsidRPr="003E0F86">
              <w:rPr>
                <w:rFonts w:hint="eastAsia"/>
                <w:szCs w:val="18"/>
              </w:rPr>
              <w:t>为空</w:t>
            </w:r>
          </w:p>
        </w:tc>
      </w:tr>
      <w:tr w:rsidR="003E0F86" w:rsidRPr="003E0F86" w:rsidTr="00DF6F60">
        <w:trPr>
          <w:trHeight w:val="265"/>
          <w:jc w:val="center"/>
        </w:trPr>
        <w:tc>
          <w:tcPr>
            <w:tcW w:w="2065" w:type="dxa"/>
          </w:tcPr>
          <w:p w:rsidR="00DF6F60" w:rsidRPr="003E0F86" w:rsidRDefault="00DF6F60" w:rsidP="00DF6F60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审核</w:t>
            </w:r>
          </w:p>
        </w:tc>
        <w:tc>
          <w:tcPr>
            <w:tcW w:w="1710" w:type="dxa"/>
          </w:tcPr>
          <w:p w:rsidR="00DF6F60" w:rsidRPr="003E0F86" w:rsidRDefault="00DF6F60" w:rsidP="00DF6F60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  <w:r w:rsidRPr="003E0F86">
              <w:rPr>
                <w:rFonts w:hint="eastAsia"/>
                <w:szCs w:val="18"/>
              </w:rPr>
              <w:t>\</w:t>
            </w:r>
            <w:r w:rsidRPr="003E0F86">
              <w:rPr>
                <w:rFonts w:hint="eastAsia"/>
                <w:szCs w:val="18"/>
              </w:rPr>
              <w:t>平台</w:t>
            </w:r>
          </w:p>
        </w:tc>
        <w:tc>
          <w:tcPr>
            <w:tcW w:w="4962" w:type="dxa"/>
          </w:tcPr>
          <w:p w:rsidR="00DF6F60" w:rsidRPr="003E0F86" w:rsidRDefault="00B90D29" w:rsidP="00CD0809">
            <w:pPr>
              <w:pStyle w:val="ae"/>
              <w:numPr>
                <w:ilvl w:val="0"/>
                <w:numId w:val="8"/>
              </w:numPr>
              <w:ind w:firstLineChars="0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如果</w:t>
            </w:r>
            <w:r w:rsidR="00DF6F60" w:rsidRPr="003E0F86">
              <w:rPr>
                <w:rFonts w:hint="eastAsia"/>
                <w:szCs w:val="18"/>
              </w:rPr>
              <w:t>【是否需要审核】</w:t>
            </w:r>
            <w:r w:rsidR="00DF6F60" w:rsidRPr="003E0F86">
              <w:rPr>
                <w:szCs w:val="18"/>
              </w:rPr>
              <w:t>为</w:t>
            </w:r>
            <w:r w:rsidR="00DF6F60" w:rsidRPr="003E0F86">
              <w:rPr>
                <w:rFonts w:hint="eastAsia"/>
                <w:szCs w:val="18"/>
              </w:rPr>
              <w:t>【</w:t>
            </w:r>
            <w:r w:rsidR="00DF6F60" w:rsidRPr="003E0F86">
              <w:rPr>
                <w:szCs w:val="18"/>
              </w:rPr>
              <w:t>是</w:t>
            </w:r>
            <w:r w:rsidR="00DF6F60" w:rsidRPr="003E0F86">
              <w:rPr>
                <w:rFonts w:hint="eastAsia"/>
                <w:szCs w:val="18"/>
              </w:rPr>
              <w:t>】</w:t>
            </w:r>
          </w:p>
          <w:p w:rsidR="0003166B" w:rsidRPr="003E0F86" w:rsidRDefault="00646247" w:rsidP="00CD0809">
            <w:pPr>
              <w:pStyle w:val="ae"/>
              <w:numPr>
                <w:ilvl w:val="1"/>
                <w:numId w:val="8"/>
              </w:numPr>
              <w:ind w:firstLineChars="0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【</w:t>
            </w:r>
            <w:r w:rsidR="0003166B" w:rsidRPr="003E0F86">
              <w:rPr>
                <w:rFonts w:hint="eastAsia"/>
                <w:szCs w:val="18"/>
              </w:rPr>
              <w:t>待审核</w:t>
            </w:r>
            <w:r w:rsidRPr="003E0F86">
              <w:rPr>
                <w:rFonts w:hint="eastAsia"/>
                <w:szCs w:val="18"/>
              </w:rPr>
              <w:t>】</w:t>
            </w:r>
            <w:r w:rsidR="0003166B" w:rsidRPr="003E0F86">
              <w:rPr>
                <w:rFonts w:hint="eastAsia"/>
                <w:szCs w:val="18"/>
              </w:rPr>
              <w:t>状态时</w:t>
            </w:r>
            <w:r w:rsidR="00DF6F60" w:rsidRPr="003E0F86">
              <w:rPr>
                <w:rFonts w:hint="eastAsia"/>
                <w:szCs w:val="18"/>
              </w:rPr>
              <w:t>，显示通过和拒绝两个按钮</w:t>
            </w:r>
          </w:p>
          <w:p w:rsidR="00DF6F60" w:rsidRPr="003E0F86" w:rsidRDefault="00DF6F60" w:rsidP="00CD0809">
            <w:pPr>
              <w:pStyle w:val="ae"/>
              <w:numPr>
                <w:ilvl w:val="1"/>
                <w:numId w:val="8"/>
              </w:numPr>
              <w:ind w:firstLineChars="0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点击通过</w:t>
            </w:r>
            <w:r w:rsidRPr="003E0F86">
              <w:rPr>
                <w:rFonts w:hint="eastAsia"/>
                <w:szCs w:val="18"/>
              </w:rPr>
              <w:t>\</w:t>
            </w:r>
            <w:r w:rsidR="00840F1B" w:rsidRPr="003E0F86">
              <w:rPr>
                <w:rFonts w:hint="eastAsia"/>
                <w:szCs w:val="18"/>
              </w:rPr>
              <w:t>拒绝并确认后</w:t>
            </w:r>
            <w:r w:rsidRPr="003E0F86">
              <w:rPr>
                <w:rFonts w:hint="eastAsia"/>
                <w:szCs w:val="18"/>
              </w:rPr>
              <w:t>，</w:t>
            </w:r>
            <w:r w:rsidR="00646247" w:rsidRPr="003E0F86">
              <w:rPr>
                <w:rFonts w:hint="eastAsia"/>
                <w:szCs w:val="18"/>
              </w:rPr>
              <w:t>值为</w:t>
            </w:r>
            <w:r w:rsidR="00646247" w:rsidRPr="003E0F86">
              <w:rPr>
                <w:szCs w:val="18"/>
              </w:rPr>
              <w:t>【</w:t>
            </w:r>
            <w:r w:rsidR="00646247" w:rsidRPr="003E0F86">
              <w:rPr>
                <w:rFonts w:hint="eastAsia"/>
                <w:szCs w:val="18"/>
              </w:rPr>
              <w:t>已通过</w:t>
            </w:r>
            <w:r w:rsidR="00646247" w:rsidRPr="003E0F86">
              <w:rPr>
                <w:szCs w:val="18"/>
              </w:rPr>
              <w:t>】</w:t>
            </w:r>
            <w:r w:rsidR="00646247" w:rsidRPr="003E0F86">
              <w:rPr>
                <w:rFonts w:hint="eastAsia"/>
                <w:szCs w:val="18"/>
              </w:rPr>
              <w:t>或</w:t>
            </w:r>
            <w:r w:rsidR="00646247" w:rsidRPr="003E0F86">
              <w:rPr>
                <w:szCs w:val="18"/>
              </w:rPr>
              <w:t>【</w:t>
            </w:r>
            <w:r w:rsidR="00646247" w:rsidRPr="003E0F86">
              <w:rPr>
                <w:rFonts w:hint="eastAsia"/>
                <w:szCs w:val="18"/>
              </w:rPr>
              <w:t>已拒绝</w:t>
            </w:r>
            <w:r w:rsidR="00646247" w:rsidRPr="003E0F86">
              <w:rPr>
                <w:szCs w:val="18"/>
              </w:rPr>
              <w:t>】</w:t>
            </w:r>
          </w:p>
          <w:p w:rsidR="0003166B" w:rsidRPr="003E0F86" w:rsidRDefault="0003166B" w:rsidP="00CD0809">
            <w:pPr>
              <w:pStyle w:val="ae"/>
              <w:numPr>
                <w:ilvl w:val="0"/>
                <w:numId w:val="8"/>
              </w:numPr>
              <w:ind w:firstLineChars="0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如果【</w:t>
            </w:r>
            <w:r w:rsidRPr="003E0F86">
              <w:rPr>
                <w:szCs w:val="18"/>
              </w:rPr>
              <w:t>是</w:t>
            </w:r>
            <w:r w:rsidRPr="003E0F86">
              <w:rPr>
                <w:rFonts w:hint="eastAsia"/>
                <w:szCs w:val="18"/>
              </w:rPr>
              <w:t>否需要审核】为【</w:t>
            </w:r>
            <w:r w:rsidRPr="003E0F86">
              <w:rPr>
                <w:szCs w:val="18"/>
              </w:rPr>
              <w:t>否</w:t>
            </w:r>
            <w:r w:rsidRPr="003E0F86">
              <w:rPr>
                <w:rFonts w:hint="eastAsia"/>
                <w:szCs w:val="18"/>
              </w:rPr>
              <w:t>】，</w:t>
            </w:r>
            <w:r w:rsidR="00646247" w:rsidRPr="003E0F86">
              <w:rPr>
                <w:rFonts w:hint="eastAsia"/>
                <w:szCs w:val="18"/>
              </w:rPr>
              <w:t>值</w:t>
            </w:r>
            <w:r w:rsidRPr="003E0F86">
              <w:rPr>
                <w:rFonts w:hint="eastAsia"/>
                <w:szCs w:val="18"/>
              </w:rPr>
              <w:t>为空</w:t>
            </w:r>
          </w:p>
        </w:tc>
      </w:tr>
      <w:tr w:rsidR="003E0F86" w:rsidRPr="003E0F86" w:rsidTr="00DF6F60">
        <w:trPr>
          <w:trHeight w:val="265"/>
          <w:jc w:val="center"/>
        </w:trPr>
        <w:tc>
          <w:tcPr>
            <w:tcW w:w="2065" w:type="dxa"/>
          </w:tcPr>
          <w:p w:rsidR="006E77F1" w:rsidRPr="003E0F86" w:rsidRDefault="006E77F1" w:rsidP="00DF6F60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拒绝理由</w:t>
            </w:r>
          </w:p>
        </w:tc>
        <w:tc>
          <w:tcPr>
            <w:tcW w:w="1710" w:type="dxa"/>
          </w:tcPr>
          <w:p w:rsidR="006E77F1" w:rsidRPr="003E0F86" w:rsidRDefault="006E77F1" w:rsidP="00DF6F60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平台</w:t>
            </w:r>
          </w:p>
        </w:tc>
        <w:tc>
          <w:tcPr>
            <w:tcW w:w="4962" w:type="dxa"/>
          </w:tcPr>
          <w:p w:rsidR="006E77F1" w:rsidRPr="003E0F86" w:rsidRDefault="006E77F1" w:rsidP="00DF6F60">
            <w:pPr>
              <w:rPr>
                <w:szCs w:val="18"/>
              </w:rPr>
            </w:pPr>
          </w:p>
        </w:tc>
      </w:tr>
      <w:tr w:rsidR="003E0F86" w:rsidRPr="003E0F86" w:rsidTr="00DF6F60">
        <w:trPr>
          <w:trHeight w:val="265"/>
          <w:jc w:val="center"/>
        </w:trPr>
        <w:tc>
          <w:tcPr>
            <w:tcW w:w="2065" w:type="dxa"/>
          </w:tcPr>
          <w:p w:rsidR="00DF6F60" w:rsidRPr="003E0F86" w:rsidRDefault="00DF6F60" w:rsidP="00DF6F60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申请退款金额总计</w:t>
            </w:r>
          </w:p>
        </w:tc>
        <w:tc>
          <w:tcPr>
            <w:tcW w:w="1710" w:type="dxa"/>
          </w:tcPr>
          <w:p w:rsidR="00DF6F60" w:rsidRPr="003E0F86" w:rsidRDefault="00DF6F60" w:rsidP="00DF6F60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平台</w:t>
            </w:r>
          </w:p>
        </w:tc>
        <w:tc>
          <w:tcPr>
            <w:tcW w:w="4962" w:type="dxa"/>
          </w:tcPr>
          <w:p w:rsidR="00DF6F60" w:rsidRPr="003E0F86" w:rsidRDefault="00DF6F60" w:rsidP="00DF6F60">
            <w:pPr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当页项目</w:t>
            </w:r>
            <w:proofErr w:type="gramEnd"/>
            <w:r w:rsidRPr="003E0F86">
              <w:rPr>
                <w:rFonts w:hint="eastAsia"/>
                <w:szCs w:val="18"/>
              </w:rPr>
              <w:t>中所有【申请退款金额】之和</w:t>
            </w:r>
          </w:p>
        </w:tc>
      </w:tr>
    </w:tbl>
    <w:p w:rsidR="0045380E" w:rsidRPr="003E0F86" w:rsidRDefault="00400CD2" w:rsidP="004A3C18">
      <w:pPr>
        <w:pStyle w:val="5"/>
        <w:spacing w:before="312" w:after="312"/>
      </w:pPr>
      <w:r w:rsidRPr="003E0F86">
        <w:rPr>
          <w:rFonts w:hint="eastAsia"/>
        </w:rPr>
        <w:t>交互</w:t>
      </w:r>
    </w:p>
    <w:tbl>
      <w:tblPr>
        <w:tblStyle w:val="ad"/>
        <w:tblW w:w="8725" w:type="dxa"/>
        <w:jc w:val="center"/>
        <w:tblLook w:val="04A0" w:firstRow="1" w:lastRow="0" w:firstColumn="1" w:lastColumn="0" w:noHBand="0" w:noVBand="1"/>
      </w:tblPr>
      <w:tblGrid>
        <w:gridCol w:w="1525"/>
        <w:gridCol w:w="7200"/>
      </w:tblGrid>
      <w:tr w:rsidR="003E0F86" w:rsidRPr="003E0F86" w:rsidTr="007D3866">
        <w:trPr>
          <w:jc w:val="center"/>
        </w:trPr>
        <w:tc>
          <w:tcPr>
            <w:tcW w:w="1525" w:type="dxa"/>
            <w:shd w:val="clear" w:color="auto" w:fill="D9D9D9" w:themeFill="background1" w:themeFillShade="D9"/>
          </w:tcPr>
          <w:p w:rsidR="007D3866" w:rsidRPr="003E0F86" w:rsidRDefault="00840F1B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7200" w:type="dxa"/>
            <w:shd w:val="clear" w:color="auto" w:fill="D9D9D9" w:themeFill="background1" w:themeFillShade="D9"/>
          </w:tcPr>
          <w:p w:rsidR="007D3866" w:rsidRPr="003E0F86" w:rsidRDefault="00840F1B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交互</w:t>
            </w:r>
          </w:p>
        </w:tc>
      </w:tr>
      <w:tr w:rsidR="003E0F86" w:rsidRPr="003E0F86" w:rsidTr="006A29FD">
        <w:trPr>
          <w:trHeight w:val="265"/>
          <w:jc w:val="center"/>
        </w:trPr>
        <w:tc>
          <w:tcPr>
            <w:tcW w:w="1525" w:type="dxa"/>
          </w:tcPr>
          <w:p w:rsidR="00840F1B" w:rsidRPr="003E0F86" w:rsidRDefault="00840F1B" w:rsidP="00840F1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点击查询</w:t>
            </w:r>
          </w:p>
        </w:tc>
        <w:tc>
          <w:tcPr>
            <w:tcW w:w="7200" w:type="dxa"/>
          </w:tcPr>
          <w:p w:rsidR="00840F1B" w:rsidRPr="003E0F86" w:rsidRDefault="00840F1B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执行查询动作</w:t>
            </w: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7B17C7" w:rsidRPr="003E0F86" w:rsidRDefault="00840F1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点击导出</w:t>
            </w:r>
          </w:p>
        </w:tc>
        <w:tc>
          <w:tcPr>
            <w:tcW w:w="7200" w:type="dxa"/>
          </w:tcPr>
          <w:p w:rsidR="007B17C7" w:rsidRPr="003E0F86" w:rsidRDefault="00840F1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导出所有数据到</w:t>
            </w:r>
            <w:r w:rsidRPr="003E0F86">
              <w:rPr>
                <w:rFonts w:hint="eastAsia"/>
                <w:szCs w:val="18"/>
              </w:rPr>
              <w:t>exc</w:t>
            </w:r>
            <w:r w:rsidRPr="003E0F86">
              <w:rPr>
                <w:szCs w:val="18"/>
              </w:rPr>
              <w:t>el</w:t>
            </w:r>
          </w:p>
        </w:tc>
      </w:tr>
      <w:tr w:rsidR="003E0F86" w:rsidRPr="003E0F86" w:rsidTr="007D3866">
        <w:trPr>
          <w:trHeight w:val="265"/>
          <w:jc w:val="center"/>
        </w:trPr>
        <w:tc>
          <w:tcPr>
            <w:tcW w:w="1525" w:type="dxa"/>
          </w:tcPr>
          <w:p w:rsidR="007D3866" w:rsidRPr="003E0F86" w:rsidRDefault="00346251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点击</w:t>
            </w:r>
            <w:r w:rsidR="007D3866" w:rsidRPr="003E0F86">
              <w:rPr>
                <w:rFonts w:hint="eastAsia"/>
                <w:szCs w:val="18"/>
              </w:rPr>
              <w:t>通过</w:t>
            </w:r>
          </w:p>
        </w:tc>
        <w:tc>
          <w:tcPr>
            <w:tcW w:w="7200" w:type="dxa"/>
          </w:tcPr>
          <w:p w:rsidR="007D3866" w:rsidRPr="003E0F86" w:rsidRDefault="001A6A1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二次确认</w:t>
            </w:r>
            <w:r w:rsidR="00840F1B" w:rsidRPr="003E0F86">
              <w:rPr>
                <w:rFonts w:hint="eastAsia"/>
                <w:szCs w:val="18"/>
              </w:rPr>
              <w:t>。</w:t>
            </w:r>
            <w:r w:rsidR="00840F1B" w:rsidRPr="003E0F86">
              <w:rPr>
                <w:szCs w:val="18"/>
              </w:rPr>
              <w:t>二</w:t>
            </w:r>
            <w:r w:rsidR="00840F1B" w:rsidRPr="003E0F86">
              <w:rPr>
                <w:rFonts w:hint="eastAsia"/>
                <w:szCs w:val="18"/>
              </w:rPr>
              <w:t>次确认后把状态置为已通过</w:t>
            </w:r>
          </w:p>
        </w:tc>
      </w:tr>
      <w:tr w:rsidR="003E0F86" w:rsidRPr="003E0F86" w:rsidTr="007D3866">
        <w:trPr>
          <w:trHeight w:val="265"/>
          <w:jc w:val="center"/>
        </w:trPr>
        <w:tc>
          <w:tcPr>
            <w:tcW w:w="1525" w:type="dxa"/>
          </w:tcPr>
          <w:p w:rsidR="001A6A1B" w:rsidRPr="003E0F86" w:rsidRDefault="00346251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点击</w:t>
            </w:r>
            <w:r w:rsidR="001A6A1B" w:rsidRPr="003E0F86">
              <w:rPr>
                <w:rFonts w:hint="eastAsia"/>
                <w:szCs w:val="18"/>
              </w:rPr>
              <w:t>拒绝</w:t>
            </w:r>
          </w:p>
        </w:tc>
        <w:tc>
          <w:tcPr>
            <w:tcW w:w="7200" w:type="dxa"/>
          </w:tcPr>
          <w:p w:rsidR="001A6A1B" w:rsidRPr="003E0F86" w:rsidRDefault="0019673D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弹出拒绝理由输入</w:t>
            </w:r>
            <w:r w:rsidR="00646247" w:rsidRPr="003E0F86">
              <w:rPr>
                <w:rFonts w:hint="eastAsia"/>
                <w:szCs w:val="18"/>
              </w:rPr>
              <w:t>。</w:t>
            </w:r>
            <w:r w:rsidR="00646247" w:rsidRPr="003E0F86">
              <w:rPr>
                <w:szCs w:val="18"/>
              </w:rPr>
              <w:t>确认</w:t>
            </w:r>
            <w:r w:rsidR="00646247" w:rsidRPr="003E0F86">
              <w:rPr>
                <w:rFonts w:hint="eastAsia"/>
                <w:szCs w:val="18"/>
              </w:rPr>
              <w:t>后把状态置为已拒绝</w:t>
            </w:r>
          </w:p>
        </w:tc>
      </w:tr>
      <w:tr w:rsidR="003E0F86" w:rsidRPr="003E0F86" w:rsidTr="007D3866">
        <w:trPr>
          <w:trHeight w:val="265"/>
          <w:jc w:val="center"/>
        </w:trPr>
        <w:tc>
          <w:tcPr>
            <w:tcW w:w="1525" w:type="dxa"/>
          </w:tcPr>
          <w:p w:rsidR="00346251" w:rsidRPr="003E0F86" w:rsidRDefault="00346251" w:rsidP="0003166B">
            <w:pPr>
              <w:rPr>
                <w:szCs w:val="18"/>
              </w:rPr>
            </w:pPr>
            <w:r w:rsidRPr="003E0F86">
              <w:rPr>
                <w:rFonts w:hint="eastAsia"/>
              </w:rPr>
              <w:t>排序</w:t>
            </w:r>
          </w:p>
        </w:tc>
        <w:tc>
          <w:tcPr>
            <w:tcW w:w="7200" w:type="dxa"/>
          </w:tcPr>
          <w:p w:rsidR="00346251" w:rsidRPr="003E0F86" w:rsidRDefault="00346251" w:rsidP="0003166B">
            <w:pPr>
              <w:rPr>
                <w:szCs w:val="18"/>
              </w:rPr>
            </w:pPr>
            <w:r w:rsidRPr="003E0F86">
              <w:t>按照</w:t>
            </w:r>
            <w:r w:rsidRPr="003E0F86">
              <w:rPr>
                <w:rFonts w:hint="eastAsia"/>
              </w:rPr>
              <w:t>提交时间倒序排，提交时间最晚的排在最前</w:t>
            </w:r>
          </w:p>
        </w:tc>
      </w:tr>
      <w:tr w:rsidR="003E0F86" w:rsidRPr="003E0F86" w:rsidTr="007D3866">
        <w:trPr>
          <w:trHeight w:val="265"/>
          <w:jc w:val="center"/>
        </w:trPr>
        <w:tc>
          <w:tcPr>
            <w:tcW w:w="1525" w:type="dxa"/>
          </w:tcPr>
          <w:p w:rsidR="00346251" w:rsidRPr="003E0F86" w:rsidRDefault="00346251" w:rsidP="0003166B">
            <w:pPr>
              <w:rPr>
                <w:szCs w:val="18"/>
              </w:rPr>
            </w:pPr>
            <w:r w:rsidRPr="003E0F86">
              <w:rPr>
                <w:rFonts w:hint="eastAsia"/>
              </w:rPr>
              <w:lastRenderedPageBreak/>
              <w:t>翻页</w:t>
            </w:r>
          </w:p>
        </w:tc>
        <w:tc>
          <w:tcPr>
            <w:tcW w:w="7200" w:type="dxa"/>
          </w:tcPr>
          <w:p w:rsidR="00346251" w:rsidRPr="003E0F86" w:rsidRDefault="00346251" w:rsidP="0003166B">
            <w:pPr>
              <w:rPr>
                <w:szCs w:val="18"/>
              </w:rPr>
            </w:pPr>
            <w:r w:rsidRPr="003E0F86">
              <w:t>每页</w:t>
            </w:r>
            <w:r w:rsidRPr="003E0F86">
              <w:rPr>
                <w:rFonts w:hint="eastAsia"/>
              </w:rPr>
              <w:t>10</w:t>
            </w:r>
            <w:r w:rsidRPr="003E0F86">
              <w:rPr>
                <w:rFonts w:hint="eastAsia"/>
              </w:rPr>
              <w:t>条数据</w:t>
            </w:r>
          </w:p>
        </w:tc>
      </w:tr>
    </w:tbl>
    <w:p w:rsidR="00346251" w:rsidRPr="003E0F86" w:rsidRDefault="00346251" w:rsidP="004A3C18">
      <w:pPr>
        <w:pStyle w:val="5"/>
        <w:spacing w:before="312" w:after="312"/>
      </w:pPr>
      <w:r w:rsidRPr="003E0F86">
        <w:rPr>
          <w:rFonts w:hint="eastAsia"/>
        </w:rPr>
        <w:t>逻辑</w:t>
      </w:r>
    </w:p>
    <w:p w:rsidR="00FE7D55" w:rsidRPr="003E0F86" w:rsidRDefault="00FE7D55" w:rsidP="00CD0809">
      <w:pPr>
        <w:pStyle w:val="ae"/>
        <w:numPr>
          <w:ilvl w:val="0"/>
          <w:numId w:val="7"/>
        </w:numPr>
        <w:ind w:firstLineChars="0"/>
      </w:pPr>
      <w:r w:rsidRPr="003E0F86">
        <w:rPr>
          <w:rFonts w:hint="eastAsia"/>
        </w:rPr>
        <w:t>默认只显示</w:t>
      </w:r>
      <w:r w:rsidR="00506DCE" w:rsidRPr="003E0F86">
        <w:rPr>
          <w:rFonts w:hint="eastAsia"/>
        </w:rPr>
        <w:t>【是否需要审核】</w:t>
      </w:r>
      <w:r w:rsidR="00506DCE" w:rsidRPr="003E0F86">
        <w:t>为</w:t>
      </w:r>
      <w:r w:rsidR="00132F33" w:rsidRPr="003E0F86">
        <w:rPr>
          <w:rFonts w:hint="eastAsia"/>
        </w:rPr>
        <w:t>【</w:t>
      </w:r>
      <w:r w:rsidR="00506DCE" w:rsidRPr="003E0F86">
        <w:t>是</w:t>
      </w:r>
      <w:r w:rsidR="00132F33" w:rsidRPr="003E0F86">
        <w:rPr>
          <w:rFonts w:hint="eastAsia"/>
        </w:rPr>
        <w:t>】且【</w:t>
      </w:r>
      <w:r w:rsidR="00132F33" w:rsidRPr="003E0F86">
        <w:t>状态</w:t>
      </w:r>
      <w:r w:rsidR="00132F33" w:rsidRPr="003E0F86">
        <w:rPr>
          <w:rFonts w:hint="eastAsia"/>
        </w:rPr>
        <w:t>】</w:t>
      </w:r>
      <w:r w:rsidR="00132F33" w:rsidRPr="003E0F86">
        <w:t>为</w:t>
      </w:r>
      <w:r w:rsidR="00132F33" w:rsidRPr="003E0F86">
        <w:rPr>
          <w:rFonts w:hint="eastAsia"/>
        </w:rPr>
        <w:t>【</w:t>
      </w:r>
      <w:r w:rsidR="00132F33" w:rsidRPr="003E0F86">
        <w:t>待</w:t>
      </w:r>
      <w:r w:rsidR="00132F33" w:rsidRPr="003E0F86">
        <w:rPr>
          <w:rFonts w:hint="eastAsia"/>
        </w:rPr>
        <w:t>审核】的项目</w:t>
      </w:r>
      <w:r w:rsidR="00506DCE" w:rsidRPr="003E0F86">
        <w:t>。</w:t>
      </w:r>
    </w:p>
    <w:p w:rsidR="009E11B9" w:rsidRPr="003E0F86" w:rsidRDefault="009E11B9" w:rsidP="00CD0809">
      <w:pPr>
        <w:pStyle w:val="ae"/>
        <w:numPr>
          <w:ilvl w:val="0"/>
          <w:numId w:val="7"/>
        </w:numPr>
        <w:ind w:firstLineChars="0"/>
      </w:pPr>
      <w:r w:rsidRPr="003E0F86">
        <w:rPr>
          <w:rFonts w:hint="eastAsia"/>
        </w:rPr>
        <w:t>导出</w:t>
      </w:r>
      <w:r w:rsidRPr="003E0F86">
        <w:rPr>
          <w:rFonts w:hint="eastAsia"/>
        </w:rPr>
        <w:t>excel</w:t>
      </w:r>
      <w:r w:rsidRPr="003E0F86">
        <w:rPr>
          <w:rFonts w:hint="eastAsia"/>
        </w:rPr>
        <w:t>。导出所有页面数据；</w:t>
      </w:r>
      <w:r w:rsidRPr="003E0F86">
        <w:t>不</w:t>
      </w:r>
      <w:r w:rsidRPr="003E0F86">
        <w:rPr>
          <w:rFonts w:hint="eastAsia"/>
        </w:rPr>
        <w:t>需要导出【</w:t>
      </w:r>
      <w:r w:rsidRPr="003E0F86">
        <w:t>申请</w:t>
      </w:r>
      <w:r w:rsidRPr="003E0F86">
        <w:rPr>
          <w:rFonts w:hint="eastAsia"/>
        </w:rPr>
        <w:t>退款金额总计】</w:t>
      </w:r>
    </w:p>
    <w:p w:rsidR="001A6A1B" w:rsidRPr="003E0F86" w:rsidRDefault="001A6A1B" w:rsidP="004A3C18">
      <w:pPr>
        <w:pStyle w:val="4"/>
        <w:spacing w:before="156" w:after="156"/>
      </w:pPr>
      <w:r w:rsidRPr="003E0F86">
        <w:rPr>
          <w:rFonts w:hint="eastAsia"/>
        </w:rPr>
        <w:t>列表查询</w:t>
      </w:r>
    </w:p>
    <w:p w:rsidR="001A6A1B" w:rsidRPr="003E0F86" w:rsidRDefault="001A6A1B" w:rsidP="004A3C18">
      <w:pPr>
        <w:pStyle w:val="5"/>
        <w:spacing w:before="312" w:after="312"/>
      </w:pPr>
      <w:r w:rsidRPr="003E0F86">
        <w:rPr>
          <w:rFonts w:hint="eastAsia"/>
        </w:rPr>
        <w:t>字段输入规范</w:t>
      </w:r>
    </w:p>
    <w:tbl>
      <w:tblPr>
        <w:tblStyle w:val="ad"/>
        <w:tblW w:w="9322" w:type="dxa"/>
        <w:jc w:val="center"/>
        <w:tblLook w:val="04A0" w:firstRow="1" w:lastRow="0" w:firstColumn="1" w:lastColumn="0" w:noHBand="0" w:noVBand="1"/>
      </w:tblPr>
      <w:tblGrid>
        <w:gridCol w:w="1809"/>
        <w:gridCol w:w="1283"/>
        <w:gridCol w:w="1583"/>
        <w:gridCol w:w="2379"/>
        <w:gridCol w:w="2268"/>
      </w:tblGrid>
      <w:tr w:rsidR="003E0F86" w:rsidRPr="003E0F86" w:rsidTr="00FC033C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:rsidR="001A6A1B" w:rsidRPr="003E0F86" w:rsidRDefault="001A6A1B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</w:t>
            </w:r>
          </w:p>
        </w:tc>
        <w:tc>
          <w:tcPr>
            <w:tcW w:w="1283" w:type="dxa"/>
            <w:shd w:val="clear" w:color="auto" w:fill="D9D9D9" w:themeFill="background1" w:themeFillShade="D9"/>
          </w:tcPr>
          <w:p w:rsidR="001A6A1B" w:rsidRPr="003E0F86" w:rsidRDefault="001A6A1B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类型</w:t>
            </w:r>
          </w:p>
        </w:tc>
        <w:tc>
          <w:tcPr>
            <w:tcW w:w="1583" w:type="dxa"/>
            <w:shd w:val="clear" w:color="auto" w:fill="D9D9D9" w:themeFill="background1" w:themeFillShade="D9"/>
          </w:tcPr>
          <w:p w:rsidR="001A6A1B" w:rsidRPr="003E0F86" w:rsidRDefault="00FC033C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选项</w:t>
            </w:r>
            <w:r w:rsidR="00EF5F7B" w:rsidRPr="003E0F86">
              <w:rPr>
                <w:rFonts w:hint="eastAsia"/>
                <w:szCs w:val="18"/>
              </w:rPr>
              <w:t>\</w:t>
            </w:r>
            <w:r w:rsidR="00EF5F7B" w:rsidRPr="003E0F86">
              <w:rPr>
                <w:rFonts w:hint="eastAsia"/>
                <w:szCs w:val="18"/>
              </w:rPr>
              <w:t>默认值</w:t>
            </w:r>
          </w:p>
        </w:tc>
        <w:tc>
          <w:tcPr>
            <w:tcW w:w="2379" w:type="dxa"/>
            <w:shd w:val="clear" w:color="auto" w:fill="D9D9D9" w:themeFill="background1" w:themeFillShade="D9"/>
          </w:tcPr>
          <w:p w:rsidR="001A6A1B" w:rsidRPr="003E0F86" w:rsidRDefault="001A6A1B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提示文字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A6A1B" w:rsidRPr="003E0F86" w:rsidRDefault="001A6A1B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输入限制</w:t>
            </w:r>
          </w:p>
        </w:tc>
      </w:tr>
      <w:tr w:rsidR="003E0F86" w:rsidRPr="003E0F86" w:rsidTr="0003166B">
        <w:trPr>
          <w:trHeight w:val="476"/>
          <w:jc w:val="center"/>
        </w:trPr>
        <w:tc>
          <w:tcPr>
            <w:tcW w:w="1809" w:type="dxa"/>
          </w:tcPr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是否需要审核</w:t>
            </w:r>
          </w:p>
        </w:tc>
        <w:tc>
          <w:tcPr>
            <w:tcW w:w="1283" w:type="dxa"/>
          </w:tcPr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下拉框</w:t>
            </w:r>
          </w:p>
        </w:tc>
        <w:tc>
          <w:tcPr>
            <w:tcW w:w="1583" w:type="dxa"/>
          </w:tcPr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是（默认）</w:t>
            </w:r>
          </w:p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全部</w:t>
            </w:r>
          </w:p>
        </w:tc>
        <w:tc>
          <w:tcPr>
            <w:tcW w:w="2379" w:type="dxa"/>
          </w:tcPr>
          <w:p w:rsidR="00FC033C" w:rsidRPr="003E0F86" w:rsidRDefault="00FC033C" w:rsidP="0003166B">
            <w:pPr>
              <w:rPr>
                <w:szCs w:val="18"/>
              </w:rPr>
            </w:pPr>
          </w:p>
        </w:tc>
        <w:tc>
          <w:tcPr>
            <w:tcW w:w="2268" w:type="dxa"/>
          </w:tcPr>
          <w:p w:rsidR="00FC033C" w:rsidRPr="003E0F86" w:rsidRDefault="00FC033C" w:rsidP="0003166B">
            <w:pPr>
              <w:rPr>
                <w:szCs w:val="18"/>
              </w:rPr>
            </w:pPr>
          </w:p>
        </w:tc>
      </w:tr>
      <w:tr w:rsidR="003E0F86" w:rsidRPr="003E0F86" w:rsidTr="00FC033C">
        <w:trPr>
          <w:trHeight w:val="476"/>
          <w:jc w:val="center"/>
        </w:trPr>
        <w:tc>
          <w:tcPr>
            <w:tcW w:w="1809" w:type="dxa"/>
          </w:tcPr>
          <w:p w:rsidR="001A6A1B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状态</w:t>
            </w:r>
          </w:p>
        </w:tc>
        <w:tc>
          <w:tcPr>
            <w:tcW w:w="1283" w:type="dxa"/>
          </w:tcPr>
          <w:p w:rsidR="001A6A1B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下拉框</w:t>
            </w:r>
          </w:p>
        </w:tc>
        <w:tc>
          <w:tcPr>
            <w:tcW w:w="1583" w:type="dxa"/>
          </w:tcPr>
          <w:p w:rsidR="001A6A1B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待审核（默认）</w:t>
            </w:r>
          </w:p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已通过</w:t>
            </w:r>
          </w:p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已拒绝</w:t>
            </w:r>
          </w:p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全部</w:t>
            </w:r>
          </w:p>
        </w:tc>
        <w:tc>
          <w:tcPr>
            <w:tcW w:w="2379" w:type="dxa"/>
          </w:tcPr>
          <w:p w:rsidR="001A6A1B" w:rsidRPr="003E0F86" w:rsidRDefault="001A6A1B" w:rsidP="0003166B">
            <w:pPr>
              <w:rPr>
                <w:szCs w:val="18"/>
              </w:rPr>
            </w:pPr>
          </w:p>
        </w:tc>
        <w:tc>
          <w:tcPr>
            <w:tcW w:w="2268" w:type="dxa"/>
          </w:tcPr>
          <w:p w:rsidR="001A6A1B" w:rsidRPr="003E0F86" w:rsidRDefault="001A6A1B" w:rsidP="0003166B">
            <w:pPr>
              <w:rPr>
                <w:szCs w:val="18"/>
              </w:rPr>
            </w:pPr>
          </w:p>
        </w:tc>
      </w:tr>
      <w:tr w:rsidR="003E0F86" w:rsidRPr="003E0F86" w:rsidTr="00FC033C">
        <w:trPr>
          <w:trHeight w:val="476"/>
          <w:jc w:val="center"/>
        </w:trPr>
        <w:tc>
          <w:tcPr>
            <w:tcW w:w="1809" w:type="dxa"/>
          </w:tcPr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退款单号</w:t>
            </w:r>
          </w:p>
        </w:tc>
        <w:tc>
          <w:tcPr>
            <w:tcW w:w="1283" w:type="dxa"/>
          </w:tcPr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输入框</w:t>
            </w:r>
          </w:p>
        </w:tc>
        <w:tc>
          <w:tcPr>
            <w:tcW w:w="1583" w:type="dxa"/>
          </w:tcPr>
          <w:p w:rsidR="00FC033C" w:rsidRPr="003E0F86" w:rsidRDefault="00FC033C" w:rsidP="0003166B">
            <w:pPr>
              <w:rPr>
                <w:szCs w:val="18"/>
              </w:rPr>
            </w:pPr>
          </w:p>
        </w:tc>
        <w:tc>
          <w:tcPr>
            <w:tcW w:w="2379" w:type="dxa"/>
          </w:tcPr>
          <w:p w:rsidR="00FC033C" w:rsidRPr="003E0F86" w:rsidRDefault="00FC033C" w:rsidP="0003166B">
            <w:pPr>
              <w:rPr>
                <w:szCs w:val="18"/>
              </w:rPr>
            </w:pPr>
          </w:p>
        </w:tc>
        <w:tc>
          <w:tcPr>
            <w:tcW w:w="2268" w:type="dxa"/>
          </w:tcPr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小于等于</w:t>
            </w:r>
            <w:r w:rsidRPr="003E0F86">
              <w:rPr>
                <w:rFonts w:hint="eastAsia"/>
                <w:szCs w:val="18"/>
              </w:rPr>
              <w:t>100</w:t>
            </w:r>
            <w:r w:rsidRPr="003E0F86">
              <w:rPr>
                <w:rFonts w:hint="eastAsia"/>
                <w:szCs w:val="18"/>
              </w:rPr>
              <w:t>个字符，大于</w:t>
            </w:r>
            <w:r w:rsidRPr="003E0F86">
              <w:rPr>
                <w:rFonts w:hint="eastAsia"/>
                <w:szCs w:val="18"/>
              </w:rPr>
              <w:t>100</w:t>
            </w:r>
            <w:r w:rsidRPr="003E0F86">
              <w:rPr>
                <w:rFonts w:hint="eastAsia"/>
                <w:szCs w:val="18"/>
              </w:rPr>
              <w:t>个字符后不允许再输入</w:t>
            </w:r>
          </w:p>
        </w:tc>
      </w:tr>
      <w:tr w:rsidR="003E0F86" w:rsidRPr="003E0F86" w:rsidTr="00D14BEB">
        <w:trPr>
          <w:trHeight w:val="224"/>
          <w:jc w:val="center"/>
        </w:trPr>
        <w:tc>
          <w:tcPr>
            <w:tcW w:w="1809" w:type="dxa"/>
          </w:tcPr>
          <w:p w:rsidR="00122D3A" w:rsidRPr="003E0F86" w:rsidRDefault="00122D3A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提交时间起始</w:t>
            </w:r>
          </w:p>
        </w:tc>
        <w:tc>
          <w:tcPr>
            <w:tcW w:w="1283" w:type="dxa"/>
          </w:tcPr>
          <w:p w:rsidR="00122D3A" w:rsidRPr="003E0F86" w:rsidRDefault="00122D3A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日历控件</w:t>
            </w:r>
          </w:p>
        </w:tc>
        <w:tc>
          <w:tcPr>
            <w:tcW w:w="1583" w:type="dxa"/>
          </w:tcPr>
          <w:p w:rsidR="00122D3A" w:rsidRPr="003E0F86" w:rsidRDefault="00122D3A" w:rsidP="0003166B">
            <w:pPr>
              <w:rPr>
                <w:szCs w:val="18"/>
              </w:rPr>
            </w:pPr>
          </w:p>
        </w:tc>
        <w:tc>
          <w:tcPr>
            <w:tcW w:w="2379" w:type="dxa"/>
          </w:tcPr>
          <w:p w:rsidR="00122D3A" w:rsidRPr="003E0F86" w:rsidRDefault="00122D3A" w:rsidP="0003166B">
            <w:pPr>
              <w:rPr>
                <w:szCs w:val="18"/>
              </w:rPr>
            </w:pPr>
          </w:p>
        </w:tc>
        <w:tc>
          <w:tcPr>
            <w:tcW w:w="2268" w:type="dxa"/>
          </w:tcPr>
          <w:p w:rsidR="00122D3A" w:rsidRPr="003E0F86" w:rsidRDefault="00122D3A" w:rsidP="0003166B">
            <w:pPr>
              <w:rPr>
                <w:szCs w:val="18"/>
              </w:rPr>
            </w:pPr>
          </w:p>
        </w:tc>
      </w:tr>
      <w:tr w:rsidR="003E0F86" w:rsidRPr="003E0F86" w:rsidTr="00D14BEB">
        <w:trPr>
          <w:trHeight w:val="224"/>
          <w:jc w:val="center"/>
        </w:trPr>
        <w:tc>
          <w:tcPr>
            <w:tcW w:w="1809" w:type="dxa"/>
          </w:tcPr>
          <w:p w:rsidR="00D14BEB" w:rsidRPr="003E0F86" w:rsidRDefault="00D14BE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提交时间截止</w:t>
            </w:r>
          </w:p>
        </w:tc>
        <w:tc>
          <w:tcPr>
            <w:tcW w:w="1283" w:type="dxa"/>
          </w:tcPr>
          <w:p w:rsidR="00D14BEB" w:rsidRPr="003E0F86" w:rsidRDefault="00D14BE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日历控件</w:t>
            </w:r>
          </w:p>
        </w:tc>
        <w:tc>
          <w:tcPr>
            <w:tcW w:w="1583" w:type="dxa"/>
          </w:tcPr>
          <w:p w:rsidR="00D14BEB" w:rsidRPr="003E0F86" w:rsidRDefault="00D14BEB" w:rsidP="0003166B">
            <w:pPr>
              <w:rPr>
                <w:szCs w:val="18"/>
              </w:rPr>
            </w:pPr>
          </w:p>
        </w:tc>
        <w:tc>
          <w:tcPr>
            <w:tcW w:w="2379" w:type="dxa"/>
          </w:tcPr>
          <w:p w:rsidR="00D14BEB" w:rsidRPr="003E0F86" w:rsidRDefault="00D14BEB" w:rsidP="0003166B">
            <w:pPr>
              <w:rPr>
                <w:szCs w:val="18"/>
              </w:rPr>
            </w:pPr>
          </w:p>
        </w:tc>
        <w:tc>
          <w:tcPr>
            <w:tcW w:w="2268" w:type="dxa"/>
          </w:tcPr>
          <w:p w:rsidR="00D14BEB" w:rsidRPr="003E0F86" w:rsidRDefault="00D14BEB" w:rsidP="0003166B">
            <w:pPr>
              <w:rPr>
                <w:szCs w:val="18"/>
              </w:rPr>
            </w:pPr>
          </w:p>
        </w:tc>
      </w:tr>
      <w:tr w:rsidR="003E0F86" w:rsidRPr="003E0F86" w:rsidTr="00D14BEB">
        <w:trPr>
          <w:trHeight w:val="224"/>
          <w:jc w:val="center"/>
        </w:trPr>
        <w:tc>
          <w:tcPr>
            <w:tcW w:w="1809" w:type="dxa"/>
          </w:tcPr>
          <w:p w:rsidR="00D14BEB" w:rsidRPr="003E0F86" w:rsidRDefault="00D14BE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审核时间起始</w:t>
            </w:r>
          </w:p>
        </w:tc>
        <w:tc>
          <w:tcPr>
            <w:tcW w:w="1283" w:type="dxa"/>
          </w:tcPr>
          <w:p w:rsidR="00D14BEB" w:rsidRPr="003E0F86" w:rsidRDefault="00D14BE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日历控件</w:t>
            </w:r>
          </w:p>
        </w:tc>
        <w:tc>
          <w:tcPr>
            <w:tcW w:w="1583" w:type="dxa"/>
          </w:tcPr>
          <w:p w:rsidR="00D14BEB" w:rsidRPr="003E0F86" w:rsidRDefault="00D14BEB" w:rsidP="0003166B">
            <w:pPr>
              <w:rPr>
                <w:szCs w:val="18"/>
              </w:rPr>
            </w:pPr>
          </w:p>
        </w:tc>
        <w:tc>
          <w:tcPr>
            <w:tcW w:w="2379" w:type="dxa"/>
          </w:tcPr>
          <w:p w:rsidR="00D14BEB" w:rsidRPr="003E0F86" w:rsidRDefault="00D14BEB" w:rsidP="0003166B">
            <w:pPr>
              <w:rPr>
                <w:szCs w:val="18"/>
              </w:rPr>
            </w:pPr>
          </w:p>
        </w:tc>
        <w:tc>
          <w:tcPr>
            <w:tcW w:w="2268" w:type="dxa"/>
          </w:tcPr>
          <w:p w:rsidR="00D14BEB" w:rsidRPr="003E0F86" w:rsidRDefault="00D14BEB" w:rsidP="0003166B">
            <w:pPr>
              <w:rPr>
                <w:szCs w:val="18"/>
              </w:rPr>
            </w:pPr>
          </w:p>
        </w:tc>
      </w:tr>
      <w:tr w:rsidR="003E0F86" w:rsidRPr="003E0F86" w:rsidTr="00D14BEB">
        <w:trPr>
          <w:trHeight w:val="224"/>
          <w:jc w:val="center"/>
        </w:trPr>
        <w:tc>
          <w:tcPr>
            <w:tcW w:w="1809" w:type="dxa"/>
          </w:tcPr>
          <w:p w:rsidR="00D14BEB" w:rsidRPr="003E0F86" w:rsidRDefault="00D14BE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审核时间截止</w:t>
            </w:r>
          </w:p>
        </w:tc>
        <w:tc>
          <w:tcPr>
            <w:tcW w:w="1283" w:type="dxa"/>
          </w:tcPr>
          <w:p w:rsidR="00D14BEB" w:rsidRPr="003E0F86" w:rsidRDefault="00D14BEB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日历控件</w:t>
            </w:r>
          </w:p>
        </w:tc>
        <w:tc>
          <w:tcPr>
            <w:tcW w:w="1583" w:type="dxa"/>
          </w:tcPr>
          <w:p w:rsidR="00D14BEB" w:rsidRPr="003E0F86" w:rsidRDefault="00D14BEB" w:rsidP="0003166B">
            <w:pPr>
              <w:rPr>
                <w:szCs w:val="18"/>
              </w:rPr>
            </w:pPr>
          </w:p>
        </w:tc>
        <w:tc>
          <w:tcPr>
            <w:tcW w:w="2379" w:type="dxa"/>
          </w:tcPr>
          <w:p w:rsidR="00D14BEB" w:rsidRPr="003E0F86" w:rsidRDefault="00D14BEB" w:rsidP="0003166B">
            <w:pPr>
              <w:rPr>
                <w:szCs w:val="18"/>
              </w:rPr>
            </w:pPr>
          </w:p>
        </w:tc>
        <w:tc>
          <w:tcPr>
            <w:tcW w:w="2268" w:type="dxa"/>
          </w:tcPr>
          <w:p w:rsidR="00D14BEB" w:rsidRPr="003E0F86" w:rsidRDefault="00D14BEB" w:rsidP="0003166B">
            <w:pPr>
              <w:rPr>
                <w:szCs w:val="18"/>
              </w:rPr>
            </w:pPr>
          </w:p>
        </w:tc>
      </w:tr>
    </w:tbl>
    <w:p w:rsidR="00FC033C" w:rsidRPr="003E0F86" w:rsidRDefault="00FC033C" w:rsidP="004A3C18">
      <w:pPr>
        <w:pStyle w:val="5"/>
        <w:spacing w:before="312" w:after="312"/>
      </w:pPr>
      <w:r w:rsidRPr="003E0F86">
        <w:rPr>
          <w:rFonts w:hint="eastAsia"/>
        </w:rPr>
        <w:t>交互</w:t>
      </w:r>
    </w:p>
    <w:tbl>
      <w:tblPr>
        <w:tblStyle w:val="ad"/>
        <w:tblW w:w="8725" w:type="dxa"/>
        <w:jc w:val="center"/>
        <w:tblLook w:val="04A0" w:firstRow="1" w:lastRow="0" w:firstColumn="1" w:lastColumn="0" w:noHBand="0" w:noVBand="1"/>
      </w:tblPr>
      <w:tblGrid>
        <w:gridCol w:w="1525"/>
        <w:gridCol w:w="7200"/>
      </w:tblGrid>
      <w:tr w:rsidR="003E0F86" w:rsidRPr="003E0F86" w:rsidTr="0003166B">
        <w:trPr>
          <w:jc w:val="center"/>
        </w:trPr>
        <w:tc>
          <w:tcPr>
            <w:tcW w:w="1525" w:type="dxa"/>
            <w:shd w:val="clear" w:color="auto" w:fill="D9D9D9" w:themeFill="background1" w:themeFillShade="D9"/>
          </w:tcPr>
          <w:p w:rsidR="00FC033C" w:rsidRPr="003E0F86" w:rsidRDefault="00FC033C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7200" w:type="dxa"/>
            <w:shd w:val="clear" w:color="auto" w:fill="D9D9D9" w:themeFill="background1" w:themeFillShade="D9"/>
          </w:tcPr>
          <w:p w:rsidR="00FC033C" w:rsidRPr="003E0F86" w:rsidRDefault="00FC033C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交互</w:t>
            </w: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查询</w:t>
            </w:r>
          </w:p>
        </w:tc>
        <w:tc>
          <w:tcPr>
            <w:tcW w:w="7200" w:type="dxa"/>
          </w:tcPr>
          <w:p w:rsidR="00FC033C" w:rsidRPr="003E0F86" w:rsidRDefault="00FC033C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执行查询</w:t>
            </w:r>
          </w:p>
        </w:tc>
      </w:tr>
    </w:tbl>
    <w:p w:rsidR="001A6A1B" w:rsidRPr="003E0F86" w:rsidRDefault="00FC033C" w:rsidP="004A3C18">
      <w:pPr>
        <w:pStyle w:val="5"/>
        <w:spacing w:before="312" w:after="312"/>
      </w:pPr>
      <w:r w:rsidRPr="003E0F86">
        <w:rPr>
          <w:rFonts w:hint="eastAsia"/>
        </w:rPr>
        <w:t>逻辑</w:t>
      </w:r>
    </w:p>
    <w:p w:rsidR="00FC033C" w:rsidRPr="003E0F86" w:rsidRDefault="00132F33" w:rsidP="00CD0809">
      <w:pPr>
        <w:pStyle w:val="ae"/>
        <w:numPr>
          <w:ilvl w:val="0"/>
          <w:numId w:val="3"/>
        </w:numPr>
        <w:ind w:firstLineChars="0"/>
      </w:pPr>
      <w:r w:rsidRPr="003E0F86">
        <w:rPr>
          <w:rFonts w:hint="eastAsia"/>
        </w:rPr>
        <w:t>退款单号执行</w:t>
      </w:r>
      <w:r w:rsidR="00FC033C" w:rsidRPr="003E0F86">
        <w:rPr>
          <w:rFonts w:hint="eastAsia"/>
        </w:rPr>
        <w:t>全匹配查询</w:t>
      </w:r>
    </w:p>
    <w:p w:rsidR="00132F33" w:rsidRPr="003E0F86" w:rsidRDefault="00D14BEB" w:rsidP="00CD0809">
      <w:pPr>
        <w:pStyle w:val="ae"/>
        <w:numPr>
          <w:ilvl w:val="0"/>
          <w:numId w:val="3"/>
        </w:numPr>
        <w:ind w:firstLineChars="0"/>
      </w:pPr>
      <w:r w:rsidRPr="003E0F86">
        <w:t>根据</w:t>
      </w:r>
      <w:r w:rsidRPr="003E0F86">
        <w:rPr>
          <w:rFonts w:hint="eastAsia"/>
        </w:rPr>
        <w:t>是否需要审核的值进行筛选</w:t>
      </w:r>
    </w:p>
    <w:p w:rsidR="00132F33" w:rsidRPr="003E0F86" w:rsidRDefault="00132F33" w:rsidP="00CD0809">
      <w:pPr>
        <w:pStyle w:val="ae"/>
        <w:numPr>
          <w:ilvl w:val="1"/>
          <w:numId w:val="3"/>
        </w:numPr>
        <w:ind w:firstLineChars="0"/>
      </w:pPr>
      <w:r w:rsidRPr="003E0F86">
        <w:rPr>
          <w:rFonts w:hint="eastAsia"/>
        </w:rPr>
        <w:t>当选择【</w:t>
      </w:r>
      <w:r w:rsidRPr="003E0F86">
        <w:t>全部</w:t>
      </w:r>
      <w:r w:rsidRPr="003E0F86">
        <w:rPr>
          <w:rFonts w:hint="eastAsia"/>
        </w:rPr>
        <w:t>】</w:t>
      </w:r>
      <w:r w:rsidRPr="003E0F86">
        <w:t>时</w:t>
      </w:r>
      <w:r w:rsidRPr="003E0F86">
        <w:rPr>
          <w:rFonts w:hint="eastAsia"/>
        </w:rPr>
        <w:t>，</w:t>
      </w:r>
      <w:proofErr w:type="gramStart"/>
      <w:r w:rsidR="00D14BEB" w:rsidRPr="003E0F86">
        <w:rPr>
          <w:rFonts w:hint="eastAsia"/>
        </w:rPr>
        <w:t>对此值</w:t>
      </w:r>
      <w:proofErr w:type="gramEnd"/>
      <w:r w:rsidR="00D14BEB" w:rsidRPr="003E0F86">
        <w:rPr>
          <w:rFonts w:hint="eastAsia"/>
        </w:rPr>
        <w:t>不进行筛选</w:t>
      </w:r>
    </w:p>
    <w:p w:rsidR="00132F33" w:rsidRPr="003E0F86" w:rsidRDefault="00132F33" w:rsidP="00CD0809">
      <w:pPr>
        <w:pStyle w:val="ae"/>
        <w:numPr>
          <w:ilvl w:val="0"/>
          <w:numId w:val="3"/>
        </w:numPr>
        <w:ind w:firstLineChars="0"/>
      </w:pPr>
      <w:r w:rsidRPr="003E0F86">
        <w:t>根据</w:t>
      </w:r>
      <w:r w:rsidRPr="003E0F86">
        <w:rPr>
          <w:rFonts w:hint="eastAsia"/>
        </w:rPr>
        <w:t>3</w:t>
      </w:r>
      <w:r w:rsidRPr="003E0F86">
        <w:rPr>
          <w:rFonts w:hint="eastAsia"/>
        </w:rPr>
        <w:t>个状态进行筛选</w:t>
      </w:r>
    </w:p>
    <w:p w:rsidR="00D14BEB" w:rsidRPr="003E0F86" w:rsidRDefault="00D14BEB" w:rsidP="00CD0809">
      <w:pPr>
        <w:pStyle w:val="ae"/>
        <w:numPr>
          <w:ilvl w:val="1"/>
          <w:numId w:val="3"/>
        </w:numPr>
        <w:ind w:firstLineChars="0"/>
      </w:pPr>
      <w:r w:rsidRPr="003E0F86">
        <w:rPr>
          <w:rFonts w:hint="eastAsia"/>
        </w:rPr>
        <w:t>当选择【</w:t>
      </w:r>
      <w:r w:rsidRPr="003E0F86">
        <w:t>全部</w:t>
      </w:r>
      <w:r w:rsidRPr="003E0F86">
        <w:rPr>
          <w:rFonts w:hint="eastAsia"/>
        </w:rPr>
        <w:t>】</w:t>
      </w:r>
      <w:r w:rsidRPr="003E0F86">
        <w:t>时</w:t>
      </w:r>
      <w:r w:rsidRPr="003E0F86">
        <w:rPr>
          <w:rFonts w:hint="eastAsia"/>
        </w:rPr>
        <w:t>，</w:t>
      </w:r>
      <w:proofErr w:type="gramStart"/>
      <w:r w:rsidRPr="003E0F86">
        <w:rPr>
          <w:rFonts w:hint="eastAsia"/>
        </w:rPr>
        <w:t>对此值</w:t>
      </w:r>
      <w:proofErr w:type="gramEnd"/>
      <w:r w:rsidRPr="003E0F86">
        <w:rPr>
          <w:rFonts w:hint="eastAsia"/>
        </w:rPr>
        <w:t>不进行筛选</w:t>
      </w:r>
    </w:p>
    <w:p w:rsidR="00D14BEB" w:rsidRPr="003E0F86" w:rsidRDefault="00D14BEB" w:rsidP="00CD0809">
      <w:pPr>
        <w:pStyle w:val="ae"/>
        <w:numPr>
          <w:ilvl w:val="0"/>
          <w:numId w:val="3"/>
        </w:numPr>
        <w:ind w:firstLineChars="0"/>
      </w:pPr>
      <w:r w:rsidRPr="003E0F86">
        <w:rPr>
          <w:rFonts w:hint="eastAsia"/>
        </w:rPr>
        <w:t>提交时间筛选，根据输入的提交时间范围进行筛选</w:t>
      </w:r>
    </w:p>
    <w:p w:rsidR="00D14BEB" w:rsidRPr="003E0F86" w:rsidRDefault="00D14BEB" w:rsidP="00CD0809">
      <w:pPr>
        <w:pStyle w:val="ae"/>
        <w:numPr>
          <w:ilvl w:val="0"/>
          <w:numId w:val="3"/>
        </w:numPr>
        <w:ind w:firstLineChars="0"/>
      </w:pPr>
      <w:r w:rsidRPr="003E0F86">
        <w:rPr>
          <w:rFonts w:hint="eastAsia"/>
        </w:rPr>
        <w:t>审核时间筛选，</w:t>
      </w:r>
      <w:r w:rsidRPr="003E0F86">
        <w:t>根据</w:t>
      </w:r>
      <w:r w:rsidRPr="003E0F86">
        <w:rPr>
          <w:rFonts w:hint="eastAsia"/>
        </w:rPr>
        <w:t>输入的审核时间范围进行筛选</w:t>
      </w:r>
    </w:p>
    <w:p w:rsidR="00FC033C" w:rsidRPr="003E0F86" w:rsidRDefault="00FC033C" w:rsidP="00CD0809">
      <w:pPr>
        <w:pStyle w:val="ae"/>
        <w:numPr>
          <w:ilvl w:val="0"/>
          <w:numId w:val="3"/>
        </w:numPr>
        <w:ind w:firstLineChars="0"/>
      </w:pPr>
      <w:r w:rsidRPr="003E0F86">
        <w:rPr>
          <w:rFonts w:hint="eastAsia"/>
        </w:rPr>
        <w:t>所有查询条件为【</w:t>
      </w:r>
      <w:r w:rsidRPr="003E0F86">
        <w:t>与</w:t>
      </w:r>
      <w:r w:rsidRPr="003E0F86">
        <w:rPr>
          <w:rFonts w:hint="eastAsia"/>
        </w:rPr>
        <w:t>】</w:t>
      </w:r>
      <w:r w:rsidRPr="003E0F86">
        <w:t>关系</w:t>
      </w:r>
    </w:p>
    <w:p w:rsidR="007B17C7" w:rsidRPr="003E0F86" w:rsidRDefault="007B17C7" w:rsidP="004A3C18">
      <w:pPr>
        <w:pStyle w:val="4"/>
        <w:spacing w:before="156" w:after="156"/>
      </w:pPr>
      <w:r w:rsidRPr="003E0F86">
        <w:rPr>
          <w:rFonts w:hint="eastAsia"/>
        </w:rPr>
        <w:lastRenderedPageBreak/>
        <w:t>退款详情</w:t>
      </w:r>
    </w:p>
    <w:p w:rsidR="00806A3F" w:rsidRPr="003E0F86" w:rsidRDefault="00806A3F" w:rsidP="004A3C18">
      <w:pPr>
        <w:pStyle w:val="5"/>
        <w:spacing w:before="312" w:after="312"/>
      </w:pPr>
      <w:r w:rsidRPr="003E0F86">
        <w:rPr>
          <w:rFonts w:hint="eastAsia"/>
        </w:rPr>
        <w:t>显示字段</w:t>
      </w:r>
    </w:p>
    <w:p w:rsidR="00806A3F" w:rsidRPr="003E0F86" w:rsidRDefault="00806A3F" w:rsidP="00CD0809">
      <w:pPr>
        <w:pStyle w:val="ae"/>
        <w:numPr>
          <w:ilvl w:val="0"/>
          <w:numId w:val="5"/>
        </w:numPr>
        <w:ind w:firstLineChars="0"/>
      </w:pPr>
      <w:r w:rsidRPr="003E0F86">
        <w:rPr>
          <w:rFonts w:hint="eastAsia"/>
        </w:rPr>
        <w:t>金额列表</w:t>
      </w:r>
    </w:p>
    <w:tbl>
      <w:tblPr>
        <w:tblStyle w:val="ad"/>
        <w:tblW w:w="8737" w:type="dxa"/>
        <w:jc w:val="center"/>
        <w:tblLook w:val="04A0" w:firstRow="1" w:lastRow="0" w:firstColumn="1" w:lastColumn="0" w:noHBand="0" w:noVBand="1"/>
      </w:tblPr>
      <w:tblGrid>
        <w:gridCol w:w="1975"/>
        <w:gridCol w:w="1440"/>
        <w:gridCol w:w="5322"/>
      </w:tblGrid>
      <w:tr w:rsidR="003E0F86" w:rsidRPr="003E0F86" w:rsidTr="000E33E8">
        <w:trPr>
          <w:jc w:val="center"/>
        </w:trPr>
        <w:tc>
          <w:tcPr>
            <w:tcW w:w="1975" w:type="dxa"/>
            <w:shd w:val="clear" w:color="auto" w:fill="D9D9D9" w:themeFill="background1" w:themeFillShade="D9"/>
          </w:tcPr>
          <w:p w:rsidR="00806A3F" w:rsidRPr="003E0F86" w:rsidRDefault="00806A3F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:rsidR="00806A3F" w:rsidRPr="003E0F86" w:rsidRDefault="00806A3F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来源</w:t>
            </w:r>
          </w:p>
        </w:tc>
        <w:tc>
          <w:tcPr>
            <w:tcW w:w="5322" w:type="dxa"/>
            <w:shd w:val="clear" w:color="auto" w:fill="D9D9D9" w:themeFill="background1" w:themeFillShade="D9"/>
          </w:tcPr>
          <w:p w:rsidR="00806A3F" w:rsidRPr="003E0F86" w:rsidRDefault="00806A3F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0E33E8">
        <w:trPr>
          <w:trHeight w:val="265"/>
          <w:jc w:val="center"/>
        </w:trPr>
        <w:tc>
          <w:tcPr>
            <w:tcW w:w="1975" w:type="dxa"/>
          </w:tcPr>
          <w:p w:rsidR="00806A3F" w:rsidRPr="003E0F86" w:rsidRDefault="000E33E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支付方式</w:t>
            </w:r>
          </w:p>
        </w:tc>
        <w:tc>
          <w:tcPr>
            <w:tcW w:w="1440" w:type="dxa"/>
          </w:tcPr>
          <w:p w:rsidR="00806A3F" w:rsidRPr="003E0F86" w:rsidRDefault="00806A3F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6A3F" w:rsidRPr="003E0F86" w:rsidRDefault="000E33E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余额</w:t>
            </w:r>
            <w:r w:rsidRPr="003E0F86">
              <w:rPr>
                <w:rFonts w:hint="eastAsia"/>
                <w:szCs w:val="18"/>
              </w:rPr>
              <w:t>\</w:t>
            </w:r>
            <w:r w:rsidRPr="003E0F86">
              <w:rPr>
                <w:rFonts w:hint="eastAsia"/>
                <w:szCs w:val="18"/>
              </w:rPr>
              <w:t>支付宝</w:t>
            </w:r>
            <w:r w:rsidRPr="003E0F86">
              <w:rPr>
                <w:rFonts w:hint="eastAsia"/>
                <w:szCs w:val="18"/>
              </w:rPr>
              <w:t>\</w:t>
            </w:r>
            <w:proofErr w:type="gramStart"/>
            <w:r w:rsidRPr="003E0F86">
              <w:rPr>
                <w:rFonts w:hint="eastAsia"/>
                <w:szCs w:val="18"/>
              </w:rPr>
              <w:t>微信</w:t>
            </w:r>
            <w:proofErr w:type="gramEnd"/>
          </w:p>
        </w:tc>
      </w:tr>
      <w:tr w:rsidR="003E0F86" w:rsidRPr="003E0F86" w:rsidTr="000E33E8">
        <w:trPr>
          <w:trHeight w:val="265"/>
          <w:jc w:val="center"/>
        </w:trPr>
        <w:tc>
          <w:tcPr>
            <w:tcW w:w="1975" w:type="dxa"/>
          </w:tcPr>
          <w:p w:rsidR="00935066" w:rsidRPr="003E0F86" w:rsidRDefault="00935066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支付金额</w:t>
            </w:r>
          </w:p>
        </w:tc>
        <w:tc>
          <w:tcPr>
            <w:tcW w:w="1440" w:type="dxa"/>
          </w:tcPr>
          <w:p w:rsidR="00935066" w:rsidRPr="003E0F86" w:rsidRDefault="00935066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935066" w:rsidRPr="003E0F86" w:rsidRDefault="00935066" w:rsidP="0003166B">
            <w:pPr>
              <w:rPr>
                <w:szCs w:val="18"/>
              </w:rPr>
            </w:pPr>
          </w:p>
        </w:tc>
      </w:tr>
      <w:tr w:rsidR="003E0F86" w:rsidRPr="003E0F86" w:rsidTr="000E33E8">
        <w:trPr>
          <w:trHeight w:val="265"/>
          <w:jc w:val="center"/>
        </w:trPr>
        <w:tc>
          <w:tcPr>
            <w:tcW w:w="1975" w:type="dxa"/>
          </w:tcPr>
          <w:p w:rsidR="00806A3F" w:rsidRPr="003E0F86" w:rsidRDefault="000E33E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已退金额</w:t>
            </w:r>
          </w:p>
        </w:tc>
        <w:tc>
          <w:tcPr>
            <w:tcW w:w="1440" w:type="dxa"/>
          </w:tcPr>
          <w:p w:rsidR="00806A3F" w:rsidRPr="003E0F86" w:rsidRDefault="00806A3F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6A3F" w:rsidRPr="003E0F86" w:rsidRDefault="00806A3F" w:rsidP="0003166B">
            <w:pPr>
              <w:rPr>
                <w:szCs w:val="18"/>
              </w:rPr>
            </w:pPr>
          </w:p>
        </w:tc>
      </w:tr>
      <w:tr w:rsidR="003E0F86" w:rsidRPr="003E0F86" w:rsidTr="000E33E8">
        <w:trPr>
          <w:trHeight w:val="265"/>
          <w:jc w:val="center"/>
        </w:trPr>
        <w:tc>
          <w:tcPr>
            <w:tcW w:w="1975" w:type="dxa"/>
          </w:tcPr>
          <w:p w:rsidR="000E33E8" w:rsidRPr="003E0F86" w:rsidRDefault="000E33E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申请退款金额</w:t>
            </w:r>
          </w:p>
        </w:tc>
        <w:tc>
          <w:tcPr>
            <w:tcW w:w="1440" w:type="dxa"/>
          </w:tcPr>
          <w:p w:rsidR="000E33E8" w:rsidRPr="003E0F86" w:rsidRDefault="000E33E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0E33E8" w:rsidRPr="003E0F86" w:rsidRDefault="000E33E8" w:rsidP="0003166B">
            <w:pPr>
              <w:rPr>
                <w:szCs w:val="18"/>
              </w:rPr>
            </w:pPr>
          </w:p>
        </w:tc>
      </w:tr>
    </w:tbl>
    <w:p w:rsidR="00806A3F" w:rsidRPr="003E0F86" w:rsidRDefault="00806A3F" w:rsidP="00CD0809">
      <w:pPr>
        <w:pStyle w:val="ae"/>
        <w:numPr>
          <w:ilvl w:val="0"/>
          <w:numId w:val="5"/>
        </w:numPr>
        <w:ind w:firstLineChars="0"/>
      </w:pPr>
      <w:r w:rsidRPr="003E0F86">
        <w:rPr>
          <w:rFonts w:hint="eastAsia"/>
        </w:rPr>
        <w:t>一证一票列表</w:t>
      </w:r>
    </w:p>
    <w:tbl>
      <w:tblPr>
        <w:tblStyle w:val="ad"/>
        <w:tblW w:w="8737" w:type="dxa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5322"/>
      </w:tblGrid>
      <w:tr w:rsidR="003E0F86" w:rsidRPr="003E0F86" w:rsidTr="0003166B">
        <w:trPr>
          <w:jc w:val="center"/>
        </w:trPr>
        <w:tc>
          <w:tcPr>
            <w:tcW w:w="1525" w:type="dxa"/>
            <w:shd w:val="clear" w:color="auto" w:fill="D9D9D9" w:themeFill="background1" w:themeFillShade="D9"/>
          </w:tcPr>
          <w:p w:rsidR="000E33E8" w:rsidRPr="003E0F86" w:rsidRDefault="000E33E8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0E33E8" w:rsidRPr="003E0F86" w:rsidRDefault="000E33E8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来源</w:t>
            </w:r>
          </w:p>
        </w:tc>
        <w:tc>
          <w:tcPr>
            <w:tcW w:w="5322" w:type="dxa"/>
            <w:shd w:val="clear" w:color="auto" w:fill="D9D9D9" w:themeFill="background1" w:themeFillShade="D9"/>
          </w:tcPr>
          <w:p w:rsidR="000E33E8" w:rsidRPr="003E0F86" w:rsidRDefault="000E33E8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0E33E8" w:rsidRPr="003E0F86" w:rsidRDefault="000E33E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890" w:type="dxa"/>
          </w:tcPr>
          <w:p w:rsidR="000E33E8" w:rsidRPr="003E0F86" w:rsidRDefault="000E33E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0E33E8" w:rsidRPr="003E0F86" w:rsidRDefault="000E33E8" w:rsidP="0003166B">
            <w:pPr>
              <w:rPr>
                <w:szCs w:val="18"/>
              </w:rPr>
            </w:pP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姓名</w:t>
            </w:r>
          </w:p>
        </w:tc>
        <w:tc>
          <w:tcPr>
            <w:tcW w:w="1890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1E84" w:rsidRPr="003E0F86" w:rsidRDefault="00801E84" w:rsidP="00801E84">
            <w:pPr>
              <w:rPr>
                <w:szCs w:val="18"/>
              </w:rPr>
            </w:pP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身份证号</w:t>
            </w:r>
          </w:p>
        </w:tc>
        <w:tc>
          <w:tcPr>
            <w:tcW w:w="1890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1E84" w:rsidRPr="003E0F86" w:rsidRDefault="00801E84" w:rsidP="00801E84">
            <w:pPr>
              <w:rPr>
                <w:szCs w:val="18"/>
              </w:rPr>
            </w:pP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</w:t>
            </w:r>
          </w:p>
        </w:tc>
        <w:tc>
          <w:tcPr>
            <w:tcW w:w="1890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1E84" w:rsidRPr="003E0F86" w:rsidRDefault="00801E84" w:rsidP="00801E84">
            <w:pPr>
              <w:rPr>
                <w:szCs w:val="18"/>
              </w:rPr>
            </w:pP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单价</w:t>
            </w:r>
          </w:p>
        </w:tc>
        <w:tc>
          <w:tcPr>
            <w:tcW w:w="1890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1E84" w:rsidRPr="003E0F86" w:rsidRDefault="00801E84" w:rsidP="00801E84">
            <w:pPr>
              <w:rPr>
                <w:szCs w:val="18"/>
              </w:rPr>
            </w:pP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数量</w:t>
            </w:r>
          </w:p>
        </w:tc>
        <w:tc>
          <w:tcPr>
            <w:tcW w:w="1890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1E84" w:rsidRPr="003E0F86" w:rsidRDefault="00801E84" w:rsidP="00801E84">
            <w:pPr>
              <w:rPr>
                <w:szCs w:val="18"/>
              </w:rPr>
            </w:pP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产品名称</w:t>
            </w:r>
          </w:p>
        </w:tc>
        <w:tc>
          <w:tcPr>
            <w:tcW w:w="1890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1E84" w:rsidRPr="003E0F86" w:rsidRDefault="00801E84" w:rsidP="00801E84">
            <w:pPr>
              <w:rPr>
                <w:szCs w:val="18"/>
              </w:rPr>
            </w:pPr>
          </w:p>
        </w:tc>
      </w:tr>
    </w:tbl>
    <w:p w:rsidR="000E33E8" w:rsidRPr="003E0F86" w:rsidRDefault="000E33E8" w:rsidP="00CD0809">
      <w:pPr>
        <w:pStyle w:val="ae"/>
        <w:numPr>
          <w:ilvl w:val="0"/>
          <w:numId w:val="5"/>
        </w:numPr>
        <w:ind w:firstLineChars="0"/>
      </w:pPr>
      <w:r w:rsidRPr="003E0F86">
        <w:rPr>
          <w:rFonts w:hint="eastAsia"/>
        </w:rPr>
        <w:t>非一证一票列表</w:t>
      </w:r>
    </w:p>
    <w:tbl>
      <w:tblPr>
        <w:tblStyle w:val="ad"/>
        <w:tblW w:w="8737" w:type="dxa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5322"/>
      </w:tblGrid>
      <w:tr w:rsidR="003E0F86" w:rsidRPr="003E0F86" w:rsidTr="0003166B">
        <w:trPr>
          <w:jc w:val="center"/>
        </w:trPr>
        <w:tc>
          <w:tcPr>
            <w:tcW w:w="1525" w:type="dxa"/>
            <w:shd w:val="clear" w:color="auto" w:fill="D9D9D9" w:themeFill="background1" w:themeFillShade="D9"/>
          </w:tcPr>
          <w:p w:rsidR="000E33E8" w:rsidRPr="003E0F86" w:rsidRDefault="000E33E8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:rsidR="000E33E8" w:rsidRPr="003E0F86" w:rsidRDefault="000E33E8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来源</w:t>
            </w:r>
          </w:p>
        </w:tc>
        <w:tc>
          <w:tcPr>
            <w:tcW w:w="5322" w:type="dxa"/>
            <w:shd w:val="clear" w:color="auto" w:fill="D9D9D9" w:themeFill="background1" w:themeFillShade="D9"/>
          </w:tcPr>
          <w:p w:rsidR="000E33E8" w:rsidRPr="003E0F86" w:rsidRDefault="000E33E8" w:rsidP="0003166B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0E33E8" w:rsidRPr="003E0F86" w:rsidRDefault="000E33E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890" w:type="dxa"/>
          </w:tcPr>
          <w:p w:rsidR="000E33E8" w:rsidRPr="003E0F86" w:rsidRDefault="000E33E8" w:rsidP="0003166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0E33E8" w:rsidRPr="003E0F86" w:rsidRDefault="000E33E8" w:rsidP="0003166B">
            <w:pPr>
              <w:rPr>
                <w:szCs w:val="18"/>
              </w:rPr>
            </w:pP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姓名</w:t>
            </w:r>
          </w:p>
        </w:tc>
        <w:tc>
          <w:tcPr>
            <w:tcW w:w="1890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1E84" w:rsidRPr="003E0F86" w:rsidRDefault="00801E84" w:rsidP="00801E84">
            <w:pPr>
              <w:rPr>
                <w:szCs w:val="18"/>
              </w:rPr>
            </w:pP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</w:t>
            </w:r>
          </w:p>
        </w:tc>
        <w:tc>
          <w:tcPr>
            <w:tcW w:w="1890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1E84" w:rsidRPr="003E0F86" w:rsidRDefault="00801E84" w:rsidP="00801E84">
            <w:pPr>
              <w:rPr>
                <w:szCs w:val="18"/>
              </w:rPr>
            </w:pP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单价</w:t>
            </w:r>
          </w:p>
        </w:tc>
        <w:tc>
          <w:tcPr>
            <w:tcW w:w="1890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1E84" w:rsidRPr="003E0F86" w:rsidRDefault="00801E84" w:rsidP="00801E84">
            <w:pPr>
              <w:rPr>
                <w:szCs w:val="18"/>
              </w:rPr>
            </w:pPr>
          </w:p>
        </w:tc>
      </w:tr>
      <w:tr w:rsidR="003E0F86" w:rsidRPr="003E0F86" w:rsidTr="0003166B">
        <w:trPr>
          <w:trHeight w:val="265"/>
          <w:jc w:val="center"/>
        </w:trPr>
        <w:tc>
          <w:tcPr>
            <w:tcW w:w="1525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数量</w:t>
            </w:r>
          </w:p>
        </w:tc>
        <w:tc>
          <w:tcPr>
            <w:tcW w:w="1890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1E84" w:rsidRPr="003E0F86" w:rsidRDefault="00801E84" w:rsidP="00801E84">
            <w:pPr>
              <w:rPr>
                <w:szCs w:val="18"/>
              </w:rPr>
            </w:pPr>
          </w:p>
        </w:tc>
      </w:tr>
      <w:tr w:rsidR="00801E84" w:rsidRPr="003E0F86" w:rsidTr="0003166B">
        <w:trPr>
          <w:trHeight w:val="265"/>
          <w:jc w:val="center"/>
        </w:trPr>
        <w:tc>
          <w:tcPr>
            <w:tcW w:w="1525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产品名称</w:t>
            </w:r>
          </w:p>
        </w:tc>
        <w:tc>
          <w:tcPr>
            <w:tcW w:w="1890" w:type="dxa"/>
          </w:tcPr>
          <w:p w:rsidR="00801E84" w:rsidRPr="003E0F86" w:rsidRDefault="00801E84" w:rsidP="00801E84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支付系统</w:t>
            </w:r>
          </w:p>
        </w:tc>
        <w:tc>
          <w:tcPr>
            <w:tcW w:w="5322" w:type="dxa"/>
          </w:tcPr>
          <w:p w:rsidR="00801E84" w:rsidRPr="003E0F86" w:rsidRDefault="00801E84" w:rsidP="00801E84">
            <w:pPr>
              <w:rPr>
                <w:szCs w:val="18"/>
              </w:rPr>
            </w:pPr>
          </w:p>
        </w:tc>
      </w:tr>
    </w:tbl>
    <w:p w:rsidR="000E33E8" w:rsidRPr="003E0F86" w:rsidRDefault="000E33E8" w:rsidP="000E33E8"/>
    <w:p w:rsidR="00806A3F" w:rsidRPr="003E0F86" w:rsidRDefault="00346251" w:rsidP="004A3C18">
      <w:pPr>
        <w:pStyle w:val="5"/>
        <w:spacing w:before="312" w:after="312"/>
      </w:pPr>
      <w:r w:rsidRPr="003E0F86">
        <w:rPr>
          <w:rFonts w:hint="eastAsia"/>
        </w:rPr>
        <w:t>逻辑</w:t>
      </w:r>
    </w:p>
    <w:p w:rsidR="008F3095" w:rsidRPr="003E0F86" w:rsidRDefault="008F3095" w:rsidP="00CD0809">
      <w:pPr>
        <w:pStyle w:val="ae"/>
        <w:numPr>
          <w:ilvl w:val="0"/>
          <w:numId w:val="6"/>
        </w:numPr>
        <w:ind w:firstLineChars="0"/>
      </w:pPr>
      <w:r w:rsidRPr="003E0F86">
        <w:rPr>
          <w:rFonts w:hint="eastAsia"/>
        </w:rPr>
        <w:t>在一个退款详情</w:t>
      </w:r>
      <w:r w:rsidR="003833C6" w:rsidRPr="003E0F86">
        <w:rPr>
          <w:rFonts w:hint="eastAsia"/>
        </w:rPr>
        <w:t>中</w:t>
      </w:r>
      <w:r w:rsidRPr="003E0F86">
        <w:rPr>
          <w:rFonts w:hint="eastAsia"/>
        </w:rPr>
        <w:t>，一证一票列表和</w:t>
      </w:r>
      <w:r w:rsidR="00D4763E" w:rsidRPr="003E0F86">
        <w:rPr>
          <w:rFonts w:hint="eastAsia"/>
        </w:rPr>
        <w:t>非</w:t>
      </w:r>
      <w:r w:rsidRPr="003E0F86">
        <w:rPr>
          <w:rFonts w:hint="eastAsia"/>
        </w:rPr>
        <w:t>一证一票列表不可能同时出现</w:t>
      </w:r>
      <w:r w:rsidR="00132F33" w:rsidRPr="003E0F86">
        <w:rPr>
          <w:rFonts w:hint="eastAsia"/>
        </w:rPr>
        <w:t>。平台应根据读取到的数据显示</w:t>
      </w:r>
      <w:r w:rsidR="00D4763E" w:rsidRPr="003E0F86">
        <w:rPr>
          <w:rFonts w:hint="eastAsia"/>
        </w:rPr>
        <w:t>一证一票</w:t>
      </w:r>
      <w:r w:rsidR="00132F33" w:rsidRPr="003E0F86">
        <w:rPr>
          <w:rFonts w:hint="eastAsia"/>
        </w:rPr>
        <w:t>列表</w:t>
      </w:r>
      <w:r w:rsidR="00D4763E" w:rsidRPr="003E0F86">
        <w:rPr>
          <w:rFonts w:hint="eastAsia"/>
        </w:rPr>
        <w:t>或者非一证一票</w:t>
      </w:r>
      <w:r w:rsidR="00132F33" w:rsidRPr="003E0F86">
        <w:rPr>
          <w:rFonts w:hint="eastAsia"/>
        </w:rPr>
        <w:t>列表</w:t>
      </w:r>
    </w:p>
    <w:p w:rsidR="003833C6" w:rsidRPr="003E0F86" w:rsidRDefault="003833C6" w:rsidP="00CD0809">
      <w:pPr>
        <w:pStyle w:val="ae"/>
        <w:numPr>
          <w:ilvl w:val="0"/>
          <w:numId w:val="6"/>
        </w:numPr>
        <w:ind w:firstLineChars="0"/>
      </w:pPr>
      <w:r w:rsidRPr="003E0F86">
        <w:rPr>
          <w:rFonts w:hint="eastAsia"/>
        </w:rPr>
        <w:t>在一个退款详情中，第三方支付方式（</w:t>
      </w:r>
      <w:r w:rsidRPr="003E0F86">
        <w:t>微信</w:t>
      </w:r>
      <w:r w:rsidRPr="003E0F86">
        <w:rPr>
          <w:rFonts w:hint="eastAsia"/>
        </w:rPr>
        <w:t>、</w:t>
      </w:r>
      <w:r w:rsidRPr="003E0F86">
        <w:t>支付</w:t>
      </w:r>
      <w:r w:rsidRPr="003E0F86">
        <w:rPr>
          <w:rFonts w:hint="eastAsia"/>
        </w:rPr>
        <w:t>宝）只能出现一种</w:t>
      </w:r>
      <w:r w:rsidR="00D4763E" w:rsidRPr="003E0F86">
        <w:rPr>
          <w:rFonts w:hint="eastAsia"/>
        </w:rPr>
        <w:t>。</w:t>
      </w:r>
      <w:r w:rsidR="00D4763E" w:rsidRPr="003E0F86">
        <w:t>平台</w:t>
      </w:r>
      <w:r w:rsidR="00D4763E" w:rsidRPr="003E0F86">
        <w:rPr>
          <w:rFonts w:hint="eastAsia"/>
        </w:rPr>
        <w:t>应根据读取到的数据进行显示</w:t>
      </w:r>
    </w:p>
    <w:p w:rsidR="005C04A1" w:rsidRPr="003E0F86" w:rsidRDefault="005C04A1" w:rsidP="005C04A1"/>
    <w:p w:rsidR="005C04A1" w:rsidRPr="003E0F86" w:rsidRDefault="005C04A1" w:rsidP="005C04A1"/>
    <w:p w:rsidR="005C04A1" w:rsidRPr="003E0F86" w:rsidRDefault="00344B15" w:rsidP="004A3C18">
      <w:pPr>
        <w:pStyle w:val="2"/>
        <w:spacing w:before="312" w:after="312"/>
      </w:pPr>
      <w:bookmarkStart w:id="18" w:name="_Toc451969674"/>
      <w:r w:rsidRPr="003E0F86">
        <w:rPr>
          <w:rFonts w:hint="eastAsia"/>
        </w:rPr>
        <w:lastRenderedPageBreak/>
        <w:t>用户</w:t>
      </w:r>
      <w:r w:rsidR="006A29FD" w:rsidRPr="003E0F86">
        <w:rPr>
          <w:rFonts w:hint="eastAsia"/>
        </w:rPr>
        <w:t>审核</w:t>
      </w:r>
      <w:bookmarkEnd w:id="18"/>
    </w:p>
    <w:p w:rsidR="006A29FD" w:rsidRPr="003E0F86" w:rsidRDefault="006A29FD" w:rsidP="004A3C18">
      <w:pPr>
        <w:pStyle w:val="3"/>
        <w:spacing w:before="312" w:after="312"/>
      </w:pPr>
      <w:bookmarkStart w:id="19" w:name="_Toc263801773"/>
      <w:bookmarkStart w:id="20" w:name="_Toc441010374"/>
      <w:bookmarkStart w:id="21" w:name="_Toc446665157"/>
      <w:bookmarkStart w:id="22" w:name="_Toc451969675"/>
      <w:r w:rsidRPr="003E0F86">
        <w:t>产品概述</w:t>
      </w:r>
      <w:bookmarkEnd w:id="19"/>
      <w:bookmarkEnd w:id="20"/>
      <w:bookmarkEnd w:id="21"/>
      <w:bookmarkEnd w:id="22"/>
    </w:p>
    <w:p w:rsidR="006A29FD" w:rsidRPr="003E0F86" w:rsidRDefault="006A29FD" w:rsidP="006F548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3E0F86">
        <w:rPr>
          <w:rFonts w:ascii="Arial" w:hAnsi="Arial" w:cs="Arial" w:hint="eastAsia"/>
          <w:i w:val="0"/>
          <w:color w:val="auto"/>
        </w:rPr>
        <w:t>用户审核分为两块——分销商审核、供应商申请记录，前者主要</w:t>
      </w:r>
      <w:r w:rsidRPr="003E0F86">
        <w:rPr>
          <w:rFonts w:ascii="Arial" w:hAnsi="Arial" w:cs="Arial"/>
          <w:i w:val="0"/>
          <w:color w:val="auto"/>
        </w:rPr>
        <w:t>对</w:t>
      </w:r>
      <w:r w:rsidRPr="003E0F86">
        <w:rPr>
          <w:rFonts w:ascii="Arial" w:hAnsi="Arial" w:cs="Arial" w:hint="eastAsia"/>
          <w:i w:val="0"/>
          <w:color w:val="auto"/>
        </w:rPr>
        <w:t>用户注册的分销商账号</w:t>
      </w:r>
      <w:r w:rsidRPr="003E0F86">
        <w:rPr>
          <w:rFonts w:ascii="Arial" w:hAnsi="Arial" w:cs="Arial"/>
          <w:i w:val="0"/>
          <w:color w:val="auto"/>
        </w:rPr>
        <w:t>进行</w:t>
      </w:r>
      <w:r w:rsidRPr="003E0F86">
        <w:rPr>
          <w:rFonts w:ascii="Arial" w:hAnsi="Arial" w:cs="Arial" w:hint="eastAsia"/>
          <w:i w:val="0"/>
          <w:color w:val="auto"/>
        </w:rPr>
        <w:t>查看</w:t>
      </w:r>
      <w:r w:rsidRPr="003E0F86">
        <w:rPr>
          <w:rFonts w:ascii="Arial" w:hAnsi="Arial" w:cs="Arial"/>
          <w:i w:val="0"/>
          <w:color w:val="auto"/>
        </w:rPr>
        <w:t>、审核操作</w:t>
      </w:r>
      <w:r w:rsidRPr="003E0F86">
        <w:rPr>
          <w:rFonts w:ascii="Arial" w:hAnsi="Arial" w:cs="Arial" w:hint="eastAsia"/>
          <w:i w:val="0"/>
          <w:color w:val="auto"/>
        </w:rPr>
        <w:t>，后者主要查看用户申请供应商留下的联系方式，便于平台运营人员进行联系。</w:t>
      </w:r>
    </w:p>
    <w:p w:rsidR="006A29FD" w:rsidRPr="003E0F86" w:rsidRDefault="006A29FD" w:rsidP="004A3C18">
      <w:pPr>
        <w:pStyle w:val="3"/>
        <w:spacing w:before="312" w:after="312"/>
      </w:pPr>
      <w:bookmarkStart w:id="23" w:name="_Toc263801775"/>
      <w:bookmarkStart w:id="24" w:name="_Toc441010376"/>
      <w:bookmarkStart w:id="25" w:name="_Toc446665158"/>
      <w:bookmarkStart w:id="26" w:name="_Toc451969676"/>
      <w:r w:rsidRPr="003E0F86">
        <w:rPr>
          <w:rFonts w:hint="eastAsia"/>
        </w:rPr>
        <w:t>状态说明</w:t>
      </w:r>
      <w:bookmarkEnd w:id="23"/>
      <w:bookmarkEnd w:id="24"/>
      <w:bookmarkEnd w:id="25"/>
      <w:bookmarkEnd w:id="26"/>
    </w:p>
    <w:p w:rsidR="006A29FD" w:rsidRPr="003E0F86" w:rsidRDefault="006A29FD" w:rsidP="004A3C18">
      <w:pPr>
        <w:pStyle w:val="4"/>
        <w:spacing w:before="156" w:after="156"/>
      </w:pPr>
      <w:r w:rsidRPr="003E0F86">
        <w:rPr>
          <w:rFonts w:hint="eastAsia"/>
        </w:rPr>
        <w:t>分销商账号</w:t>
      </w:r>
    </w:p>
    <w:p w:rsidR="006A29FD" w:rsidRPr="003E0F86" w:rsidRDefault="006A29FD" w:rsidP="006F5480">
      <w:pPr>
        <w:pStyle w:val="infoblue"/>
        <w:numPr>
          <w:ilvl w:val="0"/>
          <w:numId w:val="71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 w:rsidRPr="003E0F86">
        <w:rPr>
          <w:rFonts w:hint="eastAsia"/>
          <w:i w:val="0"/>
          <w:color w:val="auto"/>
        </w:rPr>
        <w:t>用户注册账号</w:t>
      </w:r>
      <w:r w:rsidRPr="003E0F86">
        <w:rPr>
          <w:i w:val="0"/>
          <w:color w:val="auto"/>
        </w:rPr>
        <w:t>的</w:t>
      </w:r>
      <w:r w:rsidRPr="003E0F86">
        <w:rPr>
          <w:rFonts w:hint="eastAsia"/>
          <w:i w:val="0"/>
          <w:color w:val="auto"/>
        </w:rPr>
        <w:t>状态如下：</w:t>
      </w:r>
    </w:p>
    <w:p w:rsidR="006A29FD" w:rsidRPr="003E0F86" w:rsidRDefault="006A29FD" w:rsidP="005A3CF8">
      <w:pPr>
        <w:pStyle w:val="ae"/>
        <w:numPr>
          <w:ilvl w:val="0"/>
          <w:numId w:val="72"/>
        </w:numPr>
        <w:ind w:firstLineChars="0"/>
      </w:pPr>
      <w:r w:rsidRPr="003E0F86">
        <w:rPr>
          <w:rFonts w:hint="eastAsia"/>
        </w:rPr>
        <w:t>待审核</w:t>
      </w:r>
      <w:r w:rsidRPr="003E0F86">
        <w:t>账号：</w:t>
      </w:r>
      <w:r w:rsidRPr="003E0F86">
        <w:rPr>
          <w:rFonts w:hint="eastAsia"/>
        </w:rPr>
        <w:t>已经</w:t>
      </w:r>
      <w:r w:rsidRPr="003E0F86">
        <w:t>提交注册信息，等待审核的账号</w:t>
      </w:r>
      <w:r w:rsidRPr="003E0F86">
        <w:rPr>
          <w:rFonts w:hint="eastAsia"/>
        </w:rPr>
        <w:t>；</w:t>
      </w:r>
    </w:p>
    <w:p w:rsidR="002B74B5" w:rsidRPr="003E0F86" w:rsidRDefault="002B74B5" w:rsidP="00754987">
      <w:pPr>
        <w:ind w:firstLineChars="550" w:firstLine="1155"/>
      </w:pPr>
      <w:r w:rsidRPr="003E0F86">
        <w:rPr>
          <w:rFonts w:hint="eastAsia"/>
        </w:rPr>
        <w:t>（注</w:t>
      </w:r>
      <w:r w:rsidRPr="003E0F86">
        <w:t>）</w:t>
      </w:r>
      <w:r w:rsidRPr="003E0F86">
        <w:rPr>
          <w:rFonts w:hint="eastAsia"/>
        </w:rPr>
        <w:t>：</w:t>
      </w:r>
      <w:r w:rsidRPr="003E0F86">
        <w:t>待审核状态细分为以下两种</w:t>
      </w:r>
      <w:r w:rsidR="00754987" w:rsidRPr="003E0F86">
        <w:rPr>
          <w:rFonts w:hint="eastAsia"/>
        </w:rPr>
        <w:t>情况</w:t>
      </w:r>
      <w:r w:rsidR="00754987" w:rsidRPr="003E0F86">
        <w:t>：</w:t>
      </w:r>
    </w:p>
    <w:p w:rsidR="002B74B5" w:rsidRPr="003E0F86" w:rsidRDefault="002D3938" w:rsidP="005A3CF8">
      <w:pPr>
        <w:pStyle w:val="ae"/>
        <w:numPr>
          <w:ilvl w:val="0"/>
          <w:numId w:val="73"/>
        </w:numPr>
        <w:ind w:firstLineChars="0"/>
      </w:pPr>
      <w:r w:rsidRPr="003E0F86">
        <w:rPr>
          <w:rFonts w:hint="eastAsia"/>
        </w:rPr>
        <w:t>未分配</w:t>
      </w:r>
      <w:r w:rsidR="002B74B5" w:rsidRPr="003E0F86">
        <w:rPr>
          <w:rFonts w:hint="eastAsia"/>
        </w:rPr>
        <w:t>渠道</w:t>
      </w:r>
      <w:r w:rsidR="002B74B5" w:rsidRPr="003E0F86">
        <w:t>；</w:t>
      </w:r>
    </w:p>
    <w:p w:rsidR="002B74B5" w:rsidRPr="003E0F86" w:rsidRDefault="002B74B5" w:rsidP="005A3CF8">
      <w:pPr>
        <w:pStyle w:val="ae"/>
        <w:numPr>
          <w:ilvl w:val="0"/>
          <w:numId w:val="73"/>
        </w:numPr>
        <w:ind w:firstLineChars="0"/>
      </w:pPr>
      <w:r w:rsidRPr="003E0F86">
        <w:rPr>
          <w:rFonts w:hint="eastAsia"/>
        </w:rPr>
        <w:t>已分配渠道。</w:t>
      </w:r>
    </w:p>
    <w:p w:rsidR="006A29FD" w:rsidRPr="003E0F86" w:rsidRDefault="006A29FD" w:rsidP="005A3CF8">
      <w:pPr>
        <w:pStyle w:val="ae"/>
        <w:numPr>
          <w:ilvl w:val="0"/>
          <w:numId w:val="72"/>
        </w:numPr>
        <w:ind w:firstLineChars="0"/>
      </w:pPr>
      <w:r w:rsidRPr="003E0F86">
        <w:rPr>
          <w:rFonts w:hint="eastAsia"/>
        </w:rPr>
        <w:t>未通过</w:t>
      </w:r>
      <w:r w:rsidRPr="003E0F86">
        <w:t>账号：已经提交注册信息，</w:t>
      </w:r>
      <w:r w:rsidRPr="003E0F86">
        <w:rPr>
          <w:rFonts w:hint="eastAsia"/>
        </w:rPr>
        <w:t>支撑平台</w:t>
      </w:r>
      <w:r w:rsidRPr="003E0F86">
        <w:t>拒绝审核的账号；</w:t>
      </w:r>
    </w:p>
    <w:p w:rsidR="006A29FD" w:rsidRPr="003E0F86" w:rsidRDefault="006A29FD" w:rsidP="005A3CF8">
      <w:pPr>
        <w:pStyle w:val="ae"/>
        <w:numPr>
          <w:ilvl w:val="0"/>
          <w:numId w:val="72"/>
        </w:numPr>
        <w:ind w:firstLineChars="0"/>
      </w:pPr>
      <w:r w:rsidRPr="003E0F86">
        <w:rPr>
          <w:rFonts w:hint="eastAsia"/>
        </w:rPr>
        <w:t>审核</w:t>
      </w:r>
      <w:r w:rsidRPr="003E0F86">
        <w:t>通过账号：支撑平台通过审核的账号</w:t>
      </w:r>
      <w:r w:rsidRPr="003E0F86">
        <w:rPr>
          <w:rFonts w:hint="eastAsia"/>
        </w:rPr>
        <w:t>；</w:t>
      </w:r>
    </w:p>
    <w:p w:rsidR="006A29FD" w:rsidRPr="003E0F86" w:rsidRDefault="006A29FD" w:rsidP="005A3CF8">
      <w:pPr>
        <w:pStyle w:val="ae"/>
        <w:numPr>
          <w:ilvl w:val="0"/>
          <w:numId w:val="72"/>
        </w:numPr>
        <w:ind w:firstLineChars="0"/>
      </w:pPr>
      <w:r w:rsidRPr="003E0F86">
        <w:rPr>
          <w:rFonts w:hint="eastAsia"/>
        </w:rPr>
        <w:t>未注册</w:t>
      </w:r>
      <w:r w:rsidRPr="003E0F86">
        <w:t>完成账号：</w:t>
      </w:r>
      <w:r w:rsidRPr="003E0F86">
        <w:rPr>
          <w:rFonts w:hint="eastAsia"/>
        </w:rPr>
        <w:t>注册中断</w:t>
      </w:r>
      <w:r w:rsidRPr="003E0F86">
        <w:t>、未完善注册资料的账号。</w:t>
      </w:r>
    </w:p>
    <w:p w:rsidR="00AB3055" w:rsidRPr="003E0F86" w:rsidRDefault="00AB3055" w:rsidP="00AB3055">
      <w:pPr>
        <w:ind w:left="435"/>
      </w:pPr>
    </w:p>
    <w:p w:rsidR="006A29FD" w:rsidRPr="003E0F86" w:rsidRDefault="006A29FD" w:rsidP="006F5480">
      <w:pPr>
        <w:pStyle w:val="infoblue"/>
        <w:numPr>
          <w:ilvl w:val="0"/>
          <w:numId w:val="71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 w:rsidRPr="003E0F86">
        <w:rPr>
          <w:rFonts w:hint="eastAsia"/>
          <w:i w:val="0"/>
          <w:color w:val="auto"/>
        </w:rPr>
        <w:t>状态</w:t>
      </w:r>
      <w:r w:rsidRPr="003E0F86">
        <w:rPr>
          <w:i w:val="0"/>
          <w:color w:val="auto"/>
        </w:rPr>
        <w:t>切换如下图：</w:t>
      </w:r>
      <w:r w:rsidRPr="003E0F86">
        <w:rPr>
          <w:i w:val="0"/>
          <w:color w:val="auto"/>
        </w:rPr>
        <w:t xml:space="preserve"> </w:t>
      </w:r>
    </w:p>
    <w:p w:rsidR="006A29FD" w:rsidRPr="003E0F86" w:rsidRDefault="002D3938" w:rsidP="006A29FD">
      <w:r w:rsidRPr="003E0F86">
        <w:rPr>
          <w:noProof/>
        </w:rPr>
        <w:drawing>
          <wp:inline distT="0" distB="0" distL="0" distR="0" wp14:anchorId="4B975C5E" wp14:editId="08BF6894">
            <wp:extent cx="5486400" cy="177101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38" w:rsidRPr="003E0F86" w:rsidRDefault="002D3938" w:rsidP="006A29FD"/>
    <w:p w:rsidR="006A29FD" w:rsidRPr="003E0F86" w:rsidRDefault="006A29FD" w:rsidP="006A29FD">
      <w:r w:rsidRPr="003E0F86">
        <w:rPr>
          <w:rFonts w:hint="eastAsia"/>
        </w:rPr>
        <w:t>上述</w:t>
      </w:r>
      <w:r w:rsidRPr="003E0F86">
        <w:t>状态转换图中，</w:t>
      </w:r>
      <w:r w:rsidRPr="003E0F86">
        <w:rPr>
          <w:rFonts w:hint="eastAsia"/>
        </w:rPr>
        <w:t>序号</w:t>
      </w:r>
      <w:r w:rsidRPr="003E0F86">
        <w:t>代表不同</w:t>
      </w:r>
      <w:r w:rsidRPr="003E0F86">
        <w:rPr>
          <w:rFonts w:hint="eastAsia"/>
        </w:rPr>
        <w:t>切换</w:t>
      </w:r>
      <w:r w:rsidRPr="003E0F86">
        <w:t>状态的操作：</w:t>
      </w:r>
    </w:p>
    <w:p w:rsidR="002D3938" w:rsidRPr="003E0F86" w:rsidRDefault="002D3938" w:rsidP="005A3CF8">
      <w:pPr>
        <w:pStyle w:val="ae"/>
        <w:numPr>
          <w:ilvl w:val="0"/>
          <w:numId w:val="74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 w:hint="eastAsia"/>
        </w:rPr>
        <w:t>包括</w:t>
      </w:r>
      <w:r w:rsidRPr="003E0F86">
        <w:rPr>
          <w:rFonts w:ascii="宋体" w:eastAsiaTheme="minorEastAsia" w:hAnsi="宋体" w:cs="宋体"/>
        </w:rPr>
        <w:t>两种</w:t>
      </w:r>
      <w:r w:rsidRPr="003E0F86">
        <w:rPr>
          <w:rFonts w:ascii="宋体" w:eastAsiaTheme="minorEastAsia" w:hAnsi="宋体" w:cs="宋体" w:hint="eastAsia"/>
        </w:rPr>
        <w:t>情况</w:t>
      </w:r>
      <w:r w:rsidRPr="003E0F86">
        <w:rPr>
          <w:rFonts w:ascii="宋体" w:eastAsiaTheme="minorEastAsia" w:hAnsi="宋体" w:cs="宋体"/>
        </w:rPr>
        <w:t>：</w:t>
      </w:r>
    </w:p>
    <w:p w:rsidR="002D3938" w:rsidRPr="003E0F86" w:rsidRDefault="00754987" w:rsidP="005A3CF8">
      <w:pPr>
        <w:pStyle w:val="ae"/>
        <w:numPr>
          <w:ilvl w:val="0"/>
          <w:numId w:val="75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 w:hint="eastAsia"/>
        </w:rPr>
        <w:t>待审核</w:t>
      </w:r>
      <w:r w:rsidRPr="003E0F86">
        <w:rPr>
          <w:rFonts w:ascii="宋体" w:eastAsiaTheme="minorEastAsia" w:hAnsi="宋体" w:cs="宋体"/>
        </w:rPr>
        <w:t>（</w:t>
      </w:r>
      <w:r w:rsidRPr="003E0F86">
        <w:rPr>
          <w:rFonts w:ascii="宋体" w:eastAsiaTheme="minorEastAsia" w:hAnsi="宋体" w:cs="宋体" w:hint="eastAsia"/>
        </w:rPr>
        <w:t>未分配</w:t>
      </w:r>
      <w:r w:rsidRPr="003E0F86">
        <w:rPr>
          <w:rFonts w:ascii="宋体" w:eastAsiaTheme="minorEastAsia" w:hAnsi="宋体" w:cs="宋体"/>
        </w:rPr>
        <w:t>渠道）</w:t>
      </w:r>
      <w:r w:rsidRPr="003E0F86">
        <w:rPr>
          <w:rFonts w:ascii="宋体" w:eastAsiaTheme="minorEastAsia" w:hAnsi="宋体" w:cs="宋体" w:hint="eastAsia"/>
        </w:rPr>
        <w:t>-&gt;未通过</w:t>
      </w:r>
      <w:r w:rsidRPr="003E0F86">
        <w:rPr>
          <w:rFonts w:ascii="宋体" w:eastAsiaTheme="minorEastAsia" w:hAnsi="宋体" w:cs="宋体"/>
        </w:rPr>
        <w:t>：</w:t>
      </w:r>
      <w:r w:rsidR="002D3938" w:rsidRPr="003E0F86">
        <w:rPr>
          <w:rFonts w:ascii="宋体" w:eastAsiaTheme="minorEastAsia" w:hAnsi="宋体" w:cs="宋体" w:hint="eastAsia"/>
        </w:rPr>
        <w:t xml:space="preserve">支撑平台 </w:t>
      </w:r>
      <w:r w:rsidR="002D3938" w:rsidRPr="003E0F86">
        <w:rPr>
          <w:rFonts w:ascii="宋体" w:eastAsiaTheme="minorEastAsia" w:hAnsi="宋体" w:cs="宋体"/>
        </w:rPr>
        <w:t xml:space="preserve">-&gt; </w:t>
      </w:r>
      <w:r w:rsidR="002D3938" w:rsidRPr="003E0F86">
        <w:rPr>
          <w:rFonts w:ascii="宋体" w:eastAsiaTheme="minorEastAsia" w:hAnsi="宋体" w:cs="宋体" w:hint="eastAsia"/>
        </w:rPr>
        <w:t xml:space="preserve">用户审核 </w:t>
      </w:r>
      <w:r w:rsidR="002D3938" w:rsidRPr="003E0F86">
        <w:rPr>
          <w:rFonts w:ascii="宋体" w:eastAsiaTheme="minorEastAsia" w:hAnsi="宋体" w:cs="宋体"/>
        </w:rPr>
        <w:t xml:space="preserve">-&gt; </w:t>
      </w:r>
      <w:r w:rsidR="002D3938" w:rsidRPr="003E0F86">
        <w:rPr>
          <w:rFonts w:ascii="宋体" w:eastAsiaTheme="minorEastAsia" w:hAnsi="宋体" w:cs="宋体" w:hint="eastAsia"/>
        </w:rPr>
        <w:t>拒绝；</w:t>
      </w:r>
    </w:p>
    <w:p w:rsidR="002D3938" w:rsidRPr="003E0F86" w:rsidRDefault="00754987" w:rsidP="005A3CF8">
      <w:pPr>
        <w:pStyle w:val="ae"/>
        <w:numPr>
          <w:ilvl w:val="0"/>
          <w:numId w:val="75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 w:hint="eastAsia"/>
        </w:rPr>
        <w:t>待审核</w:t>
      </w:r>
      <w:r w:rsidRPr="003E0F86">
        <w:rPr>
          <w:rFonts w:ascii="宋体" w:eastAsiaTheme="minorEastAsia" w:hAnsi="宋体" w:cs="宋体"/>
        </w:rPr>
        <w:t>（</w:t>
      </w:r>
      <w:r w:rsidRPr="003E0F86">
        <w:rPr>
          <w:rFonts w:ascii="宋体" w:eastAsiaTheme="minorEastAsia" w:hAnsi="宋体" w:cs="宋体" w:hint="eastAsia"/>
        </w:rPr>
        <w:t>已分配</w:t>
      </w:r>
      <w:r w:rsidRPr="003E0F86">
        <w:rPr>
          <w:rFonts w:ascii="宋体" w:eastAsiaTheme="minorEastAsia" w:hAnsi="宋体" w:cs="宋体"/>
        </w:rPr>
        <w:t>渠道）</w:t>
      </w:r>
      <w:r w:rsidRPr="003E0F86">
        <w:rPr>
          <w:rFonts w:ascii="宋体" w:eastAsiaTheme="minorEastAsia" w:hAnsi="宋体" w:cs="宋体" w:hint="eastAsia"/>
        </w:rPr>
        <w:t>-&gt;未通过：</w:t>
      </w:r>
      <w:r w:rsidR="002D3938" w:rsidRPr="003E0F86">
        <w:rPr>
          <w:rFonts w:ascii="宋体" w:eastAsiaTheme="minorEastAsia" w:hAnsi="宋体" w:cs="宋体" w:hint="eastAsia"/>
        </w:rPr>
        <w:t>支撑平台</w:t>
      </w:r>
      <w:r w:rsidRPr="003E0F86">
        <w:rPr>
          <w:rFonts w:ascii="宋体" w:eastAsiaTheme="minorEastAsia" w:hAnsi="宋体" w:cs="宋体" w:hint="eastAsia"/>
        </w:rPr>
        <w:t xml:space="preserve"> </w:t>
      </w:r>
      <w:r w:rsidR="002D3938" w:rsidRPr="003E0F86">
        <w:rPr>
          <w:rFonts w:ascii="宋体" w:eastAsiaTheme="minorEastAsia" w:hAnsi="宋体" w:cs="宋体" w:hint="eastAsia"/>
        </w:rPr>
        <w:t>-&gt; 用户</w:t>
      </w:r>
      <w:r w:rsidR="002D3938" w:rsidRPr="003E0F86">
        <w:rPr>
          <w:rFonts w:ascii="宋体" w:eastAsiaTheme="minorEastAsia" w:hAnsi="宋体" w:cs="宋体"/>
        </w:rPr>
        <w:t>审核</w:t>
      </w:r>
      <w:r w:rsidR="002D3938" w:rsidRPr="003E0F86">
        <w:rPr>
          <w:rFonts w:ascii="宋体" w:eastAsiaTheme="minorEastAsia" w:hAnsi="宋体" w:cs="宋体" w:hint="eastAsia"/>
        </w:rPr>
        <w:t xml:space="preserve"> -&gt; 分销权限（分配</w:t>
      </w:r>
      <w:r w:rsidR="002D3938" w:rsidRPr="003E0F86">
        <w:rPr>
          <w:rFonts w:ascii="宋体" w:eastAsiaTheme="minorEastAsia" w:hAnsi="宋体" w:cs="宋体"/>
        </w:rPr>
        <w:t>渠道）</w:t>
      </w:r>
      <w:r w:rsidR="002D3938" w:rsidRPr="003E0F86">
        <w:rPr>
          <w:rFonts w:ascii="宋体" w:eastAsiaTheme="minorEastAsia" w:hAnsi="宋体" w:cs="宋体" w:hint="eastAsia"/>
        </w:rPr>
        <w:t xml:space="preserve"> -&gt;拒绝</w:t>
      </w:r>
      <w:r w:rsidR="002D3938" w:rsidRPr="003E0F86">
        <w:rPr>
          <w:rFonts w:ascii="宋体" w:eastAsiaTheme="minorEastAsia" w:hAnsi="宋体" w:cs="宋体"/>
        </w:rPr>
        <w:t>；</w:t>
      </w:r>
    </w:p>
    <w:p w:rsidR="002D3938" w:rsidRPr="003E0F86" w:rsidRDefault="002D3938" w:rsidP="005A3CF8">
      <w:pPr>
        <w:pStyle w:val="ae"/>
        <w:numPr>
          <w:ilvl w:val="0"/>
          <w:numId w:val="74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 w:hint="eastAsia"/>
        </w:rPr>
        <w:t xml:space="preserve">支撑平台 </w:t>
      </w:r>
      <w:r w:rsidRPr="003E0F86">
        <w:rPr>
          <w:rFonts w:ascii="宋体" w:eastAsiaTheme="minorEastAsia" w:hAnsi="宋体" w:cs="宋体"/>
        </w:rPr>
        <w:t xml:space="preserve">-&gt; </w:t>
      </w:r>
      <w:r w:rsidRPr="003E0F86">
        <w:rPr>
          <w:rFonts w:ascii="宋体" w:eastAsiaTheme="minorEastAsia" w:hAnsi="宋体" w:cs="宋体" w:hint="eastAsia"/>
        </w:rPr>
        <w:t xml:space="preserve">用户审核 </w:t>
      </w:r>
      <w:r w:rsidRPr="003E0F86">
        <w:rPr>
          <w:rFonts w:ascii="宋体" w:eastAsiaTheme="minorEastAsia" w:hAnsi="宋体" w:cs="宋体"/>
        </w:rPr>
        <w:t xml:space="preserve">-&gt; </w:t>
      </w:r>
      <w:r w:rsidRPr="003E0F86">
        <w:rPr>
          <w:rFonts w:ascii="宋体" w:eastAsiaTheme="minorEastAsia" w:hAnsi="宋体" w:cs="宋体" w:hint="eastAsia"/>
        </w:rPr>
        <w:t>分销权限（分配</w:t>
      </w:r>
      <w:r w:rsidRPr="003E0F86">
        <w:rPr>
          <w:rFonts w:ascii="宋体" w:eastAsiaTheme="minorEastAsia" w:hAnsi="宋体" w:cs="宋体"/>
        </w:rPr>
        <w:t>渠道）</w:t>
      </w:r>
    </w:p>
    <w:p w:rsidR="002D3938" w:rsidRPr="003E0F86" w:rsidRDefault="002D3938" w:rsidP="005A3CF8">
      <w:pPr>
        <w:pStyle w:val="ae"/>
        <w:numPr>
          <w:ilvl w:val="0"/>
          <w:numId w:val="74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 w:hint="eastAsia"/>
        </w:rPr>
        <w:lastRenderedPageBreak/>
        <w:t>支撑平台 -&gt; 用户</w:t>
      </w:r>
      <w:r w:rsidRPr="003E0F86">
        <w:rPr>
          <w:rFonts w:ascii="宋体" w:eastAsiaTheme="minorEastAsia" w:hAnsi="宋体" w:cs="宋体"/>
        </w:rPr>
        <w:t>审核</w:t>
      </w:r>
      <w:r w:rsidRPr="003E0F86">
        <w:rPr>
          <w:rFonts w:ascii="宋体" w:eastAsiaTheme="minorEastAsia" w:hAnsi="宋体" w:cs="宋体" w:hint="eastAsia"/>
        </w:rPr>
        <w:t xml:space="preserve"> -&gt; 分销权限（分配</w:t>
      </w:r>
      <w:r w:rsidRPr="003E0F86">
        <w:rPr>
          <w:rFonts w:ascii="宋体" w:eastAsiaTheme="minorEastAsia" w:hAnsi="宋体" w:cs="宋体"/>
        </w:rPr>
        <w:t>渠道）</w:t>
      </w:r>
      <w:r w:rsidRPr="003E0F86">
        <w:rPr>
          <w:rFonts w:ascii="宋体" w:eastAsiaTheme="minorEastAsia" w:hAnsi="宋体" w:cs="宋体" w:hint="eastAsia"/>
        </w:rPr>
        <w:t xml:space="preserve"> -&gt;通过</w:t>
      </w:r>
    </w:p>
    <w:p w:rsidR="002D3938" w:rsidRPr="003E0F86" w:rsidRDefault="002D3938" w:rsidP="005A3CF8">
      <w:pPr>
        <w:pStyle w:val="ae"/>
        <w:numPr>
          <w:ilvl w:val="0"/>
          <w:numId w:val="74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/>
        </w:rPr>
        <w:t>平台</w:t>
      </w:r>
      <w:r w:rsidRPr="003E0F86">
        <w:rPr>
          <w:rFonts w:ascii="宋体" w:eastAsiaTheme="minorEastAsia" w:hAnsi="宋体" w:cs="宋体" w:hint="eastAsia"/>
        </w:rPr>
        <w:t>登录</w:t>
      </w:r>
      <w:r w:rsidRPr="003E0F86">
        <w:rPr>
          <w:rFonts w:ascii="宋体" w:eastAsiaTheme="minorEastAsia" w:hAnsi="宋体" w:cs="宋体"/>
        </w:rPr>
        <w:t>入口 -&gt;</w:t>
      </w:r>
      <w:r w:rsidRPr="003E0F86">
        <w:rPr>
          <w:rFonts w:ascii="宋体" w:eastAsiaTheme="minorEastAsia" w:hAnsi="宋体" w:cs="宋体" w:hint="eastAsia"/>
        </w:rPr>
        <w:t>注册</w:t>
      </w:r>
      <w:r w:rsidRPr="003E0F86">
        <w:rPr>
          <w:rFonts w:ascii="宋体" w:eastAsiaTheme="minorEastAsia" w:hAnsi="宋体" w:cs="宋体"/>
        </w:rPr>
        <w:t>第二步：</w:t>
      </w:r>
      <w:r w:rsidRPr="003E0F86">
        <w:rPr>
          <w:rFonts w:ascii="宋体" w:eastAsiaTheme="minorEastAsia" w:hAnsi="宋体" w:cs="宋体" w:hint="eastAsia"/>
        </w:rPr>
        <w:t>修改注册</w:t>
      </w:r>
      <w:r w:rsidRPr="003E0F86">
        <w:rPr>
          <w:rFonts w:ascii="宋体" w:eastAsiaTheme="minorEastAsia" w:hAnsi="宋体" w:cs="宋体"/>
        </w:rPr>
        <w:t>资料</w:t>
      </w:r>
      <w:r w:rsidRPr="003E0F86">
        <w:rPr>
          <w:rFonts w:ascii="宋体" w:eastAsiaTheme="minorEastAsia" w:hAnsi="宋体" w:cs="宋体" w:hint="eastAsia"/>
        </w:rPr>
        <w:t xml:space="preserve"> </w:t>
      </w:r>
      <w:r w:rsidRPr="003E0F86">
        <w:rPr>
          <w:rFonts w:ascii="宋体" w:eastAsiaTheme="minorEastAsia" w:hAnsi="宋体" w:cs="宋体"/>
        </w:rPr>
        <w:t>-&gt;</w:t>
      </w:r>
      <w:r w:rsidRPr="003E0F86">
        <w:rPr>
          <w:rFonts w:ascii="宋体" w:eastAsiaTheme="minorEastAsia" w:hAnsi="宋体" w:cs="宋体" w:hint="eastAsia"/>
        </w:rPr>
        <w:t>重新提交</w:t>
      </w:r>
      <w:r w:rsidRPr="003E0F86">
        <w:rPr>
          <w:rFonts w:ascii="宋体" w:eastAsiaTheme="minorEastAsia" w:hAnsi="宋体" w:cs="宋体"/>
        </w:rPr>
        <w:t>注册</w:t>
      </w:r>
    </w:p>
    <w:p w:rsidR="002D3938" w:rsidRPr="003E0F86" w:rsidRDefault="002D3938" w:rsidP="005A3CF8">
      <w:pPr>
        <w:pStyle w:val="ae"/>
        <w:numPr>
          <w:ilvl w:val="0"/>
          <w:numId w:val="74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 w:hint="eastAsia"/>
        </w:rPr>
        <w:t>平台</w:t>
      </w:r>
      <w:r w:rsidRPr="003E0F86">
        <w:rPr>
          <w:rFonts w:ascii="宋体" w:eastAsiaTheme="minorEastAsia" w:hAnsi="宋体" w:cs="宋体"/>
        </w:rPr>
        <w:t>登录入口</w:t>
      </w:r>
      <w:r w:rsidRPr="003E0F86">
        <w:rPr>
          <w:rFonts w:ascii="宋体" w:eastAsiaTheme="minorEastAsia" w:hAnsi="宋体" w:cs="宋体" w:hint="eastAsia"/>
        </w:rPr>
        <w:t xml:space="preserve"> -&gt;注册</w:t>
      </w:r>
      <w:r w:rsidRPr="003E0F86">
        <w:rPr>
          <w:rFonts w:ascii="宋体" w:eastAsiaTheme="minorEastAsia" w:hAnsi="宋体" w:cs="宋体"/>
        </w:rPr>
        <w:t>第二步：</w:t>
      </w:r>
      <w:r w:rsidRPr="003E0F86">
        <w:rPr>
          <w:rFonts w:ascii="宋体" w:eastAsiaTheme="minorEastAsia" w:hAnsi="宋体" w:cs="宋体" w:hint="eastAsia"/>
        </w:rPr>
        <w:t>重新</w:t>
      </w:r>
      <w:r w:rsidRPr="003E0F86">
        <w:rPr>
          <w:rFonts w:ascii="宋体" w:eastAsiaTheme="minorEastAsia" w:hAnsi="宋体" w:cs="宋体"/>
        </w:rPr>
        <w:t>填写注册资料</w:t>
      </w:r>
      <w:r w:rsidRPr="003E0F86">
        <w:rPr>
          <w:rFonts w:ascii="宋体" w:eastAsiaTheme="minorEastAsia" w:hAnsi="宋体" w:cs="宋体" w:hint="eastAsia"/>
        </w:rPr>
        <w:t xml:space="preserve"> -&gt;提交</w:t>
      </w:r>
      <w:r w:rsidRPr="003E0F86">
        <w:rPr>
          <w:rFonts w:ascii="宋体" w:eastAsiaTheme="minorEastAsia" w:hAnsi="宋体" w:cs="宋体"/>
        </w:rPr>
        <w:t>注册</w:t>
      </w:r>
    </w:p>
    <w:p w:rsidR="002D3938" w:rsidRPr="003E0F86" w:rsidRDefault="002D3938" w:rsidP="002D3938">
      <w:pPr>
        <w:rPr>
          <w:rFonts w:ascii="宋体" w:eastAsiaTheme="minorEastAsia" w:hAnsi="宋体" w:cs="宋体"/>
          <w:i/>
        </w:rPr>
      </w:pPr>
      <w:r w:rsidRPr="003E0F86">
        <w:rPr>
          <w:rFonts w:ascii="宋体" w:eastAsiaTheme="minorEastAsia" w:hAnsi="宋体" w:cs="宋体" w:hint="eastAsia"/>
          <w:i/>
        </w:rPr>
        <w:t>（注</w:t>
      </w:r>
      <w:r w:rsidRPr="003E0F86">
        <w:rPr>
          <w:rFonts w:ascii="宋体" w:eastAsiaTheme="minorEastAsia" w:hAnsi="宋体" w:cs="宋体"/>
          <w:i/>
        </w:rPr>
        <w:t>）</w:t>
      </w:r>
      <w:r w:rsidRPr="003E0F86">
        <w:rPr>
          <w:rFonts w:ascii="宋体" w:eastAsiaTheme="minorEastAsia" w:hAnsi="宋体" w:cs="宋体" w:hint="eastAsia"/>
          <w:i/>
        </w:rPr>
        <w:t>：</w:t>
      </w:r>
      <w:r w:rsidRPr="003E0F86">
        <w:rPr>
          <w:rFonts w:ascii="宋体" w:eastAsiaTheme="minorEastAsia" w:hAnsi="宋体" w:cs="宋体"/>
          <w:i/>
        </w:rPr>
        <w:t>账号注册后，默认为“</w:t>
      </w:r>
      <w:r w:rsidR="00754987" w:rsidRPr="003E0F86">
        <w:rPr>
          <w:rFonts w:ascii="宋体" w:eastAsiaTheme="minorEastAsia" w:hAnsi="宋体" w:cs="宋体" w:hint="eastAsia"/>
          <w:i/>
        </w:rPr>
        <w:t>待审核（未分配</w:t>
      </w:r>
      <w:r w:rsidR="00754987" w:rsidRPr="003E0F86">
        <w:rPr>
          <w:rFonts w:ascii="宋体" w:eastAsiaTheme="minorEastAsia" w:hAnsi="宋体" w:cs="宋体"/>
          <w:i/>
        </w:rPr>
        <w:t>渠道</w:t>
      </w:r>
      <w:r w:rsidRPr="003E0F86">
        <w:rPr>
          <w:rFonts w:ascii="宋体" w:eastAsiaTheme="minorEastAsia" w:hAnsi="宋体" w:cs="宋体"/>
          <w:i/>
        </w:rPr>
        <w:t>）”</w:t>
      </w:r>
      <w:r w:rsidRPr="003E0F86">
        <w:rPr>
          <w:rFonts w:ascii="宋体" w:eastAsiaTheme="minorEastAsia" w:hAnsi="宋体" w:cs="宋体" w:hint="eastAsia"/>
          <w:i/>
        </w:rPr>
        <w:t>状态。</w:t>
      </w:r>
    </w:p>
    <w:p w:rsidR="006A29FD" w:rsidRPr="003E0F86" w:rsidRDefault="006A29FD" w:rsidP="004A3C18">
      <w:pPr>
        <w:pStyle w:val="4"/>
        <w:spacing w:before="156" w:after="156"/>
      </w:pPr>
      <w:r w:rsidRPr="003E0F86">
        <w:rPr>
          <w:rFonts w:hint="eastAsia"/>
        </w:rPr>
        <w:t>供应商</w:t>
      </w:r>
      <w:r w:rsidRPr="003E0F86">
        <w:t>申请</w:t>
      </w:r>
      <w:r w:rsidRPr="003E0F86">
        <w:rPr>
          <w:rFonts w:hint="eastAsia"/>
        </w:rPr>
        <w:t>记录</w:t>
      </w:r>
    </w:p>
    <w:p w:rsidR="006A29FD" w:rsidRPr="003E0F86" w:rsidRDefault="006A29FD" w:rsidP="006F5480">
      <w:pPr>
        <w:pStyle w:val="infoblue"/>
        <w:numPr>
          <w:ilvl w:val="0"/>
          <w:numId w:val="17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 w:rsidRPr="003E0F86">
        <w:rPr>
          <w:rFonts w:hint="eastAsia"/>
          <w:i w:val="0"/>
          <w:color w:val="auto"/>
        </w:rPr>
        <w:t>用户的</w:t>
      </w:r>
      <w:r w:rsidRPr="003E0F86">
        <w:rPr>
          <w:i w:val="0"/>
          <w:color w:val="auto"/>
        </w:rPr>
        <w:t>供应商</w:t>
      </w:r>
      <w:r w:rsidRPr="003E0F86">
        <w:rPr>
          <w:rFonts w:hint="eastAsia"/>
          <w:i w:val="0"/>
          <w:color w:val="auto"/>
        </w:rPr>
        <w:t>申请</w:t>
      </w:r>
      <w:r w:rsidRPr="003E0F86">
        <w:rPr>
          <w:i w:val="0"/>
          <w:color w:val="auto"/>
        </w:rPr>
        <w:t>记录有</w:t>
      </w:r>
      <w:r w:rsidRPr="003E0F86">
        <w:rPr>
          <w:rFonts w:hint="eastAsia"/>
          <w:i w:val="0"/>
          <w:color w:val="auto"/>
        </w:rPr>
        <w:t>2</w:t>
      </w:r>
      <w:r w:rsidRPr="003E0F86">
        <w:rPr>
          <w:rFonts w:hint="eastAsia"/>
          <w:i w:val="0"/>
          <w:color w:val="auto"/>
        </w:rPr>
        <w:t>种</w:t>
      </w:r>
      <w:r w:rsidRPr="003E0F86">
        <w:rPr>
          <w:i w:val="0"/>
          <w:color w:val="auto"/>
        </w:rPr>
        <w:t>状态：</w:t>
      </w:r>
    </w:p>
    <w:p w:rsidR="006A29FD" w:rsidRPr="003E0F86" w:rsidRDefault="006A29FD" w:rsidP="005A3CF8">
      <w:pPr>
        <w:pStyle w:val="ae"/>
        <w:numPr>
          <w:ilvl w:val="0"/>
          <w:numId w:val="18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 w:hint="eastAsia"/>
        </w:rPr>
        <w:t>申请</w:t>
      </w:r>
      <w:r w:rsidRPr="003E0F86">
        <w:rPr>
          <w:rFonts w:ascii="宋体" w:eastAsiaTheme="minorEastAsia" w:hAnsi="宋体" w:cs="宋体"/>
        </w:rPr>
        <w:t>中：已提交申请，且申请过程还未完结的记录</w:t>
      </w:r>
      <w:r w:rsidRPr="003E0F86">
        <w:rPr>
          <w:rFonts w:ascii="宋体" w:eastAsiaTheme="minorEastAsia" w:hAnsi="宋体" w:cs="宋体" w:hint="eastAsia"/>
        </w:rPr>
        <w:t>；</w:t>
      </w:r>
    </w:p>
    <w:p w:rsidR="006A29FD" w:rsidRPr="003E0F86" w:rsidRDefault="006A29FD" w:rsidP="005A3CF8">
      <w:pPr>
        <w:pStyle w:val="ae"/>
        <w:numPr>
          <w:ilvl w:val="0"/>
          <w:numId w:val="18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 w:hint="eastAsia"/>
        </w:rPr>
        <w:t>已完结</w:t>
      </w:r>
      <w:r w:rsidRPr="003E0F86">
        <w:rPr>
          <w:rFonts w:ascii="宋体" w:eastAsiaTheme="minorEastAsia" w:hAnsi="宋体" w:cs="宋体"/>
        </w:rPr>
        <w:t>：提交申请后，</w:t>
      </w:r>
      <w:r w:rsidRPr="003E0F86">
        <w:rPr>
          <w:rFonts w:ascii="宋体" w:eastAsiaTheme="minorEastAsia" w:hAnsi="宋体" w:cs="宋体" w:hint="eastAsia"/>
        </w:rPr>
        <w:t>用户</w:t>
      </w:r>
      <w:r w:rsidRPr="003E0F86">
        <w:rPr>
          <w:rFonts w:ascii="宋体" w:eastAsiaTheme="minorEastAsia" w:hAnsi="宋体" w:cs="宋体"/>
        </w:rPr>
        <w:t>决定取消申请或平台</w:t>
      </w:r>
      <w:r w:rsidR="002D3938" w:rsidRPr="003E0F86">
        <w:rPr>
          <w:rFonts w:ascii="宋体" w:eastAsiaTheme="minorEastAsia" w:hAnsi="宋体" w:cs="宋体" w:hint="eastAsia"/>
        </w:rPr>
        <w:t>确认</w:t>
      </w:r>
      <w:r w:rsidR="002D3938" w:rsidRPr="003E0F86">
        <w:rPr>
          <w:rFonts w:ascii="宋体" w:eastAsiaTheme="minorEastAsia" w:hAnsi="宋体" w:cs="宋体"/>
        </w:rPr>
        <w:t>已</w:t>
      </w:r>
      <w:r w:rsidRPr="003E0F86">
        <w:rPr>
          <w:rFonts w:ascii="宋体" w:eastAsiaTheme="minorEastAsia" w:hAnsi="宋体" w:cs="宋体"/>
        </w:rPr>
        <w:t>完成</w:t>
      </w:r>
      <w:r w:rsidRPr="003E0F86">
        <w:rPr>
          <w:rFonts w:ascii="宋体" w:eastAsiaTheme="minorEastAsia" w:hAnsi="宋体" w:cs="宋体" w:hint="eastAsia"/>
        </w:rPr>
        <w:t>供应商签约的</w:t>
      </w:r>
      <w:r w:rsidRPr="003E0F86">
        <w:rPr>
          <w:rFonts w:ascii="宋体" w:eastAsiaTheme="minorEastAsia" w:hAnsi="宋体" w:cs="宋体"/>
        </w:rPr>
        <w:t>记录。</w:t>
      </w:r>
    </w:p>
    <w:p w:rsidR="006A29FD" w:rsidRPr="003E0F86" w:rsidRDefault="006A29FD" w:rsidP="006F5480">
      <w:pPr>
        <w:pStyle w:val="infoblue"/>
        <w:numPr>
          <w:ilvl w:val="0"/>
          <w:numId w:val="17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 w:rsidRPr="003E0F86">
        <w:rPr>
          <w:rFonts w:hint="eastAsia"/>
          <w:i w:val="0"/>
          <w:color w:val="auto"/>
        </w:rPr>
        <w:t>状态</w:t>
      </w:r>
      <w:r w:rsidRPr="003E0F86">
        <w:rPr>
          <w:i w:val="0"/>
          <w:color w:val="auto"/>
        </w:rPr>
        <w:t>转换图如下：</w:t>
      </w:r>
    </w:p>
    <w:p w:rsidR="006A29FD" w:rsidRPr="003E0F86" w:rsidRDefault="006A29FD" w:rsidP="006A29FD">
      <w:pPr>
        <w:rPr>
          <w:rFonts w:ascii="宋体" w:eastAsiaTheme="minorEastAsia" w:hAnsi="宋体" w:cs="宋体"/>
        </w:rPr>
      </w:pPr>
      <w:r w:rsidRPr="003E0F86">
        <w:rPr>
          <w:noProof/>
        </w:rPr>
        <w:drawing>
          <wp:inline distT="0" distB="0" distL="0" distR="0" wp14:anchorId="321BB4DB" wp14:editId="6BF60D26">
            <wp:extent cx="5791200" cy="7399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934" cy="74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5A3CF8">
      <w:pPr>
        <w:pStyle w:val="ae"/>
        <w:numPr>
          <w:ilvl w:val="0"/>
          <w:numId w:val="19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 w:hint="eastAsia"/>
        </w:rPr>
        <w:t>（用户</w:t>
      </w:r>
      <w:r w:rsidRPr="003E0F86">
        <w:rPr>
          <w:rFonts w:ascii="宋体" w:eastAsiaTheme="minorEastAsia" w:hAnsi="宋体" w:cs="宋体"/>
        </w:rPr>
        <w:t>）</w:t>
      </w:r>
      <w:r w:rsidRPr="003E0F86">
        <w:rPr>
          <w:rFonts w:ascii="宋体" w:eastAsiaTheme="minorEastAsia" w:hAnsi="宋体" w:cs="宋体" w:hint="eastAsia"/>
        </w:rPr>
        <w:t>平台</w:t>
      </w:r>
      <w:r w:rsidRPr="003E0F86">
        <w:rPr>
          <w:rFonts w:ascii="宋体" w:eastAsiaTheme="minorEastAsia" w:hAnsi="宋体" w:cs="宋体"/>
        </w:rPr>
        <w:t>首页</w:t>
      </w:r>
      <w:r w:rsidRPr="003E0F86">
        <w:rPr>
          <w:rFonts w:ascii="宋体" w:eastAsiaTheme="minorEastAsia" w:hAnsi="宋体" w:cs="宋体" w:hint="eastAsia"/>
        </w:rPr>
        <w:t>-&gt;我想成为</w:t>
      </w:r>
      <w:r w:rsidRPr="003E0F86">
        <w:rPr>
          <w:rFonts w:ascii="宋体" w:eastAsiaTheme="minorEastAsia" w:hAnsi="宋体" w:cs="宋体"/>
        </w:rPr>
        <w:t>供应商</w:t>
      </w:r>
      <w:r w:rsidRPr="003E0F86">
        <w:rPr>
          <w:rFonts w:ascii="宋体" w:eastAsiaTheme="minorEastAsia" w:hAnsi="宋体" w:cs="宋体" w:hint="eastAsia"/>
        </w:rPr>
        <w:t>-&gt;提交</w:t>
      </w:r>
      <w:r w:rsidRPr="003E0F86">
        <w:rPr>
          <w:rFonts w:ascii="宋体" w:eastAsiaTheme="minorEastAsia" w:hAnsi="宋体" w:cs="宋体"/>
        </w:rPr>
        <w:t>申请：</w:t>
      </w:r>
      <w:r w:rsidRPr="003E0F86">
        <w:rPr>
          <w:rFonts w:ascii="宋体" w:eastAsiaTheme="minorEastAsia" w:hAnsi="宋体" w:cs="宋体" w:hint="eastAsia"/>
        </w:rPr>
        <w:t>用户</w:t>
      </w:r>
      <w:r w:rsidRPr="003E0F86">
        <w:rPr>
          <w:rFonts w:ascii="宋体" w:eastAsiaTheme="minorEastAsia" w:hAnsi="宋体" w:cs="宋体"/>
        </w:rPr>
        <w:t>在票之家首页提交申请后，记录进入申请中状态</w:t>
      </w:r>
      <w:r w:rsidRPr="003E0F86">
        <w:rPr>
          <w:rFonts w:ascii="宋体" w:eastAsiaTheme="minorEastAsia" w:hAnsi="宋体" w:cs="宋体" w:hint="eastAsia"/>
        </w:rPr>
        <w:t>；</w:t>
      </w:r>
    </w:p>
    <w:p w:rsidR="006A29FD" w:rsidRPr="003E0F86" w:rsidRDefault="006A29FD" w:rsidP="005A3CF8">
      <w:pPr>
        <w:pStyle w:val="ae"/>
        <w:numPr>
          <w:ilvl w:val="0"/>
          <w:numId w:val="19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 w:hint="eastAsia"/>
        </w:rPr>
        <w:t>（平台</w:t>
      </w:r>
      <w:r w:rsidRPr="003E0F86">
        <w:rPr>
          <w:rFonts w:ascii="宋体" w:eastAsiaTheme="minorEastAsia" w:hAnsi="宋体" w:cs="宋体"/>
        </w:rPr>
        <w:t>运营人员）</w:t>
      </w:r>
      <w:r w:rsidRPr="003E0F86">
        <w:rPr>
          <w:rFonts w:ascii="宋体" w:eastAsiaTheme="minorEastAsia" w:hAnsi="宋体" w:cs="宋体" w:hint="eastAsia"/>
        </w:rPr>
        <w:t>支撑平台</w:t>
      </w:r>
      <w:r w:rsidRPr="003E0F86">
        <w:rPr>
          <w:rFonts w:ascii="宋体" w:eastAsiaTheme="minorEastAsia" w:hAnsi="宋体" w:cs="宋体"/>
        </w:rPr>
        <w:t>-&gt;</w:t>
      </w:r>
      <w:r w:rsidRPr="003E0F86">
        <w:rPr>
          <w:rFonts w:ascii="宋体" w:eastAsiaTheme="minorEastAsia" w:hAnsi="宋体" w:cs="宋体" w:hint="eastAsia"/>
        </w:rPr>
        <w:t>供应商</w:t>
      </w:r>
      <w:r w:rsidRPr="003E0F86">
        <w:rPr>
          <w:rFonts w:ascii="宋体" w:eastAsiaTheme="minorEastAsia" w:hAnsi="宋体" w:cs="宋体"/>
        </w:rPr>
        <w:t>申请</w:t>
      </w:r>
      <w:r w:rsidRPr="003E0F86">
        <w:rPr>
          <w:rFonts w:ascii="宋体" w:eastAsiaTheme="minorEastAsia" w:hAnsi="宋体" w:cs="宋体" w:hint="eastAsia"/>
        </w:rPr>
        <w:t>-&gt;完结</w:t>
      </w:r>
      <w:r w:rsidRPr="003E0F86">
        <w:rPr>
          <w:rFonts w:ascii="宋体" w:eastAsiaTheme="minorEastAsia" w:hAnsi="宋体" w:cs="宋体"/>
        </w:rPr>
        <w:t>：</w:t>
      </w:r>
      <w:r w:rsidRPr="003E0F86">
        <w:rPr>
          <w:rFonts w:ascii="宋体" w:eastAsiaTheme="minorEastAsia" w:hAnsi="宋体" w:cs="宋体" w:hint="eastAsia"/>
        </w:rPr>
        <w:t>用户与</w:t>
      </w:r>
      <w:r w:rsidRPr="003E0F86">
        <w:rPr>
          <w:rFonts w:ascii="宋体" w:eastAsiaTheme="minorEastAsia" w:hAnsi="宋体" w:cs="宋体"/>
        </w:rPr>
        <w:t>平台完成供应商签约</w:t>
      </w:r>
      <w:r w:rsidRPr="003E0F86">
        <w:rPr>
          <w:rFonts w:ascii="宋体" w:eastAsiaTheme="minorEastAsia" w:hAnsi="宋体" w:cs="宋体" w:hint="eastAsia"/>
        </w:rPr>
        <w:t>后</w:t>
      </w:r>
      <w:r w:rsidRPr="003E0F86">
        <w:rPr>
          <w:rFonts w:ascii="宋体" w:eastAsiaTheme="minorEastAsia" w:hAnsi="宋体" w:cs="宋体"/>
        </w:rPr>
        <w:t>，平台运营人员确认完结；</w:t>
      </w:r>
    </w:p>
    <w:p w:rsidR="006A29FD" w:rsidRPr="003E0F86" w:rsidRDefault="006A29FD" w:rsidP="005A3CF8">
      <w:pPr>
        <w:pStyle w:val="ae"/>
        <w:numPr>
          <w:ilvl w:val="0"/>
          <w:numId w:val="19"/>
        </w:numPr>
        <w:ind w:firstLineChars="0"/>
        <w:rPr>
          <w:rFonts w:ascii="宋体" w:eastAsiaTheme="minorEastAsia" w:hAnsi="宋体" w:cs="宋体"/>
        </w:rPr>
      </w:pPr>
      <w:r w:rsidRPr="003E0F86">
        <w:rPr>
          <w:rFonts w:ascii="宋体" w:eastAsiaTheme="minorEastAsia" w:hAnsi="宋体" w:cs="宋体" w:hint="eastAsia"/>
        </w:rPr>
        <w:t>（平台</w:t>
      </w:r>
      <w:r w:rsidRPr="003E0F86">
        <w:rPr>
          <w:rFonts w:ascii="宋体" w:eastAsiaTheme="minorEastAsia" w:hAnsi="宋体" w:cs="宋体"/>
        </w:rPr>
        <w:t>运营人员）</w:t>
      </w:r>
      <w:r w:rsidRPr="003E0F86">
        <w:rPr>
          <w:rFonts w:ascii="宋体" w:eastAsiaTheme="minorEastAsia" w:hAnsi="宋体" w:cs="宋体" w:hint="eastAsia"/>
        </w:rPr>
        <w:t>支撑平台</w:t>
      </w:r>
      <w:r w:rsidRPr="003E0F86">
        <w:rPr>
          <w:rFonts w:ascii="宋体" w:eastAsiaTheme="minorEastAsia" w:hAnsi="宋体" w:cs="宋体"/>
        </w:rPr>
        <w:t>-&gt;</w:t>
      </w:r>
      <w:r w:rsidRPr="003E0F86">
        <w:rPr>
          <w:rFonts w:ascii="宋体" w:eastAsiaTheme="minorEastAsia" w:hAnsi="宋体" w:cs="宋体" w:hint="eastAsia"/>
        </w:rPr>
        <w:t>供应商</w:t>
      </w:r>
      <w:r w:rsidRPr="003E0F86">
        <w:rPr>
          <w:rFonts w:ascii="宋体" w:eastAsiaTheme="minorEastAsia" w:hAnsi="宋体" w:cs="宋体"/>
        </w:rPr>
        <w:t>申请</w:t>
      </w:r>
      <w:r w:rsidRPr="003E0F86">
        <w:rPr>
          <w:rFonts w:ascii="宋体" w:eastAsiaTheme="minorEastAsia" w:hAnsi="宋体" w:cs="宋体" w:hint="eastAsia"/>
        </w:rPr>
        <w:t>-&gt;完结</w:t>
      </w:r>
      <w:r w:rsidRPr="003E0F86">
        <w:rPr>
          <w:rFonts w:ascii="宋体" w:eastAsiaTheme="minorEastAsia" w:hAnsi="宋体" w:cs="宋体"/>
        </w:rPr>
        <w:t>：</w:t>
      </w:r>
      <w:r w:rsidRPr="003E0F86">
        <w:rPr>
          <w:rFonts w:ascii="宋体" w:eastAsiaTheme="minorEastAsia" w:hAnsi="宋体" w:cs="宋体" w:hint="eastAsia"/>
        </w:rPr>
        <w:t>用户与</w:t>
      </w:r>
      <w:r w:rsidRPr="003E0F86">
        <w:rPr>
          <w:rFonts w:ascii="宋体" w:eastAsiaTheme="minorEastAsia" w:hAnsi="宋体" w:cs="宋体"/>
        </w:rPr>
        <w:t>平台</w:t>
      </w:r>
      <w:r w:rsidRPr="003E0F86">
        <w:rPr>
          <w:rFonts w:ascii="宋体" w:eastAsiaTheme="minorEastAsia" w:hAnsi="宋体" w:cs="宋体" w:hint="eastAsia"/>
        </w:rPr>
        <w:t>沟通</w:t>
      </w:r>
      <w:r w:rsidRPr="003E0F86">
        <w:rPr>
          <w:rFonts w:ascii="宋体" w:eastAsiaTheme="minorEastAsia" w:hAnsi="宋体" w:cs="宋体"/>
        </w:rPr>
        <w:t>后，确认取消申请，平台运营人员确认完结</w:t>
      </w:r>
      <w:r w:rsidRPr="003E0F86">
        <w:rPr>
          <w:rFonts w:ascii="宋体" w:eastAsiaTheme="minorEastAsia" w:hAnsi="宋体" w:cs="宋体" w:hint="eastAsia"/>
        </w:rPr>
        <w:t>。</w:t>
      </w:r>
    </w:p>
    <w:p w:rsidR="006A29FD" w:rsidRPr="003E0F86" w:rsidRDefault="003A083B" w:rsidP="006A29FD">
      <w:pPr>
        <w:rPr>
          <w:rFonts w:ascii="宋体" w:eastAsiaTheme="minorEastAsia" w:hAnsi="宋体" w:cs="宋体"/>
          <w:i/>
        </w:rPr>
      </w:pPr>
      <w:r w:rsidRPr="003E0F86">
        <w:rPr>
          <w:rFonts w:ascii="宋体" w:eastAsiaTheme="minorEastAsia" w:hAnsi="宋体" w:cs="宋体" w:hint="eastAsia"/>
          <w:i/>
        </w:rPr>
        <w:t>（注</w:t>
      </w:r>
      <w:r w:rsidRPr="003E0F86">
        <w:rPr>
          <w:rFonts w:ascii="宋体" w:eastAsiaTheme="minorEastAsia" w:hAnsi="宋体" w:cs="宋体"/>
          <w:i/>
        </w:rPr>
        <w:t>）</w:t>
      </w:r>
      <w:r w:rsidRPr="003E0F86">
        <w:rPr>
          <w:rFonts w:ascii="宋体" w:eastAsiaTheme="minorEastAsia" w:hAnsi="宋体" w:cs="宋体" w:hint="eastAsia"/>
          <w:i/>
        </w:rPr>
        <w:t>：</w:t>
      </w:r>
      <w:r w:rsidRPr="003E0F86">
        <w:rPr>
          <w:rFonts w:ascii="宋体" w:eastAsiaTheme="minorEastAsia" w:hAnsi="宋体" w:cs="宋体"/>
          <w:i/>
        </w:rPr>
        <w:t>已完结</w:t>
      </w:r>
      <w:r w:rsidRPr="003E0F86">
        <w:rPr>
          <w:rFonts w:ascii="宋体" w:eastAsiaTheme="minorEastAsia" w:hAnsi="宋体" w:cs="宋体" w:hint="eastAsia"/>
          <w:i/>
        </w:rPr>
        <w:t>状态</w:t>
      </w:r>
      <w:r w:rsidRPr="003E0F86">
        <w:rPr>
          <w:rFonts w:ascii="宋体" w:eastAsiaTheme="minorEastAsia" w:hAnsi="宋体" w:cs="宋体"/>
          <w:i/>
        </w:rPr>
        <w:t>的</w:t>
      </w:r>
      <w:r w:rsidRPr="003E0F86">
        <w:rPr>
          <w:rFonts w:ascii="宋体" w:eastAsiaTheme="minorEastAsia" w:hAnsi="宋体" w:cs="宋体" w:hint="eastAsia"/>
          <w:i/>
        </w:rPr>
        <w:t>申请</w:t>
      </w:r>
      <w:r w:rsidRPr="003E0F86">
        <w:rPr>
          <w:rFonts w:ascii="宋体" w:eastAsiaTheme="minorEastAsia" w:hAnsi="宋体" w:cs="宋体"/>
          <w:i/>
        </w:rPr>
        <w:t>记录不在列表中显示</w:t>
      </w:r>
      <w:r w:rsidR="00754987" w:rsidRPr="003E0F86">
        <w:rPr>
          <w:rFonts w:ascii="宋体" w:eastAsiaTheme="minorEastAsia" w:hAnsi="宋体" w:cs="宋体" w:hint="eastAsia"/>
          <w:i/>
        </w:rPr>
        <w:t>，</w:t>
      </w:r>
      <w:r w:rsidR="00754987" w:rsidRPr="003E0F86">
        <w:rPr>
          <w:rFonts w:ascii="宋体" w:eastAsiaTheme="minorEastAsia" w:hAnsi="宋体" w:cs="宋体"/>
          <w:i/>
        </w:rPr>
        <w:t>上述②和③的区别主要</w:t>
      </w:r>
      <w:r w:rsidR="00754987" w:rsidRPr="003E0F86">
        <w:rPr>
          <w:rFonts w:ascii="宋体" w:eastAsiaTheme="minorEastAsia" w:hAnsi="宋体" w:cs="宋体" w:hint="eastAsia"/>
          <w:i/>
        </w:rPr>
        <w:t>是</w:t>
      </w:r>
      <w:r w:rsidR="00754987" w:rsidRPr="003E0F86">
        <w:rPr>
          <w:rFonts w:ascii="宋体" w:eastAsiaTheme="minorEastAsia" w:hAnsi="宋体" w:cs="宋体"/>
          <w:i/>
        </w:rPr>
        <w:t>用户场景的差异</w:t>
      </w:r>
      <w:r w:rsidRPr="003E0F86">
        <w:rPr>
          <w:rFonts w:ascii="宋体" w:eastAsiaTheme="minorEastAsia" w:hAnsi="宋体" w:cs="宋体"/>
          <w:i/>
        </w:rPr>
        <w:t>。</w:t>
      </w:r>
    </w:p>
    <w:p w:rsidR="006A29FD" w:rsidRPr="003E0F86" w:rsidRDefault="006A29FD" w:rsidP="004A3C18">
      <w:pPr>
        <w:pStyle w:val="3"/>
        <w:spacing w:before="312" w:after="312"/>
      </w:pPr>
      <w:bookmarkStart w:id="27" w:name="_字段说明"/>
      <w:bookmarkStart w:id="28" w:name="_Toc446665159"/>
      <w:bookmarkStart w:id="29" w:name="_Toc451969677"/>
      <w:bookmarkEnd w:id="27"/>
      <w:r w:rsidRPr="003E0F86">
        <w:t>字段</w:t>
      </w:r>
      <w:r w:rsidRPr="003E0F86">
        <w:rPr>
          <w:rFonts w:hint="eastAsia"/>
        </w:rPr>
        <w:t>说明</w:t>
      </w:r>
      <w:bookmarkEnd w:id="28"/>
      <w:bookmarkEnd w:id="29"/>
    </w:p>
    <w:p w:rsidR="006A29FD" w:rsidRPr="003E0F86" w:rsidRDefault="006A29FD" w:rsidP="004A3C18">
      <w:pPr>
        <w:pStyle w:val="4"/>
        <w:spacing w:before="156" w:after="156"/>
      </w:pPr>
      <w:bookmarkStart w:id="30" w:name="_客栈信息字段"/>
      <w:bookmarkEnd w:id="30"/>
      <w:r w:rsidRPr="003E0F86">
        <w:rPr>
          <w:rFonts w:hint="eastAsia"/>
        </w:rPr>
        <w:t>旅行社权限</w:t>
      </w:r>
    </w:p>
    <w:p w:rsidR="006A29FD" w:rsidRPr="003E0F86" w:rsidRDefault="006A29FD" w:rsidP="005A3CF8">
      <w:pPr>
        <w:pStyle w:val="ae"/>
        <w:numPr>
          <w:ilvl w:val="0"/>
          <w:numId w:val="59"/>
        </w:numPr>
        <w:ind w:firstLineChars="0"/>
        <w:rPr>
          <w:b/>
        </w:rPr>
      </w:pPr>
      <w:r w:rsidRPr="003E0F86">
        <w:rPr>
          <w:rFonts w:hint="eastAsia"/>
          <w:b/>
        </w:rPr>
        <w:t>列表</w:t>
      </w:r>
      <w:r w:rsidRPr="003E0F86">
        <w:rPr>
          <w:b/>
        </w:rPr>
        <w:t>字段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42"/>
        <w:gridCol w:w="1410"/>
        <w:gridCol w:w="1710"/>
        <w:gridCol w:w="4868"/>
      </w:tblGrid>
      <w:tr w:rsidR="003E0F86" w:rsidRPr="003E0F86" w:rsidTr="00FE5B23">
        <w:tc>
          <w:tcPr>
            <w:tcW w:w="642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</w:t>
            </w:r>
            <w:r w:rsidRPr="003E0F86">
              <w:rPr>
                <w:szCs w:val="18"/>
              </w:rPr>
              <w:t>注册</w:t>
            </w:r>
            <w:r w:rsidRPr="003E0F86">
              <w:rPr>
                <w:rFonts w:hint="eastAsia"/>
                <w:szCs w:val="18"/>
              </w:rPr>
              <w:t>字段</w:t>
            </w:r>
            <w:r w:rsidRPr="003E0F86">
              <w:rPr>
                <w:szCs w:val="18"/>
              </w:rPr>
              <w:t>对应</w:t>
            </w:r>
          </w:p>
        </w:tc>
        <w:tc>
          <w:tcPr>
            <w:tcW w:w="4868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FE5B23">
        <w:trPr>
          <w:trHeight w:val="301"/>
        </w:trPr>
        <w:tc>
          <w:tcPr>
            <w:tcW w:w="642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1</w:t>
            </w:r>
          </w:p>
        </w:tc>
        <w:tc>
          <w:tcPr>
            <w:tcW w:w="1410" w:type="dxa"/>
          </w:tcPr>
          <w:p w:rsidR="006A29FD" w:rsidRPr="003E0F86" w:rsidRDefault="00AF127B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公司名称</w:t>
            </w:r>
          </w:p>
        </w:tc>
        <w:tc>
          <w:tcPr>
            <w:tcW w:w="1710" w:type="dxa"/>
          </w:tcPr>
          <w:p w:rsidR="006A29FD" w:rsidRPr="003E0F86" w:rsidRDefault="006A29FD" w:rsidP="006A29FD">
            <w:pPr>
              <w:ind w:firstLineChars="200" w:firstLine="422"/>
              <w:rPr>
                <w:b/>
              </w:rPr>
            </w:pPr>
            <w:r w:rsidRPr="003E0F86">
              <w:rPr>
                <w:rFonts w:hint="eastAsia"/>
                <w:b/>
              </w:rPr>
              <w:t>公司</w:t>
            </w:r>
            <w:r w:rsidRPr="003E0F86">
              <w:rPr>
                <w:b/>
              </w:rPr>
              <w:t>名称</w:t>
            </w:r>
          </w:p>
        </w:tc>
        <w:tc>
          <w:tcPr>
            <w:tcW w:w="4868" w:type="dxa"/>
          </w:tcPr>
          <w:p w:rsidR="006A29FD" w:rsidRPr="003E0F86" w:rsidRDefault="006A29FD" w:rsidP="006A29FD"/>
        </w:tc>
      </w:tr>
      <w:tr w:rsidR="003E0F86" w:rsidRPr="003E0F86" w:rsidTr="00FE5B23">
        <w:tc>
          <w:tcPr>
            <w:tcW w:w="642" w:type="dxa"/>
          </w:tcPr>
          <w:p w:rsidR="006A29FD" w:rsidRPr="003E0F86" w:rsidRDefault="00FE5B23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2</w:t>
            </w:r>
          </w:p>
        </w:tc>
        <w:tc>
          <w:tcPr>
            <w:tcW w:w="141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171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4868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FE5B23">
        <w:tc>
          <w:tcPr>
            <w:tcW w:w="642" w:type="dxa"/>
          </w:tcPr>
          <w:p w:rsidR="006A29FD" w:rsidRPr="003E0F86" w:rsidRDefault="00FE5B23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3</w:t>
            </w:r>
          </w:p>
        </w:tc>
        <w:tc>
          <w:tcPr>
            <w:tcW w:w="141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171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4868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FE5B23">
        <w:tc>
          <w:tcPr>
            <w:tcW w:w="642" w:type="dxa"/>
          </w:tcPr>
          <w:p w:rsidR="006A29FD" w:rsidRPr="003E0F86" w:rsidRDefault="00FE5B23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4</w:t>
            </w:r>
          </w:p>
        </w:tc>
        <w:tc>
          <w:tcPr>
            <w:tcW w:w="141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171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4868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FE5B23">
        <w:tc>
          <w:tcPr>
            <w:tcW w:w="642" w:type="dxa"/>
          </w:tcPr>
          <w:p w:rsidR="006A29FD" w:rsidRPr="003E0F86" w:rsidRDefault="00FE5B23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5</w:t>
            </w:r>
          </w:p>
        </w:tc>
        <w:tc>
          <w:tcPr>
            <w:tcW w:w="1410" w:type="dxa"/>
          </w:tcPr>
          <w:p w:rsidR="006A29FD" w:rsidRPr="003E0F86" w:rsidRDefault="002862B3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</w:t>
            </w:r>
            <w:r w:rsidR="006A29FD" w:rsidRPr="003E0F86">
              <w:rPr>
                <w:rFonts w:hint="eastAsia"/>
                <w:szCs w:val="18"/>
              </w:rPr>
              <w:t>资质</w:t>
            </w:r>
          </w:p>
        </w:tc>
        <w:tc>
          <w:tcPr>
            <w:tcW w:w="171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相关资质</w:t>
            </w:r>
          </w:p>
        </w:tc>
        <w:tc>
          <w:tcPr>
            <w:tcW w:w="4868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【查看】按钮，可查看资质大图</w:t>
            </w:r>
          </w:p>
        </w:tc>
      </w:tr>
      <w:tr w:rsidR="003E0F86" w:rsidRPr="003E0F86" w:rsidTr="00FE5B23">
        <w:tc>
          <w:tcPr>
            <w:tcW w:w="642" w:type="dxa"/>
          </w:tcPr>
          <w:p w:rsidR="006A29FD" w:rsidRPr="003E0F86" w:rsidRDefault="00FE5B23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6</w:t>
            </w:r>
          </w:p>
        </w:tc>
        <w:tc>
          <w:tcPr>
            <w:tcW w:w="1410" w:type="dxa"/>
          </w:tcPr>
          <w:p w:rsidR="006A29FD" w:rsidRPr="003E0F86" w:rsidRDefault="008B104F" w:rsidP="006A29FD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Pr="003E0F86">
              <w:rPr>
                <w:szCs w:val="18"/>
              </w:rPr>
              <w:t>公司名称</w:t>
            </w:r>
          </w:p>
        </w:tc>
        <w:tc>
          <w:tcPr>
            <w:tcW w:w="1710" w:type="dxa"/>
          </w:tcPr>
          <w:p w:rsidR="006A29FD" w:rsidRPr="003E0F86" w:rsidRDefault="00E655AB" w:rsidP="00E655AB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 xml:space="preserve">  </w:t>
            </w:r>
          </w:p>
        </w:tc>
        <w:tc>
          <w:tcPr>
            <w:tcW w:w="4868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来源于</w:t>
            </w:r>
            <w:r w:rsidRPr="003E0F86">
              <w:rPr>
                <w:b/>
                <w:szCs w:val="18"/>
              </w:rPr>
              <w:t>供应端，</w:t>
            </w:r>
            <w:r w:rsidRPr="003E0F86">
              <w:rPr>
                <w:rFonts w:hint="eastAsia"/>
                <w:szCs w:val="18"/>
              </w:rPr>
              <w:t>区分该账号是否为供应端添加的</w:t>
            </w:r>
            <w:proofErr w:type="gramStart"/>
            <w:r w:rsidR="008B104F" w:rsidRPr="003E0F86">
              <w:rPr>
                <w:rFonts w:hint="eastAsia"/>
                <w:szCs w:val="18"/>
              </w:rPr>
              <w:t>代注册</w:t>
            </w:r>
            <w:proofErr w:type="gramEnd"/>
            <w:r w:rsidRPr="003E0F86">
              <w:rPr>
                <w:rFonts w:hint="eastAsia"/>
                <w:szCs w:val="18"/>
              </w:rPr>
              <w:t>账号，若是，则显示供应商的公司名称。</w:t>
            </w:r>
          </w:p>
        </w:tc>
      </w:tr>
      <w:tr w:rsidR="003E0F86" w:rsidRPr="003E0F86" w:rsidTr="00FE5B23">
        <w:tc>
          <w:tcPr>
            <w:tcW w:w="642" w:type="dxa"/>
          </w:tcPr>
          <w:p w:rsidR="00FE5B23" w:rsidRPr="003E0F86" w:rsidRDefault="00FE5B23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7</w:t>
            </w:r>
          </w:p>
        </w:tc>
        <w:tc>
          <w:tcPr>
            <w:tcW w:w="1410" w:type="dxa"/>
          </w:tcPr>
          <w:p w:rsidR="00FE5B23" w:rsidRPr="003E0F86" w:rsidRDefault="008B104F" w:rsidP="006A29FD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FE5B23" w:rsidRPr="003E0F86">
              <w:rPr>
                <w:szCs w:val="18"/>
              </w:rPr>
              <w:t>时间</w:t>
            </w:r>
          </w:p>
        </w:tc>
        <w:tc>
          <w:tcPr>
            <w:tcW w:w="1710" w:type="dxa"/>
          </w:tcPr>
          <w:p w:rsidR="00FE5B23" w:rsidRPr="003E0F86" w:rsidRDefault="00FE5B23" w:rsidP="006A29FD">
            <w:pPr>
              <w:rPr>
                <w:szCs w:val="18"/>
              </w:rPr>
            </w:pPr>
          </w:p>
        </w:tc>
        <w:tc>
          <w:tcPr>
            <w:tcW w:w="4868" w:type="dxa"/>
          </w:tcPr>
          <w:p w:rsidR="00FE5B23" w:rsidRPr="003E0F86" w:rsidRDefault="002862B3" w:rsidP="006A29FD">
            <w:pPr>
              <w:rPr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来源于</w:t>
            </w:r>
            <w:r w:rsidRPr="003E0F86">
              <w:rPr>
                <w:b/>
                <w:szCs w:val="18"/>
              </w:rPr>
              <w:t>供应端，</w:t>
            </w:r>
            <w:r w:rsidR="00FE5B23" w:rsidRPr="003E0F86">
              <w:rPr>
                <w:rFonts w:hint="eastAsia"/>
                <w:szCs w:val="18"/>
              </w:rPr>
              <w:t>绑定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  <w:r w:rsidR="00FE5B23" w:rsidRPr="003E0F86">
              <w:rPr>
                <w:szCs w:val="18"/>
              </w:rPr>
              <w:t>关系的时间</w:t>
            </w:r>
          </w:p>
        </w:tc>
      </w:tr>
      <w:tr w:rsidR="006A29FD" w:rsidRPr="003E0F86" w:rsidTr="00FE5B23">
        <w:tc>
          <w:tcPr>
            <w:tcW w:w="642" w:type="dxa"/>
          </w:tcPr>
          <w:p w:rsidR="006A29FD" w:rsidRPr="003E0F86" w:rsidRDefault="00FE5B23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8</w:t>
            </w:r>
          </w:p>
        </w:tc>
        <w:tc>
          <w:tcPr>
            <w:tcW w:w="141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1710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  <w:tc>
          <w:tcPr>
            <w:tcW w:w="4868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【通过】、【拒绝】、【基础信息</w:t>
            </w:r>
            <w:r w:rsidRPr="003E0F86">
              <w:rPr>
                <w:szCs w:val="18"/>
              </w:rPr>
              <w:t>维护】</w:t>
            </w:r>
            <w:r w:rsidRPr="003E0F86">
              <w:rPr>
                <w:rFonts w:hint="eastAsia"/>
                <w:szCs w:val="18"/>
              </w:rPr>
              <w:t>、</w:t>
            </w:r>
            <w:r w:rsidRPr="003E0F86">
              <w:rPr>
                <w:szCs w:val="18"/>
              </w:rPr>
              <w:t>【</w:t>
            </w:r>
            <w:r w:rsidRPr="003E0F86">
              <w:rPr>
                <w:rFonts w:hint="eastAsia"/>
                <w:szCs w:val="18"/>
              </w:rPr>
              <w:t>分销权限</w:t>
            </w:r>
            <w:r w:rsidRPr="003E0F86">
              <w:rPr>
                <w:szCs w:val="18"/>
              </w:rPr>
              <w:t>】</w:t>
            </w:r>
          </w:p>
        </w:tc>
      </w:tr>
    </w:tbl>
    <w:p w:rsidR="006A29FD" w:rsidRPr="003E0F86" w:rsidRDefault="006A29FD" w:rsidP="006A29FD">
      <w:bookmarkStart w:id="31" w:name="_房型信息字段"/>
      <w:bookmarkEnd w:id="31"/>
    </w:p>
    <w:p w:rsidR="00AF127B" w:rsidRPr="003E0F86" w:rsidRDefault="00AF127B" w:rsidP="006A29FD">
      <w:pPr>
        <w:rPr>
          <w:b/>
        </w:rPr>
      </w:pPr>
    </w:p>
    <w:p w:rsidR="00E655AB" w:rsidRPr="003E0F86" w:rsidRDefault="00E655AB" w:rsidP="005A3CF8">
      <w:pPr>
        <w:pStyle w:val="ae"/>
        <w:numPr>
          <w:ilvl w:val="0"/>
          <w:numId w:val="59"/>
        </w:numPr>
        <w:ind w:firstLineChars="0"/>
        <w:rPr>
          <w:b/>
        </w:rPr>
      </w:pPr>
      <w:r w:rsidRPr="003E0F86">
        <w:rPr>
          <w:rFonts w:hint="eastAsia"/>
          <w:b/>
        </w:rPr>
        <w:lastRenderedPageBreak/>
        <w:t>筛选条件</w:t>
      </w:r>
      <w:r w:rsidRPr="003E0F86">
        <w:rPr>
          <w:b/>
        </w:rPr>
        <w:t>字段</w:t>
      </w:r>
    </w:p>
    <w:tbl>
      <w:tblPr>
        <w:tblStyle w:val="ad"/>
        <w:tblW w:w="8630" w:type="dxa"/>
        <w:tblLook w:val="04A0" w:firstRow="1" w:lastRow="0" w:firstColumn="1" w:lastColumn="0" w:noHBand="0" w:noVBand="1"/>
      </w:tblPr>
      <w:tblGrid>
        <w:gridCol w:w="660"/>
        <w:gridCol w:w="1374"/>
        <w:gridCol w:w="3356"/>
        <w:gridCol w:w="3240"/>
      </w:tblGrid>
      <w:tr w:rsidR="003E0F86" w:rsidRPr="003E0F86" w:rsidTr="00FD4023">
        <w:tc>
          <w:tcPr>
            <w:tcW w:w="660" w:type="dxa"/>
            <w:shd w:val="clear" w:color="auto" w:fill="D9D9D9" w:themeFill="background1" w:themeFillShade="D9"/>
          </w:tcPr>
          <w:p w:rsidR="00FD4023" w:rsidRPr="003E0F86" w:rsidRDefault="00FD4023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:rsidR="00FD4023" w:rsidRPr="003E0F86" w:rsidRDefault="00FD4023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3356" w:type="dxa"/>
            <w:shd w:val="clear" w:color="auto" w:fill="D9D9D9" w:themeFill="background1" w:themeFillShade="D9"/>
          </w:tcPr>
          <w:p w:rsidR="00FD4023" w:rsidRPr="003E0F86" w:rsidRDefault="00FD4023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输入</w:t>
            </w:r>
            <w:r w:rsidRPr="003E0F86">
              <w:rPr>
                <w:szCs w:val="18"/>
              </w:rPr>
              <w:t>规范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:rsidR="00FD4023" w:rsidRPr="003E0F86" w:rsidRDefault="00FD4023" w:rsidP="00B00534">
            <w:pPr>
              <w:jc w:val="center"/>
              <w:rPr>
                <w:szCs w:val="18"/>
              </w:rPr>
            </w:pPr>
          </w:p>
        </w:tc>
      </w:tr>
      <w:tr w:rsidR="003E0F86" w:rsidRPr="003E0F86" w:rsidTr="00FD4023">
        <w:trPr>
          <w:trHeight w:val="301"/>
        </w:trPr>
        <w:tc>
          <w:tcPr>
            <w:tcW w:w="660" w:type="dxa"/>
          </w:tcPr>
          <w:p w:rsidR="00FD4023" w:rsidRPr="003E0F86" w:rsidRDefault="00FD4023" w:rsidP="00FD4023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1</w:t>
            </w:r>
          </w:p>
        </w:tc>
        <w:tc>
          <w:tcPr>
            <w:tcW w:w="1374" w:type="dxa"/>
          </w:tcPr>
          <w:p w:rsidR="00FD4023" w:rsidRPr="003E0F86" w:rsidRDefault="00AF127B" w:rsidP="00FD4023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公司名称</w:t>
            </w:r>
          </w:p>
        </w:tc>
        <w:tc>
          <w:tcPr>
            <w:tcW w:w="3356" w:type="dxa"/>
          </w:tcPr>
          <w:p w:rsidR="00FD4023" w:rsidRPr="003E0F86" w:rsidRDefault="009F6382" w:rsidP="00FD4023">
            <w:pPr>
              <w:jc w:val="left"/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240" w:type="dxa"/>
          </w:tcPr>
          <w:p w:rsidR="00FD4023" w:rsidRPr="003E0F86" w:rsidRDefault="00FD4023" w:rsidP="00FD4023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</w:p>
        </w:tc>
      </w:tr>
      <w:tr w:rsidR="003E0F86" w:rsidRPr="003E0F86" w:rsidTr="00FD4023">
        <w:tc>
          <w:tcPr>
            <w:tcW w:w="660" w:type="dxa"/>
          </w:tcPr>
          <w:p w:rsidR="00FD4023" w:rsidRPr="003E0F86" w:rsidRDefault="00FD4023" w:rsidP="00FD4023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2</w:t>
            </w:r>
          </w:p>
        </w:tc>
        <w:tc>
          <w:tcPr>
            <w:tcW w:w="1374" w:type="dxa"/>
          </w:tcPr>
          <w:p w:rsidR="00FD4023" w:rsidRPr="003E0F86" w:rsidRDefault="00FD4023" w:rsidP="00FD4023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3356" w:type="dxa"/>
          </w:tcPr>
          <w:p w:rsidR="00FD4023" w:rsidRPr="003E0F86" w:rsidRDefault="009F6382" w:rsidP="00FD4023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240" w:type="dxa"/>
          </w:tcPr>
          <w:p w:rsidR="00FD4023" w:rsidRPr="003E0F86" w:rsidRDefault="00FD4023" w:rsidP="00FD4023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</w:p>
        </w:tc>
      </w:tr>
      <w:tr w:rsidR="003E0F86" w:rsidRPr="003E0F86" w:rsidTr="00FD4023">
        <w:tc>
          <w:tcPr>
            <w:tcW w:w="660" w:type="dxa"/>
          </w:tcPr>
          <w:p w:rsidR="00FD4023" w:rsidRPr="003E0F86" w:rsidRDefault="00FD4023" w:rsidP="00FD4023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3</w:t>
            </w:r>
          </w:p>
        </w:tc>
        <w:tc>
          <w:tcPr>
            <w:tcW w:w="1374" w:type="dxa"/>
          </w:tcPr>
          <w:p w:rsidR="00FD4023" w:rsidRPr="003E0F86" w:rsidRDefault="00FD4023" w:rsidP="00FD4023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3356" w:type="dxa"/>
          </w:tcPr>
          <w:p w:rsidR="00FD4023" w:rsidRPr="003E0F86" w:rsidRDefault="00FD4023" w:rsidP="00FD4023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限</w:t>
            </w:r>
            <w:r w:rsidRPr="003E0F86">
              <w:rPr>
                <w:rFonts w:hint="eastAsia"/>
                <w:szCs w:val="18"/>
              </w:rPr>
              <w:t>11</w:t>
            </w:r>
            <w:r w:rsidRPr="003E0F86">
              <w:rPr>
                <w:rFonts w:hint="eastAsia"/>
                <w:szCs w:val="18"/>
              </w:rPr>
              <w:t>位</w:t>
            </w:r>
            <w:r w:rsidRPr="003E0F86">
              <w:rPr>
                <w:szCs w:val="18"/>
              </w:rPr>
              <w:t>数字</w:t>
            </w:r>
          </w:p>
        </w:tc>
        <w:tc>
          <w:tcPr>
            <w:tcW w:w="3240" w:type="dxa"/>
          </w:tcPr>
          <w:p w:rsidR="00FD4023" w:rsidRPr="003E0F86" w:rsidRDefault="00FD4023" w:rsidP="00FD4023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精准</w:t>
            </w:r>
            <w:r w:rsidRPr="003E0F86">
              <w:rPr>
                <w:szCs w:val="18"/>
              </w:rPr>
              <w:t>搜索</w:t>
            </w:r>
          </w:p>
        </w:tc>
      </w:tr>
      <w:tr w:rsidR="003E0F86" w:rsidRPr="003E0F86" w:rsidTr="00FD4023">
        <w:tc>
          <w:tcPr>
            <w:tcW w:w="660" w:type="dxa"/>
          </w:tcPr>
          <w:p w:rsidR="00FD4023" w:rsidRPr="003E0F86" w:rsidRDefault="00FD4023" w:rsidP="00FD4023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4</w:t>
            </w:r>
          </w:p>
        </w:tc>
        <w:tc>
          <w:tcPr>
            <w:tcW w:w="1374" w:type="dxa"/>
          </w:tcPr>
          <w:p w:rsidR="00FD4023" w:rsidRPr="003E0F86" w:rsidRDefault="00FD4023" w:rsidP="00FD4023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是否</w:t>
            </w:r>
            <w:r w:rsidRPr="003E0F86">
              <w:rPr>
                <w:szCs w:val="18"/>
              </w:rPr>
              <w:t>为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</w:p>
        </w:tc>
        <w:tc>
          <w:tcPr>
            <w:tcW w:w="3356" w:type="dxa"/>
          </w:tcPr>
          <w:p w:rsidR="00FD4023" w:rsidRPr="003E0F86" w:rsidRDefault="00FD4023" w:rsidP="00FD4023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单选项</w:t>
            </w:r>
            <w:r w:rsidRPr="003E0F86">
              <w:rPr>
                <w:szCs w:val="18"/>
              </w:rPr>
              <w:t>，包括全部、是、否</w:t>
            </w:r>
          </w:p>
        </w:tc>
        <w:tc>
          <w:tcPr>
            <w:tcW w:w="3240" w:type="dxa"/>
          </w:tcPr>
          <w:p w:rsidR="00FD4023" w:rsidRPr="003E0F86" w:rsidRDefault="00FD4023" w:rsidP="00FD4023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显示</w:t>
            </w:r>
            <w:r w:rsidRPr="003E0F86">
              <w:rPr>
                <w:szCs w:val="18"/>
              </w:rPr>
              <w:t>所有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  <w:r w:rsidRPr="003E0F86">
              <w:rPr>
                <w:szCs w:val="18"/>
              </w:rPr>
              <w:t>字段不为空</w:t>
            </w:r>
            <w:r w:rsidRPr="003E0F86">
              <w:rPr>
                <w:rFonts w:hint="eastAsia"/>
                <w:szCs w:val="18"/>
              </w:rPr>
              <w:t>的结果</w:t>
            </w:r>
          </w:p>
        </w:tc>
      </w:tr>
      <w:tr w:rsidR="003E0F86" w:rsidRPr="003E0F86" w:rsidTr="00FD4023">
        <w:tc>
          <w:tcPr>
            <w:tcW w:w="660" w:type="dxa"/>
          </w:tcPr>
          <w:p w:rsidR="00FD4023" w:rsidRPr="003E0F86" w:rsidRDefault="00FD4023" w:rsidP="00FD4023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5</w:t>
            </w:r>
          </w:p>
        </w:tc>
        <w:tc>
          <w:tcPr>
            <w:tcW w:w="1374" w:type="dxa"/>
          </w:tcPr>
          <w:p w:rsidR="00FD4023" w:rsidRPr="003E0F86" w:rsidRDefault="008B104F" w:rsidP="00FD4023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FD4023" w:rsidRPr="003E0F86">
              <w:rPr>
                <w:szCs w:val="18"/>
              </w:rPr>
              <w:t>公司名称</w:t>
            </w:r>
          </w:p>
        </w:tc>
        <w:tc>
          <w:tcPr>
            <w:tcW w:w="3356" w:type="dxa"/>
          </w:tcPr>
          <w:p w:rsidR="00FD4023" w:rsidRPr="003E0F86" w:rsidRDefault="009F6382" w:rsidP="00FD4023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240" w:type="dxa"/>
          </w:tcPr>
          <w:p w:rsidR="00FD4023" w:rsidRPr="003E0F86" w:rsidRDefault="00FD4023" w:rsidP="00FD4023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</w:p>
        </w:tc>
      </w:tr>
      <w:tr w:rsidR="003E0F86" w:rsidRPr="003E0F86" w:rsidTr="00FD4023">
        <w:tc>
          <w:tcPr>
            <w:tcW w:w="660" w:type="dxa"/>
          </w:tcPr>
          <w:p w:rsidR="00FD4023" w:rsidRPr="003E0F86" w:rsidRDefault="00FD4023" w:rsidP="00FD4023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6</w:t>
            </w:r>
          </w:p>
        </w:tc>
        <w:tc>
          <w:tcPr>
            <w:tcW w:w="1374" w:type="dxa"/>
          </w:tcPr>
          <w:p w:rsidR="00FD4023" w:rsidRPr="003E0F86" w:rsidRDefault="00FD4023" w:rsidP="00FD4023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地址区域</w:t>
            </w:r>
          </w:p>
        </w:tc>
        <w:tc>
          <w:tcPr>
            <w:tcW w:w="3356" w:type="dxa"/>
          </w:tcPr>
          <w:p w:rsidR="00FD4023" w:rsidRPr="003E0F86" w:rsidRDefault="00FD4023" w:rsidP="00FD4023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三个</w:t>
            </w:r>
            <w:r w:rsidRPr="003E0F86">
              <w:rPr>
                <w:szCs w:val="18"/>
              </w:rPr>
              <w:t>单选项，省</w:t>
            </w:r>
            <w:r w:rsidRPr="003E0F86">
              <w:rPr>
                <w:rFonts w:hint="eastAsia"/>
                <w:szCs w:val="18"/>
              </w:rPr>
              <w:t>/</w:t>
            </w:r>
            <w:r w:rsidRPr="003E0F86">
              <w:rPr>
                <w:rFonts w:hint="eastAsia"/>
                <w:szCs w:val="18"/>
              </w:rPr>
              <w:t>市</w:t>
            </w:r>
            <w:r w:rsidRPr="003E0F86">
              <w:rPr>
                <w:rFonts w:hint="eastAsia"/>
                <w:szCs w:val="18"/>
              </w:rPr>
              <w:t>/</w:t>
            </w:r>
            <w:r w:rsidRPr="003E0F86">
              <w:rPr>
                <w:rFonts w:hint="eastAsia"/>
                <w:szCs w:val="18"/>
              </w:rPr>
              <w:t>区，</w:t>
            </w:r>
            <w:r w:rsidRPr="003E0F86">
              <w:rPr>
                <w:szCs w:val="18"/>
              </w:rPr>
              <w:t>选择组合可为：</w:t>
            </w:r>
            <w:r w:rsidRPr="003E0F86">
              <w:rPr>
                <w:rFonts w:hint="eastAsia"/>
                <w:szCs w:val="18"/>
              </w:rPr>
              <w:t>（全</w:t>
            </w:r>
            <w:r w:rsidRPr="003E0F86">
              <w:rPr>
                <w:szCs w:val="18"/>
              </w:rPr>
              <w:t>为</w:t>
            </w:r>
            <w:r w:rsidRPr="003E0F86">
              <w:rPr>
                <w:rFonts w:hint="eastAsia"/>
                <w:szCs w:val="18"/>
              </w:rPr>
              <w:t>空）</w:t>
            </w:r>
            <w:r w:rsidRPr="003E0F86">
              <w:rPr>
                <w:szCs w:val="18"/>
              </w:rPr>
              <w:t>、省、省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市、省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市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区</w:t>
            </w:r>
          </w:p>
        </w:tc>
        <w:tc>
          <w:tcPr>
            <w:tcW w:w="3240" w:type="dxa"/>
          </w:tcPr>
          <w:p w:rsidR="00FD4023" w:rsidRPr="003E0F86" w:rsidRDefault="00FD4023" w:rsidP="00FD4023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</w:t>
            </w:r>
            <w:r w:rsidRPr="003E0F86">
              <w:rPr>
                <w:szCs w:val="18"/>
              </w:rPr>
              <w:t>选项</w:t>
            </w:r>
            <w:r w:rsidRPr="003E0F86">
              <w:rPr>
                <w:rFonts w:hint="eastAsia"/>
                <w:szCs w:val="18"/>
              </w:rPr>
              <w:t>匹配</w:t>
            </w:r>
          </w:p>
        </w:tc>
      </w:tr>
      <w:tr w:rsidR="00FD4023" w:rsidRPr="003E0F86" w:rsidTr="00FD4023">
        <w:tc>
          <w:tcPr>
            <w:tcW w:w="660" w:type="dxa"/>
          </w:tcPr>
          <w:p w:rsidR="00FD4023" w:rsidRPr="003E0F86" w:rsidRDefault="00FD4023" w:rsidP="00FD4023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7</w:t>
            </w:r>
          </w:p>
        </w:tc>
        <w:tc>
          <w:tcPr>
            <w:tcW w:w="1374" w:type="dxa"/>
          </w:tcPr>
          <w:p w:rsidR="00FD4023" w:rsidRPr="003E0F86" w:rsidRDefault="008B104F" w:rsidP="00FD4023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FD4023" w:rsidRPr="003E0F86">
              <w:rPr>
                <w:rFonts w:hint="eastAsia"/>
                <w:szCs w:val="18"/>
              </w:rPr>
              <w:t>时间</w:t>
            </w:r>
          </w:p>
        </w:tc>
        <w:tc>
          <w:tcPr>
            <w:tcW w:w="3356" w:type="dxa"/>
          </w:tcPr>
          <w:p w:rsidR="00FD4023" w:rsidRPr="003E0F86" w:rsidRDefault="00FD4023" w:rsidP="00682C0D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时间</w:t>
            </w:r>
            <w:r w:rsidRPr="003E0F86">
              <w:rPr>
                <w:szCs w:val="18"/>
              </w:rPr>
              <w:t>范围，两个</w:t>
            </w:r>
            <w:r w:rsidRPr="003E0F86">
              <w:rPr>
                <w:rFonts w:hint="eastAsia"/>
                <w:szCs w:val="18"/>
              </w:rPr>
              <w:t>单选项</w:t>
            </w:r>
            <w:r w:rsidRPr="003E0F86">
              <w:rPr>
                <w:szCs w:val="18"/>
              </w:rPr>
              <w:t>，时间可精确到分，显示格式为</w:t>
            </w:r>
            <w:r w:rsidRPr="003E0F86">
              <w:rPr>
                <w:rFonts w:hint="eastAsia"/>
                <w:szCs w:val="18"/>
              </w:rPr>
              <w:t>XXXX-XX-XX XX:XX</w:t>
            </w:r>
            <w:r w:rsidR="00682C0D" w:rsidRPr="003E0F86">
              <w:rPr>
                <w:rFonts w:hint="eastAsia"/>
                <w:szCs w:val="18"/>
              </w:rPr>
              <w:t>，起始</w:t>
            </w:r>
            <w:r w:rsidR="00682C0D" w:rsidRPr="003E0F86">
              <w:rPr>
                <w:szCs w:val="18"/>
              </w:rPr>
              <w:t>时刻默认为</w:t>
            </w:r>
            <w:r w:rsidR="00682C0D" w:rsidRPr="003E0F86">
              <w:rPr>
                <w:rFonts w:hint="eastAsia"/>
                <w:szCs w:val="18"/>
              </w:rPr>
              <w:t>00:00</w:t>
            </w:r>
            <w:r w:rsidR="00682C0D" w:rsidRPr="003E0F86">
              <w:rPr>
                <w:rFonts w:hint="eastAsia"/>
                <w:szCs w:val="18"/>
              </w:rPr>
              <w:t>，</w:t>
            </w:r>
            <w:r w:rsidR="00682C0D" w:rsidRPr="003E0F86">
              <w:rPr>
                <w:szCs w:val="18"/>
              </w:rPr>
              <w:t>截止时刻默认为</w:t>
            </w:r>
            <w:r w:rsidR="00682C0D" w:rsidRPr="003E0F86">
              <w:rPr>
                <w:szCs w:val="18"/>
              </w:rPr>
              <w:t>23</w:t>
            </w:r>
            <w:r w:rsidR="00682C0D" w:rsidRPr="003E0F86">
              <w:rPr>
                <w:rFonts w:hint="eastAsia"/>
                <w:szCs w:val="18"/>
              </w:rPr>
              <w:t>:</w:t>
            </w:r>
            <w:r w:rsidR="00682C0D" w:rsidRPr="003E0F86">
              <w:rPr>
                <w:szCs w:val="18"/>
              </w:rPr>
              <w:t>59</w:t>
            </w:r>
          </w:p>
        </w:tc>
        <w:tc>
          <w:tcPr>
            <w:tcW w:w="3240" w:type="dxa"/>
          </w:tcPr>
          <w:p w:rsidR="00FD4023" w:rsidRPr="003E0F86" w:rsidRDefault="00FD4023" w:rsidP="00FD4023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与选项匹配</w:t>
            </w:r>
          </w:p>
        </w:tc>
      </w:tr>
    </w:tbl>
    <w:p w:rsidR="00E655AB" w:rsidRPr="003E0F86" w:rsidRDefault="00E655AB" w:rsidP="00E655AB">
      <w:pPr>
        <w:rPr>
          <w:b/>
        </w:rPr>
      </w:pPr>
    </w:p>
    <w:p w:rsidR="006A29FD" w:rsidRPr="003E0F86" w:rsidRDefault="006A29FD" w:rsidP="004A3C18">
      <w:pPr>
        <w:pStyle w:val="4"/>
        <w:spacing w:before="156" w:after="156"/>
      </w:pPr>
      <w:r w:rsidRPr="003E0F86">
        <w:rPr>
          <w:rFonts w:hint="eastAsia"/>
        </w:rPr>
        <w:t>旅行社部门权限</w:t>
      </w:r>
    </w:p>
    <w:p w:rsidR="006A29FD" w:rsidRPr="003E0F86" w:rsidRDefault="006A29FD" w:rsidP="005A3CF8">
      <w:pPr>
        <w:pStyle w:val="ae"/>
        <w:numPr>
          <w:ilvl w:val="0"/>
          <w:numId w:val="60"/>
        </w:numPr>
        <w:ind w:firstLineChars="0"/>
        <w:rPr>
          <w:b/>
        </w:rPr>
      </w:pPr>
      <w:r w:rsidRPr="003E0F86">
        <w:rPr>
          <w:rFonts w:hint="eastAsia"/>
          <w:b/>
        </w:rPr>
        <w:t>列表</w:t>
      </w:r>
      <w:r w:rsidRPr="003E0F86">
        <w:rPr>
          <w:b/>
        </w:rPr>
        <w:t>字段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4"/>
        <w:gridCol w:w="1162"/>
        <w:gridCol w:w="1845"/>
        <w:gridCol w:w="4859"/>
      </w:tblGrid>
      <w:tr w:rsidR="003E0F86" w:rsidRPr="003E0F86" w:rsidTr="002862B3">
        <w:tc>
          <w:tcPr>
            <w:tcW w:w="764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162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845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</w:t>
            </w:r>
            <w:r w:rsidRPr="003E0F86">
              <w:rPr>
                <w:szCs w:val="18"/>
              </w:rPr>
              <w:t>注册字段对应</w:t>
            </w:r>
          </w:p>
        </w:tc>
        <w:tc>
          <w:tcPr>
            <w:tcW w:w="4859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2862B3">
        <w:trPr>
          <w:trHeight w:val="301"/>
        </w:trPr>
        <w:tc>
          <w:tcPr>
            <w:tcW w:w="764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1</w:t>
            </w:r>
          </w:p>
        </w:tc>
        <w:tc>
          <w:tcPr>
            <w:tcW w:w="1162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类型</w:t>
            </w:r>
          </w:p>
        </w:tc>
        <w:tc>
          <w:tcPr>
            <w:tcW w:w="1845" w:type="dxa"/>
          </w:tcPr>
          <w:p w:rsidR="006A29FD" w:rsidRPr="003E0F86" w:rsidRDefault="006A29FD" w:rsidP="006A29FD">
            <w:pPr>
              <w:ind w:firstLineChars="250" w:firstLine="527"/>
              <w:rPr>
                <w:b/>
              </w:rPr>
            </w:pPr>
            <w:r w:rsidRPr="003E0F86">
              <w:rPr>
                <w:rFonts w:hint="eastAsia"/>
                <w:b/>
              </w:rPr>
              <w:t>身份属性</w:t>
            </w:r>
          </w:p>
        </w:tc>
        <w:tc>
          <w:tcPr>
            <w:tcW w:w="4859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包括个人、企业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种情况</w:t>
            </w:r>
          </w:p>
        </w:tc>
      </w:tr>
      <w:tr w:rsidR="003E0F86" w:rsidRPr="003E0F86" w:rsidTr="002862B3">
        <w:tc>
          <w:tcPr>
            <w:tcW w:w="764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2</w:t>
            </w:r>
          </w:p>
        </w:tc>
        <w:tc>
          <w:tcPr>
            <w:tcW w:w="1162" w:type="dxa"/>
          </w:tcPr>
          <w:p w:rsidR="006A29FD" w:rsidRPr="003E0F86" w:rsidRDefault="00AF127B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公司名称</w:t>
            </w:r>
          </w:p>
        </w:tc>
        <w:tc>
          <w:tcPr>
            <w:tcW w:w="1845" w:type="dxa"/>
          </w:tcPr>
          <w:p w:rsidR="006A29FD" w:rsidRPr="003E0F86" w:rsidRDefault="006A29FD" w:rsidP="006A29FD">
            <w:pPr>
              <w:ind w:firstLineChars="250" w:firstLine="527"/>
              <w:rPr>
                <w:b/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公司</w:t>
            </w:r>
            <w:r w:rsidRPr="003E0F86">
              <w:rPr>
                <w:b/>
                <w:szCs w:val="18"/>
              </w:rPr>
              <w:t>名称</w:t>
            </w:r>
          </w:p>
        </w:tc>
        <w:tc>
          <w:tcPr>
            <w:tcW w:w="4859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即旅行社部门的公司名称，类型为个人时，此字段为空</w:t>
            </w:r>
          </w:p>
        </w:tc>
      </w:tr>
      <w:tr w:rsidR="003E0F86" w:rsidRPr="003E0F86" w:rsidTr="002862B3">
        <w:tc>
          <w:tcPr>
            <w:tcW w:w="764" w:type="dxa"/>
          </w:tcPr>
          <w:p w:rsidR="006A29FD" w:rsidRPr="003E0F86" w:rsidRDefault="002862B3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3</w:t>
            </w:r>
          </w:p>
        </w:tc>
        <w:tc>
          <w:tcPr>
            <w:tcW w:w="1162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184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4859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2862B3">
        <w:tc>
          <w:tcPr>
            <w:tcW w:w="764" w:type="dxa"/>
          </w:tcPr>
          <w:p w:rsidR="006A29FD" w:rsidRPr="003E0F86" w:rsidRDefault="002862B3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4</w:t>
            </w:r>
          </w:p>
        </w:tc>
        <w:tc>
          <w:tcPr>
            <w:tcW w:w="1162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身份证号</w:t>
            </w:r>
          </w:p>
        </w:tc>
        <w:tc>
          <w:tcPr>
            <w:tcW w:w="184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身份证号</w:t>
            </w:r>
          </w:p>
        </w:tc>
        <w:tc>
          <w:tcPr>
            <w:tcW w:w="4859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类型为企业时，此字段为空</w:t>
            </w:r>
          </w:p>
        </w:tc>
      </w:tr>
      <w:tr w:rsidR="003E0F86" w:rsidRPr="003E0F86" w:rsidTr="002862B3">
        <w:tc>
          <w:tcPr>
            <w:tcW w:w="764" w:type="dxa"/>
          </w:tcPr>
          <w:p w:rsidR="006A29FD" w:rsidRPr="003E0F86" w:rsidRDefault="002862B3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5</w:t>
            </w:r>
          </w:p>
        </w:tc>
        <w:tc>
          <w:tcPr>
            <w:tcW w:w="1162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184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4859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2862B3">
        <w:tc>
          <w:tcPr>
            <w:tcW w:w="764" w:type="dxa"/>
          </w:tcPr>
          <w:p w:rsidR="006A29FD" w:rsidRPr="003E0F86" w:rsidRDefault="002862B3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6</w:t>
            </w:r>
          </w:p>
        </w:tc>
        <w:tc>
          <w:tcPr>
            <w:tcW w:w="1162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184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4859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类型为个人时，此字段</w:t>
            </w:r>
            <w:r w:rsidR="003100E1" w:rsidRPr="003E0F86">
              <w:rPr>
                <w:rFonts w:hint="eastAsia"/>
                <w:szCs w:val="18"/>
              </w:rPr>
              <w:t>可能</w:t>
            </w:r>
            <w:r w:rsidRPr="003E0F86">
              <w:rPr>
                <w:rFonts w:hint="eastAsia"/>
                <w:szCs w:val="18"/>
              </w:rPr>
              <w:t>为空</w:t>
            </w:r>
          </w:p>
        </w:tc>
      </w:tr>
      <w:tr w:rsidR="003E0F86" w:rsidRPr="003E0F86" w:rsidTr="002862B3">
        <w:tc>
          <w:tcPr>
            <w:tcW w:w="764" w:type="dxa"/>
          </w:tcPr>
          <w:p w:rsidR="006A29FD" w:rsidRPr="003E0F86" w:rsidRDefault="002862B3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7</w:t>
            </w:r>
          </w:p>
        </w:tc>
        <w:tc>
          <w:tcPr>
            <w:tcW w:w="1162" w:type="dxa"/>
          </w:tcPr>
          <w:p w:rsidR="006A29FD" w:rsidRPr="003E0F86" w:rsidRDefault="002862B3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</w:t>
            </w:r>
            <w:r w:rsidR="006A29FD" w:rsidRPr="003E0F86">
              <w:rPr>
                <w:rFonts w:hint="eastAsia"/>
                <w:szCs w:val="18"/>
              </w:rPr>
              <w:t>资质</w:t>
            </w:r>
          </w:p>
        </w:tc>
        <w:tc>
          <w:tcPr>
            <w:tcW w:w="184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相关资质</w:t>
            </w:r>
          </w:p>
        </w:tc>
        <w:tc>
          <w:tcPr>
            <w:tcW w:w="4859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【查看】按钮，可查看资质大图</w:t>
            </w:r>
          </w:p>
        </w:tc>
      </w:tr>
      <w:tr w:rsidR="003E0F86" w:rsidRPr="003E0F86" w:rsidTr="002862B3">
        <w:tc>
          <w:tcPr>
            <w:tcW w:w="764" w:type="dxa"/>
          </w:tcPr>
          <w:p w:rsidR="006A29FD" w:rsidRPr="003E0F86" w:rsidRDefault="002862B3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8</w:t>
            </w:r>
          </w:p>
        </w:tc>
        <w:tc>
          <w:tcPr>
            <w:tcW w:w="1162" w:type="dxa"/>
          </w:tcPr>
          <w:p w:rsidR="006A29FD" w:rsidRPr="003E0F86" w:rsidRDefault="008B104F" w:rsidP="006A29FD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Pr="003E0F86">
              <w:rPr>
                <w:szCs w:val="18"/>
              </w:rPr>
              <w:t>公司名称</w:t>
            </w:r>
          </w:p>
        </w:tc>
        <w:tc>
          <w:tcPr>
            <w:tcW w:w="1845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  <w:tc>
          <w:tcPr>
            <w:tcW w:w="4859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来源于</w:t>
            </w:r>
            <w:r w:rsidRPr="003E0F86">
              <w:rPr>
                <w:b/>
                <w:szCs w:val="18"/>
              </w:rPr>
              <w:t>供应端，</w:t>
            </w:r>
            <w:r w:rsidRPr="003E0F86">
              <w:rPr>
                <w:rFonts w:hint="eastAsia"/>
                <w:szCs w:val="18"/>
              </w:rPr>
              <w:t>区分该账号是否为供应端添加的</w:t>
            </w:r>
            <w:proofErr w:type="gramStart"/>
            <w:r w:rsidR="008B104F" w:rsidRPr="003E0F86">
              <w:rPr>
                <w:rFonts w:hint="eastAsia"/>
                <w:szCs w:val="18"/>
              </w:rPr>
              <w:t>代注册</w:t>
            </w:r>
            <w:proofErr w:type="gramEnd"/>
            <w:r w:rsidRPr="003E0F86">
              <w:rPr>
                <w:rFonts w:hint="eastAsia"/>
                <w:szCs w:val="18"/>
              </w:rPr>
              <w:t>账号，若是，则显示供应商的公司名称。</w:t>
            </w:r>
          </w:p>
        </w:tc>
      </w:tr>
      <w:tr w:rsidR="003E0F86" w:rsidRPr="003E0F86" w:rsidTr="002862B3">
        <w:tc>
          <w:tcPr>
            <w:tcW w:w="764" w:type="dxa"/>
          </w:tcPr>
          <w:p w:rsidR="003100E1" w:rsidRPr="003E0F86" w:rsidRDefault="003100E1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9</w:t>
            </w:r>
          </w:p>
        </w:tc>
        <w:tc>
          <w:tcPr>
            <w:tcW w:w="1162" w:type="dxa"/>
          </w:tcPr>
          <w:p w:rsidR="003100E1" w:rsidRPr="003E0F86" w:rsidRDefault="008B104F" w:rsidP="003100E1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3100E1" w:rsidRPr="003E0F86">
              <w:rPr>
                <w:rFonts w:hint="eastAsia"/>
                <w:szCs w:val="18"/>
              </w:rPr>
              <w:t>时间</w:t>
            </w:r>
          </w:p>
        </w:tc>
        <w:tc>
          <w:tcPr>
            <w:tcW w:w="1845" w:type="dxa"/>
          </w:tcPr>
          <w:p w:rsidR="003100E1" w:rsidRPr="003E0F86" w:rsidRDefault="003100E1" w:rsidP="003100E1">
            <w:pPr>
              <w:rPr>
                <w:szCs w:val="18"/>
              </w:rPr>
            </w:pPr>
          </w:p>
        </w:tc>
        <w:tc>
          <w:tcPr>
            <w:tcW w:w="4859" w:type="dxa"/>
          </w:tcPr>
          <w:p w:rsidR="003100E1" w:rsidRPr="003E0F86" w:rsidRDefault="003100E1" w:rsidP="003100E1">
            <w:pPr>
              <w:rPr>
                <w:b/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来源于</w:t>
            </w:r>
            <w:r w:rsidRPr="003E0F86">
              <w:rPr>
                <w:b/>
                <w:szCs w:val="18"/>
              </w:rPr>
              <w:t>供应端，</w:t>
            </w:r>
            <w:r w:rsidRPr="003E0F86">
              <w:rPr>
                <w:rFonts w:hint="eastAsia"/>
                <w:szCs w:val="18"/>
              </w:rPr>
              <w:t>绑定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  <w:r w:rsidRPr="003E0F86">
              <w:rPr>
                <w:szCs w:val="18"/>
              </w:rPr>
              <w:t>关系的时间</w:t>
            </w:r>
          </w:p>
        </w:tc>
      </w:tr>
      <w:tr w:rsidR="003100E1" w:rsidRPr="003E0F86" w:rsidTr="002862B3">
        <w:tc>
          <w:tcPr>
            <w:tcW w:w="764" w:type="dxa"/>
          </w:tcPr>
          <w:p w:rsidR="003100E1" w:rsidRPr="003E0F86" w:rsidRDefault="003100E1" w:rsidP="003100E1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10</w:t>
            </w:r>
          </w:p>
        </w:tc>
        <w:tc>
          <w:tcPr>
            <w:tcW w:w="1162" w:type="dxa"/>
          </w:tcPr>
          <w:p w:rsidR="003100E1" w:rsidRPr="003E0F86" w:rsidRDefault="003100E1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1845" w:type="dxa"/>
          </w:tcPr>
          <w:p w:rsidR="003100E1" w:rsidRPr="003E0F86" w:rsidRDefault="003100E1" w:rsidP="003100E1">
            <w:pPr>
              <w:rPr>
                <w:szCs w:val="18"/>
              </w:rPr>
            </w:pPr>
          </w:p>
        </w:tc>
        <w:tc>
          <w:tcPr>
            <w:tcW w:w="4859" w:type="dxa"/>
          </w:tcPr>
          <w:p w:rsidR="003100E1" w:rsidRPr="003E0F86" w:rsidRDefault="003100E1" w:rsidP="003100E1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【通过】、【拒绝】、【基础信息</w:t>
            </w:r>
            <w:r w:rsidRPr="003E0F86">
              <w:rPr>
                <w:szCs w:val="18"/>
              </w:rPr>
              <w:t>维护】</w:t>
            </w:r>
            <w:r w:rsidRPr="003E0F86">
              <w:rPr>
                <w:rFonts w:hint="eastAsia"/>
                <w:szCs w:val="18"/>
              </w:rPr>
              <w:t>、</w:t>
            </w:r>
            <w:r w:rsidRPr="003E0F86">
              <w:rPr>
                <w:szCs w:val="18"/>
              </w:rPr>
              <w:t>【</w:t>
            </w:r>
            <w:r w:rsidRPr="003E0F86">
              <w:rPr>
                <w:rFonts w:hint="eastAsia"/>
                <w:szCs w:val="18"/>
              </w:rPr>
              <w:t>分销权限</w:t>
            </w:r>
            <w:r w:rsidRPr="003E0F86">
              <w:rPr>
                <w:szCs w:val="18"/>
              </w:rPr>
              <w:t>】</w:t>
            </w:r>
          </w:p>
        </w:tc>
      </w:tr>
    </w:tbl>
    <w:p w:rsidR="003100E1" w:rsidRPr="003E0F86" w:rsidRDefault="003100E1" w:rsidP="003100E1">
      <w:bookmarkStart w:id="32" w:name="_其他价格字段"/>
      <w:bookmarkEnd w:id="32"/>
    </w:p>
    <w:p w:rsidR="003100E1" w:rsidRPr="003E0F86" w:rsidRDefault="003100E1" w:rsidP="003100E1"/>
    <w:p w:rsidR="00AF127B" w:rsidRPr="003E0F86" w:rsidRDefault="00AF127B" w:rsidP="003100E1"/>
    <w:p w:rsidR="006A29FD" w:rsidRPr="003E0F86" w:rsidRDefault="006A29FD" w:rsidP="006A29FD">
      <w:pPr>
        <w:rPr>
          <w:b/>
        </w:rPr>
      </w:pPr>
    </w:p>
    <w:p w:rsidR="003100E1" w:rsidRPr="003E0F86" w:rsidRDefault="003100E1" w:rsidP="005A3CF8">
      <w:pPr>
        <w:pStyle w:val="ae"/>
        <w:numPr>
          <w:ilvl w:val="0"/>
          <w:numId w:val="60"/>
        </w:numPr>
        <w:ind w:firstLineChars="0"/>
        <w:rPr>
          <w:b/>
        </w:rPr>
      </w:pPr>
      <w:r w:rsidRPr="003E0F86">
        <w:rPr>
          <w:rFonts w:hint="eastAsia"/>
          <w:b/>
        </w:rPr>
        <w:t>筛选条件</w:t>
      </w:r>
      <w:r w:rsidRPr="003E0F86">
        <w:rPr>
          <w:b/>
        </w:rPr>
        <w:t>字段</w:t>
      </w:r>
    </w:p>
    <w:tbl>
      <w:tblPr>
        <w:tblStyle w:val="ad"/>
        <w:tblW w:w="8630" w:type="dxa"/>
        <w:tblLook w:val="04A0" w:firstRow="1" w:lastRow="0" w:firstColumn="1" w:lastColumn="0" w:noHBand="0" w:noVBand="1"/>
      </w:tblPr>
      <w:tblGrid>
        <w:gridCol w:w="645"/>
        <w:gridCol w:w="1477"/>
        <w:gridCol w:w="3260"/>
        <w:gridCol w:w="3248"/>
      </w:tblGrid>
      <w:tr w:rsidR="003E0F86" w:rsidRPr="003E0F86" w:rsidTr="00291A79">
        <w:tc>
          <w:tcPr>
            <w:tcW w:w="645" w:type="dxa"/>
            <w:shd w:val="clear" w:color="auto" w:fill="D9D9D9" w:themeFill="background1" w:themeFillShade="D9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477" w:type="dxa"/>
            <w:shd w:val="clear" w:color="auto" w:fill="D9D9D9" w:themeFill="background1" w:themeFillShade="D9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输入</w:t>
            </w:r>
            <w:r w:rsidRPr="003E0F86">
              <w:rPr>
                <w:szCs w:val="18"/>
              </w:rPr>
              <w:t>规范</w:t>
            </w:r>
          </w:p>
        </w:tc>
        <w:tc>
          <w:tcPr>
            <w:tcW w:w="3248" w:type="dxa"/>
            <w:shd w:val="clear" w:color="auto" w:fill="D9D9D9" w:themeFill="background1" w:themeFillShade="D9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筛选</w:t>
            </w:r>
            <w:r w:rsidRPr="003E0F86">
              <w:rPr>
                <w:szCs w:val="18"/>
              </w:rPr>
              <w:t>要求</w:t>
            </w:r>
          </w:p>
        </w:tc>
      </w:tr>
      <w:tr w:rsidR="003E0F86" w:rsidRPr="003E0F86" w:rsidTr="00291A79">
        <w:trPr>
          <w:trHeight w:val="301"/>
        </w:trPr>
        <w:tc>
          <w:tcPr>
            <w:tcW w:w="645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1</w:t>
            </w:r>
          </w:p>
        </w:tc>
        <w:tc>
          <w:tcPr>
            <w:tcW w:w="1477" w:type="dxa"/>
          </w:tcPr>
          <w:p w:rsidR="00291A79" w:rsidRPr="003E0F86" w:rsidRDefault="00AF127B" w:rsidP="003100E1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公司名称</w:t>
            </w:r>
          </w:p>
        </w:tc>
        <w:tc>
          <w:tcPr>
            <w:tcW w:w="3260" w:type="dxa"/>
          </w:tcPr>
          <w:p w:rsidR="00291A79" w:rsidRPr="003E0F86" w:rsidRDefault="009F6382" w:rsidP="0015130B">
            <w:pPr>
              <w:jc w:val="left"/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248" w:type="dxa"/>
          </w:tcPr>
          <w:p w:rsidR="00291A79" w:rsidRPr="003E0F86" w:rsidRDefault="00291A79" w:rsidP="00291A79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="00682C0D"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="00682C0D" w:rsidRPr="003E0F86">
              <w:rPr>
                <w:rFonts w:hint="eastAsia"/>
              </w:rPr>
              <w:t>起</w:t>
            </w:r>
            <w:r w:rsidR="00682C0D" w:rsidRPr="003E0F86">
              <w:t>进行匹配</w:t>
            </w:r>
          </w:p>
        </w:tc>
      </w:tr>
      <w:tr w:rsidR="003E0F86" w:rsidRPr="003E0F86" w:rsidTr="00291A79">
        <w:tc>
          <w:tcPr>
            <w:tcW w:w="645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2</w:t>
            </w:r>
          </w:p>
        </w:tc>
        <w:tc>
          <w:tcPr>
            <w:tcW w:w="1477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3260" w:type="dxa"/>
          </w:tcPr>
          <w:p w:rsidR="00291A79" w:rsidRPr="003E0F86" w:rsidRDefault="009F6382" w:rsidP="0015130B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248" w:type="dxa"/>
          </w:tcPr>
          <w:p w:rsidR="00291A79" w:rsidRPr="003E0F86" w:rsidRDefault="00291A79" w:rsidP="00682C0D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="00682C0D"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="00682C0D" w:rsidRPr="003E0F86">
              <w:rPr>
                <w:rFonts w:hint="eastAsia"/>
              </w:rPr>
              <w:t>起</w:t>
            </w:r>
            <w:r w:rsidR="00682C0D" w:rsidRPr="003E0F86">
              <w:t>进行匹配</w:t>
            </w:r>
          </w:p>
        </w:tc>
      </w:tr>
      <w:tr w:rsidR="003E0F86" w:rsidRPr="003E0F86" w:rsidTr="00291A79">
        <w:tc>
          <w:tcPr>
            <w:tcW w:w="645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3</w:t>
            </w:r>
          </w:p>
        </w:tc>
        <w:tc>
          <w:tcPr>
            <w:tcW w:w="1477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3260" w:type="dxa"/>
          </w:tcPr>
          <w:p w:rsidR="00291A79" w:rsidRPr="003E0F86" w:rsidRDefault="0015130B" w:rsidP="003100E1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最多</w:t>
            </w:r>
            <w:r w:rsidRPr="003E0F86">
              <w:rPr>
                <w:rFonts w:hint="eastAsia"/>
                <w:szCs w:val="18"/>
              </w:rPr>
              <w:t>11</w:t>
            </w:r>
            <w:r w:rsidRPr="003E0F86">
              <w:rPr>
                <w:rFonts w:hint="eastAsia"/>
                <w:szCs w:val="18"/>
              </w:rPr>
              <w:t>个字符，</w:t>
            </w:r>
            <w:r w:rsidRPr="003E0F86">
              <w:rPr>
                <w:strike/>
              </w:rPr>
              <w:t>数字</w:t>
            </w:r>
          </w:p>
        </w:tc>
        <w:tc>
          <w:tcPr>
            <w:tcW w:w="3248" w:type="dxa"/>
          </w:tcPr>
          <w:p w:rsidR="00291A79" w:rsidRPr="003E0F86" w:rsidRDefault="002229C7" w:rsidP="002229C7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精准</w:t>
            </w:r>
            <w:r w:rsidR="00291A79" w:rsidRPr="003E0F86">
              <w:rPr>
                <w:szCs w:val="18"/>
              </w:rPr>
              <w:t>搜索</w:t>
            </w:r>
          </w:p>
        </w:tc>
      </w:tr>
      <w:tr w:rsidR="003E0F86" w:rsidRPr="003E0F86" w:rsidTr="00291A79">
        <w:tc>
          <w:tcPr>
            <w:tcW w:w="645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4</w:t>
            </w:r>
          </w:p>
        </w:tc>
        <w:tc>
          <w:tcPr>
            <w:tcW w:w="1477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身份证号</w:t>
            </w:r>
          </w:p>
        </w:tc>
        <w:tc>
          <w:tcPr>
            <w:tcW w:w="3260" w:type="dxa"/>
          </w:tcPr>
          <w:p w:rsidR="00291A79" w:rsidRPr="003E0F86" w:rsidRDefault="0015130B" w:rsidP="007F133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最多</w:t>
            </w:r>
            <w:r w:rsidRPr="003E0F86">
              <w:rPr>
                <w:rFonts w:hint="eastAsia"/>
                <w:szCs w:val="18"/>
              </w:rPr>
              <w:t>18</w:t>
            </w:r>
            <w:r w:rsidRPr="003E0F86">
              <w:rPr>
                <w:rFonts w:hint="eastAsia"/>
                <w:szCs w:val="18"/>
              </w:rPr>
              <w:t>个字符</w:t>
            </w:r>
          </w:p>
        </w:tc>
        <w:tc>
          <w:tcPr>
            <w:tcW w:w="3248" w:type="dxa"/>
          </w:tcPr>
          <w:p w:rsidR="00291A79" w:rsidRPr="003E0F86" w:rsidRDefault="002229C7" w:rsidP="002229C7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精准搜索</w:t>
            </w:r>
          </w:p>
        </w:tc>
      </w:tr>
      <w:tr w:rsidR="003E0F86" w:rsidRPr="003E0F86" w:rsidTr="00291A79">
        <w:tc>
          <w:tcPr>
            <w:tcW w:w="645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5</w:t>
            </w:r>
          </w:p>
        </w:tc>
        <w:tc>
          <w:tcPr>
            <w:tcW w:w="1477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是否</w:t>
            </w:r>
            <w:r w:rsidRPr="003E0F86">
              <w:rPr>
                <w:szCs w:val="18"/>
              </w:rPr>
              <w:t>为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</w:p>
        </w:tc>
        <w:tc>
          <w:tcPr>
            <w:tcW w:w="3260" w:type="dxa"/>
          </w:tcPr>
          <w:p w:rsidR="00291A79" w:rsidRPr="003E0F86" w:rsidRDefault="00291A79" w:rsidP="003100E1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单选项</w:t>
            </w:r>
            <w:r w:rsidRPr="003E0F86">
              <w:rPr>
                <w:szCs w:val="18"/>
              </w:rPr>
              <w:t>，包括全部、是、否</w:t>
            </w:r>
          </w:p>
        </w:tc>
        <w:tc>
          <w:tcPr>
            <w:tcW w:w="3248" w:type="dxa"/>
          </w:tcPr>
          <w:p w:rsidR="00291A79" w:rsidRPr="003E0F86" w:rsidRDefault="002229C7" w:rsidP="002229C7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显示</w:t>
            </w:r>
            <w:r w:rsidRPr="003E0F86">
              <w:rPr>
                <w:szCs w:val="18"/>
              </w:rPr>
              <w:t>所有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  <w:r w:rsidRPr="003E0F86">
              <w:rPr>
                <w:szCs w:val="18"/>
              </w:rPr>
              <w:t>字段不为空</w:t>
            </w:r>
            <w:r w:rsidRPr="003E0F86">
              <w:rPr>
                <w:rFonts w:hint="eastAsia"/>
                <w:szCs w:val="18"/>
              </w:rPr>
              <w:t>的结果</w:t>
            </w:r>
          </w:p>
        </w:tc>
      </w:tr>
      <w:tr w:rsidR="003E0F86" w:rsidRPr="003E0F86" w:rsidTr="00291A79">
        <w:tc>
          <w:tcPr>
            <w:tcW w:w="645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6</w:t>
            </w:r>
          </w:p>
        </w:tc>
        <w:tc>
          <w:tcPr>
            <w:tcW w:w="1477" w:type="dxa"/>
          </w:tcPr>
          <w:p w:rsidR="00291A79" w:rsidRPr="003E0F86" w:rsidRDefault="008B104F" w:rsidP="003100E1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291A79" w:rsidRPr="003E0F86">
              <w:rPr>
                <w:szCs w:val="18"/>
              </w:rPr>
              <w:t>公司名称</w:t>
            </w:r>
          </w:p>
        </w:tc>
        <w:tc>
          <w:tcPr>
            <w:tcW w:w="3260" w:type="dxa"/>
          </w:tcPr>
          <w:p w:rsidR="00291A79" w:rsidRPr="003E0F86" w:rsidRDefault="009F6382" w:rsidP="003100E1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248" w:type="dxa"/>
          </w:tcPr>
          <w:p w:rsidR="00291A79" w:rsidRPr="003E0F86" w:rsidRDefault="002229C7" w:rsidP="00682C0D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="00682C0D"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="00682C0D" w:rsidRPr="003E0F86">
              <w:rPr>
                <w:rFonts w:hint="eastAsia"/>
              </w:rPr>
              <w:t>起</w:t>
            </w:r>
            <w:r w:rsidR="00682C0D" w:rsidRPr="003E0F86">
              <w:t>进行匹配</w:t>
            </w:r>
          </w:p>
        </w:tc>
      </w:tr>
      <w:tr w:rsidR="003E0F86" w:rsidRPr="003E0F86" w:rsidTr="00291A79">
        <w:tc>
          <w:tcPr>
            <w:tcW w:w="645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7</w:t>
            </w:r>
          </w:p>
        </w:tc>
        <w:tc>
          <w:tcPr>
            <w:tcW w:w="1477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地址区域</w:t>
            </w:r>
          </w:p>
        </w:tc>
        <w:tc>
          <w:tcPr>
            <w:tcW w:w="3260" w:type="dxa"/>
          </w:tcPr>
          <w:p w:rsidR="00291A79" w:rsidRPr="003E0F86" w:rsidRDefault="00291A79" w:rsidP="003100E1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三个</w:t>
            </w:r>
            <w:r w:rsidRPr="003E0F86">
              <w:rPr>
                <w:szCs w:val="18"/>
              </w:rPr>
              <w:t>单选项，省</w:t>
            </w:r>
            <w:r w:rsidRPr="003E0F86">
              <w:rPr>
                <w:rFonts w:hint="eastAsia"/>
                <w:szCs w:val="18"/>
              </w:rPr>
              <w:t>/</w:t>
            </w:r>
            <w:r w:rsidRPr="003E0F86">
              <w:rPr>
                <w:rFonts w:hint="eastAsia"/>
                <w:szCs w:val="18"/>
              </w:rPr>
              <w:t>市</w:t>
            </w:r>
            <w:r w:rsidRPr="003E0F86">
              <w:rPr>
                <w:rFonts w:hint="eastAsia"/>
                <w:szCs w:val="18"/>
              </w:rPr>
              <w:t>/</w:t>
            </w:r>
            <w:r w:rsidRPr="003E0F86">
              <w:rPr>
                <w:rFonts w:hint="eastAsia"/>
                <w:szCs w:val="18"/>
              </w:rPr>
              <w:t>区，</w:t>
            </w:r>
            <w:r w:rsidRPr="003E0F86">
              <w:rPr>
                <w:szCs w:val="18"/>
              </w:rPr>
              <w:t>选择组合可为：</w:t>
            </w:r>
            <w:r w:rsidRPr="003E0F86">
              <w:rPr>
                <w:rFonts w:hint="eastAsia"/>
                <w:szCs w:val="18"/>
              </w:rPr>
              <w:t>（全</w:t>
            </w:r>
            <w:r w:rsidRPr="003E0F86">
              <w:rPr>
                <w:szCs w:val="18"/>
              </w:rPr>
              <w:t>为</w:t>
            </w:r>
            <w:r w:rsidRPr="003E0F86">
              <w:rPr>
                <w:rFonts w:hint="eastAsia"/>
                <w:szCs w:val="18"/>
              </w:rPr>
              <w:t>空）</w:t>
            </w:r>
            <w:r w:rsidRPr="003E0F86">
              <w:rPr>
                <w:szCs w:val="18"/>
              </w:rPr>
              <w:t>、省、省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市、省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市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区</w:t>
            </w:r>
          </w:p>
        </w:tc>
        <w:tc>
          <w:tcPr>
            <w:tcW w:w="3248" w:type="dxa"/>
          </w:tcPr>
          <w:p w:rsidR="00291A79" w:rsidRPr="003E0F86" w:rsidRDefault="002229C7" w:rsidP="003100E1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</w:t>
            </w:r>
            <w:r w:rsidRPr="003E0F86">
              <w:rPr>
                <w:szCs w:val="18"/>
              </w:rPr>
              <w:t>选项</w:t>
            </w:r>
            <w:r w:rsidRPr="003E0F86">
              <w:rPr>
                <w:rFonts w:hint="eastAsia"/>
                <w:szCs w:val="18"/>
              </w:rPr>
              <w:t>匹配</w:t>
            </w:r>
          </w:p>
        </w:tc>
      </w:tr>
      <w:tr w:rsidR="00291A79" w:rsidRPr="003E0F86" w:rsidTr="00291A79">
        <w:tc>
          <w:tcPr>
            <w:tcW w:w="645" w:type="dxa"/>
          </w:tcPr>
          <w:p w:rsidR="00291A79" w:rsidRPr="003E0F86" w:rsidRDefault="00291A79" w:rsidP="003100E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8</w:t>
            </w:r>
          </w:p>
        </w:tc>
        <w:tc>
          <w:tcPr>
            <w:tcW w:w="1477" w:type="dxa"/>
          </w:tcPr>
          <w:p w:rsidR="00291A79" w:rsidRPr="003E0F86" w:rsidRDefault="008B104F" w:rsidP="003100E1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291A79" w:rsidRPr="003E0F86">
              <w:rPr>
                <w:rFonts w:hint="eastAsia"/>
                <w:szCs w:val="18"/>
              </w:rPr>
              <w:t>时间</w:t>
            </w:r>
          </w:p>
        </w:tc>
        <w:tc>
          <w:tcPr>
            <w:tcW w:w="3260" w:type="dxa"/>
          </w:tcPr>
          <w:p w:rsidR="00291A79" w:rsidRPr="003E0F86" w:rsidRDefault="00291A79" w:rsidP="00682C0D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时间</w:t>
            </w:r>
            <w:r w:rsidRPr="003E0F86">
              <w:rPr>
                <w:szCs w:val="18"/>
              </w:rPr>
              <w:t>范围，两个</w:t>
            </w:r>
            <w:r w:rsidRPr="003E0F86">
              <w:rPr>
                <w:rFonts w:hint="eastAsia"/>
                <w:szCs w:val="18"/>
              </w:rPr>
              <w:t>单选项</w:t>
            </w:r>
            <w:r w:rsidRPr="003E0F86">
              <w:rPr>
                <w:szCs w:val="18"/>
              </w:rPr>
              <w:t>，时间可精确到分，显示格式为</w:t>
            </w:r>
            <w:r w:rsidRPr="003E0F86">
              <w:rPr>
                <w:rFonts w:hint="eastAsia"/>
                <w:szCs w:val="18"/>
              </w:rPr>
              <w:t>XXXX-XX-XX XX:XX</w:t>
            </w:r>
            <w:r w:rsidR="007F1334" w:rsidRPr="003E0F86">
              <w:rPr>
                <w:rFonts w:hint="eastAsia"/>
                <w:szCs w:val="18"/>
              </w:rPr>
              <w:t>，起始</w:t>
            </w:r>
            <w:r w:rsidR="007F1334" w:rsidRPr="003E0F86">
              <w:rPr>
                <w:szCs w:val="18"/>
              </w:rPr>
              <w:t>时刻默认为</w:t>
            </w:r>
            <w:r w:rsidR="007F1334" w:rsidRPr="003E0F86">
              <w:rPr>
                <w:rFonts w:hint="eastAsia"/>
                <w:szCs w:val="18"/>
              </w:rPr>
              <w:t>00:00</w:t>
            </w:r>
            <w:r w:rsidR="007F1334" w:rsidRPr="003E0F86">
              <w:rPr>
                <w:rFonts w:hint="eastAsia"/>
                <w:szCs w:val="18"/>
              </w:rPr>
              <w:t>，</w:t>
            </w:r>
            <w:r w:rsidR="007F1334" w:rsidRPr="003E0F86">
              <w:rPr>
                <w:szCs w:val="18"/>
              </w:rPr>
              <w:t>截止时刻默认为</w:t>
            </w:r>
            <w:r w:rsidR="00682C0D" w:rsidRPr="003E0F86">
              <w:rPr>
                <w:szCs w:val="18"/>
              </w:rPr>
              <w:t>23</w:t>
            </w:r>
            <w:r w:rsidR="00682C0D" w:rsidRPr="003E0F86">
              <w:rPr>
                <w:rFonts w:hint="eastAsia"/>
                <w:szCs w:val="18"/>
              </w:rPr>
              <w:t>:59</w:t>
            </w:r>
          </w:p>
        </w:tc>
        <w:tc>
          <w:tcPr>
            <w:tcW w:w="3248" w:type="dxa"/>
          </w:tcPr>
          <w:p w:rsidR="00291A79" w:rsidRPr="003E0F86" w:rsidRDefault="002229C7" w:rsidP="003100E1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与选项匹配</w:t>
            </w:r>
          </w:p>
        </w:tc>
      </w:tr>
    </w:tbl>
    <w:p w:rsidR="003100E1" w:rsidRPr="003E0F86" w:rsidRDefault="003100E1" w:rsidP="003100E1">
      <w:pPr>
        <w:rPr>
          <w:b/>
        </w:rPr>
      </w:pPr>
    </w:p>
    <w:p w:rsidR="006A29FD" w:rsidRPr="003E0F86" w:rsidRDefault="006A29FD" w:rsidP="004A3C18">
      <w:pPr>
        <w:pStyle w:val="4"/>
        <w:spacing w:before="156" w:after="156"/>
      </w:pPr>
      <w:r w:rsidRPr="003E0F86">
        <w:rPr>
          <w:rFonts w:hint="eastAsia"/>
        </w:rPr>
        <w:t>导游权限</w:t>
      </w:r>
    </w:p>
    <w:p w:rsidR="006A29FD" w:rsidRPr="003E0F86" w:rsidRDefault="006A29FD" w:rsidP="005A3CF8">
      <w:pPr>
        <w:pStyle w:val="ae"/>
        <w:numPr>
          <w:ilvl w:val="0"/>
          <w:numId w:val="61"/>
        </w:numPr>
        <w:ind w:firstLineChars="0"/>
        <w:rPr>
          <w:b/>
        </w:rPr>
      </w:pPr>
      <w:r w:rsidRPr="003E0F86">
        <w:rPr>
          <w:rFonts w:hint="eastAsia"/>
          <w:b/>
        </w:rPr>
        <w:t>列表</w:t>
      </w:r>
      <w:r w:rsidRPr="003E0F86">
        <w:rPr>
          <w:b/>
        </w:rPr>
        <w:t>字段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44"/>
        <w:gridCol w:w="1336"/>
        <w:gridCol w:w="1747"/>
        <w:gridCol w:w="4903"/>
      </w:tblGrid>
      <w:tr w:rsidR="003E0F86" w:rsidRPr="003E0F86" w:rsidTr="003100E1">
        <w:tc>
          <w:tcPr>
            <w:tcW w:w="644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336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747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</w:t>
            </w:r>
            <w:r w:rsidRPr="003E0F86">
              <w:rPr>
                <w:szCs w:val="18"/>
              </w:rPr>
              <w:t>注册字段对应</w:t>
            </w:r>
          </w:p>
        </w:tc>
        <w:tc>
          <w:tcPr>
            <w:tcW w:w="4903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3100E1">
        <w:trPr>
          <w:trHeight w:val="301"/>
        </w:trPr>
        <w:tc>
          <w:tcPr>
            <w:tcW w:w="644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1</w:t>
            </w:r>
          </w:p>
        </w:tc>
        <w:tc>
          <w:tcPr>
            <w:tcW w:w="1336" w:type="dxa"/>
          </w:tcPr>
          <w:p w:rsidR="006A29FD" w:rsidRPr="003E0F86" w:rsidRDefault="00AF127B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联系人</w:t>
            </w:r>
          </w:p>
        </w:tc>
        <w:tc>
          <w:tcPr>
            <w:tcW w:w="1747" w:type="dxa"/>
          </w:tcPr>
          <w:p w:rsidR="006A29FD" w:rsidRPr="003E0F86" w:rsidRDefault="006A29FD" w:rsidP="006A29FD">
            <w:pPr>
              <w:jc w:val="center"/>
              <w:rPr>
                <w:b/>
              </w:rPr>
            </w:pPr>
            <w:r w:rsidRPr="003E0F86">
              <w:rPr>
                <w:rFonts w:hint="eastAsia"/>
                <w:b/>
              </w:rPr>
              <w:t>联系人</w:t>
            </w:r>
          </w:p>
        </w:tc>
        <w:tc>
          <w:tcPr>
            <w:tcW w:w="4903" w:type="dxa"/>
          </w:tcPr>
          <w:p w:rsidR="006A29FD" w:rsidRPr="003E0F86" w:rsidRDefault="006A29FD" w:rsidP="006A29FD"/>
        </w:tc>
      </w:tr>
      <w:tr w:rsidR="003E0F86" w:rsidRPr="003E0F86" w:rsidTr="003100E1">
        <w:trPr>
          <w:trHeight w:val="301"/>
        </w:trPr>
        <w:tc>
          <w:tcPr>
            <w:tcW w:w="644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2</w:t>
            </w:r>
          </w:p>
        </w:tc>
        <w:tc>
          <w:tcPr>
            <w:tcW w:w="1336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身份证号</w:t>
            </w:r>
          </w:p>
        </w:tc>
        <w:tc>
          <w:tcPr>
            <w:tcW w:w="1747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身份证号</w:t>
            </w:r>
          </w:p>
        </w:tc>
        <w:tc>
          <w:tcPr>
            <w:tcW w:w="4903" w:type="dxa"/>
          </w:tcPr>
          <w:p w:rsidR="006A29FD" w:rsidRPr="003E0F86" w:rsidRDefault="006A29FD" w:rsidP="006A29FD"/>
        </w:tc>
      </w:tr>
      <w:tr w:rsidR="003E0F86" w:rsidRPr="003E0F86" w:rsidTr="003100E1">
        <w:trPr>
          <w:trHeight w:val="301"/>
        </w:trPr>
        <w:tc>
          <w:tcPr>
            <w:tcW w:w="644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3</w:t>
            </w:r>
          </w:p>
        </w:tc>
        <w:tc>
          <w:tcPr>
            <w:tcW w:w="1336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导游证号</w:t>
            </w:r>
          </w:p>
        </w:tc>
        <w:tc>
          <w:tcPr>
            <w:tcW w:w="1747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导游证号</w:t>
            </w:r>
          </w:p>
        </w:tc>
        <w:tc>
          <w:tcPr>
            <w:tcW w:w="4903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此字段可能为空</w:t>
            </w:r>
          </w:p>
        </w:tc>
      </w:tr>
      <w:tr w:rsidR="003E0F86" w:rsidRPr="003E0F86" w:rsidTr="003100E1">
        <w:trPr>
          <w:trHeight w:val="301"/>
        </w:trPr>
        <w:tc>
          <w:tcPr>
            <w:tcW w:w="644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4</w:t>
            </w:r>
          </w:p>
        </w:tc>
        <w:tc>
          <w:tcPr>
            <w:tcW w:w="1336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1747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4903" w:type="dxa"/>
          </w:tcPr>
          <w:p w:rsidR="006A29FD" w:rsidRPr="003E0F86" w:rsidRDefault="006A29FD" w:rsidP="006A29FD"/>
        </w:tc>
      </w:tr>
      <w:tr w:rsidR="003E0F86" w:rsidRPr="003E0F86" w:rsidTr="003100E1">
        <w:tc>
          <w:tcPr>
            <w:tcW w:w="644" w:type="dxa"/>
          </w:tcPr>
          <w:p w:rsidR="006A29FD" w:rsidRPr="003E0F86" w:rsidRDefault="00402BB5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5</w:t>
            </w:r>
          </w:p>
        </w:tc>
        <w:tc>
          <w:tcPr>
            <w:tcW w:w="1336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1747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</w:p>
        </w:tc>
        <w:tc>
          <w:tcPr>
            <w:tcW w:w="4903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此字段</w:t>
            </w:r>
            <w:r w:rsidRPr="003E0F86">
              <w:rPr>
                <w:szCs w:val="18"/>
              </w:rPr>
              <w:t>可能为空</w:t>
            </w:r>
          </w:p>
        </w:tc>
      </w:tr>
      <w:tr w:rsidR="003E0F86" w:rsidRPr="003E0F86" w:rsidTr="003100E1">
        <w:tc>
          <w:tcPr>
            <w:tcW w:w="644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6</w:t>
            </w:r>
          </w:p>
        </w:tc>
        <w:tc>
          <w:tcPr>
            <w:tcW w:w="1336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相关资质</w:t>
            </w:r>
          </w:p>
        </w:tc>
        <w:tc>
          <w:tcPr>
            <w:tcW w:w="1747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相关资质</w:t>
            </w:r>
          </w:p>
        </w:tc>
        <w:tc>
          <w:tcPr>
            <w:tcW w:w="4903" w:type="dxa"/>
          </w:tcPr>
          <w:p w:rsidR="00402BB5" w:rsidRPr="003E0F86" w:rsidRDefault="00402BB5" w:rsidP="00402BB5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【查看】按钮，可查看资质大图</w:t>
            </w:r>
          </w:p>
        </w:tc>
      </w:tr>
      <w:tr w:rsidR="003E0F86" w:rsidRPr="003E0F86" w:rsidTr="003100E1">
        <w:tc>
          <w:tcPr>
            <w:tcW w:w="644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7</w:t>
            </w:r>
          </w:p>
        </w:tc>
        <w:tc>
          <w:tcPr>
            <w:tcW w:w="1336" w:type="dxa"/>
          </w:tcPr>
          <w:p w:rsidR="00402BB5" w:rsidRPr="003E0F86" w:rsidRDefault="008B104F" w:rsidP="00402BB5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Pr="003E0F86">
              <w:rPr>
                <w:szCs w:val="18"/>
              </w:rPr>
              <w:t>公司名称</w:t>
            </w:r>
          </w:p>
        </w:tc>
        <w:tc>
          <w:tcPr>
            <w:tcW w:w="1747" w:type="dxa"/>
          </w:tcPr>
          <w:p w:rsidR="00402BB5" w:rsidRPr="003E0F86" w:rsidRDefault="00402BB5" w:rsidP="00402BB5">
            <w:pPr>
              <w:rPr>
                <w:szCs w:val="18"/>
              </w:rPr>
            </w:pPr>
          </w:p>
        </w:tc>
        <w:tc>
          <w:tcPr>
            <w:tcW w:w="4903" w:type="dxa"/>
          </w:tcPr>
          <w:p w:rsidR="00402BB5" w:rsidRPr="003E0F86" w:rsidRDefault="00402BB5" w:rsidP="00402BB5">
            <w:pPr>
              <w:rPr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来源于</w:t>
            </w:r>
            <w:r w:rsidRPr="003E0F86">
              <w:rPr>
                <w:b/>
                <w:szCs w:val="18"/>
              </w:rPr>
              <w:t>供应端，</w:t>
            </w:r>
            <w:r w:rsidRPr="003E0F86">
              <w:rPr>
                <w:rFonts w:hint="eastAsia"/>
                <w:szCs w:val="18"/>
              </w:rPr>
              <w:t>区分该账号是否为供应端添加的</w:t>
            </w:r>
            <w:proofErr w:type="gramStart"/>
            <w:r w:rsidR="008B104F" w:rsidRPr="003E0F86">
              <w:rPr>
                <w:rFonts w:hint="eastAsia"/>
                <w:szCs w:val="18"/>
              </w:rPr>
              <w:t>代注册</w:t>
            </w:r>
            <w:proofErr w:type="gramEnd"/>
            <w:r w:rsidRPr="003E0F86">
              <w:rPr>
                <w:rFonts w:hint="eastAsia"/>
                <w:szCs w:val="18"/>
              </w:rPr>
              <w:t>账号，若是，则显示供应商的公司名称。</w:t>
            </w:r>
          </w:p>
        </w:tc>
      </w:tr>
      <w:tr w:rsidR="003E0F86" w:rsidRPr="003E0F86" w:rsidTr="003100E1">
        <w:tc>
          <w:tcPr>
            <w:tcW w:w="644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8</w:t>
            </w:r>
          </w:p>
        </w:tc>
        <w:tc>
          <w:tcPr>
            <w:tcW w:w="1336" w:type="dxa"/>
          </w:tcPr>
          <w:p w:rsidR="00402BB5" w:rsidRPr="003E0F86" w:rsidRDefault="008B104F" w:rsidP="00402BB5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402BB5" w:rsidRPr="003E0F86">
              <w:rPr>
                <w:szCs w:val="18"/>
              </w:rPr>
              <w:t>时间</w:t>
            </w:r>
          </w:p>
        </w:tc>
        <w:tc>
          <w:tcPr>
            <w:tcW w:w="1747" w:type="dxa"/>
          </w:tcPr>
          <w:p w:rsidR="00402BB5" w:rsidRPr="003E0F86" w:rsidRDefault="00402BB5" w:rsidP="00402BB5">
            <w:pPr>
              <w:rPr>
                <w:szCs w:val="18"/>
              </w:rPr>
            </w:pPr>
          </w:p>
        </w:tc>
        <w:tc>
          <w:tcPr>
            <w:tcW w:w="4903" w:type="dxa"/>
          </w:tcPr>
          <w:p w:rsidR="00402BB5" w:rsidRPr="003E0F86" w:rsidRDefault="00402BB5" w:rsidP="00402BB5">
            <w:pPr>
              <w:rPr>
                <w:b/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来源于</w:t>
            </w:r>
            <w:r w:rsidRPr="003E0F86">
              <w:rPr>
                <w:b/>
                <w:szCs w:val="18"/>
              </w:rPr>
              <w:t>供应端，</w:t>
            </w:r>
            <w:r w:rsidRPr="003E0F86">
              <w:rPr>
                <w:rFonts w:hint="eastAsia"/>
                <w:szCs w:val="18"/>
              </w:rPr>
              <w:t>绑定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  <w:r w:rsidRPr="003E0F86">
              <w:rPr>
                <w:szCs w:val="18"/>
              </w:rPr>
              <w:t>关系的时间</w:t>
            </w:r>
          </w:p>
        </w:tc>
      </w:tr>
      <w:tr w:rsidR="00402BB5" w:rsidRPr="003E0F86" w:rsidTr="003100E1">
        <w:tc>
          <w:tcPr>
            <w:tcW w:w="644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9</w:t>
            </w:r>
          </w:p>
        </w:tc>
        <w:tc>
          <w:tcPr>
            <w:tcW w:w="1336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1747" w:type="dxa"/>
          </w:tcPr>
          <w:p w:rsidR="00402BB5" w:rsidRPr="003E0F86" w:rsidRDefault="00402BB5" w:rsidP="00402BB5">
            <w:pPr>
              <w:rPr>
                <w:szCs w:val="18"/>
              </w:rPr>
            </w:pPr>
          </w:p>
        </w:tc>
        <w:tc>
          <w:tcPr>
            <w:tcW w:w="4903" w:type="dxa"/>
          </w:tcPr>
          <w:p w:rsidR="00402BB5" w:rsidRPr="003E0F86" w:rsidRDefault="00402BB5" w:rsidP="00402BB5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【通过】、【拒绝】、【基础信息</w:t>
            </w:r>
            <w:r w:rsidRPr="003E0F86">
              <w:rPr>
                <w:szCs w:val="18"/>
              </w:rPr>
              <w:t>维护】</w:t>
            </w:r>
            <w:r w:rsidRPr="003E0F86">
              <w:rPr>
                <w:rFonts w:hint="eastAsia"/>
                <w:szCs w:val="18"/>
              </w:rPr>
              <w:t>、</w:t>
            </w:r>
            <w:r w:rsidRPr="003E0F86">
              <w:rPr>
                <w:szCs w:val="18"/>
              </w:rPr>
              <w:t>【</w:t>
            </w:r>
            <w:r w:rsidRPr="003E0F86">
              <w:rPr>
                <w:rFonts w:hint="eastAsia"/>
                <w:szCs w:val="18"/>
              </w:rPr>
              <w:t>分销权限</w:t>
            </w:r>
            <w:r w:rsidRPr="003E0F86">
              <w:rPr>
                <w:szCs w:val="18"/>
              </w:rPr>
              <w:t>】</w:t>
            </w:r>
          </w:p>
        </w:tc>
      </w:tr>
    </w:tbl>
    <w:p w:rsidR="006A29FD" w:rsidRPr="003E0F86" w:rsidRDefault="006A29FD" w:rsidP="006A29FD">
      <w:pPr>
        <w:rPr>
          <w:b/>
        </w:rPr>
      </w:pPr>
    </w:p>
    <w:p w:rsidR="00402BB5" w:rsidRPr="003E0F86" w:rsidRDefault="00402BB5" w:rsidP="005A3CF8">
      <w:pPr>
        <w:pStyle w:val="ae"/>
        <w:numPr>
          <w:ilvl w:val="0"/>
          <w:numId w:val="61"/>
        </w:numPr>
        <w:ind w:firstLineChars="0"/>
        <w:rPr>
          <w:b/>
        </w:rPr>
      </w:pPr>
      <w:r w:rsidRPr="003E0F86">
        <w:rPr>
          <w:rFonts w:hint="eastAsia"/>
          <w:b/>
        </w:rPr>
        <w:t>筛选条件</w:t>
      </w:r>
      <w:r w:rsidRPr="003E0F86">
        <w:rPr>
          <w:b/>
        </w:rPr>
        <w:t>字段</w:t>
      </w:r>
    </w:p>
    <w:tbl>
      <w:tblPr>
        <w:tblStyle w:val="ad"/>
        <w:tblW w:w="8630" w:type="dxa"/>
        <w:tblLook w:val="04A0" w:firstRow="1" w:lastRow="0" w:firstColumn="1" w:lastColumn="0" w:noHBand="0" w:noVBand="1"/>
      </w:tblPr>
      <w:tblGrid>
        <w:gridCol w:w="645"/>
        <w:gridCol w:w="1477"/>
        <w:gridCol w:w="3260"/>
        <w:gridCol w:w="3248"/>
      </w:tblGrid>
      <w:tr w:rsidR="003E0F86" w:rsidRPr="003E0F86" w:rsidTr="00B00534">
        <w:tc>
          <w:tcPr>
            <w:tcW w:w="645" w:type="dxa"/>
            <w:shd w:val="clear" w:color="auto" w:fill="D9D9D9" w:themeFill="background1" w:themeFillShade="D9"/>
          </w:tcPr>
          <w:p w:rsidR="00402BB5" w:rsidRPr="003E0F86" w:rsidRDefault="00402BB5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477" w:type="dxa"/>
            <w:shd w:val="clear" w:color="auto" w:fill="D9D9D9" w:themeFill="background1" w:themeFillShade="D9"/>
          </w:tcPr>
          <w:p w:rsidR="00402BB5" w:rsidRPr="003E0F86" w:rsidRDefault="00402BB5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:rsidR="00402BB5" w:rsidRPr="003E0F86" w:rsidRDefault="00402BB5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输入</w:t>
            </w:r>
            <w:r w:rsidRPr="003E0F86">
              <w:rPr>
                <w:szCs w:val="18"/>
              </w:rPr>
              <w:t>规范</w:t>
            </w:r>
          </w:p>
        </w:tc>
        <w:tc>
          <w:tcPr>
            <w:tcW w:w="3248" w:type="dxa"/>
            <w:shd w:val="clear" w:color="auto" w:fill="D9D9D9" w:themeFill="background1" w:themeFillShade="D9"/>
          </w:tcPr>
          <w:p w:rsidR="00402BB5" w:rsidRPr="003E0F86" w:rsidRDefault="00402BB5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筛选</w:t>
            </w:r>
            <w:r w:rsidRPr="003E0F86">
              <w:rPr>
                <w:szCs w:val="18"/>
              </w:rPr>
              <w:t>要求</w:t>
            </w:r>
          </w:p>
        </w:tc>
      </w:tr>
      <w:tr w:rsidR="003E0F86" w:rsidRPr="003E0F86" w:rsidTr="00B00534">
        <w:tc>
          <w:tcPr>
            <w:tcW w:w="645" w:type="dxa"/>
          </w:tcPr>
          <w:p w:rsidR="00402BB5" w:rsidRPr="003E0F86" w:rsidRDefault="00402BB5" w:rsidP="00B00534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1</w:t>
            </w:r>
          </w:p>
        </w:tc>
        <w:tc>
          <w:tcPr>
            <w:tcW w:w="1477" w:type="dxa"/>
          </w:tcPr>
          <w:p w:rsidR="00402BB5" w:rsidRPr="003E0F86" w:rsidRDefault="00AF127B" w:rsidP="00B00534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联系人</w:t>
            </w:r>
          </w:p>
        </w:tc>
        <w:tc>
          <w:tcPr>
            <w:tcW w:w="3260" w:type="dxa"/>
          </w:tcPr>
          <w:p w:rsidR="00402BB5" w:rsidRPr="003E0F86" w:rsidRDefault="009F6382" w:rsidP="00B0053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248" w:type="dxa"/>
          </w:tcPr>
          <w:p w:rsidR="00402BB5" w:rsidRPr="003E0F86" w:rsidRDefault="00402BB5" w:rsidP="00682C0D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="00682C0D"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="00682C0D" w:rsidRPr="003E0F86">
              <w:rPr>
                <w:rFonts w:hint="eastAsia"/>
              </w:rPr>
              <w:t>起</w:t>
            </w:r>
            <w:r w:rsidR="00682C0D" w:rsidRPr="003E0F86">
              <w:lastRenderedPageBreak/>
              <w:t>进行匹配</w:t>
            </w:r>
          </w:p>
        </w:tc>
      </w:tr>
      <w:tr w:rsidR="003E0F86" w:rsidRPr="003E0F86" w:rsidTr="00B00534">
        <w:tc>
          <w:tcPr>
            <w:tcW w:w="645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lastRenderedPageBreak/>
              <w:t>2</w:t>
            </w:r>
          </w:p>
        </w:tc>
        <w:tc>
          <w:tcPr>
            <w:tcW w:w="1477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3260" w:type="dxa"/>
          </w:tcPr>
          <w:p w:rsidR="00402BB5" w:rsidRPr="003E0F86" w:rsidRDefault="00402BB5" w:rsidP="00402BB5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限</w:t>
            </w:r>
            <w:r w:rsidRPr="003E0F86">
              <w:rPr>
                <w:rFonts w:hint="eastAsia"/>
                <w:szCs w:val="18"/>
              </w:rPr>
              <w:t>11</w:t>
            </w:r>
            <w:r w:rsidRPr="003E0F86">
              <w:rPr>
                <w:rFonts w:hint="eastAsia"/>
                <w:szCs w:val="18"/>
              </w:rPr>
              <w:t>位</w:t>
            </w:r>
            <w:r w:rsidRPr="003E0F86">
              <w:rPr>
                <w:szCs w:val="18"/>
              </w:rPr>
              <w:t>数字</w:t>
            </w:r>
          </w:p>
        </w:tc>
        <w:tc>
          <w:tcPr>
            <w:tcW w:w="3248" w:type="dxa"/>
          </w:tcPr>
          <w:p w:rsidR="00402BB5" w:rsidRPr="003E0F86" w:rsidRDefault="00402BB5" w:rsidP="00402BB5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精准</w:t>
            </w:r>
            <w:r w:rsidRPr="003E0F86">
              <w:rPr>
                <w:szCs w:val="18"/>
              </w:rPr>
              <w:t>搜索</w:t>
            </w:r>
          </w:p>
        </w:tc>
      </w:tr>
      <w:tr w:rsidR="003E0F86" w:rsidRPr="003E0F86" w:rsidTr="00B00534">
        <w:tc>
          <w:tcPr>
            <w:tcW w:w="645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3</w:t>
            </w:r>
          </w:p>
        </w:tc>
        <w:tc>
          <w:tcPr>
            <w:tcW w:w="1477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身份证号</w:t>
            </w:r>
          </w:p>
        </w:tc>
        <w:tc>
          <w:tcPr>
            <w:tcW w:w="3260" w:type="dxa"/>
          </w:tcPr>
          <w:p w:rsidR="00402BB5" w:rsidRPr="003E0F86" w:rsidRDefault="00682C0D" w:rsidP="00402BB5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限</w:t>
            </w:r>
            <w:r w:rsidR="00402BB5" w:rsidRPr="003E0F86">
              <w:rPr>
                <w:szCs w:val="18"/>
              </w:rPr>
              <w:t>输入</w:t>
            </w:r>
            <w:r w:rsidRPr="003E0F86">
              <w:rPr>
                <w:rFonts w:hint="eastAsia"/>
                <w:szCs w:val="18"/>
              </w:rPr>
              <w:t>15</w:t>
            </w:r>
            <w:r w:rsidRPr="003E0F86">
              <w:rPr>
                <w:rFonts w:hint="eastAsia"/>
                <w:szCs w:val="18"/>
              </w:rPr>
              <w:t>或</w:t>
            </w:r>
            <w:r w:rsidR="00402BB5" w:rsidRPr="003E0F86">
              <w:rPr>
                <w:rFonts w:hint="eastAsia"/>
                <w:szCs w:val="18"/>
              </w:rPr>
              <w:t>18</w:t>
            </w:r>
            <w:r w:rsidR="00402BB5" w:rsidRPr="003E0F86">
              <w:rPr>
                <w:rFonts w:hint="eastAsia"/>
                <w:szCs w:val="18"/>
              </w:rPr>
              <w:t>个</w:t>
            </w:r>
            <w:r w:rsidR="00402BB5" w:rsidRPr="003E0F86">
              <w:rPr>
                <w:szCs w:val="18"/>
              </w:rPr>
              <w:t>字符</w:t>
            </w:r>
          </w:p>
        </w:tc>
        <w:tc>
          <w:tcPr>
            <w:tcW w:w="3248" w:type="dxa"/>
          </w:tcPr>
          <w:p w:rsidR="00402BB5" w:rsidRPr="003E0F86" w:rsidRDefault="00402BB5" w:rsidP="00402BB5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精准搜索</w:t>
            </w:r>
          </w:p>
        </w:tc>
      </w:tr>
      <w:tr w:rsidR="003E0F86" w:rsidRPr="003E0F86" w:rsidTr="00B00534">
        <w:tc>
          <w:tcPr>
            <w:tcW w:w="645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4</w:t>
            </w:r>
          </w:p>
        </w:tc>
        <w:tc>
          <w:tcPr>
            <w:tcW w:w="1477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是否</w:t>
            </w:r>
            <w:r w:rsidRPr="003E0F86">
              <w:rPr>
                <w:szCs w:val="18"/>
              </w:rPr>
              <w:t>为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</w:p>
        </w:tc>
        <w:tc>
          <w:tcPr>
            <w:tcW w:w="3260" w:type="dxa"/>
          </w:tcPr>
          <w:p w:rsidR="00402BB5" w:rsidRPr="003E0F86" w:rsidRDefault="00402BB5" w:rsidP="00402BB5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单选项</w:t>
            </w:r>
            <w:r w:rsidRPr="003E0F86">
              <w:rPr>
                <w:szCs w:val="18"/>
              </w:rPr>
              <w:t>，包括全部、是、否</w:t>
            </w:r>
          </w:p>
        </w:tc>
        <w:tc>
          <w:tcPr>
            <w:tcW w:w="3248" w:type="dxa"/>
          </w:tcPr>
          <w:p w:rsidR="00402BB5" w:rsidRPr="003E0F86" w:rsidRDefault="00402BB5" w:rsidP="00402BB5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显示</w:t>
            </w:r>
            <w:r w:rsidRPr="003E0F86">
              <w:rPr>
                <w:szCs w:val="18"/>
              </w:rPr>
              <w:t>所有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  <w:r w:rsidRPr="003E0F86">
              <w:rPr>
                <w:szCs w:val="18"/>
              </w:rPr>
              <w:t>字段不为空</w:t>
            </w:r>
            <w:r w:rsidRPr="003E0F86">
              <w:rPr>
                <w:rFonts w:hint="eastAsia"/>
                <w:szCs w:val="18"/>
              </w:rPr>
              <w:t>的结果</w:t>
            </w:r>
          </w:p>
        </w:tc>
      </w:tr>
      <w:tr w:rsidR="003E0F86" w:rsidRPr="003E0F86" w:rsidTr="00B00534">
        <w:tc>
          <w:tcPr>
            <w:tcW w:w="645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5</w:t>
            </w:r>
          </w:p>
        </w:tc>
        <w:tc>
          <w:tcPr>
            <w:tcW w:w="1477" w:type="dxa"/>
          </w:tcPr>
          <w:p w:rsidR="00402BB5" w:rsidRPr="003E0F86" w:rsidRDefault="008B104F" w:rsidP="00402BB5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402BB5" w:rsidRPr="003E0F86">
              <w:rPr>
                <w:szCs w:val="18"/>
              </w:rPr>
              <w:t>公司名称</w:t>
            </w:r>
          </w:p>
        </w:tc>
        <w:tc>
          <w:tcPr>
            <w:tcW w:w="3260" w:type="dxa"/>
          </w:tcPr>
          <w:p w:rsidR="00402BB5" w:rsidRPr="003E0F86" w:rsidRDefault="009F6382" w:rsidP="00402BB5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248" w:type="dxa"/>
          </w:tcPr>
          <w:p w:rsidR="00402BB5" w:rsidRPr="003E0F86" w:rsidRDefault="00402BB5" w:rsidP="00682C0D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="00682C0D"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="00682C0D" w:rsidRPr="003E0F86">
              <w:rPr>
                <w:rFonts w:hint="eastAsia"/>
              </w:rPr>
              <w:t>起</w:t>
            </w:r>
            <w:r w:rsidR="00682C0D" w:rsidRPr="003E0F86">
              <w:t>进行匹配</w:t>
            </w:r>
          </w:p>
        </w:tc>
      </w:tr>
      <w:tr w:rsidR="003E0F86" w:rsidRPr="003E0F86" w:rsidTr="00B00534">
        <w:tc>
          <w:tcPr>
            <w:tcW w:w="645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6</w:t>
            </w:r>
          </w:p>
        </w:tc>
        <w:tc>
          <w:tcPr>
            <w:tcW w:w="1477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地址区域</w:t>
            </w:r>
          </w:p>
        </w:tc>
        <w:tc>
          <w:tcPr>
            <w:tcW w:w="3260" w:type="dxa"/>
          </w:tcPr>
          <w:p w:rsidR="00402BB5" w:rsidRPr="003E0F86" w:rsidRDefault="00402BB5" w:rsidP="00402BB5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三个</w:t>
            </w:r>
            <w:r w:rsidRPr="003E0F86">
              <w:rPr>
                <w:szCs w:val="18"/>
              </w:rPr>
              <w:t>单选项，省</w:t>
            </w:r>
            <w:r w:rsidRPr="003E0F86">
              <w:rPr>
                <w:rFonts w:hint="eastAsia"/>
                <w:szCs w:val="18"/>
              </w:rPr>
              <w:t>/</w:t>
            </w:r>
            <w:r w:rsidRPr="003E0F86">
              <w:rPr>
                <w:rFonts w:hint="eastAsia"/>
                <w:szCs w:val="18"/>
              </w:rPr>
              <w:t>市</w:t>
            </w:r>
            <w:r w:rsidRPr="003E0F86">
              <w:rPr>
                <w:rFonts w:hint="eastAsia"/>
                <w:szCs w:val="18"/>
              </w:rPr>
              <w:t>/</w:t>
            </w:r>
            <w:r w:rsidRPr="003E0F86">
              <w:rPr>
                <w:rFonts w:hint="eastAsia"/>
                <w:szCs w:val="18"/>
              </w:rPr>
              <w:t>区，</w:t>
            </w:r>
            <w:r w:rsidRPr="003E0F86">
              <w:rPr>
                <w:szCs w:val="18"/>
              </w:rPr>
              <w:t>选择组合可为：</w:t>
            </w:r>
            <w:r w:rsidRPr="003E0F86">
              <w:rPr>
                <w:rFonts w:hint="eastAsia"/>
                <w:szCs w:val="18"/>
              </w:rPr>
              <w:t>（全</w:t>
            </w:r>
            <w:r w:rsidRPr="003E0F86">
              <w:rPr>
                <w:szCs w:val="18"/>
              </w:rPr>
              <w:t>为</w:t>
            </w:r>
            <w:r w:rsidRPr="003E0F86">
              <w:rPr>
                <w:rFonts w:hint="eastAsia"/>
                <w:szCs w:val="18"/>
              </w:rPr>
              <w:t>空）</w:t>
            </w:r>
            <w:r w:rsidRPr="003E0F86">
              <w:rPr>
                <w:szCs w:val="18"/>
              </w:rPr>
              <w:t>、省、省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市、省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市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区</w:t>
            </w:r>
          </w:p>
        </w:tc>
        <w:tc>
          <w:tcPr>
            <w:tcW w:w="3248" w:type="dxa"/>
          </w:tcPr>
          <w:p w:rsidR="00402BB5" w:rsidRPr="003E0F86" w:rsidRDefault="00402BB5" w:rsidP="00402BB5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</w:t>
            </w:r>
            <w:r w:rsidRPr="003E0F86">
              <w:rPr>
                <w:szCs w:val="18"/>
              </w:rPr>
              <w:t>选项</w:t>
            </w:r>
            <w:r w:rsidRPr="003E0F86">
              <w:rPr>
                <w:rFonts w:hint="eastAsia"/>
                <w:szCs w:val="18"/>
              </w:rPr>
              <w:t>匹配</w:t>
            </w:r>
          </w:p>
        </w:tc>
      </w:tr>
      <w:tr w:rsidR="00402BB5" w:rsidRPr="003E0F86" w:rsidTr="00B00534">
        <w:tc>
          <w:tcPr>
            <w:tcW w:w="645" w:type="dxa"/>
          </w:tcPr>
          <w:p w:rsidR="00402BB5" w:rsidRPr="003E0F86" w:rsidRDefault="00402BB5" w:rsidP="00402BB5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7</w:t>
            </w:r>
          </w:p>
        </w:tc>
        <w:tc>
          <w:tcPr>
            <w:tcW w:w="1477" w:type="dxa"/>
          </w:tcPr>
          <w:p w:rsidR="00402BB5" w:rsidRPr="003E0F86" w:rsidRDefault="008B104F" w:rsidP="00402BB5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402BB5" w:rsidRPr="003E0F86">
              <w:rPr>
                <w:rFonts w:hint="eastAsia"/>
                <w:szCs w:val="18"/>
              </w:rPr>
              <w:t>时间</w:t>
            </w:r>
          </w:p>
        </w:tc>
        <w:tc>
          <w:tcPr>
            <w:tcW w:w="3260" w:type="dxa"/>
          </w:tcPr>
          <w:p w:rsidR="00402BB5" w:rsidRPr="003E0F86" w:rsidRDefault="00402BB5" w:rsidP="00682C0D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时间</w:t>
            </w:r>
            <w:r w:rsidRPr="003E0F86">
              <w:rPr>
                <w:szCs w:val="18"/>
              </w:rPr>
              <w:t>范围，两个</w:t>
            </w:r>
            <w:r w:rsidRPr="003E0F86">
              <w:rPr>
                <w:rFonts w:hint="eastAsia"/>
                <w:szCs w:val="18"/>
              </w:rPr>
              <w:t>单选项</w:t>
            </w:r>
            <w:r w:rsidRPr="003E0F86">
              <w:rPr>
                <w:szCs w:val="18"/>
              </w:rPr>
              <w:t>，时间可精确到分，显示格式为</w:t>
            </w:r>
            <w:r w:rsidRPr="003E0F86">
              <w:rPr>
                <w:rFonts w:hint="eastAsia"/>
                <w:szCs w:val="18"/>
              </w:rPr>
              <w:t>XXXX-XX-XX XX:XX</w:t>
            </w:r>
            <w:r w:rsidR="007F1334" w:rsidRPr="003E0F86">
              <w:rPr>
                <w:rFonts w:hint="eastAsia"/>
                <w:szCs w:val="18"/>
              </w:rPr>
              <w:t>，起始</w:t>
            </w:r>
            <w:r w:rsidR="007F1334" w:rsidRPr="003E0F86">
              <w:rPr>
                <w:szCs w:val="18"/>
              </w:rPr>
              <w:t>时刻默认为</w:t>
            </w:r>
            <w:r w:rsidR="007F1334" w:rsidRPr="003E0F86">
              <w:rPr>
                <w:rFonts w:hint="eastAsia"/>
                <w:szCs w:val="18"/>
              </w:rPr>
              <w:t>00:00</w:t>
            </w:r>
            <w:r w:rsidR="007F1334" w:rsidRPr="003E0F86">
              <w:rPr>
                <w:rFonts w:hint="eastAsia"/>
                <w:szCs w:val="18"/>
              </w:rPr>
              <w:t>，</w:t>
            </w:r>
            <w:r w:rsidR="007F1334" w:rsidRPr="003E0F86">
              <w:rPr>
                <w:szCs w:val="18"/>
              </w:rPr>
              <w:t>截止时刻默认为</w:t>
            </w:r>
            <w:r w:rsidR="00682C0D" w:rsidRPr="003E0F86">
              <w:rPr>
                <w:szCs w:val="18"/>
              </w:rPr>
              <w:t>23</w:t>
            </w:r>
            <w:r w:rsidR="00682C0D" w:rsidRPr="003E0F86">
              <w:rPr>
                <w:rFonts w:hint="eastAsia"/>
                <w:szCs w:val="18"/>
              </w:rPr>
              <w:t>:59</w:t>
            </w:r>
          </w:p>
        </w:tc>
        <w:tc>
          <w:tcPr>
            <w:tcW w:w="3248" w:type="dxa"/>
          </w:tcPr>
          <w:p w:rsidR="00402BB5" w:rsidRPr="003E0F86" w:rsidRDefault="00402BB5" w:rsidP="00402BB5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与选项匹配</w:t>
            </w:r>
          </w:p>
        </w:tc>
      </w:tr>
    </w:tbl>
    <w:p w:rsidR="00402BB5" w:rsidRPr="003E0F86" w:rsidRDefault="00402BB5" w:rsidP="00402BB5">
      <w:pPr>
        <w:rPr>
          <w:b/>
        </w:rPr>
      </w:pPr>
    </w:p>
    <w:p w:rsidR="006A29FD" w:rsidRPr="003E0F86" w:rsidRDefault="006A29FD" w:rsidP="004A3C18">
      <w:pPr>
        <w:pStyle w:val="4"/>
        <w:spacing w:before="156" w:after="156"/>
      </w:pPr>
      <w:bookmarkStart w:id="33" w:name="_审核列表字段"/>
      <w:bookmarkEnd w:id="33"/>
      <w:r w:rsidRPr="003E0F86">
        <w:rPr>
          <w:rFonts w:hint="eastAsia"/>
        </w:rPr>
        <w:t>商户权限</w:t>
      </w:r>
    </w:p>
    <w:p w:rsidR="006A29FD" w:rsidRPr="003E0F86" w:rsidRDefault="006A29FD" w:rsidP="005A3CF8">
      <w:pPr>
        <w:pStyle w:val="ae"/>
        <w:numPr>
          <w:ilvl w:val="0"/>
          <w:numId w:val="62"/>
        </w:numPr>
        <w:ind w:firstLineChars="0"/>
        <w:rPr>
          <w:b/>
        </w:rPr>
      </w:pPr>
      <w:r w:rsidRPr="003E0F86">
        <w:rPr>
          <w:rFonts w:hint="eastAsia"/>
          <w:b/>
        </w:rPr>
        <w:t>列表</w:t>
      </w:r>
      <w:r w:rsidRPr="003E0F86">
        <w:rPr>
          <w:b/>
        </w:rPr>
        <w:t>字段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42"/>
        <w:gridCol w:w="1529"/>
        <w:gridCol w:w="1723"/>
        <w:gridCol w:w="4736"/>
      </w:tblGrid>
      <w:tr w:rsidR="003E0F86" w:rsidRPr="003E0F86" w:rsidTr="00682C0D">
        <w:tc>
          <w:tcPr>
            <w:tcW w:w="642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529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723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</w:t>
            </w:r>
            <w:r w:rsidRPr="003E0F86">
              <w:rPr>
                <w:szCs w:val="18"/>
              </w:rPr>
              <w:t>注册字段对应</w:t>
            </w:r>
          </w:p>
        </w:tc>
        <w:tc>
          <w:tcPr>
            <w:tcW w:w="4736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682C0D">
        <w:trPr>
          <w:trHeight w:val="301"/>
        </w:trPr>
        <w:tc>
          <w:tcPr>
            <w:tcW w:w="642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1</w:t>
            </w:r>
          </w:p>
        </w:tc>
        <w:tc>
          <w:tcPr>
            <w:tcW w:w="1529" w:type="dxa"/>
          </w:tcPr>
          <w:p w:rsidR="006A29FD" w:rsidRPr="003E0F86" w:rsidRDefault="008C1516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类型</w:t>
            </w:r>
          </w:p>
        </w:tc>
        <w:tc>
          <w:tcPr>
            <w:tcW w:w="1723" w:type="dxa"/>
          </w:tcPr>
          <w:p w:rsidR="006A29FD" w:rsidRPr="003E0F86" w:rsidRDefault="006A29FD" w:rsidP="00682C0D">
            <w:pPr>
              <w:ind w:firstLineChars="100" w:firstLine="211"/>
              <w:rPr>
                <w:b/>
              </w:rPr>
            </w:pPr>
            <w:r w:rsidRPr="003E0F86">
              <w:rPr>
                <w:rFonts w:hint="eastAsia"/>
                <w:b/>
              </w:rPr>
              <w:t>身份</w:t>
            </w:r>
            <w:r w:rsidRPr="003E0F86">
              <w:rPr>
                <w:b/>
              </w:rPr>
              <w:t>属性</w:t>
            </w:r>
          </w:p>
        </w:tc>
        <w:tc>
          <w:tcPr>
            <w:tcW w:w="4736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包括个人、企业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种情况</w:t>
            </w:r>
          </w:p>
        </w:tc>
      </w:tr>
      <w:tr w:rsidR="003E0F86" w:rsidRPr="003E0F86" w:rsidTr="00682C0D">
        <w:tc>
          <w:tcPr>
            <w:tcW w:w="642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2</w:t>
            </w:r>
          </w:p>
        </w:tc>
        <w:tc>
          <w:tcPr>
            <w:tcW w:w="1529" w:type="dxa"/>
          </w:tcPr>
          <w:p w:rsidR="006A29FD" w:rsidRPr="003E0F86" w:rsidRDefault="000B5055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公司名称</w:t>
            </w:r>
          </w:p>
        </w:tc>
        <w:tc>
          <w:tcPr>
            <w:tcW w:w="1723" w:type="dxa"/>
          </w:tcPr>
          <w:p w:rsidR="006A29FD" w:rsidRPr="003E0F86" w:rsidRDefault="00682C0D" w:rsidP="006A29FD">
            <w:pPr>
              <w:jc w:val="center"/>
              <w:rPr>
                <w:b/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公司</w:t>
            </w:r>
            <w:r w:rsidR="006A29FD" w:rsidRPr="003E0F86">
              <w:rPr>
                <w:rFonts w:hint="eastAsia"/>
                <w:b/>
                <w:szCs w:val="18"/>
              </w:rPr>
              <w:t>名称</w:t>
            </w:r>
          </w:p>
        </w:tc>
        <w:tc>
          <w:tcPr>
            <w:tcW w:w="4736" w:type="dxa"/>
          </w:tcPr>
          <w:p w:rsidR="006A29FD" w:rsidRPr="003E0F86" w:rsidRDefault="000B5055" w:rsidP="006A29FD">
            <w:pPr>
              <w:rPr>
                <w:szCs w:val="18"/>
              </w:rPr>
            </w:pPr>
            <w:r w:rsidRPr="003E0F86">
              <w:rPr>
                <w:szCs w:val="18"/>
              </w:rPr>
              <w:t>类型个人进，此字段为空</w:t>
            </w:r>
          </w:p>
        </w:tc>
      </w:tr>
      <w:tr w:rsidR="003E0F86" w:rsidRPr="003E0F86" w:rsidTr="00682C0D">
        <w:tc>
          <w:tcPr>
            <w:tcW w:w="642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4</w:t>
            </w:r>
          </w:p>
        </w:tc>
        <w:tc>
          <w:tcPr>
            <w:tcW w:w="1529" w:type="dxa"/>
          </w:tcPr>
          <w:p w:rsidR="006A29FD" w:rsidRPr="003E0F86" w:rsidRDefault="000B5055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联系人</w:t>
            </w:r>
          </w:p>
        </w:tc>
        <w:tc>
          <w:tcPr>
            <w:tcW w:w="1723" w:type="dxa"/>
          </w:tcPr>
          <w:p w:rsidR="006A29FD" w:rsidRPr="003E0F86" w:rsidRDefault="006A29FD" w:rsidP="006A29FD">
            <w:pPr>
              <w:ind w:firstLineChars="250" w:firstLine="527"/>
              <w:rPr>
                <w:b/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联系人</w:t>
            </w:r>
          </w:p>
        </w:tc>
        <w:tc>
          <w:tcPr>
            <w:tcW w:w="4736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82C0D">
        <w:tc>
          <w:tcPr>
            <w:tcW w:w="642" w:type="dxa"/>
          </w:tcPr>
          <w:p w:rsidR="006A29FD" w:rsidRPr="003E0F86" w:rsidRDefault="00682C0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5</w:t>
            </w:r>
          </w:p>
        </w:tc>
        <w:tc>
          <w:tcPr>
            <w:tcW w:w="1529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身份证号</w:t>
            </w:r>
          </w:p>
        </w:tc>
        <w:tc>
          <w:tcPr>
            <w:tcW w:w="1723" w:type="dxa"/>
          </w:tcPr>
          <w:p w:rsidR="006A29FD" w:rsidRPr="003E0F86" w:rsidRDefault="006A29FD" w:rsidP="006A29FD">
            <w:pPr>
              <w:ind w:firstLineChars="200" w:firstLine="422"/>
              <w:rPr>
                <w:b/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身份证号</w:t>
            </w:r>
          </w:p>
        </w:tc>
        <w:tc>
          <w:tcPr>
            <w:tcW w:w="4736" w:type="dxa"/>
          </w:tcPr>
          <w:p w:rsidR="006A29FD" w:rsidRPr="003E0F86" w:rsidRDefault="008C1516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类型</w:t>
            </w:r>
            <w:r w:rsidR="006A29FD" w:rsidRPr="003E0F86">
              <w:rPr>
                <w:rFonts w:hint="eastAsia"/>
                <w:szCs w:val="18"/>
              </w:rPr>
              <w:t>为企业时，此字段为空</w:t>
            </w:r>
          </w:p>
        </w:tc>
      </w:tr>
      <w:tr w:rsidR="003E0F86" w:rsidRPr="003E0F86" w:rsidTr="00682C0D">
        <w:tc>
          <w:tcPr>
            <w:tcW w:w="642" w:type="dxa"/>
          </w:tcPr>
          <w:p w:rsidR="006A29FD" w:rsidRPr="003E0F86" w:rsidRDefault="00682C0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6</w:t>
            </w:r>
          </w:p>
        </w:tc>
        <w:tc>
          <w:tcPr>
            <w:tcW w:w="1529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1723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4736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82C0D">
        <w:tc>
          <w:tcPr>
            <w:tcW w:w="642" w:type="dxa"/>
          </w:tcPr>
          <w:p w:rsidR="006A29FD" w:rsidRPr="003E0F86" w:rsidRDefault="00682C0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7</w:t>
            </w:r>
          </w:p>
        </w:tc>
        <w:tc>
          <w:tcPr>
            <w:tcW w:w="1529" w:type="dxa"/>
          </w:tcPr>
          <w:p w:rsidR="006A29FD" w:rsidRPr="003E0F86" w:rsidRDefault="000B5055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详细地址</w:t>
            </w:r>
          </w:p>
        </w:tc>
        <w:tc>
          <w:tcPr>
            <w:tcW w:w="1723" w:type="dxa"/>
          </w:tcPr>
          <w:p w:rsidR="006A29FD" w:rsidRPr="003E0F86" w:rsidRDefault="006A29FD" w:rsidP="006A29FD">
            <w:pPr>
              <w:jc w:val="center"/>
              <w:rPr>
                <w:b/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详细地址</w:t>
            </w:r>
          </w:p>
        </w:tc>
        <w:tc>
          <w:tcPr>
            <w:tcW w:w="4736" w:type="dxa"/>
          </w:tcPr>
          <w:p w:rsidR="006A29FD" w:rsidRPr="003E0F86" w:rsidRDefault="008C1516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类型</w:t>
            </w:r>
            <w:r w:rsidR="006A29FD" w:rsidRPr="003E0F86">
              <w:rPr>
                <w:rFonts w:hint="eastAsia"/>
                <w:szCs w:val="18"/>
              </w:rPr>
              <w:t>为个人时，此字段</w:t>
            </w:r>
            <w:r w:rsidR="00682C0D" w:rsidRPr="003E0F86">
              <w:rPr>
                <w:rFonts w:hint="eastAsia"/>
                <w:szCs w:val="18"/>
              </w:rPr>
              <w:t>可能</w:t>
            </w:r>
            <w:r w:rsidR="006A29FD" w:rsidRPr="003E0F86">
              <w:rPr>
                <w:rFonts w:hint="eastAsia"/>
                <w:szCs w:val="18"/>
              </w:rPr>
              <w:t>为空</w:t>
            </w:r>
          </w:p>
        </w:tc>
      </w:tr>
      <w:tr w:rsidR="003E0F86" w:rsidRPr="003E0F86" w:rsidTr="00682C0D">
        <w:tc>
          <w:tcPr>
            <w:tcW w:w="642" w:type="dxa"/>
          </w:tcPr>
          <w:p w:rsidR="006A29FD" w:rsidRPr="003E0F86" w:rsidRDefault="00682C0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8</w:t>
            </w:r>
          </w:p>
        </w:tc>
        <w:tc>
          <w:tcPr>
            <w:tcW w:w="1529" w:type="dxa"/>
          </w:tcPr>
          <w:p w:rsidR="006A29FD" w:rsidRPr="003E0F86" w:rsidRDefault="00682C0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</w:t>
            </w:r>
            <w:r w:rsidR="006A29FD" w:rsidRPr="003E0F86">
              <w:rPr>
                <w:rFonts w:hint="eastAsia"/>
                <w:szCs w:val="18"/>
              </w:rPr>
              <w:t>资质</w:t>
            </w:r>
          </w:p>
        </w:tc>
        <w:tc>
          <w:tcPr>
            <w:tcW w:w="1723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相关资质</w:t>
            </w:r>
          </w:p>
        </w:tc>
        <w:tc>
          <w:tcPr>
            <w:tcW w:w="4736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【查看】按钮，可查看资质大图</w:t>
            </w:r>
          </w:p>
        </w:tc>
      </w:tr>
      <w:tr w:rsidR="003E0F86" w:rsidRPr="003E0F86" w:rsidTr="00682C0D">
        <w:tc>
          <w:tcPr>
            <w:tcW w:w="642" w:type="dxa"/>
          </w:tcPr>
          <w:p w:rsidR="00A365ED" w:rsidRPr="003E0F86" w:rsidRDefault="00A365ED" w:rsidP="00A365E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9</w:t>
            </w:r>
          </w:p>
        </w:tc>
        <w:tc>
          <w:tcPr>
            <w:tcW w:w="1529" w:type="dxa"/>
          </w:tcPr>
          <w:p w:rsidR="00A365ED" w:rsidRPr="003E0F86" w:rsidRDefault="008B104F" w:rsidP="00A365ED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Pr="003E0F86">
              <w:rPr>
                <w:szCs w:val="18"/>
              </w:rPr>
              <w:t>公司名称</w:t>
            </w:r>
          </w:p>
        </w:tc>
        <w:tc>
          <w:tcPr>
            <w:tcW w:w="1723" w:type="dxa"/>
          </w:tcPr>
          <w:p w:rsidR="00A365ED" w:rsidRPr="003E0F86" w:rsidRDefault="00A365ED" w:rsidP="00A365ED">
            <w:pPr>
              <w:jc w:val="center"/>
              <w:rPr>
                <w:szCs w:val="18"/>
              </w:rPr>
            </w:pPr>
          </w:p>
        </w:tc>
        <w:tc>
          <w:tcPr>
            <w:tcW w:w="4736" w:type="dxa"/>
          </w:tcPr>
          <w:p w:rsidR="00A365ED" w:rsidRPr="003E0F86" w:rsidRDefault="00A365ED" w:rsidP="00A365ED">
            <w:pPr>
              <w:rPr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来源于</w:t>
            </w:r>
            <w:r w:rsidRPr="003E0F86">
              <w:rPr>
                <w:b/>
                <w:szCs w:val="18"/>
              </w:rPr>
              <w:t>供应端，</w:t>
            </w:r>
            <w:r w:rsidRPr="003E0F86">
              <w:rPr>
                <w:rFonts w:hint="eastAsia"/>
                <w:szCs w:val="18"/>
              </w:rPr>
              <w:t>区分该账号是否为供应端添加的</w:t>
            </w:r>
            <w:proofErr w:type="gramStart"/>
            <w:r w:rsidR="008B104F" w:rsidRPr="003E0F86">
              <w:rPr>
                <w:rFonts w:hint="eastAsia"/>
                <w:szCs w:val="18"/>
              </w:rPr>
              <w:t>代注册</w:t>
            </w:r>
            <w:proofErr w:type="gramEnd"/>
            <w:r w:rsidRPr="003E0F86">
              <w:rPr>
                <w:rFonts w:hint="eastAsia"/>
                <w:szCs w:val="18"/>
              </w:rPr>
              <w:t>账号，若是，则显示供应商的公司名称。</w:t>
            </w:r>
          </w:p>
        </w:tc>
      </w:tr>
      <w:tr w:rsidR="003E0F86" w:rsidRPr="003E0F86" w:rsidTr="00682C0D">
        <w:tc>
          <w:tcPr>
            <w:tcW w:w="642" w:type="dxa"/>
          </w:tcPr>
          <w:p w:rsidR="00A365ED" w:rsidRPr="003E0F86" w:rsidRDefault="00A365ED" w:rsidP="00A365E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10</w:t>
            </w:r>
          </w:p>
        </w:tc>
        <w:tc>
          <w:tcPr>
            <w:tcW w:w="1529" w:type="dxa"/>
          </w:tcPr>
          <w:p w:rsidR="00A365ED" w:rsidRPr="003E0F86" w:rsidRDefault="008B104F" w:rsidP="00A365ED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A365ED" w:rsidRPr="003E0F86">
              <w:rPr>
                <w:rFonts w:hint="eastAsia"/>
                <w:szCs w:val="18"/>
              </w:rPr>
              <w:t>时间</w:t>
            </w:r>
          </w:p>
        </w:tc>
        <w:tc>
          <w:tcPr>
            <w:tcW w:w="1723" w:type="dxa"/>
          </w:tcPr>
          <w:p w:rsidR="00A365ED" w:rsidRPr="003E0F86" w:rsidRDefault="00A365ED" w:rsidP="00A365ED">
            <w:pPr>
              <w:jc w:val="center"/>
              <w:rPr>
                <w:szCs w:val="18"/>
              </w:rPr>
            </w:pPr>
          </w:p>
        </w:tc>
        <w:tc>
          <w:tcPr>
            <w:tcW w:w="4736" w:type="dxa"/>
          </w:tcPr>
          <w:p w:rsidR="00A365ED" w:rsidRPr="003E0F86" w:rsidRDefault="00A365ED" w:rsidP="00A365ED">
            <w:pPr>
              <w:rPr>
                <w:szCs w:val="18"/>
              </w:rPr>
            </w:pPr>
            <w:r w:rsidRPr="003E0F86">
              <w:rPr>
                <w:rFonts w:hint="eastAsia"/>
                <w:b/>
                <w:szCs w:val="18"/>
              </w:rPr>
              <w:t>来源于</w:t>
            </w:r>
            <w:r w:rsidRPr="003E0F86">
              <w:rPr>
                <w:b/>
                <w:szCs w:val="18"/>
              </w:rPr>
              <w:t>供应端，</w:t>
            </w:r>
            <w:r w:rsidRPr="003E0F86">
              <w:rPr>
                <w:rFonts w:hint="eastAsia"/>
                <w:szCs w:val="18"/>
              </w:rPr>
              <w:t>绑定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  <w:r w:rsidRPr="003E0F86">
              <w:rPr>
                <w:szCs w:val="18"/>
              </w:rPr>
              <w:t>关系的时间</w:t>
            </w:r>
          </w:p>
        </w:tc>
      </w:tr>
      <w:tr w:rsidR="00A365ED" w:rsidRPr="003E0F86" w:rsidTr="00682C0D">
        <w:tc>
          <w:tcPr>
            <w:tcW w:w="642" w:type="dxa"/>
          </w:tcPr>
          <w:p w:rsidR="00A365ED" w:rsidRPr="003E0F86" w:rsidRDefault="00A365ED" w:rsidP="00A365E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11</w:t>
            </w:r>
          </w:p>
        </w:tc>
        <w:tc>
          <w:tcPr>
            <w:tcW w:w="1529" w:type="dxa"/>
          </w:tcPr>
          <w:p w:rsidR="00A365ED" w:rsidRPr="003E0F86" w:rsidRDefault="00A365ED" w:rsidP="00A365E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1723" w:type="dxa"/>
          </w:tcPr>
          <w:p w:rsidR="00A365ED" w:rsidRPr="003E0F86" w:rsidRDefault="00A365ED" w:rsidP="00A365ED">
            <w:pPr>
              <w:rPr>
                <w:szCs w:val="18"/>
              </w:rPr>
            </w:pPr>
          </w:p>
        </w:tc>
        <w:tc>
          <w:tcPr>
            <w:tcW w:w="4736" w:type="dxa"/>
          </w:tcPr>
          <w:p w:rsidR="00A365ED" w:rsidRPr="003E0F86" w:rsidRDefault="00A365ED" w:rsidP="00A365E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【通过】、【拒绝】、【基础信息</w:t>
            </w:r>
            <w:r w:rsidRPr="003E0F86">
              <w:rPr>
                <w:szCs w:val="18"/>
              </w:rPr>
              <w:t>维护】</w:t>
            </w:r>
            <w:r w:rsidRPr="003E0F86">
              <w:rPr>
                <w:rFonts w:hint="eastAsia"/>
                <w:szCs w:val="18"/>
              </w:rPr>
              <w:t>、</w:t>
            </w:r>
            <w:r w:rsidRPr="003E0F86">
              <w:rPr>
                <w:szCs w:val="18"/>
              </w:rPr>
              <w:t>【</w:t>
            </w:r>
            <w:r w:rsidRPr="003E0F86">
              <w:rPr>
                <w:rFonts w:hint="eastAsia"/>
                <w:szCs w:val="18"/>
              </w:rPr>
              <w:t>分销权限</w:t>
            </w:r>
            <w:r w:rsidRPr="003E0F86">
              <w:rPr>
                <w:szCs w:val="18"/>
              </w:rPr>
              <w:t>】</w:t>
            </w:r>
          </w:p>
        </w:tc>
      </w:tr>
    </w:tbl>
    <w:p w:rsidR="006A29FD" w:rsidRPr="003E0F86" w:rsidRDefault="006A29FD" w:rsidP="006A29FD">
      <w:pPr>
        <w:rPr>
          <w:b/>
        </w:rPr>
      </w:pPr>
    </w:p>
    <w:p w:rsidR="00B00534" w:rsidRPr="003E0F86" w:rsidRDefault="00B00534" w:rsidP="005A3CF8">
      <w:pPr>
        <w:pStyle w:val="ae"/>
        <w:numPr>
          <w:ilvl w:val="0"/>
          <w:numId w:val="62"/>
        </w:numPr>
        <w:ind w:firstLineChars="0"/>
        <w:rPr>
          <w:b/>
        </w:rPr>
      </w:pPr>
      <w:r w:rsidRPr="003E0F86">
        <w:rPr>
          <w:rFonts w:hint="eastAsia"/>
          <w:b/>
        </w:rPr>
        <w:t>筛选</w:t>
      </w:r>
      <w:r w:rsidRPr="003E0F86">
        <w:rPr>
          <w:b/>
        </w:rPr>
        <w:t>条件字段</w:t>
      </w:r>
    </w:p>
    <w:tbl>
      <w:tblPr>
        <w:tblStyle w:val="ad"/>
        <w:tblW w:w="8630" w:type="dxa"/>
        <w:tblLook w:val="04A0" w:firstRow="1" w:lastRow="0" w:firstColumn="1" w:lastColumn="0" w:noHBand="0" w:noVBand="1"/>
      </w:tblPr>
      <w:tblGrid>
        <w:gridCol w:w="645"/>
        <w:gridCol w:w="1477"/>
        <w:gridCol w:w="3260"/>
        <w:gridCol w:w="3248"/>
      </w:tblGrid>
      <w:tr w:rsidR="003E0F86" w:rsidRPr="003E0F86" w:rsidTr="00B00534">
        <w:tc>
          <w:tcPr>
            <w:tcW w:w="645" w:type="dxa"/>
            <w:shd w:val="clear" w:color="auto" w:fill="D9D9D9" w:themeFill="background1" w:themeFillShade="D9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477" w:type="dxa"/>
            <w:shd w:val="clear" w:color="auto" w:fill="D9D9D9" w:themeFill="background1" w:themeFillShade="D9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输入</w:t>
            </w:r>
            <w:r w:rsidRPr="003E0F86">
              <w:rPr>
                <w:szCs w:val="18"/>
              </w:rPr>
              <w:t>规范</w:t>
            </w:r>
          </w:p>
        </w:tc>
        <w:tc>
          <w:tcPr>
            <w:tcW w:w="3248" w:type="dxa"/>
            <w:shd w:val="clear" w:color="auto" w:fill="D9D9D9" w:themeFill="background1" w:themeFillShade="D9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筛选</w:t>
            </w:r>
            <w:r w:rsidRPr="003E0F86">
              <w:rPr>
                <w:szCs w:val="18"/>
              </w:rPr>
              <w:t>要求</w:t>
            </w:r>
          </w:p>
        </w:tc>
      </w:tr>
      <w:tr w:rsidR="003E0F86" w:rsidRPr="003E0F86" w:rsidTr="00B00534">
        <w:trPr>
          <w:trHeight w:val="301"/>
        </w:trPr>
        <w:tc>
          <w:tcPr>
            <w:tcW w:w="645" w:type="dxa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1</w:t>
            </w:r>
          </w:p>
        </w:tc>
        <w:tc>
          <w:tcPr>
            <w:tcW w:w="1477" w:type="dxa"/>
          </w:tcPr>
          <w:p w:rsidR="00B00534" w:rsidRPr="003E0F86" w:rsidRDefault="000B5055" w:rsidP="00B00534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公司名称</w:t>
            </w:r>
          </w:p>
        </w:tc>
        <w:tc>
          <w:tcPr>
            <w:tcW w:w="3260" w:type="dxa"/>
          </w:tcPr>
          <w:p w:rsidR="00B00534" w:rsidRPr="003E0F86" w:rsidRDefault="009F6382" w:rsidP="00B00534">
            <w:pPr>
              <w:jc w:val="left"/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248" w:type="dxa"/>
          </w:tcPr>
          <w:p w:rsidR="00B00534" w:rsidRPr="003E0F86" w:rsidRDefault="00B00534" w:rsidP="00B00534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</w:p>
        </w:tc>
      </w:tr>
      <w:tr w:rsidR="003E0F86" w:rsidRPr="003E0F86" w:rsidTr="00B00534">
        <w:tc>
          <w:tcPr>
            <w:tcW w:w="645" w:type="dxa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2</w:t>
            </w:r>
          </w:p>
        </w:tc>
        <w:tc>
          <w:tcPr>
            <w:tcW w:w="1477" w:type="dxa"/>
          </w:tcPr>
          <w:p w:rsidR="00B00534" w:rsidRPr="003E0F86" w:rsidRDefault="000B5055" w:rsidP="00B00534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联系人</w:t>
            </w:r>
          </w:p>
        </w:tc>
        <w:tc>
          <w:tcPr>
            <w:tcW w:w="3260" w:type="dxa"/>
          </w:tcPr>
          <w:p w:rsidR="00B00534" w:rsidRPr="003E0F86" w:rsidRDefault="009F6382" w:rsidP="00B0053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248" w:type="dxa"/>
          </w:tcPr>
          <w:p w:rsidR="00B00534" w:rsidRPr="003E0F86" w:rsidRDefault="00B00534" w:rsidP="00B00534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</w:p>
        </w:tc>
      </w:tr>
      <w:tr w:rsidR="003E0F86" w:rsidRPr="003E0F86" w:rsidTr="00B00534">
        <w:tc>
          <w:tcPr>
            <w:tcW w:w="645" w:type="dxa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3</w:t>
            </w:r>
          </w:p>
        </w:tc>
        <w:tc>
          <w:tcPr>
            <w:tcW w:w="1477" w:type="dxa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3260" w:type="dxa"/>
          </w:tcPr>
          <w:p w:rsidR="00B00534" w:rsidRPr="003E0F86" w:rsidRDefault="00B00534" w:rsidP="00B0053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限</w:t>
            </w:r>
            <w:r w:rsidRPr="003E0F86">
              <w:rPr>
                <w:rFonts w:hint="eastAsia"/>
                <w:szCs w:val="18"/>
              </w:rPr>
              <w:t>11</w:t>
            </w:r>
            <w:r w:rsidRPr="003E0F86">
              <w:rPr>
                <w:rFonts w:hint="eastAsia"/>
                <w:szCs w:val="18"/>
              </w:rPr>
              <w:t>位</w:t>
            </w:r>
            <w:r w:rsidRPr="003E0F86">
              <w:rPr>
                <w:szCs w:val="18"/>
              </w:rPr>
              <w:t>数字</w:t>
            </w:r>
          </w:p>
        </w:tc>
        <w:tc>
          <w:tcPr>
            <w:tcW w:w="3248" w:type="dxa"/>
          </w:tcPr>
          <w:p w:rsidR="00B00534" w:rsidRPr="003E0F86" w:rsidRDefault="00B00534" w:rsidP="00B0053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精准</w:t>
            </w:r>
            <w:r w:rsidRPr="003E0F86">
              <w:rPr>
                <w:szCs w:val="18"/>
              </w:rPr>
              <w:t>搜索</w:t>
            </w:r>
          </w:p>
        </w:tc>
      </w:tr>
      <w:tr w:rsidR="003E0F86" w:rsidRPr="003E0F86" w:rsidTr="00B00534">
        <w:tc>
          <w:tcPr>
            <w:tcW w:w="645" w:type="dxa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4</w:t>
            </w:r>
          </w:p>
        </w:tc>
        <w:tc>
          <w:tcPr>
            <w:tcW w:w="1477" w:type="dxa"/>
          </w:tcPr>
          <w:p w:rsidR="00B00534" w:rsidRPr="003E0F86" w:rsidRDefault="000B5055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身份证号</w:t>
            </w:r>
          </w:p>
        </w:tc>
        <w:tc>
          <w:tcPr>
            <w:tcW w:w="3260" w:type="dxa"/>
          </w:tcPr>
          <w:p w:rsidR="00B00534" w:rsidRPr="003E0F86" w:rsidRDefault="00B00534" w:rsidP="00B0053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限</w:t>
            </w:r>
            <w:r w:rsidRPr="003E0F86">
              <w:rPr>
                <w:szCs w:val="18"/>
              </w:rPr>
              <w:t>输入</w:t>
            </w:r>
            <w:r w:rsidRPr="003E0F86">
              <w:rPr>
                <w:rFonts w:hint="eastAsia"/>
                <w:szCs w:val="18"/>
              </w:rPr>
              <w:t>1</w:t>
            </w:r>
            <w:r w:rsidRPr="003E0F86">
              <w:rPr>
                <w:szCs w:val="18"/>
              </w:rPr>
              <w:t>5</w:t>
            </w:r>
            <w:r w:rsidRPr="003E0F86">
              <w:rPr>
                <w:rFonts w:hint="eastAsia"/>
                <w:szCs w:val="18"/>
              </w:rPr>
              <w:t>或</w:t>
            </w:r>
            <w:r w:rsidRPr="003E0F86">
              <w:rPr>
                <w:rFonts w:hint="eastAsia"/>
                <w:szCs w:val="18"/>
              </w:rPr>
              <w:t>18</w:t>
            </w:r>
            <w:r w:rsidRPr="003E0F86">
              <w:rPr>
                <w:rFonts w:hint="eastAsia"/>
                <w:szCs w:val="18"/>
              </w:rPr>
              <w:t>个</w:t>
            </w:r>
            <w:r w:rsidRPr="003E0F86">
              <w:rPr>
                <w:szCs w:val="18"/>
              </w:rPr>
              <w:t>字符</w:t>
            </w:r>
          </w:p>
        </w:tc>
        <w:tc>
          <w:tcPr>
            <w:tcW w:w="3248" w:type="dxa"/>
          </w:tcPr>
          <w:p w:rsidR="00B00534" w:rsidRPr="003E0F86" w:rsidRDefault="00B00534" w:rsidP="00B0053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精准搜索</w:t>
            </w:r>
          </w:p>
        </w:tc>
      </w:tr>
      <w:tr w:rsidR="003E0F86" w:rsidRPr="003E0F86" w:rsidTr="00B00534">
        <w:tc>
          <w:tcPr>
            <w:tcW w:w="645" w:type="dxa"/>
          </w:tcPr>
          <w:p w:rsidR="003C0924" w:rsidRPr="003E0F86" w:rsidRDefault="003C0924" w:rsidP="003C092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lastRenderedPageBreak/>
              <w:t>5</w:t>
            </w:r>
          </w:p>
        </w:tc>
        <w:tc>
          <w:tcPr>
            <w:tcW w:w="1477" w:type="dxa"/>
          </w:tcPr>
          <w:p w:rsidR="003C0924" w:rsidRPr="003E0F86" w:rsidRDefault="003C0924" w:rsidP="003C092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是否</w:t>
            </w:r>
            <w:r w:rsidRPr="003E0F86">
              <w:rPr>
                <w:szCs w:val="18"/>
              </w:rPr>
              <w:t>为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</w:p>
        </w:tc>
        <w:tc>
          <w:tcPr>
            <w:tcW w:w="3260" w:type="dxa"/>
          </w:tcPr>
          <w:p w:rsidR="003C0924" w:rsidRPr="003E0F86" w:rsidRDefault="003C0924" w:rsidP="003C092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单选项</w:t>
            </w:r>
            <w:r w:rsidRPr="003E0F86">
              <w:rPr>
                <w:szCs w:val="18"/>
              </w:rPr>
              <w:t>，包括全部、是、否</w:t>
            </w:r>
          </w:p>
        </w:tc>
        <w:tc>
          <w:tcPr>
            <w:tcW w:w="3248" w:type="dxa"/>
          </w:tcPr>
          <w:p w:rsidR="003C0924" w:rsidRPr="003E0F86" w:rsidRDefault="003C0924" w:rsidP="003C092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显示</w:t>
            </w:r>
            <w:r w:rsidRPr="003E0F86">
              <w:rPr>
                <w:szCs w:val="18"/>
              </w:rPr>
              <w:t>所有</w:t>
            </w:r>
            <w:proofErr w:type="gramStart"/>
            <w:r w:rsidR="008B104F" w:rsidRPr="003E0F86">
              <w:rPr>
                <w:szCs w:val="18"/>
              </w:rPr>
              <w:t>代注册</w:t>
            </w:r>
            <w:proofErr w:type="gramEnd"/>
            <w:r w:rsidRPr="003E0F86">
              <w:rPr>
                <w:szCs w:val="18"/>
              </w:rPr>
              <w:t>字段不为空</w:t>
            </w:r>
            <w:r w:rsidRPr="003E0F86">
              <w:rPr>
                <w:rFonts w:hint="eastAsia"/>
                <w:szCs w:val="18"/>
              </w:rPr>
              <w:t>的结果</w:t>
            </w:r>
          </w:p>
        </w:tc>
      </w:tr>
      <w:tr w:rsidR="003E0F86" w:rsidRPr="003E0F86" w:rsidTr="00B00534">
        <w:tc>
          <w:tcPr>
            <w:tcW w:w="645" w:type="dxa"/>
          </w:tcPr>
          <w:p w:rsidR="003C0924" w:rsidRPr="003E0F86" w:rsidRDefault="003C0924" w:rsidP="003C092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6</w:t>
            </w:r>
          </w:p>
        </w:tc>
        <w:tc>
          <w:tcPr>
            <w:tcW w:w="1477" w:type="dxa"/>
          </w:tcPr>
          <w:p w:rsidR="003C0924" w:rsidRPr="003E0F86" w:rsidRDefault="008B104F" w:rsidP="003C0924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3C0924" w:rsidRPr="003E0F86">
              <w:rPr>
                <w:rFonts w:hint="eastAsia"/>
                <w:szCs w:val="18"/>
              </w:rPr>
              <w:t>公司</w:t>
            </w:r>
            <w:r w:rsidR="003C0924" w:rsidRPr="003E0F86">
              <w:rPr>
                <w:szCs w:val="18"/>
              </w:rPr>
              <w:t>名称</w:t>
            </w:r>
          </w:p>
        </w:tc>
        <w:tc>
          <w:tcPr>
            <w:tcW w:w="3260" w:type="dxa"/>
          </w:tcPr>
          <w:p w:rsidR="003C0924" w:rsidRPr="003E0F86" w:rsidRDefault="009F6382" w:rsidP="003C092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248" w:type="dxa"/>
          </w:tcPr>
          <w:p w:rsidR="003C0924" w:rsidRPr="003E0F86" w:rsidRDefault="003C0924" w:rsidP="003C092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</w:p>
        </w:tc>
      </w:tr>
      <w:tr w:rsidR="003E0F86" w:rsidRPr="003E0F86" w:rsidTr="00B00534">
        <w:tc>
          <w:tcPr>
            <w:tcW w:w="645" w:type="dxa"/>
          </w:tcPr>
          <w:p w:rsidR="003C0924" w:rsidRPr="003E0F86" w:rsidRDefault="003C0924" w:rsidP="003C092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7</w:t>
            </w:r>
          </w:p>
        </w:tc>
        <w:tc>
          <w:tcPr>
            <w:tcW w:w="1477" w:type="dxa"/>
          </w:tcPr>
          <w:p w:rsidR="003C0924" w:rsidRPr="003E0F86" w:rsidRDefault="003C0924" w:rsidP="003C092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地址区域</w:t>
            </w:r>
          </w:p>
        </w:tc>
        <w:tc>
          <w:tcPr>
            <w:tcW w:w="3260" w:type="dxa"/>
          </w:tcPr>
          <w:p w:rsidR="003C0924" w:rsidRPr="003E0F86" w:rsidRDefault="003C0924" w:rsidP="003C092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三个</w:t>
            </w:r>
            <w:r w:rsidRPr="003E0F86">
              <w:rPr>
                <w:szCs w:val="18"/>
              </w:rPr>
              <w:t>单选项，省</w:t>
            </w:r>
            <w:r w:rsidRPr="003E0F86">
              <w:rPr>
                <w:rFonts w:hint="eastAsia"/>
                <w:szCs w:val="18"/>
              </w:rPr>
              <w:t>/</w:t>
            </w:r>
            <w:r w:rsidRPr="003E0F86">
              <w:rPr>
                <w:rFonts w:hint="eastAsia"/>
                <w:szCs w:val="18"/>
              </w:rPr>
              <w:t>市</w:t>
            </w:r>
            <w:r w:rsidRPr="003E0F86">
              <w:rPr>
                <w:rFonts w:hint="eastAsia"/>
                <w:szCs w:val="18"/>
              </w:rPr>
              <w:t>/</w:t>
            </w:r>
            <w:r w:rsidRPr="003E0F86">
              <w:rPr>
                <w:rFonts w:hint="eastAsia"/>
                <w:szCs w:val="18"/>
              </w:rPr>
              <w:t>区，</w:t>
            </w:r>
            <w:r w:rsidRPr="003E0F86">
              <w:rPr>
                <w:szCs w:val="18"/>
              </w:rPr>
              <w:t>选择组合可为：</w:t>
            </w:r>
            <w:r w:rsidRPr="003E0F86">
              <w:rPr>
                <w:rFonts w:hint="eastAsia"/>
                <w:szCs w:val="18"/>
              </w:rPr>
              <w:t>（全</w:t>
            </w:r>
            <w:r w:rsidRPr="003E0F86">
              <w:rPr>
                <w:szCs w:val="18"/>
              </w:rPr>
              <w:t>为</w:t>
            </w:r>
            <w:r w:rsidRPr="003E0F86">
              <w:rPr>
                <w:rFonts w:hint="eastAsia"/>
                <w:szCs w:val="18"/>
              </w:rPr>
              <w:t>空）</w:t>
            </w:r>
            <w:r w:rsidRPr="003E0F86">
              <w:rPr>
                <w:szCs w:val="18"/>
              </w:rPr>
              <w:t>、省、省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市、省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市</w:t>
            </w:r>
            <w:r w:rsidRPr="003E0F86">
              <w:rPr>
                <w:szCs w:val="18"/>
              </w:rPr>
              <w:t>+</w:t>
            </w:r>
            <w:r w:rsidRPr="003E0F86">
              <w:rPr>
                <w:szCs w:val="18"/>
              </w:rPr>
              <w:t>区</w:t>
            </w:r>
          </w:p>
        </w:tc>
        <w:tc>
          <w:tcPr>
            <w:tcW w:w="3248" w:type="dxa"/>
          </w:tcPr>
          <w:p w:rsidR="003C0924" w:rsidRPr="003E0F86" w:rsidRDefault="003C0924" w:rsidP="003C092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</w:t>
            </w:r>
            <w:r w:rsidRPr="003E0F86">
              <w:rPr>
                <w:szCs w:val="18"/>
              </w:rPr>
              <w:t>选项</w:t>
            </w:r>
            <w:r w:rsidRPr="003E0F86">
              <w:rPr>
                <w:rFonts w:hint="eastAsia"/>
                <w:szCs w:val="18"/>
              </w:rPr>
              <w:t>匹配</w:t>
            </w:r>
          </w:p>
        </w:tc>
      </w:tr>
      <w:tr w:rsidR="008B104F" w:rsidRPr="003E0F86" w:rsidTr="00B00534">
        <w:tc>
          <w:tcPr>
            <w:tcW w:w="645" w:type="dxa"/>
          </w:tcPr>
          <w:p w:rsidR="003C0924" w:rsidRPr="003E0F86" w:rsidRDefault="003C0924" w:rsidP="003C092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8</w:t>
            </w:r>
          </w:p>
        </w:tc>
        <w:tc>
          <w:tcPr>
            <w:tcW w:w="1477" w:type="dxa"/>
          </w:tcPr>
          <w:p w:rsidR="003C0924" w:rsidRPr="003E0F86" w:rsidRDefault="008B104F" w:rsidP="003C0924">
            <w:pPr>
              <w:jc w:val="center"/>
              <w:rPr>
                <w:szCs w:val="18"/>
              </w:rPr>
            </w:pPr>
            <w:proofErr w:type="gramStart"/>
            <w:r w:rsidRPr="003E0F86">
              <w:rPr>
                <w:rFonts w:hint="eastAsia"/>
                <w:szCs w:val="18"/>
              </w:rPr>
              <w:t>代注册</w:t>
            </w:r>
            <w:proofErr w:type="gramEnd"/>
            <w:r w:rsidR="003C0924" w:rsidRPr="003E0F86">
              <w:rPr>
                <w:rFonts w:hint="eastAsia"/>
                <w:szCs w:val="18"/>
              </w:rPr>
              <w:t>时间</w:t>
            </w:r>
          </w:p>
        </w:tc>
        <w:tc>
          <w:tcPr>
            <w:tcW w:w="3260" w:type="dxa"/>
          </w:tcPr>
          <w:p w:rsidR="003C0924" w:rsidRPr="003E0F86" w:rsidRDefault="003C0924" w:rsidP="003C092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时间</w:t>
            </w:r>
            <w:r w:rsidRPr="003E0F86">
              <w:rPr>
                <w:szCs w:val="18"/>
              </w:rPr>
              <w:t>范围，两个</w:t>
            </w:r>
            <w:r w:rsidRPr="003E0F86">
              <w:rPr>
                <w:rFonts w:hint="eastAsia"/>
                <w:szCs w:val="18"/>
              </w:rPr>
              <w:t>单选项</w:t>
            </w:r>
            <w:r w:rsidRPr="003E0F86">
              <w:rPr>
                <w:szCs w:val="18"/>
              </w:rPr>
              <w:t>，时间可精确到分，显示格式为</w:t>
            </w:r>
            <w:r w:rsidRPr="003E0F86">
              <w:rPr>
                <w:rFonts w:hint="eastAsia"/>
                <w:szCs w:val="18"/>
              </w:rPr>
              <w:t>XXXX-XX-XX XX:XX</w:t>
            </w:r>
            <w:r w:rsidRPr="003E0F86">
              <w:rPr>
                <w:rFonts w:hint="eastAsia"/>
                <w:szCs w:val="18"/>
              </w:rPr>
              <w:t>，起始</w:t>
            </w:r>
            <w:r w:rsidRPr="003E0F86">
              <w:rPr>
                <w:szCs w:val="18"/>
              </w:rPr>
              <w:t>时刻默认为</w:t>
            </w:r>
            <w:r w:rsidRPr="003E0F86">
              <w:rPr>
                <w:rFonts w:hint="eastAsia"/>
                <w:szCs w:val="18"/>
              </w:rPr>
              <w:t>00:00</w:t>
            </w:r>
            <w:r w:rsidRPr="003E0F86">
              <w:rPr>
                <w:rFonts w:hint="eastAsia"/>
                <w:szCs w:val="18"/>
              </w:rPr>
              <w:t>，</w:t>
            </w:r>
            <w:r w:rsidRPr="003E0F86">
              <w:rPr>
                <w:szCs w:val="18"/>
              </w:rPr>
              <w:t>截止时刻默认为</w:t>
            </w:r>
            <w:r w:rsidRPr="003E0F86">
              <w:rPr>
                <w:szCs w:val="18"/>
              </w:rPr>
              <w:t>23</w:t>
            </w:r>
            <w:r w:rsidRPr="003E0F86">
              <w:rPr>
                <w:rFonts w:hint="eastAsia"/>
                <w:szCs w:val="18"/>
              </w:rPr>
              <w:t>:59</w:t>
            </w:r>
          </w:p>
        </w:tc>
        <w:tc>
          <w:tcPr>
            <w:tcW w:w="3248" w:type="dxa"/>
          </w:tcPr>
          <w:p w:rsidR="003C0924" w:rsidRPr="003E0F86" w:rsidRDefault="003C0924" w:rsidP="003C0924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与选项匹配</w:t>
            </w:r>
          </w:p>
        </w:tc>
      </w:tr>
    </w:tbl>
    <w:p w:rsidR="00B00534" w:rsidRPr="003E0F86" w:rsidRDefault="00B00534" w:rsidP="00B00534">
      <w:pPr>
        <w:rPr>
          <w:b/>
        </w:rPr>
      </w:pPr>
    </w:p>
    <w:p w:rsidR="0075561C" w:rsidRPr="003E0F86" w:rsidRDefault="0075561C" w:rsidP="00B00534">
      <w:pPr>
        <w:rPr>
          <w:i/>
        </w:rPr>
      </w:pPr>
      <w:r w:rsidRPr="003E0F86">
        <w:rPr>
          <w:rFonts w:hint="eastAsia"/>
          <w:i/>
        </w:rPr>
        <w:t>（注</w:t>
      </w:r>
      <w:r w:rsidRPr="003E0F86">
        <w:rPr>
          <w:i/>
        </w:rPr>
        <w:t>）</w:t>
      </w:r>
      <w:r w:rsidRPr="003E0F86">
        <w:rPr>
          <w:rFonts w:hint="eastAsia"/>
          <w:i/>
        </w:rPr>
        <w:t>：</w:t>
      </w:r>
      <w:r w:rsidRPr="003E0F86">
        <w:rPr>
          <w:i/>
        </w:rPr>
        <w:t>所有分销商审核的</w:t>
      </w:r>
      <w:r w:rsidRPr="003E0F86">
        <w:rPr>
          <w:rFonts w:hint="eastAsia"/>
          <w:i/>
        </w:rPr>
        <w:t>“</w:t>
      </w:r>
      <w:r w:rsidRPr="003E0F86">
        <w:rPr>
          <w:i/>
        </w:rPr>
        <w:t>基础信息维护</w:t>
      </w:r>
      <w:r w:rsidRPr="003E0F86">
        <w:rPr>
          <w:rFonts w:hint="eastAsia"/>
          <w:i/>
        </w:rPr>
        <w:t>”</w:t>
      </w:r>
      <w:r w:rsidRPr="003E0F86">
        <w:rPr>
          <w:i/>
        </w:rPr>
        <w:t>中的字段都可编辑，包括用户账号和手机号码。</w:t>
      </w:r>
    </w:p>
    <w:p w:rsidR="0075561C" w:rsidRPr="003E0F86" w:rsidRDefault="0075561C" w:rsidP="00B00534">
      <w:pPr>
        <w:rPr>
          <w:i/>
        </w:rPr>
      </w:pPr>
    </w:p>
    <w:p w:rsidR="006A29FD" w:rsidRPr="003E0F86" w:rsidRDefault="006A29FD" w:rsidP="004A3C18">
      <w:pPr>
        <w:pStyle w:val="4"/>
        <w:spacing w:before="156" w:after="156"/>
      </w:pPr>
      <w:r w:rsidRPr="003E0F86">
        <w:rPr>
          <w:rFonts w:hint="eastAsia"/>
        </w:rPr>
        <w:t>供应商</w:t>
      </w:r>
      <w:r w:rsidRPr="003E0F86">
        <w:t>申请列表字段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52"/>
        <w:gridCol w:w="1581"/>
        <w:gridCol w:w="1710"/>
        <w:gridCol w:w="4913"/>
      </w:tblGrid>
      <w:tr w:rsidR="003E0F86" w:rsidRPr="003E0F86" w:rsidTr="006A29FD">
        <w:tc>
          <w:tcPr>
            <w:tcW w:w="675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信息</w:t>
            </w:r>
            <w:r w:rsidRPr="003E0F86">
              <w:rPr>
                <w:szCs w:val="18"/>
              </w:rPr>
              <w:t>来源</w:t>
            </w:r>
          </w:p>
        </w:tc>
        <w:tc>
          <w:tcPr>
            <w:tcW w:w="5357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6A29FD">
        <w:trPr>
          <w:trHeight w:val="301"/>
        </w:trPr>
        <w:tc>
          <w:tcPr>
            <w:tcW w:w="67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1</w:t>
            </w:r>
          </w:p>
        </w:tc>
        <w:tc>
          <w:tcPr>
            <w:tcW w:w="1701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843" w:type="dxa"/>
          </w:tcPr>
          <w:p w:rsidR="006A29FD" w:rsidRPr="003E0F86" w:rsidRDefault="006A29FD" w:rsidP="006A29FD"/>
        </w:tc>
        <w:tc>
          <w:tcPr>
            <w:tcW w:w="5357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系统</w:t>
            </w:r>
            <w:r w:rsidRPr="003E0F86">
              <w:t>生成</w:t>
            </w:r>
            <w:r w:rsidRPr="003E0F86">
              <w:rPr>
                <w:rFonts w:hint="eastAsia"/>
              </w:rPr>
              <w:t>，</w:t>
            </w:r>
            <w:r w:rsidRPr="003E0F86">
              <w:t>从</w:t>
            </w:r>
            <w:r w:rsidRPr="003E0F86">
              <w:rPr>
                <w:rFonts w:hint="eastAsia"/>
              </w:rPr>
              <w:t>1</w:t>
            </w:r>
            <w:r w:rsidRPr="003E0F86">
              <w:rPr>
                <w:rFonts w:hint="eastAsia"/>
              </w:rPr>
              <w:t>开始</w:t>
            </w:r>
            <w:r w:rsidRPr="003E0F86">
              <w:t>逐一增加</w:t>
            </w:r>
          </w:p>
        </w:tc>
      </w:tr>
      <w:tr w:rsidR="003E0F86" w:rsidRPr="003E0F86" w:rsidTr="006A29FD">
        <w:tc>
          <w:tcPr>
            <w:tcW w:w="67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2</w:t>
            </w:r>
          </w:p>
        </w:tc>
        <w:tc>
          <w:tcPr>
            <w:tcW w:w="1701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1843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用户</w:t>
            </w:r>
            <w:r w:rsidRPr="003E0F86">
              <w:rPr>
                <w:szCs w:val="18"/>
              </w:rPr>
              <w:t>填写</w:t>
            </w:r>
          </w:p>
        </w:tc>
        <w:tc>
          <w:tcPr>
            <w:tcW w:w="5357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67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3</w:t>
            </w:r>
          </w:p>
        </w:tc>
        <w:tc>
          <w:tcPr>
            <w:tcW w:w="1701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联系电话</w:t>
            </w:r>
          </w:p>
        </w:tc>
        <w:tc>
          <w:tcPr>
            <w:tcW w:w="1843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用户</w:t>
            </w:r>
            <w:r w:rsidRPr="003E0F86">
              <w:rPr>
                <w:szCs w:val="18"/>
              </w:rPr>
              <w:t>填写</w:t>
            </w:r>
          </w:p>
        </w:tc>
        <w:tc>
          <w:tcPr>
            <w:tcW w:w="5357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67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4</w:t>
            </w:r>
          </w:p>
        </w:tc>
        <w:tc>
          <w:tcPr>
            <w:tcW w:w="1701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申请</w:t>
            </w:r>
            <w:r w:rsidRPr="003E0F86">
              <w:rPr>
                <w:szCs w:val="18"/>
              </w:rPr>
              <w:t>时间</w:t>
            </w:r>
          </w:p>
        </w:tc>
        <w:tc>
          <w:tcPr>
            <w:tcW w:w="1843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  <w:tc>
          <w:tcPr>
            <w:tcW w:w="5357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用户</w:t>
            </w:r>
            <w:r w:rsidRPr="003E0F86">
              <w:rPr>
                <w:szCs w:val="18"/>
              </w:rPr>
              <w:t>提交时，系统生成</w:t>
            </w:r>
            <w:r w:rsidRPr="003E0F86">
              <w:rPr>
                <w:rFonts w:hint="eastAsia"/>
                <w:szCs w:val="18"/>
              </w:rPr>
              <w:t>，</w:t>
            </w:r>
            <w:r w:rsidRPr="003E0F86">
              <w:rPr>
                <w:szCs w:val="18"/>
              </w:rPr>
              <w:t>时间精确到</w:t>
            </w:r>
            <w:r w:rsidRPr="003E0F86">
              <w:rPr>
                <w:rFonts w:hint="eastAsia"/>
                <w:szCs w:val="18"/>
              </w:rPr>
              <w:t>分</w:t>
            </w:r>
          </w:p>
        </w:tc>
      </w:tr>
      <w:tr w:rsidR="006A29FD" w:rsidRPr="003E0F86" w:rsidTr="006A29FD">
        <w:tc>
          <w:tcPr>
            <w:tcW w:w="67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5</w:t>
            </w:r>
          </w:p>
        </w:tc>
        <w:tc>
          <w:tcPr>
            <w:tcW w:w="1701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1843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  <w:tc>
          <w:tcPr>
            <w:tcW w:w="5357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【</w:t>
            </w:r>
            <w:r w:rsidRPr="003E0F86">
              <w:rPr>
                <w:szCs w:val="18"/>
              </w:rPr>
              <w:t>备注】</w:t>
            </w:r>
            <w:r w:rsidRPr="003E0F86">
              <w:rPr>
                <w:rFonts w:hint="eastAsia"/>
                <w:szCs w:val="18"/>
              </w:rPr>
              <w:t>、</w:t>
            </w:r>
            <w:r w:rsidRPr="003E0F86">
              <w:rPr>
                <w:szCs w:val="18"/>
              </w:rPr>
              <w:t>【</w:t>
            </w:r>
            <w:r w:rsidRPr="003E0F86">
              <w:rPr>
                <w:rFonts w:hint="eastAsia"/>
                <w:szCs w:val="18"/>
              </w:rPr>
              <w:t>完结</w:t>
            </w:r>
            <w:r w:rsidRPr="003E0F86">
              <w:rPr>
                <w:szCs w:val="18"/>
              </w:rPr>
              <w:t>】</w:t>
            </w:r>
          </w:p>
        </w:tc>
      </w:tr>
    </w:tbl>
    <w:p w:rsidR="006A29FD" w:rsidRPr="003E0F86" w:rsidRDefault="006A29FD" w:rsidP="006A29FD"/>
    <w:p w:rsidR="006A29FD" w:rsidRPr="003E0F86" w:rsidRDefault="006A29FD" w:rsidP="004A3C18">
      <w:pPr>
        <w:pStyle w:val="3"/>
        <w:spacing w:before="312" w:after="312"/>
      </w:pPr>
      <w:bookmarkStart w:id="34" w:name="_Toc451969678"/>
      <w:bookmarkStart w:id="35" w:name="_Toc446665160"/>
      <w:r w:rsidRPr="003E0F86">
        <w:rPr>
          <w:rFonts w:hint="eastAsia"/>
        </w:rPr>
        <w:t>界面判断</w:t>
      </w:r>
      <w:r w:rsidRPr="003E0F86">
        <w:t>及反馈</w:t>
      </w:r>
      <w:bookmarkEnd w:id="34"/>
    </w:p>
    <w:p w:rsidR="006A29FD" w:rsidRPr="003E0F86" w:rsidRDefault="00B00534" w:rsidP="004A3C18">
      <w:pPr>
        <w:pStyle w:val="4"/>
        <w:spacing w:before="156" w:after="156"/>
      </w:pPr>
      <w:r w:rsidRPr="003E0F86">
        <w:rPr>
          <w:rFonts w:hint="eastAsia"/>
        </w:rPr>
        <w:t>筛选条件</w:t>
      </w:r>
      <w:r w:rsidRPr="003E0F86">
        <w:t>输入</w:t>
      </w:r>
    </w:p>
    <w:p w:rsidR="00B00534" w:rsidRPr="003E0F86" w:rsidRDefault="00B00534" w:rsidP="00B00534">
      <w:r w:rsidRPr="003E0F86">
        <w:rPr>
          <w:rFonts w:hint="eastAsia"/>
        </w:rPr>
        <w:t>凡</w:t>
      </w:r>
      <w:r w:rsidRPr="003E0F86">
        <w:t>不</w:t>
      </w:r>
      <w:r w:rsidRPr="003E0F86">
        <w:rPr>
          <w:rFonts w:hint="eastAsia"/>
        </w:rPr>
        <w:t>符合</w:t>
      </w:r>
      <w:r w:rsidRPr="003E0F86">
        <w:t>筛选条件输入规范的，或者无满足筛选条件的结果时，界面区域显示</w:t>
      </w:r>
      <w:r w:rsidRPr="003E0F86">
        <w:t>“</w:t>
      </w:r>
      <w:r w:rsidRPr="003E0F86">
        <w:rPr>
          <w:rFonts w:hint="eastAsia"/>
        </w:rPr>
        <w:t>无</w:t>
      </w:r>
      <w:r w:rsidRPr="003E0F86">
        <w:t>查询结果</w:t>
      </w:r>
      <w:r w:rsidRPr="003E0F86">
        <w:t>”</w:t>
      </w:r>
      <w:r w:rsidRPr="003E0F86">
        <w:rPr>
          <w:rFonts w:hint="eastAsia"/>
        </w:rPr>
        <w:t>。</w:t>
      </w:r>
    </w:p>
    <w:p w:rsidR="00B00534" w:rsidRPr="003E0F86" w:rsidRDefault="00B00534" w:rsidP="004A3C18">
      <w:pPr>
        <w:pStyle w:val="4"/>
        <w:spacing w:before="156" w:after="156"/>
      </w:pPr>
      <w:bookmarkStart w:id="36" w:name="_基础信息维护"/>
      <w:bookmarkEnd w:id="36"/>
      <w:r w:rsidRPr="003E0F86">
        <w:rPr>
          <w:rFonts w:hint="eastAsia"/>
        </w:rPr>
        <w:t>基础信息</w:t>
      </w:r>
      <w:r w:rsidRPr="003E0F86">
        <w:t>维护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38"/>
        <w:gridCol w:w="2523"/>
        <w:gridCol w:w="4269"/>
      </w:tblGrid>
      <w:tr w:rsidR="003E0F86" w:rsidRPr="003E0F86" w:rsidTr="00B91569">
        <w:tc>
          <w:tcPr>
            <w:tcW w:w="1838" w:type="dxa"/>
            <w:shd w:val="clear" w:color="auto" w:fill="D9D9D9" w:themeFill="background1" w:themeFillShade="D9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523" w:type="dxa"/>
            <w:shd w:val="clear" w:color="auto" w:fill="D9D9D9" w:themeFill="background1" w:themeFillShade="D9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判定条件</w:t>
            </w:r>
          </w:p>
        </w:tc>
        <w:tc>
          <w:tcPr>
            <w:tcW w:w="4269" w:type="dxa"/>
            <w:shd w:val="clear" w:color="auto" w:fill="D9D9D9" w:themeFill="background1" w:themeFillShade="D9"/>
          </w:tcPr>
          <w:p w:rsidR="00B00534" w:rsidRPr="003E0F86" w:rsidRDefault="00B00534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提示</w:t>
            </w:r>
          </w:p>
        </w:tc>
      </w:tr>
      <w:tr w:rsidR="003E0F86" w:rsidRPr="003E0F86" w:rsidTr="00B91569">
        <w:trPr>
          <w:trHeight w:val="301"/>
        </w:trPr>
        <w:tc>
          <w:tcPr>
            <w:tcW w:w="1838" w:type="dxa"/>
            <w:vMerge w:val="restart"/>
          </w:tcPr>
          <w:p w:rsidR="0075561C" w:rsidRPr="003E0F86" w:rsidRDefault="0075561C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用户账号</w:t>
            </w:r>
          </w:p>
          <w:p w:rsidR="003E0F86" w:rsidRPr="003E0F86" w:rsidRDefault="003E0F86" w:rsidP="00B00534">
            <w:pPr>
              <w:jc w:val="center"/>
              <w:rPr>
                <w:color w:val="FF0000"/>
                <w:szCs w:val="18"/>
              </w:rPr>
            </w:pPr>
            <w:r w:rsidRPr="003E0F86">
              <w:rPr>
                <w:rFonts w:hint="eastAsia"/>
                <w:color w:val="FF0000"/>
                <w:szCs w:val="18"/>
              </w:rPr>
              <w:t>(</w:t>
            </w:r>
            <w:r w:rsidRPr="003E0F86">
              <w:rPr>
                <w:rFonts w:hint="eastAsia"/>
                <w:color w:val="FF0000"/>
                <w:szCs w:val="18"/>
              </w:rPr>
              <w:t>仅</w:t>
            </w:r>
            <w:r w:rsidRPr="003E0F86">
              <w:rPr>
                <w:color w:val="FF0000"/>
                <w:szCs w:val="18"/>
              </w:rPr>
              <w:t>针对</w:t>
            </w:r>
            <w:proofErr w:type="gramStart"/>
            <w:r w:rsidRPr="003E0F86">
              <w:rPr>
                <w:color w:val="FF0000"/>
                <w:szCs w:val="18"/>
              </w:rPr>
              <w:t>代注册</w:t>
            </w:r>
            <w:proofErr w:type="gramEnd"/>
            <w:r w:rsidRPr="003E0F86">
              <w:rPr>
                <w:color w:val="FF0000"/>
                <w:szCs w:val="18"/>
              </w:rPr>
              <w:t>账号</w:t>
            </w:r>
            <w:r w:rsidRPr="003E0F86">
              <w:rPr>
                <w:rFonts w:hint="eastAsia"/>
                <w:color w:val="FF0000"/>
                <w:szCs w:val="18"/>
              </w:rPr>
              <w:t>)</w:t>
            </w:r>
          </w:p>
        </w:tc>
        <w:tc>
          <w:tcPr>
            <w:tcW w:w="2523" w:type="dxa"/>
          </w:tcPr>
          <w:p w:rsidR="0075561C" w:rsidRPr="003E0F86" w:rsidRDefault="0075561C" w:rsidP="00B00534">
            <w:r w:rsidRPr="003E0F86">
              <w:rPr>
                <w:rFonts w:hint="eastAsia"/>
              </w:rPr>
              <w:t>为空</w:t>
            </w:r>
          </w:p>
        </w:tc>
        <w:tc>
          <w:tcPr>
            <w:tcW w:w="4269" w:type="dxa"/>
          </w:tcPr>
          <w:p w:rsidR="0075561C" w:rsidRPr="003E0F86" w:rsidRDefault="0075561C" w:rsidP="003F1D82">
            <w:r w:rsidRPr="003E0F86">
              <w:rPr>
                <w:rFonts w:hint="eastAsia"/>
              </w:rPr>
              <w:t>用户账号</w:t>
            </w:r>
            <w:r w:rsidRPr="003E0F86">
              <w:t>不能为空</w:t>
            </w:r>
          </w:p>
        </w:tc>
      </w:tr>
      <w:tr w:rsidR="003E0F86" w:rsidRPr="003E0F86" w:rsidTr="00B91569">
        <w:trPr>
          <w:trHeight w:val="301"/>
        </w:trPr>
        <w:tc>
          <w:tcPr>
            <w:tcW w:w="1838" w:type="dxa"/>
            <w:vMerge/>
          </w:tcPr>
          <w:p w:rsidR="0075561C" w:rsidRPr="003E0F86" w:rsidRDefault="0075561C" w:rsidP="00B00534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</w:tcPr>
          <w:p w:rsidR="0075561C" w:rsidRPr="003E0F86" w:rsidRDefault="0075561C" w:rsidP="00B00534">
            <w:r w:rsidRPr="003E0F86">
              <w:rPr>
                <w:rFonts w:hint="eastAsia"/>
              </w:rPr>
              <w:t>字符</w:t>
            </w:r>
            <w:r w:rsidRPr="003E0F86">
              <w:t>位数</w:t>
            </w:r>
          </w:p>
        </w:tc>
        <w:tc>
          <w:tcPr>
            <w:tcW w:w="4269" w:type="dxa"/>
          </w:tcPr>
          <w:p w:rsidR="0075561C" w:rsidRPr="003E0F86" w:rsidRDefault="0075561C" w:rsidP="003F1D82">
            <w:r w:rsidRPr="003E0F86">
              <w:rPr>
                <w:rFonts w:hint="eastAsia"/>
              </w:rPr>
              <w:t>请输入</w:t>
            </w:r>
            <w:r w:rsidRPr="003E0F86">
              <w:rPr>
                <w:rFonts w:hint="eastAsia"/>
              </w:rPr>
              <w:t>6</w:t>
            </w:r>
            <w:r w:rsidRPr="003E0F86">
              <w:t>-12</w:t>
            </w:r>
            <w:r w:rsidRPr="003E0F86">
              <w:rPr>
                <w:rFonts w:hint="eastAsia"/>
              </w:rPr>
              <w:t>个</w:t>
            </w:r>
            <w:r w:rsidRPr="003E0F86">
              <w:t>字母、数字的组合</w:t>
            </w:r>
          </w:p>
        </w:tc>
      </w:tr>
      <w:tr w:rsidR="003E0F86" w:rsidRPr="003E0F86" w:rsidTr="00B91569">
        <w:trPr>
          <w:trHeight w:val="301"/>
        </w:trPr>
        <w:tc>
          <w:tcPr>
            <w:tcW w:w="1838" w:type="dxa"/>
            <w:vMerge/>
          </w:tcPr>
          <w:p w:rsidR="0075561C" w:rsidRPr="003E0F86" w:rsidRDefault="0075561C" w:rsidP="00B00534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</w:tcPr>
          <w:p w:rsidR="0075561C" w:rsidRPr="003E0F86" w:rsidRDefault="0075561C" w:rsidP="00B00534">
            <w:r w:rsidRPr="003E0F86">
              <w:rPr>
                <w:rFonts w:hint="eastAsia"/>
              </w:rPr>
              <w:t>含特殊</w:t>
            </w:r>
            <w:r w:rsidRPr="003E0F86">
              <w:t>符号</w:t>
            </w:r>
          </w:p>
        </w:tc>
        <w:tc>
          <w:tcPr>
            <w:tcW w:w="4269" w:type="dxa"/>
          </w:tcPr>
          <w:p w:rsidR="0075561C" w:rsidRPr="003E0F86" w:rsidRDefault="0075561C" w:rsidP="003F1D82">
            <w:r w:rsidRPr="003E0F86">
              <w:rPr>
                <w:rFonts w:hint="eastAsia"/>
              </w:rPr>
              <w:t>请输入</w:t>
            </w:r>
            <w:r w:rsidRPr="003E0F86">
              <w:rPr>
                <w:rFonts w:hint="eastAsia"/>
              </w:rPr>
              <w:t>6</w:t>
            </w:r>
            <w:r w:rsidRPr="003E0F86">
              <w:t>-12</w:t>
            </w:r>
            <w:r w:rsidRPr="003E0F86">
              <w:rPr>
                <w:rFonts w:hint="eastAsia"/>
              </w:rPr>
              <w:t>个</w:t>
            </w:r>
            <w:r w:rsidRPr="003E0F86">
              <w:t>字母、数字的组合</w:t>
            </w:r>
          </w:p>
        </w:tc>
      </w:tr>
      <w:tr w:rsidR="003E0F86" w:rsidRPr="003E0F86" w:rsidTr="00B91569">
        <w:trPr>
          <w:trHeight w:val="301"/>
        </w:trPr>
        <w:tc>
          <w:tcPr>
            <w:tcW w:w="1838" w:type="dxa"/>
            <w:vMerge/>
          </w:tcPr>
          <w:p w:rsidR="0075561C" w:rsidRPr="003E0F86" w:rsidRDefault="0075561C" w:rsidP="00B00534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</w:tcPr>
          <w:p w:rsidR="0075561C" w:rsidRPr="003E0F86" w:rsidRDefault="0075561C" w:rsidP="00B00534">
            <w:r w:rsidRPr="003E0F86">
              <w:rPr>
                <w:rFonts w:hint="eastAsia"/>
              </w:rPr>
              <w:t>账号</w:t>
            </w:r>
            <w:r w:rsidRPr="003E0F86">
              <w:t>重复</w:t>
            </w:r>
          </w:p>
        </w:tc>
        <w:tc>
          <w:tcPr>
            <w:tcW w:w="4269" w:type="dxa"/>
          </w:tcPr>
          <w:p w:rsidR="0075561C" w:rsidRPr="003E0F86" w:rsidRDefault="0075561C" w:rsidP="003F1D82">
            <w:r w:rsidRPr="003E0F86">
              <w:rPr>
                <w:rFonts w:hint="eastAsia"/>
              </w:rPr>
              <w:t>该账号</w:t>
            </w:r>
            <w:r w:rsidRPr="003E0F86">
              <w:t>已存在，请重新输入</w:t>
            </w:r>
          </w:p>
        </w:tc>
      </w:tr>
      <w:tr w:rsidR="003E0F86" w:rsidRPr="003E0F86" w:rsidTr="00B91569">
        <w:trPr>
          <w:trHeight w:val="301"/>
        </w:trPr>
        <w:tc>
          <w:tcPr>
            <w:tcW w:w="1838" w:type="dxa"/>
            <w:vMerge w:val="restart"/>
          </w:tcPr>
          <w:p w:rsidR="003F1D82" w:rsidRPr="003E0F86" w:rsidRDefault="003F1D82" w:rsidP="00B0053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公司</w:t>
            </w:r>
            <w:r w:rsidRPr="003E0F86">
              <w:rPr>
                <w:szCs w:val="18"/>
              </w:rPr>
              <w:t>名称</w:t>
            </w:r>
          </w:p>
        </w:tc>
        <w:tc>
          <w:tcPr>
            <w:tcW w:w="2523" w:type="dxa"/>
          </w:tcPr>
          <w:p w:rsidR="003F1D82" w:rsidRPr="003E0F86" w:rsidRDefault="003F1D82" w:rsidP="00B00534">
            <w:r w:rsidRPr="003E0F86">
              <w:rPr>
                <w:rFonts w:hint="eastAsia"/>
              </w:rPr>
              <w:t>为空</w:t>
            </w:r>
          </w:p>
        </w:tc>
        <w:tc>
          <w:tcPr>
            <w:tcW w:w="4269" w:type="dxa"/>
          </w:tcPr>
          <w:p w:rsidR="003F1D82" w:rsidRPr="003E0F86" w:rsidRDefault="003F1D82" w:rsidP="003F1D82">
            <w:r w:rsidRPr="003E0F86">
              <w:rPr>
                <w:rFonts w:hint="eastAsia"/>
              </w:rPr>
              <w:t>公司</w:t>
            </w:r>
            <w:r w:rsidRPr="003E0F86">
              <w:t>名称</w:t>
            </w:r>
            <w:r w:rsidRPr="003E0F86">
              <w:rPr>
                <w:rFonts w:hint="eastAsia"/>
              </w:rPr>
              <w:t>（或</w:t>
            </w:r>
            <w:r w:rsidRPr="003E0F86">
              <w:t>部门名称、</w:t>
            </w:r>
            <w:r w:rsidRPr="003E0F86">
              <w:rPr>
                <w:rFonts w:hint="eastAsia"/>
              </w:rPr>
              <w:t>店铺</w:t>
            </w:r>
            <w:r w:rsidRPr="003E0F86">
              <w:t>名称）不能为空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3F1D82" w:rsidRPr="003E0F86" w:rsidRDefault="003F1D82" w:rsidP="00B00534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3F1D82" w:rsidRPr="003E0F86" w:rsidRDefault="003F1D82" w:rsidP="00B00534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名称字符位数</w:t>
            </w:r>
          </w:p>
        </w:tc>
        <w:tc>
          <w:tcPr>
            <w:tcW w:w="4269" w:type="dxa"/>
            <w:vAlign w:val="center"/>
          </w:tcPr>
          <w:p w:rsidR="003F1D82" w:rsidRPr="003E0F86" w:rsidRDefault="003F1D82" w:rsidP="00B00534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请填写</w:t>
            </w:r>
            <w:r w:rsidRPr="003E0F86">
              <w:rPr>
                <w:rFonts w:ascii="宋体" w:hAnsi="宋体" w:cs="宋体"/>
                <w:kern w:val="0"/>
                <w:sz w:val="22"/>
              </w:rPr>
              <w:t>2</w:t>
            </w:r>
            <w:r w:rsidRPr="003E0F86">
              <w:rPr>
                <w:rFonts w:ascii="宋体" w:hAnsi="宋体" w:cs="宋体" w:hint="eastAsia"/>
                <w:kern w:val="0"/>
                <w:sz w:val="22"/>
              </w:rPr>
              <w:t>-30位字符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3F1D82" w:rsidRPr="003E0F86" w:rsidRDefault="003F1D82" w:rsidP="00B00534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3F1D82" w:rsidRPr="003E0F86" w:rsidRDefault="003F1D82" w:rsidP="00B00534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含特殊字符</w:t>
            </w:r>
          </w:p>
        </w:tc>
        <w:tc>
          <w:tcPr>
            <w:tcW w:w="4269" w:type="dxa"/>
            <w:vAlign w:val="center"/>
          </w:tcPr>
          <w:p w:rsidR="003F1D82" w:rsidRPr="003E0F86" w:rsidRDefault="003F1D82" w:rsidP="00B00534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请填写</w:t>
            </w:r>
            <w:r w:rsidRPr="003E0F86">
              <w:rPr>
                <w:rFonts w:ascii="宋体" w:hAnsi="宋体" w:cs="宋体"/>
                <w:kern w:val="0"/>
                <w:sz w:val="22"/>
              </w:rPr>
              <w:t>2</w:t>
            </w:r>
            <w:r w:rsidRPr="003E0F86">
              <w:rPr>
                <w:rFonts w:ascii="宋体" w:hAnsi="宋体" w:cs="宋体" w:hint="eastAsia"/>
                <w:kern w:val="0"/>
                <w:sz w:val="22"/>
              </w:rPr>
              <w:t>-30位字符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3F1D82" w:rsidRPr="003E0F86" w:rsidRDefault="003F1D82" w:rsidP="00B00534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3F1D82" w:rsidRPr="003E0F86" w:rsidRDefault="003F1D82" w:rsidP="00B00534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名称</w:t>
            </w:r>
            <w:r w:rsidRPr="003E0F86">
              <w:rPr>
                <w:rFonts w:ascii="宋体" w:hAnsi="宋体" w:cs="宋体"/>
                <w:kern w:val="0"/>
                <w:sz w:val="22"/>
              </w:rPr>
              <w:t>重复</w:t>
            </w:r>
          </w:p>
        </w:tc>
        <w:tc>
          <w:tcPr>
            <w:tcW w:w="4269" w:type="dxa"/>
            <w:vAlign w:val="center"/>
          </w:tcPr>
          <w:p w:rsidR="003F1D82" w:rsidRPr="003E0F86" w:rsidRDefault="003F1D82" w:rsidP="00B00534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该名称</w:t>
            </w:r>
            <w:r w:rsidRPr="003E0F86">
              <w:rPr>
                <w:rFonts w:ascii="宋体" w:hAnsi="宋体" w:cs="宋体"/>
                <w:kern w:val="0"/>
                <w:sz w:val="22"/>
              </w:rPr>
              <w:t>已存在，请重新填写。</w:t>
            </w:r>
          </w:p>
        </w:tc>
      </w:tr>
      <w:tr w:rsidR="003E0F86" w:rsidRPr="003E0F86" w:rsidTr="00B91569">
        <w:tc>
          <w:tcPr>
            <w:tcW w:w="1838" w:type="dxa"/>
            <w:vMerge w:val="restart"/>
            <w:vAlign w:val="center"/>
          </w:tcPr>
          <w:p w:rsidR="0075561C" w:rsidRPr="003E0F86" w:rsidRDefault="0075561C" w:rsidP="003F1D82">
            <w:pPr>
              <w:jc w:val="center"/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营业执照号</w:t>
            </w:r>
          </w:p>
        </w:tc>
        <w:tc>
          <w:tcPr>
            <w:tcW w:w="2523" w:type="dxa"/>
            <w:vAlign w:val="center"/>
          </w:tcPr>
          <w:p w:rsidR="0075561C" w:rsidRPr="003E0F86" w:rsidRDefault="0075561C" w:rsidP="003F1D82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为空</w:t>
            </w:r>
          </w:p>
        </w:tc>
        <w:tc>
          <w:tcPr>
            <w:tcW w:w="4269" w:type="dxa"/>
            <w:vAlign w:val="center"/>
          </w:tcPr>
          <w:p w:rsidR="0075561C" w:rsidRPr="003E0F86" w:rsidRDefault="0075561C" w:rsidP="003F1D82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营业执照号不能为空</w:t>
            </w:r>
          </w:p>
        </w:tc>
      </w:tr>
      <w:tr w:rsidR="003E0F86" w:rsidRPr="003E0F86" w:rsidTr="00B91569">
        <w:tc>
          <w:tcPr>
            <w:tcW w:w="1838" w:type="dxa"/>
            <w:vMerge/>
            <w:vAlign w:val="center"/>
          </w:tcPr>
          <w:p w:rsidR="0075561C" w:rsidRPr="003E0F86" w:rsidRDefault="0075561C" w:rsidP="003F1D82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75561C" w:rsidRPr="003E0F86" w:rsidRDefault="0075561C" w:rsidP="003F1D82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营业执照号位数</w:t>
            </w:r>
          </w:p>
        </w:tc>
        <w:tc>
          <w:tcPr>
            <w:tcW w:w="4269" w:type="dxa"/>
            <w:vAlign w:val="center"/>
          </w:tcPr>
          <w:p w:rsidR="0075561C" w:rsidRPr="003E0F86" w:rsidRDefault="0075561C" w:rsidP="003F1D82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请输入有效的营业执照号</w:t>
            </w:r>
          </w:p>
        </w:tc>
      </w:tr>
      <w:tr w:rsidR="003E0F86" w:rsidRPr="003E0F86" w:rsidTr="00B91569">
        <w:tc>
          <w:tcPr>
            <w:tcW w:w="1838" w:type="dxa"/>
            <w:vMerge/>
            <w:vAlign w:val="center"/>
          </w:tcPr>
          <w:p w:rsidR="00B91569" w:rsidRPr="003E0F86" w:rsidRDefault="00B91569" w:rsidP="003F1D82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3F1D82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包括</w:t>
            </w:r>
            <w:r w:rsidRPr="003E0F86">
              <w:rPr>
                <w:rFonts w:ascii="宋体" w:hAnsi="宋体" w:cs="宋体"/>
                <w:kern w:val="0"/>
                <w:sz w:val="22"/>
              </w:rPr>
              <w:t>除数字之外的字符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3F1D82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请输入有效的营业执照号</w:t>
            </w:r>
          </w:p>
        </w:tc>
      </w:tr>
      <w:tr w:rsidR="003E0F86" w:rsidRPr="003E0F86" w:rsidTr="00B91569">
        <w:tc>
          <w:tcPr>
            <w:tcW w:w="1838" w:type="dxa"/>
            <w:vMerge/>
            <w:vAlign w:val="center"/>
          </w:tcPr>
          <w:p w:rsidR="0075561C" w:rsidRPr="003E0F86" w:rsidRDefault="0075561C" w:rsidP="003F1D82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75561C" w:rsidRPr="003E0F86" w:rsidRDefault="0075561C" w:rsidP="003F1D82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营业执照号</w:t>
            </w:r>
            <w:r w:rsidRPr="003E0F86">
              <w:rPr>
                <w:rFonts w:ascii="宋体" w:hAnsi="宋体" w:cs="宋体"/>
                <w:kern w:val="0"/>
                <w:sz w:val="22"/>
              </w:rPr>
              <w:t>重复</w:t>
            </w:r>
          </w:p>
        </w:tc>
        <w:tc>
          <w:tcPr>
            <w:tcW w:w="4269" w:type="dxa"/>
            <w:vAlign w:val="center"/>
          </w:tcPr>
          <w:p w:rsidR="0075561C" w:rsidRPr="003E0F86" w:rsidRDefault="0075561C" w:rsidP="003F1D82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该</w:t>
            </w:r>
            <w:r w:rsidRPr="003E0F86">
              <w:rPr>
                <w:rFonts w:ascii="宋体" w:hAnsi="宋体" w:cs="宋体"/>
                <w:kern w:val="0"/>
                <w:sz w:val="22"/>
              </w:rPr>
              <w:t>证件号已存在，请重新输入。</w:t>
            </w:r>
          </w:p>
        </w:tc>
      </w:tr>
      <w:tr w:rsidR="003E0F86" w:rsidRPr="003E0F86" w:rsidTr="00B91569">
        <w:tc>
          <w:tcPr>
            <w:tcW w:w="1838" w:type="dxa"/>
            <w:vMerge w:val="restart"/>
          </w:tcPr>
          <w:p w:rsidR="003F1D82" w:rsidRPr="003E0F86" w:rsidRDefault="003F1D82" w:rsidP="003F1D82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经营许可证号</w:t>
            </w:r>
          </w:p>
        </w:tc>
        <w:tc>
          <w:tcPr>
            <w:tcW w:w="2523" w:type="dxa"/>
            <w:vAlign w:val="center"/>
          </w:tcPr>
          <w:p w:rsidR="003F1D82" w:rsidRPr="003E0F86" w:rsidRDefault="003F1D82" w:rsidP="003F1D82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为空</w:t>
            </w:r>
          </w:p>
        </w:tc>
        <w:tc>
          <w:tcPr>
            <w:tcW w:w="4269" w:type="dxa"/>
            <w:vAlign w:val="center"/>
          </w:tcPr>
          <w:p w:rsidR="003F1D82" w:rsidRPr="003E0F86" w:rsidRDefault="003F1D82" w:rsidP="003F1D82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经营许可证号不能为空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经营许可证号位数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请输入有效的经营许可证号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包含</w:t>
            </w:r>
            <w:r w:rsidRPr="003E0F86">
              <w:rPr>
                <w:rFonts w:ascii="宋体" w:hAnsi="宋体" w:cs="宋体"/>
                <w:kern w:val="0"/>
                <w:sz w:val="22"/>
              </w:rPr>
              <w:t>字母、数字、短横杠</w:t>
            </w:r>
            <w:r w:rsidRPr="003E0F86">
              <w:rPr>
                <w:rFonts w:ascii="宋体" w:hAnsi="宋体" w:cs="宋体" w:hint="eastAsia"/>
                <w:kern w:val="0"/>
                <w:sz w:val="22"/>
              </w:rPr>
              <w:t>之外</w:t>
            </w:r>
            <w:r w:rsidRPr="003E0F86">
              <w:rPr>
                <w:rFonts w:ascii="宋体" w:hAnsi="宋体" w:cs="宋体"/>
                <w:kern w:val="0"/>
                <w:sz w:val="22"/>
              </w:rPr>
              <w:t>的字符，或者格式不符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请输入有效的经营许可证号</w:t>
            </w:r>
          </w:p>
        </w:tc>
      </w:tr>
      <w:tr w:rsidR="003E0F86" w:rsidRPr="003E0F86" w:rsidTr="00B91569">
        <w:tc>
          <w:tcPr>
            <w:tcW w:w="1838" w:type="dxa"/>
            <w:vMerge w:val="restart"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身份证号</w:t>
            </w: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为空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身份证号</w:t>
            </w:r>
            <w:r w:rsidRPr="003E0F86">
              <w:rPr>
                <w:rFonts w:ascii="宋体" w:hAnsi="宋体" w:cs="宋体"/>
                <w:kern w:val="0"/>
                <w:sz w:val="22"/>
              </w:rPr>
              <w:t>不能为空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证件号</w:t>
            </w:r>
            <w:r w:rsidRPr="003E0F86">
              <w:rPr>
                <w:rFonts w:ascii="宋体" w:hAnsi="宋体" w:cs="宋体"/>
                <w:kern w:val="0"/>
                <w:sz w:val="22"/>
              </w:rPr>
              <w:t>位数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请输入</w:t>
            </w:r>
            <w:r w:rsidRPr="003E0F86">
              <w:rPr>
                <w:rFonts w:ascii="宋体" w:hAnsi="宋体" w:cs="宋体"/>
                <w:kern w:val="0"/>
                <w:sz w:val="22"/>
              </w:rPr>
              <w:t>有效身份证号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包含</w:t>
            </w:r>
            <w:r w:rsidRPr="003E0F86">
              <w:rPr>
                <w:rFonts w:ascii="宋体" w:hAnsi="宋体" w:cs="宋体"/>
                <w:kern w:val="0"/>
                <w:sz w:val="22"/>
              </w:rPr>
              <w:t>特殊符号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请输入</w:t>
            </w:r>
            <w:r w:rsidRPr="003E0F86">
              <w:rPr>
                <w:rFonts w:ascii="宋体" w:hAnsi="宋体" w:cs="宋体"/>
                <w:kern w:val="0"/>
                <w:sz w:val="22"/>
              </w:rPr>
              <w:t>有效身份证号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身份证号</w:t>
            </w:r>
            <w:r w:rsidRPr="003E0F86">
              <w:rPr>
                <w:rFonts w:ascii="宋体" w:hAnsi="宋体" w:cs="宋体"/>
                <w:kern w:val="0"/>
                <w:sz w:val="22"/>
              </w:rPr>
              <w:t>重复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该</w:t>
            </w:r>
            <w:r w:rsidRPr="003E0F86">
              <w:rPr>
                <w:rFonts w:ascii="宋体" w:hAnsi="宋体" w:cs="宋体"/>
                <w:kern w:val="0"/>
                <w:sz w:val="22"/>
              </w:rPr>
              <w:t>证件号已存在，请重新输入</w:t>
            </w:r>
          </w:p>
        </w:tc>
      </w:tr>
      <w:tr w:rsidR="003E0F86" w:rsidRPr="003E0F86" w:rsidTr="00B91569">
        <w:tc>
          <w:tcPr>
            <w:tcW w:w="1838" w:type="dxa"/>
            <w:vMerge w:val="restart"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导游证号</w:t>
            </w: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证件号</w:t>
            </w:r>
            <w:r w:rsidRPr="003E0F86">
              <w:rPr>
                <w:rFonts w:ascii="宋体" w:hAnsi="宋体" w:cs="宋体"/>
                <w:kern w:val="0"/>
                <w:sz w:val="22"/>
              </w:rPr>
              <w:t>位数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请输入</w:t>
            </w:r>
            <w:r w:rsidRPr="003E0F86">
              <w:rPr>
                <w:rFonts w:ascii="宋体" w:hAnsi="宋体" w:cs="宋体"/>
                <w:kern w:val="0"/>
                <w:sz w:val="22"/>
              </w:rPr>
              <w:t>有效</w:t>
            </w:r>
            <w:r w:rsidRPr="003E0F86">
              <w:rPr>
                <w:rFonts w:ascii="宋体" w:hAnsi="宋体" w:cs="宋体" w:hint="eastAsia"/>
                <w:kern w:val="0"/>
                <w:sz w:val="22"/>
              </w:rPr>
              <w:t>导游</w:t>
            </w:r>
            <w:r w:rsidRPr="003E0F86">
              <w:rPr>
                <w:rFonts w:ascii="宋体" w:hAnsi="宋体" w:cs="宋体"/>
                <w:kern w:val="0"/>
                <w:sz w:val="22"/>
              </w:rPr>
              <w:t>证号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包含字母、</w:t>
            </w:r>
            <w:r w:rsidRPr="003E0F86">
              <w:rPr>
                <w:rFonts w:ascii="宋体" w:hAnsi="宋体" w:cs="宋体"/>
                <w:kern w:val="0"/>
                <w:sz w:val="22"/>
              </w:rPr>
              <w:t>数字、短横杠之外的字符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请输入</w:t>
            </w:r>
            <w:r w:rsidRPr="003E0F86">
              <w:rPr>
                <w:rFonts w:ascii="宋体" w:hAnsi="宋体" w:cs="宋体"/>
                <w:kern w:val="0"/>
                <w:sz w:val="22"/>
              </w:rPr>
              <w:t>有效</w:t>
            </w:r>
            <w:r w:rsidRPr="003E0F86">
              <w:rPr>
                <w:rFonts w:ascii="宋体" w:hAnsi="宋体" w:cs="宋体" w:hint="eastAsia"/>
                <w:kern w:val="0"/>
                <w:sz w:val="22"/>
              </w:rPr>
              <w:t>导游</w:t>
            </w:r>
            <w:r w:rsidRPr="003E0F86">
              <w:rPr>
                <w:rFonts w:ascii="宋体" w:hAnsi="宋体" w:cs="宋体"/>
                <w:kern w:val="0"/>
                <w:sz w:val="22"/>
              </w:rPr>
              <w:t>证号</w:t>
            </w:r>
          </w:p>
        </w:tc>
      </w:tr>
      <w:tr w:rsidR="003E0F86" w:rsidRPr="003E0F86" w:rsidTr="00B91569">
        <w:tc>
          <w:tcPr>
            <w:tcW w:w="1838" w:type="dxa"/>
            <w:vMerge w:val="restart"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为空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联系人（或导游</w:t>
            </w:r>
            <w:r w:rsidRPr="003E0F86">
              <w:rPr>
                <w:rFonts w:ascii="宋体" w:hAnsi="宋体" w:cs="宋体"/>
                <w:kern w:val="0"/>
                <w:sz w:val="22"/>
              </w:rPr>
              <w:t>姓名、</w:t>
            </w:r>
            <w:r w:rsidRPr="003E0F86">
              <w:rPr>
                <w:rFonts w:ascii="宋体" w:hAnsi="宋体" w:cs="宋体" w:hint="eastAsia"/>
                <w:kern w:val="0"/>
                <w:sz w:val="22"/>
              </w:rPr>
              <w:t>老板姓名</w:t>
            </w:r>
            <w:r w:rsidRPr="003E0F86">
              <w:rPr>
                <w:rFonts w:ascii="宋体" w:hAnsi="宋体" w:cs="宋体"/>
                <w:kern w:val="0"/>
                <w:sz w:val="22"/>
              </w:rPr>
              <w:t>）</w:t>
            </w:r>
            <w:r w:rsidRPr="003E0F86">
              <w:rPr>
                <w:rFonts w:ascii="宋体" w:hAnsi="宋体" w:cs="宋体" w:hint="eastAsia"/>
                <w:kern w:val="0"/>
                <w:sz w:val="22"/>
              </w:rPr>
              <w:t>不能为空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名称字符位数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请填写</w:t>
            </w:r>
            <w:r w:rsidRPr="003E0F86">
              <w:rPr>
                <w:rFonts w:ascii="宋体" w:hAnsi="宋体" w:cs="宋体"/>
                <w:kern w:val="0"/>
                <w:sz w:val="22"/>
              </w:rPr>
              <w:t>2</w:t>
            </w:r>
            <w:r w:rsidRPr="003E0F86">
              <w:rPr>
                <w:rFonts w:ascii="宋体" w:hAnsi="宋体" w:cs="宋体" w:hint="eastAsia"/>
                <w:kern w:val="0"/>
                <w:sz w:val="22"/>
              </w:rPr>
              <w:t>-30位字符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包含特殊字符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请填写</w:t>
            </w:r>
            <w:r w:rsidRPr="003E0F86">
              <w:rPr>
                <w:rFonts w:ascii="宋体" w:hAnsi="宋体" w:cs="宋体"/>
                <w:kern w:val="0"/>
                <w:sz w:val="22"/>
              </w:rPr>
              <w:t>2</w:t>
            </w:r>
            <w:r w:rsidRPr="003E0F86">
              <w:rPr>
                <w:rFonts w:ascii="宋体" w:hAnsi="宋体" w:cs="宋体" w:hint="eastAsia"/>
                <w:kern w:val="0"/>
                <w:sz w:val="22"/>
              </w:rPr>
              <w:t>-30位字符，</w:t>
            </w:r>
            <w:r w:rsidRPr="003E0F86">
              <w:rPr>
                <w:rFonts w:ascii="宋体" w:hAnsi="宋体" w:cs="宋体"/>
                <w:kern w:val="0"/>
                <w:sz w:val="22"/>
              </w:rPr>
              <w:t>不能包含符号</w:t>
            </w:r>
          </w:p>
        </w:tc>
      </w:tr>
      <w:tr w:rsidR="003E0F86" w:rsidRPr="003E0F86" w:rsidTr="00B91569">
        <w:tc>
          <w:tcPr>
            <w:tcW w:w="1838" w:type="dxa"/>
            <w:vMerge w:val="restart"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座机号码</w:t>
            </w: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字符位数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请填写有效的电话号码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区号不正确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请填写有效的电话号码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包含特殊</w:t>
            </w:r>
            <w:r w:rsidRPr="003E0F86">
              <w:rPr>
                <w:rFonts w:ascii="宋体" w:hAnsi="宋体" w:cs="宋体"/>
                <w:kern w:val="0"/>
                <w:sz w:val="22"/>
              </w:rPr>
              <w:t>符号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请填写有效的电话号码</w:t>
            </w:r>
          </w:p>
        </w:tc>
      </w:tr>
      <w:tr w:rsidR="003E0F86" w:rsidRPr="003E0F86" w:rsidTr="00B91569">
        <w:tc>
          <w:tcPr>
            <w:tcW w:w="1838" w:type="dxa"/>
            <w:vMerge w:val="restart"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传真号码</w:t>
            </w: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字符位数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请填写有效的电话号码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区号不正确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请填写有效的电话号码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包含特殊</w:t>
            </w:r>
            <w:r w:rsidRPr="003E0F86">
              <w:rPr>
                <w:rFonts w:ascii="宋体" w:hAnsi="宋体" w:cs="宋体"/>
                <w:kern w:val="0"/>
                <w:sz w:val="22"/>
              </w:rPr>
              <w:t>符号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请填写有效的电话号码</w:t>
            </w:r>
          </w:p>
        </w:tc>
      </w:tr>
      <w:tr w:rsidR="003E0F86" w:rsidRPr="003E0F86" w:rsidTr="00B91569">
        <w:tc>
          <w:tcPr>
            <w:tcW w:w="1838" w:type="dxa"/>
            <w:vMerge w:val="restart"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电子邮箱</w:t>
            </w: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为空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邮箱不能为空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邮箱字符判断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szCs w:val="18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请填写有效的邮箱</w:t>
            </w:r>
          </w:p>
        </w:tc>
      </w:tr>
      <w:tr w:rsidR="003E0F86" w:rsidRPr="003E0F86" w:rsidTr="00B91569">
        <w:tc>
          <w:tcPr>
            <w:tcW w:w="1838" w:type="dxa"/>
            <w:vMerge w:val="restart"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地址</w:t>
            </w:r>
          </w:p>
          <w:p w:rsidR="00B91569" w:rsidRPr="003E0F86" w:rsidRDefault="00B91569" w:rsidP="00B91569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（选项框</w:t>
            </w:r>
            <w:r w:rsidRPr="003E0F86">
              <w:rPr>
                <w:szCs w:val="18"/>
              </w:rPr>
              <w:t>）</w:t>
            </w: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省份为空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</w:t>
            </w:r>
            <w:proofErr w:type="gramStart"/>
            <w:r w:rsidRPr="003E0F86">
              <w:rPr>
                <w:rFonts w:ascii="宋体" w:hAnsi="宋体" w:cs="宋体" w:hint="eastAsia"/>
                <w:kern w:val="0"/>
                <w:sz w:val="22"/>
              </w:rPr>
              <w:t>选择省</w:t>
            </w:r>
            <w:proofErr w:type="gramEnd"/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市区为空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请选择市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县区为空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请选择县</w:t>
            </w:r>
          </w:p>
        </w:tc>
      </w:tr>
      <w:tr w:rsidR="003E0F86" w:rsidRPr="003E0F86" w:rsidTr="00B91569">
        <w:tc>
          <w:tcPr>
            <w:tcW w:w="1838" w:type="dxa"/>
            <w:vMerge w:val="restart"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地址</w:t>
            </w:r>
          </w:p>
          <w:p w:rsidR="00B91569" w:rsidRPr="003E0F86" w:rsidRDefault="00B91569" w:rsidP="00B91569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（输入框</w:t>
            </w:r>
            <w:r w:rsidRPr="003E0F86">
              <w:rPr>
                <w:szCs w:val="18"/>
              </w:rPr>
              <w:t>）</w:t>
            </w: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为空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地址不能为空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地址</w:t>
            </w:r>
            <w:r w:rsidRPr="003E0F86">
              <w:rPr>
                <w:rFonts w:ascii="宋体" w:hAnsi="宋体" w:cs="宋体"/>
                <w:kern w:val="0"/>
                <w:sz w:val="22"/>
              </w:rPr>
              <w:t>字符位数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最高</w:t>
            </w:r>
            <w:r w:rsidRPr="003E0F86">
              <w:rPr>
                <w:rFonts w:ascii="宋体" w:hAnsi="宋体" w:cs="宋体"/>
                <w:kern w:val="0"/>
                <w:sz w:val="22"/>
              </w:rPr>
              <w:t>输入</w:t>
            </w:r>
            <w:r w:rsidRPr="003E0F86">
              <w:rPr>
                <w:rFonts w:ascii="宋体" w:hAnsi="宋体" w:cs="宋体" w:hint="eastAsia"/>
                <w:kern w:val="0"/>
                <w:sz w:val="22"/>
              </w:rPr>
              <w:t>50位</w:t>
            </w:r>
            <w:r w:rsidRPr="003E0F86">
              <w:rPr>
                <w:rFonts w:ascii="宋体" w:hAnsi="宋体" w:cs="宋体"/>
                <w:kern w:val="0"/>
                <w:sz w:val="22"/>
              </w:rPr>
              <w:t>字符。</w:t>
            </w:r>
          </w:p>
        </w:tc>
      </w:tr>
      <w:tr w:rsidR="003E0F86" w:rsidRPr="003E0F86" w:rsidTr="00B91569">
        <w:tc>
          <w:tcPr>
            <w:tcW w:w="1838" w:type="dxa"/>
            <w:vMerge w:val="restart"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相关资质</w:t>
            </w: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为空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请至少上传一张图片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文件过大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图片大小不得超过2M</w:t>
            </w:r>
          </w:p>
        </w:tc>
      </w:tr>
      <w:tr w:rsidR="003E0F86" w:rsidRPr="003E0F86" w:rsidTr="00B91569">
        <w:tc>
          <w:tcPr>
            <w:tcW w:w="1838" w:type="dxa"/>
            <w:vMerge/>
          </w:tcPr>
          <w:p w:rsidR="00B91569" w:rsidRPr="003E0F86" w:rsidRDefault="00B91569" w:rsidP="00B91569">
            <w:pPr>
              <w:jc w:val="center"/>
              <w:rPr>
                <w:szCs w:val="18"/>
              </w:rPr>
            </w:pPr>
          </w:p>
        </w:tc>
        <w:tc>
          <w:tcPr>
            <w:tcW w:w="2523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r w:rsidRPr="003E0F86">
              <w:rPr>
                <w:rFonts w:ascii="宋体" w:hAnsi="宋体" w:cs="宋体" w:hint="eastAsia"/>
                <w:kern w:val="0"/>
                <w:sz w:val="22"/>
              </w:rPr>
              <w:t>图片重复上传</w:t>
            </w:r>
          </w:p>
        </w:tc>
        <w:tc>
          <w:tcPr>
            <w:tcW w:w="4269" w:type="dxa"/>
            <w:vAlign w:val="center"/>
          </w:tcPr>
          <w:p w:rsidR="00B91569" w:rsidRPr="003E0F86" w:rsidRDefault="00B91569" w:rsidP="00B91569">
            <w:pPr>
              <w:rPr>
                <w:rFonts w:ascii="宋体" w:hAnsi="宋体" w:cs="宋体"/>
                <w:kern w:val="0"/>
                <w:sz w:val="22"/>
              </w:rPr>
            </w:pPr>
            <w:proofErr w:type="gramStart"/>
            <w:r w:rsidRPr="003E0F86">
              <w:rPr>
                <w:rFonts w:ascii="宋体" w:hAnsi="宋体" w:cs="宋体" w:hint="eastAsia"/>
                <w:kern w:val="0"/>
                <w:sz w:val="22"/>
              </w:rPr>
              <w:t>该图片</w:t>
            </w:r>
            <w:proofErr w:type="gramEnd"/>
            <w:r w:rsidRPr="003E0F86">
              <w:rPr>
                <w:rFonts w:ascii="宋体" w:hAnsi="宋体" w:cs="宋体" w:hint="eastAsia"/>
                <w:kern w:val="0"/>
                <w:sz w:val="22"/>
              </w:rPr>
              <w:t>已上传</w:t>
            </w:r>
          </w:p>
        </w:tc>
      </w:tr>
    </w:tbl>
    <w:p w:rsidR="00B00534" w:rsidRPr="003E0F86" w:rsidRDefault="0075561C" w:rsidP="00B00534">
      <w:pPr>
        <w:rPr>
          <w:i/>
        </w:rPr>
      </w:pPr>
      <w:r w:rsidRPr="003E0F86">
        <w:rPr>
          <w:rFonts w:hint="eastAsia"/>
          <w:i/>
        </w:rPr>
        <w:t>（注</w:t>
      </w:r>
      <w:r w:rsidRPr="003E0F86">
        <w:rPr>
          <w:i/>
        </w:rPr>
        <w:t>）</w:t>
      </w:r>
      <w:r w:rsidRPr="003E0F86">
        <w:rPr>
          <w:rFonts w:hint="eastAsia"/>
          <w:i/>
        </w:rPr>
        <w:t>：</w:t>
      </w:r>
    </w:p>
    <w:p w:rsidR="0075561C" w:rsidRPr="003E0F86" w:rsidRDefault="0075561C" w:rsidP="0075561C">
      <w:pPr>
        <w:pStyle w:val="ae"/>
        <w:numPr>
          <w:ilvl w:val="0"/>
          <w:numId w:val="79"/>
        </w:numPr>
        <w:ind w:firstLineChars="0"/>
        <w:rPr>
          <w:i/>
        </w:rPr>
      </w:pPr>
      <w:r w:rsidRPr="003E0F86">
        <w:rPr>
          <w:rFonts w:hint="eastAsia"/>
          <w:i/>
        </w:rPr>
        <w:t>用户账号</w:t>
      </w:r>
      <w:r w:rsidRPr="003E0F86">
        <w:rPr>
          <w:i/>
        </w:rPr>
        <w:t>在</w:t>
      </w:r>
      <w:r w:rsidRPr="003E0F86">
        <w:rPr>
          <w:rFonts w:hint="eastAsia"/>
          <w:i/>
        </w:rPr>
        <w:t>已满</w:t>
      </w:r>
      <w:r w:rsidRPr="003E0F86">
        <w:rPr>
          <w:rFonts w:hint="eastAsia"/>
          <w:i/>
        </w:rPr>
        <w:t>12</w:t>
      </w:r>
      <w:r w:rsidRPr="003E0F86">
        <w:rPr>
          <w:rFonts w:hint="eastAsia"/>
          <w:i/>
        </w:rPr>
        <w:t>个</w:t>
      </w:r>
      <w:r w:rsidRPr="003E0F86">
        <w:rPr>
          <w:i/>
        </w:rPr>
        <w:t>字符时，禁止</w:t>
      </w:r>
      <w:r w:rsidR="007A6A37" w:rsidRPr="003E0F86">
        <w:rPr>
          <w:rFonts w:hint="eastAsia"/>
          <w:i/>
        </w:rPr>
        <w:t>再</w:t>
      </w:r>
      <w:r w:rsidRPr="003E0F86">
        <w:rPr>
          <w:i/>
        </w:rPr>
        <w:t>输入；</w:t>
      </w:r>
    </w:p>
    <w:p w:rsidR="0075561C" w:rsidRPr="003E0F86" w:rsidRDefault="0075561C" w:rsidP="0075561C">
      <w:pPr>
        <w:pStyle w:val="ae"/>
        <w:numPr>
          <w:ilvl w:val="0"/>
          <w:numId w:val="79"/>
        </w:numPr>
        <w:ind w:firstLineChars="0"/>
        <w:rPr>
          <w:i/>
        </w:rPr>
      </w:pPr>
      <w:r w:rsidRPr="003E0F86">
        <w:rPr>
          <w:rFonts w:hint="eastAsia"/>
          <w:i/>
        </w:rPr>
        <w:lastRenderedPageBreak/>
        <w:t>旅行社</w:t>
      </w:r>
      <w:r w:rsidRPr="003E0F86">
        <w:rPr>
          <w:i/>
        </w:rPr>
        <w:t>部门、商户的公司名称</w:t>
      </w:r>
      <w:r w:rsidRPr="003E0F86">
        <w:rPr>
          <w:rFonts w:hint="eastAsia"/>
          <w:i/>
        </w:rPr>
        <w:t>字段</w:t>
      </w:r>
      <w:r w:rsidRPr="003E0F86">
        <w:rPr>
          <w:i/>
        </w:rPr>
        <w:t>在</w:t>
      </w:r>
      <w:r w:rsidRPr="003E0F86">
        <w:rPr>
          <w:rFonts w:hint="eastAsia"/>
          <w:i/>
        </w:rPr>
        <w:t>判断</w:t>
      </w:r>
      <w:r w:rsidRPr="003E0F86">
        <w:rPr>
          <w:i/>
        </w:rPr>
        <w:t>为空时，提示不同，见上述</w:t>
      </w:r>
      <w:r w:rsidRPr="003E0F86">
        <w:rPr>
          <w:i/>
        </w:rPr>
        <w:t>“</w:t>
      </w:r>
      <w:r w:rsidRPr="003E0F86">
        <w:rPr>
          <w:rFonts w:hint="eastAsia"/>
          <w:i/>
        </w:rPr>
        <w:t>公司</w:t>
      </w:r>
      <w:r w:rsidRPr="003E0F86">
        <w:rPr>
          <w:i/>
        </w:rPr>
        <w:t>名称</w:t>
      </w:r>
      <w:r w:rsidRPr="003E0F86">
        <w:rPr>
          <w:i/>
        </w:rPr>
        <w:t>”</w:t>
      </w:r>
      <w:r w:rsidRPr="003E0F86">
        <w:rPr>
          <w:rFonts w:hint="eastAsia"/>
          <w:i/>
        </w:rPr>
        <w:t>说明；</w:t>
      </w:r>
    </w:p>
    <w:p w:rsidR="0075561C" w:rsidRPr="003E0F86" w:rsidRDefault="0075561C" w:rsidP="0075561C">
      <w:pPr>
        <w:pStyle w:val="ae"/>
        <w:numPr>
          <w:ilvl w:val="0"/>
          <w:numId w:val="79"/>
        </w:numPr>
        <w:ind w:firstLineChars="0"/>
        <w:rPr>
          <w:i/>
        </w:rPr>
      </w:pPr>
      <w:r w:rsidRPr="003E0F86">
        <w:rPr>
          <w:rFonts w:hint="eastAsia"/>
          <w:i/>
        </w:rPr>
        <w:t>商户</w:t>
      </w:r>
      <w:r w:rsidRPr="003E0F86">
        <w:rPr>
          <w:i/>
        </w:rPr>
        <w:t>、导游的联系人</w:t>
      </w:r>
      <w:r w:rsidRPr="003E0F86">
        <w:rPr>
          <w:rFonts w:hint="eastAsia"/>
          <w:i/>
        </w:rPr>
        <w:t>字段</w:t>
      </w:r>
      <w:r w:rsidRPr="003E0F86">
        <w:rPr>
          <w:i/>
        </w:rPr>
        <w:t>在判断为空时，提示不同，见上述</w:t>
      </w:r>
      <w:r w:rsidRPr="003E0F86">
        <w:rPr>
          <w:i/>
        </w:rPr>
        <w:t>“</w:t>
      </w:r>
      <w:r w:rsidRPr="003E0F86">
        <w:rPr>
          <w:rFonts w:hint="eastAsia"/>
          <w:i/>
        </w:rPr>
        <w:t>联系人</w:t>
      </w:r>
      <w:r w:rsidRPr="003E0F86">
        <w:rPr>
          <w:i/>
        </w:rPr>
        <w:t>”</w:t>
      </w:r>
      <w:r w:rsidRPr="003E0F86">
        <w:rPr>
          <w:rFonts w:hint="eastAsia"/>
          <w:i/>
        </w:rPr>
        <w:t>说明</w:t>
      </w:r>
      <w:r w:rsidRPr="003E0F86">
        <w:rPr>
          <w:i/>
        </w:rPr>
        <w:t>。</w:t>
      </w:r>
    </w:p>
    <w:p w:rsidR="00EE14F0" w:rsidRPr="003E0F86" w:rsidRDefault="00EE14F0" w:rsidP="004A3C18">
      <w:pPr>
        <w:pStyle w:val="4"/>
        <w:spacing w:before="156" w:after="156"/>
      </w:pPr>
      <w:r w:rsidRPr="003E0F86">
        <w:rPr>
          <w:rFonts w:hint="eastAsia"/>
        </w:rPr>
        <w:t>分销权限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38"/>
        <w:gridCol w:w="2410"/>
        <w:gridCol w:w="4382"/>
      </w:tblGrid>
      <w:tr w:rsidR="003E0F86" w:rsidRPr="003E0F86" w:rsidTr="00754987">
        <w:tc>
          <w:tcPr>
            <w:tcW w:w="1838" w:type="dxa"/>
            <w:shd w:val="clear" w:color="auto" w:fill="D9D9D9" w:themeFill="background1" w:themeFillShade="D9"/>
          </w:tcPr>
          <w:p w:rsidR="00EE14F0" w:rsidRPr="003E0F86" w:rsidRDefault="00EE14F0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EE14F0" w:rsidRPr="003E0F86" w:rsidRDefault="00EE14F0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判定条件</w:t>
            </w:r>
          </w:p>
        </w:tc>
        <w:tc>
          <w:tcPr>
            <w:tcW w:w="4382" w:type="dxa"/>
            <w:shd w:val="clear" w:color="auto" w:fill="D9D9D9" w:themeFill="background1" w:themeFillShade="D9"/>
          </w:tcPr>
          <w:p w:rsidR="00EE14F0" w:rsidRPr="003E0F86" w:rsidRDefault="00EE14F0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提示</w:t>
            </w:r>
          </w:p>
        </w:tc>
      </w:tr>
      <w:tr w:rsidR="003E0F86" w:rsidRPr="003E0F86" w:rsidTr="00754987">
        <w:trPr>
          <w:trHeight w:val="301"/>
        </w:trPr>
        <w:tc>
          <w:tcPr>
            <w:tcW w:w="1838" w:type="dxa"/>
          </w:tcPr>
          <w:p w:rsidR="00EE14F0" w:rsidRPr="003E0F86" w:rsidRDefault="00EE14F0" w:rsidP="00EE14F0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渠道</w:t>
            </w:r>
          </w:p>
        </w:tc>
        <w:tc>
          <w:tcPr>
            <w:tcW w:w="2410" w:type="dxa"/>
          </w:tcPr>
          <w:p w:rsidR="00EE14F0" w:rsidRPr="003E0F86" w:rsidRDefault="00EE14F0" w:rsidP="00754987">
            <w:r w:rsidRPr="003E0F86">
              <w:rPr>
                <w:rFonts w:hint="eastAsia"/>
              </w:rPr>
              <w:t>为空</w:t>
            </w:r>
          </w:p>
        </w:tc>
        <w:tc>
          <w:tcPr>
            <w:tcW w:w="4382" w:type="dxa"/>
          </w:tcPr>
          <w:p w:rsidR="00EE14F0" w:rsidRPr="003E0F86" w:rsidRDefault="00EE14F0" w:rsidP="00754987">
            <w:r w:rsidRPr="003E0F86">
              <w:rPr>
                <w:rFonts w:hint="eastAsia"/>
              </w:rPr>
              <w:t>渠道</w:t>
            </w:r>
            <w:r w:rsidRPr="003E0F86">
              <w:t>不能为空</w:t>
            </w:r>
          </w:p>
        </w:tc>
      </w:tr>
    </w:tbl>
    <w:p w:rsidR="00600D00" w:rsidRPr="003E0F86" w:rsidRDefault="00600D00" w:rsidP="004A3C18">
      <w:pPr>
        <w:pStyle w:val="4"/>
        <w:spacing w:before="156" w:after="156"/>
      </w:pPr>
      <w:r w:rsidRPr="003E0F86">
        <w:rPr>
          <w:rFonts w:hint="eastAsia"/>
        </w:rPr>
        <w:t>审核</w:t>
      </w:r>
      <w:r w:rsidRPr="003E0F86">
        <w:t>操作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38"/>
        <w:gridCol w:w="2410"/>
        <w:gridCol w:w="4382"/>
      </w:tblGrid>
      <w:tr w:rsidR="003E0F86" w:rsidRPr="003E0F86" w:rsidTr="006F5480">
        <w:tc>
          <w:tcPr>
            <w:tcW w:w="1838" w:type="dxa"/>
            <w:shd w:val="clear" w:color="auto" w:fill="D9D9D9" w:themeFill="background1" w:themeFillShade="D9"/>
          </w:tcPr>
          <w:p w:rsidR="00600D00" w:rsidRPr="003E0F86" w:rsidRDefault="00600D00" w:rsidP="006F5480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600D00" w:rsidRPr="003E0F86" w:rsidRDefault="00600D00" w:rsidP="006F5480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判定条件</w:t>
            </w:r>
          </w:p>
        </w:tc>
        <w:tc>
          <w:tcPr>
            <w:tcW w:w="4382" w:type="dxa"/>
            <w:shd w:val="clear" w:color="auto" w:fill="D9D9D9" w:themeFill="background1" w:themeFillShade="D9"/>
          </w:tcPr>
          <w:p w:rsidR="00600D00" w:rsidRPr="003E0F86" w:rsidRDefault="00600D00" w:rsidP="006F5480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提示</w:t>
            </w:r>
          </w:p>
        </w:tc>
      </w:tr>
      <w:tr w:rsidR="003E0F86" w:rsidRPr="003E0F86" w:rsidTr="006F5480">
        <w:trPr>
          <w:trHeight w:val="301"/>
        </w:trPr>
        <w:tc>
          <w:tcPr>
            <w:tcW w:w="1838" w:type="dxa"/>
          </w:tcPr>
          <w:p w:rsidR="00600D00" w:rsidRPr="003E0F86" w:rsidRDefault="00600D00" w:rsidP="006F5480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拒绝理由</w:t>
            </w:r>
          </w:p>
        </w:tc>
        <w:tc>
          <w:tcPr>
            <w:tcW w:w="2410" w:type="dxa"/>
          </w:tcPr>
          <w:p w:rsidR="00600D00" w:rsidRPr="003E0F86" w:rsidRDefault="00600D00" w:rsidP="006F5480">
            <w:r w:rsidRPr="003E0F86">
              <w:rPr>
                <w:rFonts w:hint="eastAsia"/>
              </w:rPr>
              <w:t>为空</w:t>
            </w:r>
          </w:p>
        </w:tc>
        <w:tc>
          <w:tcPr>
            <w:tcW w:w="4382" w:type="dxa"/>
          </w:tcPr>
          <w:p w:rsidR="00600D00" w:rsidRPr="003E0F86" w:rsidRDefault="00600D00" w:rsidP="006F5480">
            <w:r w:rsidRPr="003E0F86">
              <w:rPr>
                <w:rFonts w:hint="eastAsia"/>
              </w:rPr>
              <w:t>拒绝理由</w:t>
            </w:r>
            <w:r w:rsidRPr="003E0F86">
              <w:t>不能为空</w:t>
            </w:r>
            <w:r w:rsidRPr="003E0F86">
              <w:rPr>
                <w:rFonts w:hint="eastAsia"/>
              </w:rPr>
              <w:t>。</w:t>
            </w:r>
          </w:p>
        </w:tc>
      </w:tr>
    </w:tbl>
    <w:p w:rsidR="00600D00" w:rsidRPr="003E0F86" w:rsidRDefault="00600D00" w:rsidP="00EE14F0">
      <w:pPr>
        <w:rPr>
          <w:i/>
        </w:rPr>
      </w:pPr>
      <w:r w:rsidRPr="003E0F86">
        <w:rPr>
          <w:rFonts w:hint="eastAsia"/>
          <w:i/>
        </w:rPr>
        <w:t>（注</w:t>
      </w:r>
      <w:r w:rsidRPr="003E0F86">
        <w:rPr>
          <w:i/>
        </w:rPr>
        <w:t>）</w:t>
      </w:r>
      <w:r w:rsidRPr="003E0F86">
        <w:rPr>
          <w:rFonts w:hint="eastAsia"/>
          <w:i/>
        </w:rPr>
        <w:t>：拒绝</w:t>
      </w:r>
      <w:r w:rsidRPr="003E0F86">
        <w:rPr>
          <w:i/>
        </w:rPr>
        <w:t>理由超出字符</w:t>
      </w:r>
      <w:r w:rsidRPr="003E0F86">
        <w:rPr>
          <w:rFonts w:hint="eastAsia"/>
          <w:i/>
        </w:rPr>
        <w:t>限制</w:t>
      </w:r>
      <w:r w:rsidRPr="003E0F86">
        <w:rPr>
          <w:i/>
        </w:rPr>
        <w:t>后</w:t>
      </w:r>
      <w:r w:rsidR="002A0ACB" w:rsidRPr="003E0F86">
        <w:rPr>
          <w:rFonts w:hint="eastAsia"/>
          <w:i/>
        </w:rPr>
        <w:t>（</w:t>
      </w:r>
      <w:r w:rsidR="002A0ACB" w:rsidRPr="003E0F86">
        <w:rPr>
          <w:rFonts w:hint="eastAsia"/>
          <w:i/>
        </w:rPr>
        <w:t>1000</w:t>
      </w:r>
      <w:r w:rsidR="002A0ACB" w:rsidRPr="003E0F86">
        <w:rPr>
          <w:rFonts w:hint="eastAsia"/>
          <w:i/>
        </w:rPr>
        <w:t>个</w:t>
      </w:r>
      <w:r w:rsidR="002A0ACB" w:rsidRPr="003E0F86">
        <w:rPr>
          <w:i/>
        </w:rPr>
        <w:t>字符）</w:t>
      </w:r>
      <w:r w:rsidRPr="003E0F86">
        <w:rPr>
          <w:i/>
        </w:rPr>
        <w:t>禁止输入。</w:t>
      </w:r>
    </w:p>
    <w:p w:rsidR="006A29FD" w:rsidRPr="003E0F86" w:rsidRDefault="006A29FD" w:rsidP="004A3C18">
      <w:pPr>
        <w:pStyle w:val="3"/>
        <w:spacing w:before="312" w:after="312"/>
      </w:pPr>
      <w:bookmarkStart w:id="37" w:name="_Toc451969679"/>
      <w:r w:rsidRPr="003E0F86">
        <w:rPr>
          <w:rFonts w:hint="eastAsia"/>
        </w:rPr>
        <w:t>功能</w:t>
      </w:r>
      <w:r w:rsidRPr="003E0F86">
        <w:t>及交互</w:t>
      </w:r>
      <w:bookmarkEnd w:id="35"/>
      <w:bookmarkEnd w:id="37"/>
    </w:p>
    <w:p w:rsidR="006A29FD" w:rsidRPr="003E0F86" w:rsidRDefault="006A29FD" w:rsidP="004A3C18">
      <w:pPr>
        <w:pStyle w:val="4"/>
        <w:spacing w:before="156" w:after="156"/>
      </w:pPr>
      <w:bookmarkStart w:id="38" w:name="_产品审核列表"/>
      <w:bookmarkEnd w:id="38"/>
      <w:r w:rsidRPr="003E0F86">
        <w:rPr>
          <w:rFonts w:hint="eastAsia"/>
        </w:rPr>
        <w:t>分销商</w:t>
      </w:r>
      <w:r w:rsidRPr="003E0F86">
        <w:t>审核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用户场景：</w:t>
      </w:r>
    </w:p>
    <w:p w:rsidR="006A29FD" w:rsidRPr="003E0F86" w:rsidRDefault="006A29FD" w:rsidP="006F548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3E0F86">
        <w:rPr>
          <w:rFonts w:ascii="Arial" w:hAnsi="Arial" w:cs="Arial" w:hint="eastAsia"/>
          <w:i w:val="0"/>
          <w:color w:val="auto"/>
        </w:rPr>
        <w:t>平台运营</w:t>
      </w:r>
      <w:r w:rsidRPr="003E0F86">
        <w:rPr>
          <w:rFonts w:ascii="Arial" w:hAnsi="Arial" w:cs="Arial"/>
          <w:i w:val="0"/>
          <w:color w:val="auto"/>
        </w:rPr>
        <w:t>员工</w:t>
      </w:r>
      <w:r w:rsidRPr="003E0F86">
        <w:rPr>
          <w:rFonts w:ascii="Arial" w:hAnsi="Arial" w:cs="Arial" w:hint="eastAsia"/>
          <w:i w:val="0"/>
          <w:color w:val="auto"/>
        </w:rPr>
        <w:t>在支撑</w:t>
      </w:r>
      <w:r w:rsidRPr="003E0F86">
        <w:rPr>
          <w:rFonts w:ascii="Arial" w:hAnsi="Arial" w:cs="Arial"/>
          <w:i w:val="0"/>
          <w:color w:val="auto"/>
        </w:rPr>
        <w:t>平台点击</w:t>
      </w:r>
      <w:r w:rsidRPr="003E0F86">
        <w:rPr>
          <w:rFonts w:ascii="Arial" w:hAnsi="Arial" w:cs="Arial"/>
          <w:i w:val="0"/>
          <w:color w:val="auto"/>
        </w:rPr>
        <w:t xml:space="preserve"> “</w:t>
      </w:r>
      <w:r w:rsidRPr="003E0F86">
        <w:rPr>
          <w:rFonts w:ascii="Arial" w:hAnsi="Arial" w:cs="Arial" w:hint="eastAsia"/>
          <w:i w:val="0"/>
          <w:color w:val="auto"/>
        </w:rPr>
        <w:t>审核</w:t>
      </w:r>
      <w:r w:rsidRPr="003E0F86">
        <w:rPr>
          <w:rFonts w:ascii="Arial" w:hAnsi="Arial" w:cs="Arial"/>
          <w:i w:val="0"/>
          <w:color w:val="auto"/>
        </w:rPr>
        <w:t>”-&gt;“</w:t>
      </w:r>
      <w:r w:rsidRPr="003E0F86">
        <w:rPr>
          <w:rFonts w:ascii="Arial" w:hAnsi="Arial" w:cs="Arial" w:hint="eastAsia"/>
          <w:i w:val="0"/>
          <w:color w:val="auto"/>
        </w:rPr>
        <w:t>分销商审核</w:t>
      </w:r>
      <w:r w:rsidRPr="003E0F86">
        <w:rPr>
          <w:rFonts w:ascii="Arial" w:hAnsi="Arial" w:cs="Arial"/>
          <w:i w:val="0"/>
          <w:color w:val="auto"/>
        </w:rPr>
        <w:t>”</w:t>
      </w:r>
      <w:r w:rsidRPr="003E0F86">
        <w:rPr>
          <w:rFonts w:ascii="Arial" w:hAnsi="Arial" w:cs="Arial" w:hint="eastAsia"/>
          <w:i w:val="0"/>
          <w:color w:val="auto"/>
        </w:rPr>
        <w:t>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输入</w:t>
      </w:r>
      <w:r w:rsidRPr="003E0F86">
        <w:rPr>
          <w:rFonts w:ascii="Arial" w:hAnsi="Arial" w:cs="Arial" w:hint="eastAsia"/>
          <w:b/>
        </w:rPr>
        <w:t>/</w:t>
      </w:r>
      <w:r w:rsidRPr="003E0F86">
        <w:rPr>
          <w:rFonts w:ascii="Arial" w:hAnsi="Arial" w:cs="Arial"/>
          <w:b/>
        </w:rPr>
        <w:t>前置条件：</w:t>
      </w:r>
    </w:p>
    <w:p w:rsidR="006A29FD" w:rsidRPr="003E0F86" w:rsidRDefault="006A29FD" w:rsidP="006F548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3E0F86">
        <w:rPr>
          <w:rFonts w:ascii="Arial" w:hAnsi="Arial" w:cs="Arial" w:hint="eastAsia"/>
          <w:i w:val="0"/>
          <w:color w:val="auto"/>
        </w:rPr>
        <w:t>此用户</w:t>
      </w:r>
      <w:r w:rsidRPr="003E0F86">
        <w:rPr>
          <w:rFonts w:ascii="Arial" w:hAnsi="Arial" w:cs="Arial"/>
          <w:i w:val="0"/>
          <w:color w:val="auto"/>
        </w:rPr>
        <w:t>需有</w:t>
      </w:r>
      <w:r w:rsidRPr="003E0F86">
        <w:rPr>
          <w:rFonts w:ascii="Arial" w:hAnsi="Arial" w:cs="Arial" w:hint="eastAsia"/>
          <w:i w:val="0"/>
          <w:color w:val="auto"/>
        </w:rPr>
        <w:t>支撑</w:t>
      </w:r>
      <w:r w:rsidRPr="003E0F86">
        <w:rPr>
          <w:rFonts w:ascii="Arial" w:hAnsi="Arial" w:cs="Arial"/>
          <w:i w:val="0"/>
          <w:color w:val="auto"/>
        </w:rPr>
        <w:t>平台的登录权限，且该</w:t>
      </w:r>
      <w:r w:rsidRPr="003E0F86">
        <w:rPr>
          <w:rFonts w:ascii="Arial" w:hAnsi="Arial" w:cs="Arial" w:hint="eastAsia"/>
          <w:i w:val="0"/>
          <w:color w:val="auto"/>
        </w:rPr>
        <w:t>用户的</w:t>
      </w:r>
      <w:r w:rsidRPr="003E0F86">
        <w:rPr>
          <w:rFonts w:ascii="Arial" w:hAnsi="Arial" w:cs="Arial"/>
          <w:i w:val="0"/>
          <w:color w:val="auto"/>
        </w:rPr>
        <w:t>岗位权限</w:t>
      </w:r>
      <w:r w:rsidRPr="003E0F86">
        <w:rPr>
          <w:rFonts w:ascii="Arial" w:hAnsi="Arial" w:cs="Arial" w:hint="eastAsia"/>
          <w:i w:val="0"/>
          <w:color w:val="auto"/>
        </w:rPr>
        <w:t>允许</w:t>
      </w:r>
      <w:r w:rsidRPr="003E0F86">
        <w:rPr>
          <w:rFonts w:ascii="Arial" w:hAnsi="Arial" w:cs="Arial"/>
          <w:i w:val="0"/>
          <w:color w:val="auto"/>
        </w:rPr>
        <w:t>用于进行</w:t>
      </w:r>
      <w:r w:rsidRPr="003E0F86">
        <w:rPr>
          <w:rFonts w:ascii="Arial" w:hAnsi="Arial" w:cs="Arial" w:hint="eastAsia"/>
          <w:i w:val="0"/>
          <w:color w:val="auto"/>
        </w:rPr>
        <w:t>用户</w:t>
      </w:r>
      <w:r w:rsidRPr="003E0F86">
        <w:rPr>
          <w:rFonts w:ascii="Arial" w:hAnsi="Arial" w:cs="Arial"/>
          <w:i w:val="0"/>
          <w:color w:val="auto"/>
        </w:rPr>
        <w:t>审核</w:t>
      </w:r>
      <w:r w:rsidRPr="003E0F86">
        <w:rPr>
          <w:rFonts w:ascii="Arial" w:hAnsi="Arial" w:cs="Arial" w:hint="eastAsia"/>
          <w:i w:val="0"/>
          <w:color w:val="auto"/>
        </w:rPr>
        <w:t>查看</w:t>
      </w:r>
      <w:r w:rsidRPr="003E0F86">
        <w:rPr>
          <w:rFonts w:ascii="Arial" w:hAnsi="Arial" w:cs="Arial"/>
          <w:i w:val="0"/>
          <w:color w:val="auto"/>
        </w:rPr>
        <w:t>操作。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需求描述：</w:t>
      </w:r>
    </w:p>
    <w:p w:rsidR="006A29FD" w:rsidRPr="003E0F86" w:rsidRDefault="006A29FD" w:rsidP="006F5480">
      <w:pPr>
        <w:pStyle w:val="ae"/>
        <w:numPr>
          <w:ilvl w:val="0"/>
          <w:numId w:val="1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用户通过“</w:t>
      </w:r>
      <w:r w:rsidRPr="003E0F86">
        <w:rPr>
          <w:rFonts w:ascii="Arial" w:hAnsi="Arial" w:cs="Arial"/>
        </w:rPr>
        <w:t>审核</w:t>
      </w:r>
      <w:r w:rsidRPr="003E0F86">
        <w:rPr>
          <w:rFonts w:ascii="Arial" w:hAnsi="Arial" w:cs="Arial" w:hint="eastAsia"/>
        </w:rPr>
        <w:t>”</w:t>
      </w:r>
      <w:r w:rsidRPr="003E0F86">
        <w:rPr>
          <w:rFonts w:ascii="Arial" w:hAnsi="Arial" w:cs="Arial" w:hint="eastAsia"/>
        </w:rPr>
        <w:t>-&gt;</w:t>
      </w:r>
      <w:r w:rsidRPr="003E0F86">
        <w:rPr>
          <w:rFonts w:ascii="Arial" w:hAnsi="Arial" w:cs="Arial" w:hint="eastAsia"/>
        </w:rPr>
        <w:t>“分销商审核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入口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默认</w:t>
      </w:r>
      <w:r w:rsidRPr="003E0F86">
        <w:rPr>
          <w:rFonts w:ascii="Arial" w:hAnsi="Arial" w:cs="Arial"/>
        </w:rPr>
        <w:t>先进入</w:t>
      </w:r>
      <w:r w:rsidRPr="003E0F86">
        <w:rPr>
          <w:rFonts w:ascii="Arial" w:hAnsi="Arial" w:cs="Arial" w:hint="eastAsia"/>
        </w:rPr>
        <w:t>旅行社审核</w:t>
      </w:r>
      <w:r w:rsidRPr="003E0F86">
        <w:rPr>
          <w:rFonts w:ascii="Arial" w:hAnsi="Arial" w:cs="Arial"/>
        </w:rPr>
        <w:t>列表页面，</w:t>
      </w:r>
      <w:r w:rsidRPr="003E0F86">
        <w:rPr>
          <w:rFonts w:ascii="Arial" w:hAnsi="Arial" w:cs="Arial" w:hint="eastAsia"/>
        </w:rPr>
        <w:t>如下图所示</w:t>
      </w:r>
      <w:r w:rsidRPr="003E0F86">
        <w:rPr>
          <w:rFonts w:ascii="Arial" w:hAnsi="Arial" w:cs="Arial"/>
        </w:rPr>
        <w:t>：</w:t>
      </w:r>
    </w:p>
    <w:p w:rsidR="006A29FD" w:rsidRPr="003E0F86" w:rsidRDefault="005A63DC" w:rsidP="006F5480">
      <w:pPr>
        <w:spacing w:afterLines="50" w:after="156" w:line="120" w:lineRule="atLeast"/>
        <w:rPr>
          <w:rFonts w:ascii="Arial" w:hAnsi="Arial" w:cs="Arial"/>
        </w:rPr>
      </w:pPr>
      <w:r w:rsidRPr="003E0F86">
        <w:rPr>
          <w:noProof/>
        </w:rPr>
        <w:drawing>
          <wp:inline distT="0" distB="0" distL="0" distR="0" wp14:anchorId="5963519B" wp14:editId="523E893D">
            <wp:extent cx="5486400" cy="23069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1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分销商</w:t>
      </w:r>
      <w:r w:rsidRPr="003E0F86">
        <w:rPr>
          <w:rFonts w:ascii="Arial" w:hAnsi="Arial" w:cs="Arial"/>
        </w:rPr>
        <w:t>审核支持</w:t>
      </w:r>
      <w:r w:rsidRPr="003E0F86">
        <w:rPr>
          <w:rFonts w:ascii="Arial" w:hAnsi="Arial" w:cs="Arial" w:hint="eastAsia"/>
        </w:rPr>
        <w:t>条件</w:t>
      </w:r>
      <w:r w:rsidRPr="003E0F86">
        <w:rPr>
          <w:rFonts w:ascii="Arial" w:hAnsi="Arial" w:cs="Arial"/>
        </w:rPr>
        <w:t>查询，</w:t>
      </w:r>
      <w:r w:rsidR="0089751B" w:rsidRPr="003E0F86">
        <w:rPr>
          <w:rFonts w:ascii="Arial" w:hAnsi="Arial" w:cs="Arial" w:hint="eastAsia"/>
        </w:rPr>
        <w:t>说明如下</w:t>
      </w:r>
      <w:r w:rsidRPr="003E0F86">
        <w:rPr>
          <w:rFonts w:ascii="Arial" w:hAnsi="Arial" w:cs="Arial"/>
        </w:rPr>
        <w:t>：</w:t>
      </w:r>
    </w:p>
    <w:p w:rsidR="006A29FD" w:rsidRPr="003E0F86" w:rsidRDefault="006A29FD" w:rsidP="006F5480">
      <w:pPr>
        <w:pStyle w:val="ae"/>
        <w:numPr>
          <w:ilvl w:val="0"/>
          <w:numId w:val="3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查询</w:t>
      </w:r>
      <w:r w:rsidRPr="003E0F86">
        <w:rPr>
          <w:rFonts w:ascii="Arial" w:hAnsi="Arial" w:cs="Arial"/>
        </w:rPr>
        <w:t>范围：</w:t>
      </w:r>
      <w:r w:rsidRPr="003E0F86">
        <w:rPr>
          <w:rFonts w:ascii="Arial" w:hAnsi="Arial" w:cs="Arial" w:hint="eastAsia"/>
        </w:rPr>
        <w:t>仅</w:t>
      </w:r>
      <w:r w:rsidRPr="003E0F86">
        <w:rPr>
          <w:rFonts w:ascii="Arial" w:hAnsi="Arial" w:cs="Arial"/>
        </w:rPr>
        <w:t>限在当前打开的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列表</w:t>
      </w:r>
      <w:r w:rsidRPr="003E0F86">
        <w:rPr>
          <w:rFonts w:ascii="Arial" w:hAnsi="Arial" w:cs="Arial"/>
        </w:rPr>
        <w:t>中进行搜索，</w:t>
      </w:r>
      <w:r w:rsidR="002A0ACB" w:rsidRPr="003E0F86">
        <w:rPr>
          <w:rFonts w:ascii="Arial" w:hAnsi="Arial" w:cs="Arial" w:hint="eastAsia"/>
        </w:rPr>
        <w:t>如果</w:t>
      </w:r>
      <w:r w:rsidR="007A6A37" w:rsidRPr="003E0F86">
        <w:rPr>
          <w:rFonts w:ascii="Arial" w:hAnsi="Arial" w:cs="Arial" w:hint="eastAsia"/>
        </w:rPr>
        <w:t>在</w:t>
      </w:r>
      <w:r w:rsidRPr="003E0F86">
        <w:rPr>
          <w:rFonts w:ascii="Arial" w:hAnsi="Arial" w:cs="Arial" w:hint="eastAsia"/>
        </w:rPr>
        <w:t>输入</w:t>
      </w:r>
      <w:r w:rsidR="007A6A37" w:rsidRPr="003E0F86">
        <w:rPr>
          <w:rFonts w:ascii="Arial" w:hAnsi="Arial" w:cs="Arial"/>
        </w:rPr>
        <w:t>筛选条件后</w:t>
      </w:r>
      <w:r w:rsidRPr="003E0F86">
        <w:rPr>
          <w:rFonts w:ascii="Arial" w:hAnsi="Arial" w:cs="Arial"/>
        </w:rPr>
        <w:t>切换</w:t>
      </w:r>
      <w:r w:rsidR="002A0ACB" w:rsidRPr="003E0F86">
        <w:rPr>
          <w:rFonts w:ascii="Arial" w:hAnsi="Arial" w:cs="Arial" w:hint="eastAsia"/>
        </w:rPr>
        <w:t>了</w:t>
      </w:r>
      <w:r w:rsidRPr="003E0F86">
        <w:rPr>
          <w:rFonts w:ascii="Arial" w:hAnsi="Arial" w:cs="Arial" w:hint="eastAsia"/>
        </w:rPr>
        <w:lastRenderedPageBreak/>
        <w:t>TAB</w:t>
      </w:r>
      <w:r w:rsidRPr="003E0F86">
        <w:rPr>
          <w:rFonts w:ascii="Arial" w:hAnsi="Arial" w:cs="Arial"/>
        </w:rPr>
        <w:t>，</w:t>
      </w:r>
      <w:r w:rsidR="002A0ACB" w:rsidRPr="003E0F86">
        <w:rPr>
          <w:rFonts w:ascii="Arial" w:hAnsi="Arial" w:cs="Arial" w:hint="eastAsia"/>
        </w:rPr>
        <w:t>则</w:t>
      </w:r>
      <w:r w:rsidRPr="003E0F86">
        <w:rPr>
          <w:rFonts w:ascii="Arial" w:hAnsi="Arial" w:cs="Arial"/>
        </w:rPr>
        <w:t>筛选条件</w:t>
      </w:r>
      <w:r w:rsidR="0089751B" w:rsidRPr="003E0F86">
        <w:rPr>
          <w:rFonts w:ascii="Arial" w:hAnsi="Arial" w:cs="Arial" w:hint="eastAsia"/>
        </w:rPr>
        <w:t>信息</w:t>
      </w:r>
      <w:r w:rsidRPr="003E0F86">
        <w:rPr>
          <w:rFonts w:ascii="Arial" w:hAnsi="Arial" w:cs="Arial" w:hint="eastAsia"/>
        </w:rPr>
        <w:t>清空</w:t>
      </w:r>
      <w:r w:rsidRPr="003E0F86">
        <w:rPr>
          <w:rFonts w:ascii="Arial" w:hAnsi="Arial" w:cs="Arial"/>
        </w:rPr>
        <w:t>（</w:t>
      </w:r>
      <w:r w:rsidRPr="003E0F86">
        <w:rPr>
          <w:rFonts w:ascii="Arial" w:hAnsi="Arial" w:cs="Arial" w:hint="eastAsia"/>
        </w:rPr>
        <w:t>重置</w:t>
      </w:r>
      <w:r w:rsidRPr="003E0F86">
        <w:rPr>
          <w:rFonts w:ascii="Arial" w:hAnsi="Arial" w:cs="Arial"/>
        </w:rPr>
        <w:t>）；</w:t>
      </w:r>
    </w:p>
    <w:p w:rsidR="006A29FD" w:rsidRPr="003E0F86" w:rsidRDefault="006A29FD" w:rsidP="006F5480">
      <w:pPr>
        <w:pStyle w:val="ae"/>
        <w:numPr>
          <w:ilvl w:val="0"/>
          <w:numId w:val="3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根据</w:t>
      </w:r>
      <w:r w:rsidRPr="003E0F86">
        <w:rPr>
          <w:rFonts w:ascii="Arial" w:hAnsi="Arial" w:cs="Arial"/>
        </w:rPr>
        <w:t>筛选条件筛选出结果后，筛选</w:t>
      </w:r>
      <w:r w:rsidRPr="003E0F86">
        <w:rPr>
          <w:rFonts w:ascii="Arial" w:hAnsi="Arial" w:cs="Arial" w:hint="eastAsia"/>
        </w:rPr>
        <w:t>条件</w:t>
      </w:r>
      <w:proofErr w:type="gramStart"/>
      <w:r w:rsidRPr="003E0F86">
        <w:rPr>
          <w:rFonts w:ascii="Arial" w:hAnsi="Arial" w:cs="Arial"/>
        </w:rPr>
        <w:t>不</w:t>
      </w:r>
      <w:proofErr w:type="gramEnd"/>
      <w:r w:rsidR="007A6A37" w:rsidRPr="003E0F86">
        <w:rPr>
          <w:rFonts w:ascii="Arial" w:hAnsi="Arial" w:cs="Arial" w:hint="eastAsia"/>
        </w:rPr>
        <w:t>重置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3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清空</w:t>
      </w:r>
      <w:r w:rsidRPr="003E0F86">
        <w:rPr>
          <w:rFonts w:ascii="Arial" w:hAnsi="Arial" w:cs="Arial"/>
        </w:rPr>
        <w:t>筛选条件】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可重置所有筛选条件</w:t>
      </w:r>
      <w:r w:rsidRPr="003E0F86">
        <w:rPr>
          <w:rFonts w:ascii="Arial" w:hAnsi="Arial" w:cs="Arial" w:hint="eastAsia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1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分销</w:t>
      </w:r>
      <w:proofErr w:type="gramStart"/>
      <w:r w:rsidRPr="003E0F86">
        <w:rPr>
          <w:rFonts w:ascii="Arial" w:hAnsi="Arial" w:cs="Arial" w:hint="eastAsia"/>
        </w:rPr>
        <w:t>商</w:t>
      </w:r>
      <w:r w:rsidRPr="003E0F86">
        <w:rPr>
          <w:rFonts w:ascii="Arial" w:hAnsi="Arial" w:cs="Arial"/>
        </w:rPr>
        <w:t>管理</w:t>
      </w:r>
      <w:proofErr w:type="gramEnd"/>
      <w:r w:rsidRPr="003E0F86">
        <w:rPr>
          <w:rFonts w:ascii="Arial" w:hAnsi="Arial" w:cs="Arial" w:hint="eastAsia"/>
        </w:rPr>
        <w:t>列表说明</w:t>
      </w:r>
      <w:r w:rsidRPr="003E0F86">
        <w:rPr>
          <w:rFonts w:ascii="Arial" w:hAnsi="Arial" w:cs="Arial"/>
        </w:rPr>
        <w:t>如下</w:t>
      </w:r>
      <w:r w:rsidRPr="003E0F86">
        <w:rPr>
          <w:rFonts w:ascii="Arial" w:hAnsi="Arial" w:cs="Arial" w:hint="eastAsia"/>
        </w:rPr>
        <w:t>：</w:t>
      </w:r>
    </w:p>
    <w:p w:rsidR="006A29FD" w:rsidRPr="003E0F86" w:rsidRDefault="006A29FD" w:rsidP="006F5480">
      <w:pPr>
        <w:pStyle w:val="ae"/>
        <w:numPr>
          <w:ilvl w:val="0"/>
          <w:numId w:val="12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共有旅行社</w:t>
      </w:r>
      <w:r w:rsidRPr="003E0F86">
        <w:rPr>
          <w:rFonts w:ascii="Arial" w:hAnsi="Arial" w:cs="Arial"/>
        </w:rPr>
        <w:t>、旅行社部门、导游、商户</w:t>
      </w:r>
      <w:r w:rsidRPr="003E0F86">
        <w:rPr>
          <w:rFonts w:ascii="Arial" w:hAnsi="Arial" w:cs="Arial"/>
        </w:rPr>
        <w:t>4</w:t>
      </w:r>
      <w:r w:rsidRPr="003E0F86">
        <w:rPr>
          <w:rFonts w:ascii="Arial" w:hAnsi="Arial" w:cs="Arial" w:hint="eastAsia"/>
        </w:rPr>
        <w:t>个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页</w:t>
      </w:r>
      <w:r w:rsidRPr="003E0F86">
        <w:rPr>
          <w:rFonts w:ascii="Arial" w:hAnsi="Arial" w:cs="Arial"/>
        </w:rPr>
        <w:t>，可进行切换；</w:t>
      </w:r>
    </w:p>
    <w:p w:rsidR="006A29FD" w:rsidRPr="003E0F86" w:rsidRDefault="006A29FD" w:rsidP="006F5480">
      <w:pPr>
        <w:pStyle w:val="ae"/>
        <w:numPr>
          <w:ilvl w:val="0"/>
          <w:numId w:val="12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列表中</w:t>
      </w:r>
      <w:r w:rsidRPr="003E0F86">
        <w:rPr>
          <w:rFonts w:ascii="Arial" w:hAnsi="Arial" w:cs="Arial"/>
        </w:rPr>
        <w:t>的</w:t>
      </w:r>
      <w:r w:rsidRPr="003E0F86">
        <w:rPr>
          <w:rFonts w:ascii="Arial" w:hAnsi="Arial" w:cs="Arial" w:hint="eastAsia"/>
        </w:rPr>
        <w:t>账号</w:t>
      </w:r>
      <w:r w:rsidRPr="003E0F86">
        <w:rPr>
          <w:rFonts w:ascii="Arial" w:hAnsi="Arial" w:cs="Arial"/>
        </w:rPr>
        <w:t>以</w:t>
      </w:r>
      <w:r w:rsidRPr="003E0F86">
        <w:rPr>
          <w:rFonts w:ascii="Arial" w:hAnsi="Arial" w:cs="Arial" w:hint="eastAsia"/>
        </w:rPr>
        <w:t>账号</w:t>
      </w:r>
      <w:r w:rsidRPr="003E0F86">
        <w:rPr>
          <w:rFonts w:ascii="Arial" w:hAnsi="Arial" w:cs="Arial"/>
        </w:rPr>
        <w:t>注册时间顺序排列，时间</w:t>
      </w:r>
      <w:r w:rsidRPr="003E0F86">
        <w:rPr>
          <w:rFonts w:ascii="Arial" w:hAnsi="Arial" w:cs="Arial" w:hint="eastAsia"/>
        </w:rPr>
        <w:t>精确</w:t>
      </w:r>
      <w:r w:rsidRPr="003E0F86">
        <w:rPr>
          <w:rFonts w:ascii="Arial" w:hAnsi="Arial" w:cs="Arial"/>
        </w:rPr>
        <w:t>到秒，同一秒注册</w:t>
      </w:r>
      <w:r w:rsidR="007A6A37" w:rsidRPr="003E0F86">
        <w:rPr>
          <w:rFonts w:ascii="Arial" w:hAnsi="Arial" w:cs="Arial" w:hint="eastAsia"/>
        </w:rPr>
        <w:t>的</w:t>
      </w:r>
      <w:r w:rsidRPr="003E0F86">
        <w:rPr>
          <w:rFonts w:ascii="Arial" w:hAnsi="Arial" w:cs="Arial" w:hint="eastAsia"/>
        </w:rPr>
        <w:t>账号随机</w:t>
      </w:r>
      <w:r w:rsidRPr="003E0F86">
        <w:rPr>
          <w:rFonts w:ascii="Arial" w:hAnsi="Arial" w:cs="Arial"/>
        </w:rPr>
        <w:t>排列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8B104F" w:rsidP="006F5480">
      <w:pPr>
        <w:pStyle w:val="ae"/>
        <w:numPr>
          <w:ilvl w:val="0"/>
          <w:numId w:val="12"/>
        </w:numPr>
        <w:spacing w:afterLines="50" w:after="156" w:line="120" w:lineRule="atLeast"/>
        <w:ind w:firstLineChars="0"/>
        <w:rPr>
          <w:rFonts w:ascii="Arial" w:hAnsi="Arial" w:cs="Arial"/>
        </w:rPr>
      </w:pPr>
      <w:proofErr w:type="gramStart"/>
      <w:r w:rsidRPr="003E0F86">
        <w:rPr>
          <w:rFonts w:ascii="Arial" w:hAnsi="Arial" w:cs="Arial" w:hint="eastAsia"/>
        </w:rPr>
        <w:t>代注册</w:t>
      </w:r>
      <w:proofErr w:type="gramEnd"/>
      <w:r w:rsidR="006A29FD" w:rsidRPr="003E0F86">
        <w:rPr>
          <w:rFonts w:ascii="Arial" w:hAnsi="Arial" w:cs="Arial" w:hint="eastAsia"/>
        </w:rPr>
        <w:t>字段</w:t>
      </w:r>
      <w:r w:rsidR="006A29FD" w:rsidRPr="003E0F86">
        <w:rPr>
          <w:rFonts w:ascii="Arial" w:hAnsi="Arial" w:cs="Arial"/>
        </w:rPr>
        <w:t>用于区分列表中的</w:t>
      </w:r>
      <w:proofErr w:type="gramStart"/>
      <w:r w:rsidRPr="003E0F86">
        <w:rPr>
          <w:rFonts w:ascii="Arial" w:hAnsi="Arial" w:cs="Arial"/>
        </w:rPr>
        <w:t>代注册</w:t>
      </w:r>
      <w:proofErr w:type="gramEnd"/>
      <w:r w:rsidR="006A29FD" w:rsidRPr="003E0F86">
        <w:rPr>
          <w:rFonts w:ascii="Arial" w:hAnsi="Arial" w:cs="Arial"/>
        </w:rPr>
        <w:t>账号和</w:t>
      </w:r>
      <w:proofErr w:type="gramStart"/>
      <w:r w:rsidR="006A29FD" w:rsidRPr="003E0F86">
        <w:rPr>
          <w:rFonts w:ascii="Arial" w:hAnsi="Arial" w:cs="Arial" w:hint="eastAsia"/>
        </w:rPr>
        <w:t>非</w:t>
      </w:r>
      <w:r w:rsidRPr="003E0F86">
        <w:rPr>
          <w:rFonts w:ascii="Arial" w:hAnsi="Arial" w:cs="Arial"/>
        </w:rPr>
        <w:t>代注册</w:t>
      </w:r>
      <w:proofErr w:type="gramEnd"/>
      <w:r w:rsidR="006A29FD" w:rsidRPr="003E0F86">
        <w:rPr>
          <w:rFonts w:ascii="Arial" w:hAnsi="Arial" w:cs="Arial"/>
        </w:rPr>
        <w:t>账号</w:t>
      </w:r>
      <w:r w:rsidR="006A29FD" w:rsidRPr="003E0F86">
        <w:rPr>
          <w:rFonts w:ascii="Arial" w:hAnsi="Arial" w:cs="Arial" w:hint="eastAsia"/>
        </w:rPr>
        <w:t>，</w:t>
      </w:r>
      <w:r w:rsidR="0089751B" w:rsidRPr="003E0F86">
        <w:rPr>
          <w:rFonts w:ascii="Arial" w:hAnsi="Arial" w:cs="Arial" w:hint="eastAsia"/>
        </w:rPr>
        <w:t>若</w:t>
      </w:r>
      <w:r w:rsidR="0089751B" w:rsidRPr="003E0F86">
        <w:rPr>
          <w:rFonts w:ascii="Arial" w:hAnsi="Arial" w:cs="Arial"/>
        </w:rPr>
        <w:t>不为空，</w:t>
      </w:r>
      <w:r w:rsidR="006A29FD" w:rsidRPr="003E0F86">
        <w:rPr>
          <w:rFonts w:ascii="Arial" w:hAnsi="Arial" w:cs="Arial"/>
        </w:rPr>
        <w:t>显示内容为</w:t>
      </w:r>
      <w:r w:rsidR="0089751B" w:rsidRPr="003E0F86">
        <w:rPr>
          <w:rFonts w:ascii="Arial" w:hAnsi="Arial" w:cs="Arial" w:hint="eastAsia"/>
        </w:rPr>
        <w:t>创建账号</w:t>
      </w:r>
      <w:r w:rsidR="006A29FD" w:rsidRPr="003E0F86">
        <w:rPr>
          <w:rFonts w:ascii="Arial" w:hAnsi="Arial" w:cs="Arial"/>
        </w:rPr>
        <w:t>的供应公司名称</w:t>
      </w:r>
      <w:r w:rsidR="0089751B" w:rsidRPr="003E0F86">
        <w:rPr>
          <w:rFonts w:ascii="Arial" w:hAnsi="Arial" w:cs="Arial" w:hint="eastAsia"/>
        </w:rPr>
        <w:t>；若</w:t>
      </w:r>
      <w:r w:rsidR="0089751B" w:rsidRPr="003E0F86">
        <w:rPr>
          <w:rFonts w:ascii="Arial" w:hAnsi="Arial" w:cs="Arial"/>
        </w:rPr>
        <w:t>为空</w:t>
      </w:r>
      <w:r w:rsidR="0089751B" w:rsidRPr="003E0F86">
        <w:rPr>
          <w:rFonts w:ascii="Arial" w:hAnsi="Arial" w:cs="Arial" w:hint="eastAsia"/>
        </w:rPr>
        <w:t>，</w:t>
      </w:r>
      <w:r w:rsidR="0089751B" w:rsidRPr="003E0F86">
        <w:rPr>
          <w:rFonts w:ascii="Arial" w:hAnsi="Arial" w:cs="Arial"/>
        </w:rPr>
        <w:t>则表示该账号</w:t>
      </w:r>
      <w:r w:rsidR="0089751B" w:rsidRPr="003E0F86">
        <w:rPr>
          <w:rFonts w:ascii="Arial" w:hAnsi="Arial" w:cs="Arial" w:hint="eastAsia"/>
        </w:rPr>
        <w:t>没有</w:t>
      </w:r>
      <w:proofErr w:type="gramStart"/>
      <w:r w:rsidRPr="003E0F86">
        <w:rPr>
          <w:rFonts w:ascii="Arial" w:hAnsi="Arial" w:cs="Arial"/>
        </w:rPr>
        <w:t>代注册</w:t>
      </w:r>
      <w:proofErr w:type="gramEnd"/>
      <w:r w:rsidR="0089751B" w:rsidRPr="003E0F86">
        <w:rPr>
          <w:rFonts w:ascii="Arial" w:hAnsi="Arial" w:cs="Arial"/>
        </w:rPr>
        <w:t>关联关系</w:t>
      </w:r>
      <w:r w:rsidR="0089751B" w:rsidRPr="003E0F86">
        <w:rPr>
          <w:rFonts w:ascii="Arial" w:hAnsi="Arial" w:cs="Arial" w:hint="eastAsia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12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当</w:t>
      </w:r>
      <w:r w:rsidRPr="003E0F86">
        <w:rPr>
          <w:rFonts w:ascii="Arial" w:hAnsi="Arial" w:cs="Arial"/>
        </w:rPr>
        <w:t>界面无可审核</w:t>
      </w:r>
      <w:r w:rsidRPr="003E0F86">
        <w:rPr>
          <w:rFonts w:ascii="Arial" w:hAnsi="Arial" w:cs="Arial" w:hint="eastAsia"/>
        </w:rPr>
        <w:t>账号时</w:t>
      </w:r>
      <w:r w:rsidRPr="003E0F86">
        <w:rPr>
          <w:rFonts w:ascii="Arial" w:hAnsi="Arial" w:cs="Arial"/>
        </w:rPr>
        <w:t>，默认展示字段表头，</w:t>
      </w:r>
      <w:r w:rsidRPr="003E0F86">
        <w:rPr>
          <w:rFonts w:ascii="Arial" w:hAnsi="Arial" w:cs="Arial" w:hint="eastAsia"/>
        </w:rPr>
        <w:t>内容</w:t>
      </w:r>
      <w:r w:rsidRPr="003E0F86">
        <w:rPr>
          <w:rFonts w:ascii="Arial" w:hAnsi="Arial" w:cs="Arial"/>
        </w:rPr>
        <w:t>区域</w:t>
      </w:r>
      <w:r w:rsidRPr="003E0F86">
        <w:rPr>
          <w:rFonts w:ascii="Arial" w:hAnsi="Arial" w:cs="Arial" w:hint="eastAsia"/>
        </w:rPr>
        <w:t>展示</w:t>
      </w:r>
      <w:r w:rsidRPr="003E0F86">
        <w:rPr>
          <w:rFonts w:ascii="Arial" w:hAnsi="Arial" w:cs="Arial"/>
        </w:rPr>
        <w:t>“</w:t>
      </w:r>
      <w:r w:rsidRPr="003E0F86">
        <w:rPr>
          <w:rFonts w:ascii="Arial" w:hAnsi="Arial" w:cs="Arial" w:hint="eastAsia"/>
        </w:rPr>
        <w:t>暂无信息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12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每页默认</w:t>
      </w:r>
      <w:r w:rsidRPr="003E0F86">
        <w:rPr>
          <w:rFonts w:ascii="Arial" w:hAnsi="Arial" w:cs="Arial"/>
        </w:rPr>
        <w:t>显示</w:t>
      </w:r>
      <w:r w:rsidRPr="003E0F86">
        <w:rPr>
          <w:rFonts w:ascii="Arial" w:hAnsi="Arial" w:cs="Arial" w:hint="eastAsia"/>
        </w:rPr>
        <w:t>10</w:t>
      </w:r>
      <w:r w:rsidRPr="003E0F86">
        <w:rPr>
          <w:rFonts w:ascii="Arial" w:hAnsi="Arial" w:cs="Arial" w:hint="eastAsia"/>
        </w:rPr>
        <w:t>条</w:t>
      </w:r>
      <w:r w:rsidRPr="003E0F86">
        <w:rPr>
          <w:rFonts w:ascii="Arial" w:hAnsi="Arial" w:cs="Arial"/>
        </w:rPr>
        <w:t>内容，</w:t>
      </w:r>
      <w:r w:rsidRPr="003E0F86">
        <w:rPr>
          <w:rFonts w:ascii="Arial" w:hAnsi="Arial" w:cs="Arial" w:hint="eastAsia"/>
        </w:rPr>
        <w:t>超出后</w:t>
      </w:r>
      <w:r w:rsidRPr="003E0F86">
        <w:rPr>
          <w:rFonts w:ascii="Arial" w:hAnsi="Arial" w:cs="Arial"/>
        </w:rPr>
        <w:t>可翻页查看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翻页设计参照</w:t>
      </w:r>
      <w:r w:rsidRPr="003E0F86">
        <w:rPr>
          <w:rFonts w:ascii="Arial" w:hAnsi="Arial" w:cs="Arial" w:hint="eastAsia"/>
        </w:rPr>
        <w:t>联票。</w:t>
      </w:r>
    </w:p>
    <w:p w:rsidR="00472C95" w:rsidRPr="003E0F86" w:rsidRDefault="00472C95" w:rsidP="006F5480">
      <w:pPr>
        <w:pStyle w:val="ae"/>
        <w:numPr>
          <w:ilvl w:val="0"/>
          <w:numId w:val="12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注：</w:t>
      </w:r>
      <w:r w:rsidRPr="003E0F86">
        <w:rPr>
          <w:rFonts w:ascii="Arial" w:hAnsi="Arial" w:cs="Arial"/>
        </w:rPr>
        <w:t>旅行社部门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/>
        </w:rPr>
        <w:t>的</w:t>
      </w:r>
      <w:r w:rsidRPr="003E0F86">
        <w:rPr>
          <w:rFonts w:ascii="Arial" w:hAnsi="Arial" w:cs="Arial" w:hint="eastAsia"/>
        </w:rPr>
        <w:t>账号列表中</w:t>
      </w:r>
      <w:r w:rsidRPr="003E0F86">
        <w:rPr>
          <w:rFonts w:ascii="Arial" w:hAnsi="Arial" w:cs="Arial"/>
        </w:rPr>
        <w:t>，暂不包含自主注册的账号，且本期，运营人员将不会对旅行社部门账号进行审核</w:t>
      </w:r>
      <w:r w:rsidR="00243A4C" w:rsidRPr="003E0F86">
        <w:rPr>
          <w:rFonts w:ascii="Arial" w:hAnsi="Arial" w:cs="Arial" w:hint="eastAsia"/>
        </w:rPr>
        <w:t>（用户</w:t>
      </w:r>
      <w:r w:rsidR="00243A4C" w:rsidRPr="003E0F86">
        <w:rPr>
          <w:rFonts w:ascii="Arial" w:hAnsi="Arial" w:cs="Arial"/>
        </w:rPr>
        <w:t>不会</w:t>
      </w:r>
      <w:r w:rsidR="00243A4C" w:rsidRPr="003E0F86">
        <w:rPr>
          <w:rFonts w:ascii="Arial" w:hAnsi="Arial" w:cs="Arial" w:hint="eastAsia"/>
        </w:rPr>
        <w:t>短信获取</w:t>
      </w:r>
      <w:r w:rsidR="00243A4C" w:rsidRPr="003E0F86">
        <w:rPr>
          <w:rFonts w:ascii="Arial" w:hAnsi="Arial" w:cs="Arial"/>
        </w:rPr>
        <w:t>到旅行社部门的登录账号</w:t>
      </w:r>
      <w:r w:rsidR="00243A4C" w:rsidRPr="003E0F86">
        <w:rPr>
          <w:rFonts w:ascii="Arial" w:hAnsi="Arial" w:cs="Arial" w:hint="eastAsia"/>
        </w:rPr>
        <w:t>）</w:t>
      </w:r>
      <w:r w:rsidRPr="003E0F86">
        <w:rPr>
          <w:rFonts w:ascii="Arial" w:hAnsi="Arial" w:cs="Arial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1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资质的</w:t>
      </w:r>
      <w:r w:rsidRPr="003E0F86">
        <w:rPr>
          <w:rFonts w:ascii="Arial" w:hAnsi="Arial" w:cs="Arial" w:hint="eastAsia"/>
        </w:rPr>
        <w:t>【查看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按钮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展示</w:t>
      </w:r>
      <w:r w:rsidRPr="003E0F86">
        <w:rPr>
          <w:rFonts w:ascii="Arial" w:hAnsi="Arial" w:cs="Arial"/>
        </w:rPr>
        <w:t>资质大图</w:t>
      </w:r>
      <w:r w:rsidRPr="003E0F86">
        <w:rPr>
          <w:rFonts w:ascii="Arial" w:hAnsi="Arial" w:cs="Arial" w:hint="eastAsia"/>
        </w:rPr>
        <w:t>。</w:t>
      </w:r>
    </w:p>
    <w:p w:rsidR="002A0ACB" w:rsidRPr="003E0F86" w:rsidRDefault="006A29FD" w:rsidP="006F5480">
      <w:pPr>
        <w:pStyle w:val="ae"/>
        <w:numPr>
          <w:ilvl w:val="0"/>
          <w:numId w:val="1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点击【基础</w:t>
      </w:r>
      <w:r w:rsidRPr="003E0F86">
        <w:rPr>
          <w:rFonts w:ascii="Arial" w:hAnsi="Arial" w:cs="Arial"/>
        </w:rPr>
        <w:t>信息维护】</w:t>
      </w:r>
      <w:r w:rsidRPr="003E0F86">
        <w:rPr>
          <w:rFonts w:ascii="Arial" w:hAnsi="Arial" w:cs="Arial" w:hint="eastAsia"/>
        </w:rPr>
        <w:t>，可再次编辑</w:t>
      </w:r>
      <w:r w:rsidR="007A6A37" w:rsidRPr="003E0F86">
        <w:rPr>
          <w:rFonts w:ascii="Arial" w:hAnsi="Arial" w:cs="Arial" w:hint="eastAsia"/>
        </w:rPr>
        <w:t>待审核</w:t>
      </w:r>
      <w:r w:rsidRPr="003E0F86">
        <w:rPr>
          <w:rFonts w:ascii="Arial" w:hAnsi="Arial" w:cs="Arial"/>
        </w:rPr>
        <w:t>账号</w:t>
      </w:r>
      <w:r w:rsidR="007A6A37" w:rsidRPr="003E0F86">
        <w:rPr>
          <w:rFonts w:ascii="Arial" w:hAnsi="Arial" w:cs="Arial" w:hint="eastAsia"/>
        </w:rPr>
        <w:t>的</w:t>
      </w:r>
      <w:r w:rsidRPr="003E0F86">
        <w:rPr>
          <w:rFonts w:ascii="Arial" w:hAnsi="Arial" w:cs="Arial"/>
        </w:rPr>
        <w:t>信息，</w:t>
      </w:r>
      <w:r w:rsidR="007A6A37" w:rsidRPr="003E0F86">
        <w:rPr>
          <w:rFonts w:ascii="Arial" w:hAnsi="Arial" w:cs="Arial" w:hint="eastAsia"/>
        </w:rPr>
        <w:t>根据</w:t>
      </w:r>
      <w:r w:rsidR="002A0ACB" w:rsidRPr="003E0F86">
        <w:rPr>
          <w:rFonts w:ascii="Arial" w:hAnsi="Arial" w:cs="Arial"/>
        </w:rPr>
        <w:t>是否为</w:t>
      </w:r>
      <w:proofErr w:type="gramStart"/>
      <w:r w:rsidR="008B104F" w:rsidRPr="003E0F86">
        <w:rPr>
          <w:rFonts w:ascii="Arial" w:hAnsi="Arial" w:cs="Arial"/>
        </w:rPr>
        <w:t>代注册</w:t>
      </w:r>
      <w:proofErr w:type="gramEnd"/>
      <w:r w:rsidR="002A0ACB" w:rsidRPr="003E0F86">
        <w:rPr>
          <w:rFonts w:ascii="Arial" w:hAnsi="Arial" w:cs="Arial"/>
        </w:rPr>
        <w:t>账号分为两种情况：</w:t>
      </w:r>
    </w:p>
    <w:p w:rsidR="006A29FD" w:rsidRPr="003E0F86" w:rsidRDefault="00D1144E" w:rsidP="00C944EC">
      <w:pPr>
        <w:pStyle w:val="ae"/>
        <w:numPr>
          <w:ilvl w:val="1"/>
          <w:numId w:val="80"/>
        </w:numPr>
        <w:spacing w:afterLines="50" w:after="156"/>
        <w:ind w:firstLineChars="0"/>
        <w:rPr>
          <w:rFonts w:ascii="Arial" w:hAnsi="Arial" w:cs="Arial"/>
        </w:rPr>
      </w:pPr>
      <w:proofErr w:type="gramStart"/>
      <w:r w:rsidRPr="003E0F86">
        <w:rPr>
          <w:rFonts w:ascii="Arial" w:hAnsi="Arial" w:cs="Arial" w:hint="eastAsia"/>
        </w:rPr>
        <w:t>非代注册</w:t>
      </w:r>
      <w:proofErr w:type="gramEnd"/>
      <w:r w:rsidR="002A0ACB" w:rsidRPr="003E0F86">
        <w:rPr>
          <w:rFonts w:ascii="Arial" w:hAnsi="Arial" w:cs="Arial"/>
        </w:rPr>
        <w:t>用户，</w:t>
      </w:r>
      <w:r w:rsidR="006A29FD" w:rsidRPr="003E0F86">
        <w:rPr>
          <w:rFonts w:ascii="Arial" w:hAnsi="Arial" w:cs="Arial"/>
        </w:rPr>
        <w:t>如下图</w:t>
      </w:r>
      <w:r w:rsidR="006A29FD" w:rsidRPr="003E0F86">
        <w:rPr>
          <w:rFonts w:ascii="Arial" w:hAnsi="Arial" w:cs="Arial" w:hint="eastAsia"/>
        </w:rPr>
        <w:t>（以</w:t>
      </w:r>
      <w:r w:rsidR="006A29FD" w:rsidRPr="003E0F86">
        <w:rPr>
          <w:rFonts w:ascii="Arial" w:hAnsi="Arial" w:cs="Arial"/>
        </w:rPr>
        <w:t>旅行社为例）：</w:t>
      </w:r>
    </w:p>
    <w:p w:rsidR="006A29FD" w:rsidRPr="003E0F86" w:rsidRDefault="007A6A37" w:rsidP="006F5480">
      <w:pPr>
        <w:spacing w:afterLines="50" w:after="156"/>
        <w:ind w:firstLineChars="200" w:firstLine="420"/>
        <w:rPr>
          <w:rFonts w:ascii="Arial" w:hAnsi="Arial" w:cs="Arial"/>
        </w:rPr>
      </w:pPr>
      <w:r w:rsidRPr="003E0F86">
        <w:rPr>
          <w:rFonts w:ascii="Arial" w:hAnsi="Arial" w:cs="Arial"/>
          <w:noProof/>
        </w:rPr>
        <w:lastRenderedPageBreak/>
        <w:drawing>
          <wp:inline distT="0" distB="0" distL="0" distR="0" wp14:anchorId="4423D282" wp14:editId="2D4FADE7">
            <wp:extent cx="4268839" cy="53340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839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ACB" w:rsidRPr="003E0F86" w:rsidRDefault="007A6A37" w:rsidP="006F5480">
      <w:pPr>
        <w:spacing w:afterLines="50" w:after="156"/>
        <w:ind w:firstLineChars="200" w:firstLine="42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用户账号即用户注册时所填写的账号，</w:t>
      </w:r>
      <w:proofErr w:type="gramStart"/>
      <w:r w:rsidRPr="003E0F86">
        <w:rPr>
          <w:rFonts w:ascii="Arial" w:hAnsi="Arial" w:cs="Arial" w:hint="eastAsia"/>
        </w:rPr>
        <w:t>且</w:t>
      </w:r>
      <w:r w:rsidR="003F7DEF" w:rsidRPr="003F7DEF">
        <w:rPr>
          <w:rFonts w:ascii="Arial" w:hAnsi="Arial" w:cs="Arial" w:hint="eastAsia"/>
          <w:color w:val="FF0000"/>
        </w:rPr>
        <w:t>除了</w:t>
      </w:r>
      <w:proofErr w:type="gramEnd"/>
      <w:r w:rsidR="003F7DEF" w:rsidRPr="003F7DEF">
        <w:rPr>
          <w:rFonts w:ascii="Arial" w:hAnsi="Arial" w:cs="Arial"/>
          <w:color w:val="FF0000"/>
        </w:rPr>
        <w:t>用户账号之外的</w:t>
      </w:r>
      <w:r w:rsidR="002A0ACB" w:rsidRPr="003E0F86">
        <w:rPr>
          <w:rFonts w:ascii="Arial" w:hAnsi="Arial" w:cs="Arial" w:hint="eastAsia"/>
        </w:rPr>
        <w:t>所有</w:t>
      </w:r>
      <w:r w:rsidR="002A0ACB" w:rsidRPr="003E0F86">
        <w:rPr>
          <w:rFonts w:ascii="Arial" w:hAnsi="Arial" w:cs="Arial"/>
        </w:rPr>
        <w:t>信息都可</w:t>
      </w:r>
      <w:r w:rsidRPr="003E0F86">
        <w:rPr>
          <w:rFonts w:ascii="Arial" w:hAnsi="Arial" w:cs="Arial" w:hint="eastAsia"/>
        </w:rPr>
        <w:t>编辑。</w:t>
      </w:r>
    </w:p>
    <w:p w:rsidR="002A0ACB" w:rsidRPr="003E0F86" w:rsidRDefault="00D1144E" w:rsidP="00C944EC">
      <w:pPr>
        <w:pStyle w:val="ae"/>
        <w:numPr>
          <w:ilvl w:val="1"/>
          <w:numId w:val="80"/>
        </w:numPr>
        <w:spacing w:afterLines="50" w:after="156"/>
        <w:ind w:firstLineChars="0"/>
        <w:rPr>
          <w:rFonts w:ascii="Arial" w:hAnsi="Arial" w:cs="Arial"/>
        </w:rPr>
      </w:pPr>
      <w:proofErr w:type="gramStart"/>
      <w:r w:rsidRPr="003E0F86">
        <w:rPr>
          <w:rFonts w:ascii="Arial" w:hAnsi="Arial" w:cs="Arial" w:hint="eastAsia"/>
        </w:rPr>
        <w:t>代注册</w:t>
      </w:r>
      <w:proofErr w:type="gramEnd"/>
      <w:r w:rsidR="002A0ACB" w:rsidRPr="003E0F86">
        <w:rPr>
          <w:rFonts w:ascii="Arial" w:hAnsi="Arial" w:cs="Arial"/>
        </w:rPr>
        <w:t>用户，如</w:t>
      </w:r>
      <w:r w:rsidR="002A0ACB" w:rsidRPr="003E0F86">
        <w:rPr>
          <w:rFonts w:ascii="Arial" w:hAnsi="Arial" w:cs="Arial" w:hint="eastAsia"/>
        </w:rPr>
        <w:t>下图</w:t>
      </w:r>
      <w:r w:rsidR="002A0ACB" w:rsidRPr="003E0F86">
        <w:rPr>
          <w:rFonts w:ascii="Arial" w:hAnsi="Arial" w:cs="Arial"/>
        </w:rPr>
        <w:t>：</w:t>
      </w:r>
    </w:p>
    <w:p w:rsidR="002A0ACB" w:rsidRPr="003E0F86" w:rsidRDefault="002A0ACB" w:rsidP="006F5480">
      <w:pPr>
        <w:spacing w:afterLines="50" w:after="156"/>
        <w:ind w:firstLineChars="200" w:firstLine="420"/>
        <w:rPr>
          <w:rFonts w:ascii="Arial" w:hAnsi="Arial" w:cs="Arial"/>
        </w:rPr>
      </w:pPr>
      <w:r w:rsidRPr="003E0F86">
        <w:rPr>
          <w:noProof/>
        </w:rPr>
        <w:lastRenderedPageBreak/>
        <w:drawing>
          <wp:inline distT="0" distB="0" distL="0" distR="0" wp14:anchorId="64CF473D" wp14:editId="7EECE492">
            <wp:extent cx="4533900" cy="5637206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6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37" w:rsidRPr="003E0F86" w:rsidRDefault="008B104F" w:rsidP="006F5480">
      <w:pPr>
        <w:spacing w:afterLines="50" w:after="156"/>
        <w:ind w:firstLine="405"/>
        <w:rPr>
          <w:rFonts w:ascii="Arial" w:hAnsi="Arial" w:cs="Arial"/>
        </w:rPr>
      </w:pPr>
      <w:proofErr w:type="gramStart"/>
      <w:r w:rsidRPr="003E0F86">
        <w:rPr>
          <w:rFonts w:ascii="Arial" w:hAnsi="Arial" w:cs="Arial" w:hint="eastAsia"/>
        </w:rPr>
        <w:t>代注册</w:t>
      </w:r>
      <w:proofErr w:type="gramEnd"/>
      <w:r w:rsidR="007A6A37" w:rsidRPr="003E0F86">
        <w:rPr>
          <w:rFonts w:ascii="Arial" w:hAnsi="Arial" w:cs="Arial" w:hint="eastAsia"/>
        </w:rPr>
        <w:t>的用户账号可能存在</w:t>
      </w:r>
      <w:r w:rsidR="007A6A37" w:rsidRPr="003E0F86">
        <w:rPr>
          <w:rFonts w:ascii="Arial" w:hAnsi="Arial" w:cs="Arial" w:hint="eastAsia"/>
        </w:rPr>
        <w:t>2</w:t>
      </w:r>
      <w:r w:rsidR="007A6A37" w:rsidRPr="003E0F86">
        <w:rPr>
          <w:rFonts w:ascii="Arial" w:hAnsi="Arial" w:cs="Arial" w:hint="eastAsia"/>
        </w:rPr>
        <w:t>种情况：</w:t>
      </w:r>
    </w:p>
    <w:p w:rsidR="007A6A37" w:rsidRPr="003E0F86" w:rsidRDefault="007A6A37" w:rsidP="00C944EC">
      <w:pPr>
        <w:pStyle w:val="ae"/>
        <w:numPr>
          <w:ilvl w:val="0"/>
          <w:numId w:val="8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若生成的</w:t>
      </w:r>
      <w:proofErr w:type="gramStart"/>
      <w:r w:rsidR="008B104F" w:rsidRPr="003E0F86">
        <w:rPr>
          <w:rFonts w:ascii="Arial" w:hAnsi="Arial" w:cs="Arial" w:hint="eastAsia"/>
        </w:rPr>
        <w:t>代注册</w:t>
      </w:r>
      <w:proofErr w:type="gramEnd"/>
      <w:r w:rsidRPr="003E0F86">
        <w:rPr>
          <w:rFonts w:ascii="Arial" w:hAnsi="Arial" w:cs="Arial" w:hint="eastAsia"/>
        </w:rPr>
        <w:t>账号</w:t>
      </w:r>
      <w:r w:rsidR="004D2F19" w:rsidRPr="003E0F86">
        <w:rPr>
          <w:rFonts w:ascii="Arial" w:hAnsi="Arial" w:cs="Arial" w:hint="eastAsia"/>
        </w:rPr>
        <w:t>为空</w:t>
      </w:r>
      <w:r w:rsidRPr="003E0F86">
        <w:rPr>
          <w:rFonts w:ascii="Arial" w:hAnsi="Arial" w:cs="Arial" w:hint="eastAsia"/>
        </w:rPr>
        <w:t>，则此界面显示用户账号为空，需由运营人员填写，填写时需要判重；</w:t>
      </w:r>
    </w:p>
    <w:p w:rsidR="007A6A37" w:rsidRPr="003E0F86" w:rsidRDefault="008B104F" w:rsidP="00C944EC">
      <w:pPr>
        <w:pStyle w:val="ae"/>
        <w:numPr>
          <w:ilvl w:val="0"/>
          <w:numId w:val="8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若生成的</w:t>
      </w:r>
      <w:proofErr w:type="gramStart"/>
      <w:r w:rsidRPr="003E0F86">
        <w:rPr>
          <w:rFonts w:ascii="Arial" w:hAnsi="Arial" w:cs="Arial" w:hint="eastAsia"/>
        </w:rPr>
        <w:t>代注册</w:t>
      </w:r>
      <w:proofErr w:type="gramEnd"/>
      <w:r w:rsidR="007A6A37" w:rsidRPr="003E0F86">
        <w:rPr>
          <w:rFonts w:ascii="Arial" w:hAnsi="Arial" w:cs="Arial" w:hint="eastAsia"/>
        </w:rPr>
        <w:t>账号</w:t>
      </w:r>
      <w:r w:rsidR="004D2F19" w:rsidRPr="003E0F86">
        <w:rPr>
          <w:rFonts w:ascii="Arial" w:hAnsi="Arial" w:cs="Arial" w:hint="eastAsia"/>
        </w:rPr>
        <w:t>不为空</w:t>
      </w:r>
      <w:r w:rsidRPr="003E0F86">
        <w:rPr>
          <w:rFonts w:ascii="Arial" w:hAnsi="Arial" w:cs="Arial" w:hint="eastAsia"/>
        </w:rPr>
        <w:t>（即</w:t>
      </w:r>
      <w:r w:rsidR="004D2F19" w:rsidRPr="003E0F86">
        <w:rPr>
          <w:rFonts w:ascii="Arial" w:hAnsi="Arial" w:cs="Arial" w:hint="eastAsia"/>
        </w:rPr>
        <w:t>账号</w:t>
      </w:r>
      <w:r w:rsidRPr="003E0F86">
        <w:rPr>
          <w:rFonts w:ascii="Arial" w:hAnsi="Arial" w:cs="Arial" w:hint="eastAsia"/>
        </w:rPr>
        <w:t>为</w:t>
      </w:r>
      <w:r w:rsidR="007A6A37" w:rsidRPr="003E0F86">
        <w:rPr>
          <w:rFonts w:ascii="Arial" w:hAnsi="Arial" w:cs="Arial" w:hint="eastAsia"/>
        </w:rPr>
        <w:t>手机号</w:t>
      </w:r>
      <w:r w:rsidR="007A6A37" w:rsidRPr="003E0F86">
        <w:rPr>
          <w:rFonts w:ascii="Arial" w:hAnsi="Arial" w:cs="Arial" w:hint="eastAsia"/>
        </w:rPr>
        <w:t>+L/D/S/</w:t>
      </w:r>
      <w:r w:rsidR="007A6A37" w:rsidRPr="003E0F86">
        <w:rPr>
          <w:rFonts w:ascii="Arial" w:hAnsi="Arial" w:cs="Arial" w:hint="eastAsia"/>
        </w:rPr>
        <w:t>空），则此界面显示用户账号，</w:t>
      </w:r>
      <w:r w:rsidR="003F7DEF">
        <w:rPr>
          <w:rFonts w:ascii="Arial" w:hAnsi="Arial" w:cs="Arial" w:hint="eastAsia"/>
        </w:rPr>
        <w:t>且</w:t>
      </w:r>
      <w:r w:rsidR="007A6A37" w:rsidRPr="003E0F86">
        <w:rPr>
          <w:rFonts w:ascii="Arial" w:hAnsi="Arial" w:cs="Arial" w:hint="eastAsia"/>
        </w:rPr>
        <w:t>运营人员</w:t>
      </w:r>
      <w:r w:rsidR="003F7DEF" w:rsidRPr="003F7DEF">
        <w:rPr>
          <w:rFonts w:ascii="Arial" w:hAnsi="Arial" w:cs="Arial" w:hint="eastAsia"/>
          <w:color w:val="FF0000"/>
        </w:rPr>
        <w:t>不可</w:t>
      </w:r>
      <w:r w:rsidR="003F7DEF" w:rsidRPr="003F7DEF">
        <w:rPr>
          <w:rFonts w:ascii="Arial" w:hAnsi="Arial" w:cs="Arial"/>
          <w:color w:val="FF0000"/>
        </w:rPr>
        <w:t>再</w:t>
      </w:r>
      <w:r w:rsidR="003F7DEF">
        <w:rPr>
          <w:rFonts w:ascii="Arial" w:hAnsi="Arial" w:cs="Arial" w:hint="eastAsia"/>
          <w:color w:val="FF0000"/>
        </w:rPr>
        <w:t>对</w:t>
      </w:r>
      <w:r w:rsidR="003F7DEF">
        <w:rPr>
          <w:rFonts w:ascii="Arial" w:hAnsi="Arial" w:cs="Arial"/>
          <w:color w:val="FF0000"/>
        </w:rPr>
        <w:t>用户账号</w:t>
      </w:r>
      <w:r w:rsidR="003F7DEF" w:rsidRPr="003F7DEF">
        <w:rPr>
          <w:rFonts w:ascii="Arial" w:hAnsi="Arial" w:cs="Arial"/>
          <w:color w:val="FF0000"/>
        </w:rPr>
        <w:t>进行编辑</w:t>
      </w:r>
      <w:r w:rsidR="007A6A37" w:rsidRPr="003E0F86">
        <w:rPr>
          <w:rFonts w:ascii="Arial" w:hAnsi="Arial" w:cs="Arial" w:hint="eastAsia"/>
        </w:rPr>
        <w:t>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i/>
        </w:rPr>
      </w:pPr>
      <w:r w:rsidRPr="003E0F86">
        <w:rPr>
          <w:rFonts w:ascii="Arial" w:hAnsi="Arial" w:cs="Arial" w:hint="eastAsia"/>
          <w:i/>
        </w:rPr>
        <w:t>（注</w:t>
      </w:r>
      <w:r w:rsidRPr="003E0F86">
        <w:rPr>
          <w:rFonts w:ascii="Arial" w:hAnsi="Arial" w:cs="Arial"/>
          <w:i/>
        </w:rPr>
        <w:t>）</w:t>
      </w:r>
      <w:r w:rsidRPr="003E0F86">
        <w:rPr>
          <w:rFonts w:ascii="Arial" w:hAnsi="Arial" w:cs="Arial" w:hint="eastAsia"/>
          <w:i/>
        </w:rPr>
        <w:t>：</w:t>
      </w:r>
    </w:p>
    <w:p w:rsidR="006A29FD" w:rsidRPr="003E0F86" w:rsidRDefault="006A29FD" w:rsidP="006F5480">
      <w:pPr>
        <w:pStyle w:val="ae"/>
        <w:numPr>
          <w:ilvl w:val="0"/>
          <w:numId w:val="40"/>
        </w:numPr>
        <w:spacing w:afterLines="50" w:after="156"/>
        <w:ind w:firstLineChars="0"/>
        <w:rPr>
          <w:rFonts w:ascii="Arial" w:hAnsi="Arial" w:cs="Arial"/>
          <w:i/>
        </w:rPr>
      </w:pPr>
      <w:r w:rsidRPr="003E0F86">
        <w:rPr>
          <w:rFonts w:ascii="Arial" w:hAnsi="Arial" w:cs="Arial" w:hint="eastAsia"/>
          <w:i/>
        </w:rPr>
        <w:t>基础信息维护</w:t>
      </w:r>
      <w:proofErr w:type="gramStart"/>
      <w:r w:rsidRPr="003E0F86">
        <w:rPr>
          <w:rFonts w:ascii="Arial" w:hAnsi="Arial" w:cs="Arial" w:hint="eastAsia"/>
          <w:i/>
        </w:rPr>
        <w:t>弹窗展示</w:t>
      </w:r>
      <w:proofErr w:type="gramEnd"/>
      <w:r w:rsidR="0089751B" w:rsidRPr="003E0F86">
        <w:rPr>
          <w:rFonts w:ascii="Arial" w:hAnsi="Arial" w:cs="Arial" w:hint="eastAsia"/>
          <w:i/>
        </w:rPr>
        <w:t>哪些</w:t>
      </w:r>
      <w:r w:rsidRPr="003E0F86">
        <w:rPr>
          <w:rFonts w:ascii="Arial" w:hAnsi="Arial" w:cs="Arial" w:hint="eastAsia"/>
          <w:i/>
        </w:rPr>
        <w:t>字段，详见</w:t>
      </w:r>
      <w:hyperlink w:anchor="_字段说明" w:history="1">
        <w:r w:rsidR="0089751B" w:rsidRPr="003E0F86">
          <w:rPr>
            <w:rStyle w:val="a5"/>
            <w:rFonts w:ascii="Arial" w:hAnsi="Arial" w:cs="Arial"/>
            <w:i/>
            <w:color w:val="auto"/>
          </w:rPr>
          <w:t>3</w:t>
        </w:r>
        <w:r w:rsidRPr="003E0F86">
          <w:rPr>
            <w:rStyle w:val="a5"/>
            <w:rFonts w:ascii="Arial" w:hAnsi="Arial" w:cs="Arial" w:hint="eastAsia"/>
            <w:i/>
            <w:color w:val="auto"/>
          </w:rPr>
          <w:t>.3</w:t>
        </w:r>
        <w:r w:rsidRPr="003E0F86">
          <w:rPr>
            <w:rStyle w:val="a5"/>
            <w:rFonts w:ascii="Arial" w:hAnsi="Arial" w:cs="Arial" w:hint="eastAsia"/>
            <w:i/>
            <w:color w:val="auto"/>
          </w:rPr>
          <w:t>字段说明</w:t>
        </w:r>
      </w:hyperlink>
      <w:r w:rsidRPr="003E0F86">
        <w:rPr>
          <w:rFonts w:ascii="Arial" w:hAnsi="Arial" w:cs="Arial" w:hint="eastAsia"/>
          <w:i/>
        </w:rPr>
        <w:t>。</w:t>
      </w:r>
    </w:p>
    <w:p w:rsidR="007A6A37" w:rsidRPr="003E0F86" w:rsidRDefault="007A6A37" w:rsidP="006F5480">
      <w:pPr>
        <w:pStyle w:val="ae"/>
        <w:numPr>
          <w:ilvl w:val="0"/>
          <w:numId w:val="40"/>
        </w:numPr>
        <w:spacing w:afterLines="50" w:after="156"/>
        <w:ind w:firstLineChars="0"/>
        <w:rPr>
          <w:rFonts w:ascii="Arial" w:hAnsi="Arial" w:cs="Arial"/>
          <w:i/>
        </w:rPr>
      </w:pPr>
      <w:r w:rsidRPr="003E0F86">
        <w:rPr>
          <w:rFonts w:ascii="Arial" w:hAnsi="Arial" w:cs="Arial" w:hint="eastAsia"/>
          <w:i/>
        </w:rPr>
        <w:t>供应</w:t>
      </w:r>
      <w:proofErr w:type="gramStart"/>
      <w:r w:rsidRPr="003E0F86">
        <w:rPr>
          <w:rFonts w:ascii="Arial" w:hAnsi="Arial" w:cs="Arial" w:hint="eastAsia"/>
          <w:i/>
        </w:rPr>
        <w:t>端代注册</w:t>
      </w:r>
      <w:proofErr w:type="gramEnd"/>
      <w:r w:rsidRPr="003E0F86">
        <w:rPr>
          <w:rFonts w:ascii="Arial" w:hAnsi="Arial" w:cs="Arial" w:hint="eastAsia"/>
          <w:i/>
        </w:rPr>
        <w:t>账号时（即生成</w:t>
      </w:r>
      <w:proofErr w:type="gramStart"/>
      <w:r w:rsidR="008B104F" w:rsidRPr="003E0F86">
        <w:rPr>
          <w:rFonts w:ascii="Arial" w:hAnsi="Arial" w:cs="Arial" w:hint="eastAsia"/>
          <w:i/>
        </w:rPr>
        <w:t>代注册</w:t>
      </w:r>
      <w:proofErr w:type="gramEnd"/>
      <w:r w:rsidRPr="003E0F86">
        <w:rPr>
          <w:rFonts w:ascii="Arial" w:hAnsi="Arial" w:cs="Arial" w:hint="eastAsia"/>
          <w:i/>
        </w:rPr>
        <w:t>账号），会根据“手机号</w:t>
      </w:r>
      <w:r w:rsidRPr="003E0F86">
        <w:rPr>
          <w:rFonts w:ascii="Arial" w:hAnsi="Arial" w:cs="Arial" w:hint="eastAsia"/>
          <w:i/>
        </w:rPr>
        <w:t>+L/D/S/</w:t>
      </w:r>
      <w:r w:rsidRPr="003E0F86">
        <w:rPr>
          <w:rFonts w:ascii="Arial" w:hAnsi="Arial" w:cs="Arial" w:hint="eastAsia"/>
          <w:i/>
        </w:rPr>
        <w:t>空”是否存在于平台，而决定账号生成规则，所以</w:t>
      </w:r>
      <w:proofErr w:type="gramStart"/>
      <w:r w:rsidR="008B104F" w:rsidRPr="003E0F86">
        <w:rPr>
          <w:rFonts w:ascii="Arial" w:hAnsi="Arial" w:cs="Arial" w:hint="eastAsia"/>
          <w:i/>
        </w:rPr>
        <w:t>代注册</w:t>
      </w:r>
      <w:proofErr w:type="gramEnd"/>
      <w:r w:rsidRPr="003E0F86">
        <w:rPr>
          <w:rFonts w:ascii="Arial" w:hAnsi="Arial" w:cs="Arial" w:hint="eastAsia"/>
          <w:i/>
        </w:rPr>
        <w:t>账号会存在上述两种账号情况。比如：</w:t>
      </w:r>
      <w:proofErr w:type="gramStart"/>
      <w:r w:rsidRPr="003E0F86">
        <w:rPr>
          <w:rFonts w:ascii="Arial" w:hAnsi="Arial" w:cs="Arial" w:hint="eastAsia"/>
          <w:i/>
        </w:rPr>
        <w:t>代注册</w:t>
      </w:r>
      <w:proofErr w:type="gramEnd"/>
      <w:r w:rsidRPr="003E0F86">
        <w:rPr>
          <w:rFonts w:ascii="Arial" w:hAnsi="Arial" w:cs="Arial" w:hint="eastAsia"/>
          <w:i/>
        </w:rPr>
        <w:t>导游时，</w:t>
      </w:r>
      <w:r w:rsidRPr="003E0F86">
        <w:rPr>
          <w:rFonts w:ascii="Arial" w:hAnsi="Arial" w:cs="Arial" w:hint="eastAsia"/>
          <w:i/>
        </w:rPr>
        <w:lastRenderedPageBreak/>
        <w:t>若导游的手机号已作为用户账号存在于平台，则直接</w:t>
      </w:r>
      <w:r w:rsidR="004D2F19" w:rsidRPr="003E0F86">
        <w:rPr>
          <w:rFonts w:ascii="Arial" w:hAnsi="Arial" w:cs="Arial" w:hint="eastAsia"/>
          <w:i/>
        </w:rPr>
        <w:t>将</w:t>
      </w:r>
      <w:r w:rsidR="004D2F19" w:rsidRPr="003E0F86">
        <w:rPr>
          <w:rFonts w:ascii="Arial" w:hAnsi="Arial" w:cs="Arial"/>
          <w:i/>
        </w:rPr>
        <w:t>该导游</w:t>
      </w:r>
      <w:r w:rsidR="004D2F19" w:rsidRPr="003E0F86">
        <w:rPr>
          <w:rFonts w:ascii="Arial" w:hAnsi="Arial" w:cs="Arial" w:hint="eastAsia"/>
          <w:i/>
        </w:rPr>
        <w:t>的</w:t>
      </w:r>
      <w:proofErr w:type="gramStart"/>
      <w:r w:rsidR="004D2F19" w:rsidRPr="003E0F86">
        <w:rPr>
          <w:rFonts w:ascii="Arial" w:hAnsi="Arial" w:cs="Arial"/>
          <w:i/>
        </w:rPr>
        <w:t>的</w:t>
      </w:r>
      <w:proofErr w:type="gramEnd"/>
      <w:r w:rsidR="004D2F19" w:rsidRPr="003E0F86">
        <w:rPr>
          <w:rFonts w:ascii="Arial" w:hAnsi="Arial" w:cs="Arial" w:hint="eastAsia"/>
          <w:i/>
        </w:rPr>
        <w:t>登录</w:t>
      </w:r>
      <w:r w:rsidR="004D2F19" w:rsidRPr="003E0F86">
        <w:rPr>
          <w:rFonts w:ascii="Arial" w:hAnsi="Arial" w:cs="Arial"/>
          <w:i/>
        </w:rPr>
        <w:t>账号置为空</w:t>
      </w:r>
      <w:r w:rsidRPr="003E0F86">
        <w:rPr>
          <w:rFonts w:ascii="Arial" w:hAnsi="Arial" w:cs="Arial" w:hint="eastAsia"/>
          <w:i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1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分销</w:t>
      </w:r>
      <w:r w:rsidRPr="003E0F86">
        <w:rPr>
          <w:rFonts w:ascii="Arial" w:hAnsi="Arial" w:cs="Arial"/>
        </w:rPr>
        <w:t>权限】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进入分配权限界面，如下图（</w:t>
      </w:r>
      <w:r w:rsidRPr="003E0F86">
        <w:rPr>
          <w:rFonts w:ascii="Arial" w:hAnsi="Arial" w:cs="Arial" w:hint="eastAsia"/>
        </w:rPr>
        <w:t>以</w:t>
      </w:r>
      <w:r w:rsidRPr="003E0F86">
        <w:rPr>
          <w:rFonts w:ascii="Arial" w:hAnsi="Arial" w:cs="Arial"/>
        </w:rPr>
        <w:t>旅行社为例）</w:t>
      </w:r>
      <w:r w:rsidRPr="003E0F86">
        <w:rPr>
          <w:rFonts w:ascii="Arial" w:hAnsi="Arial" w:cs="Arial" w:hint="eastAsia"/>
        </w:rPr>
        <w:t>：</w:t>
      </w:r>
    </w:p>
    <w:p w:rsidR="006A29FD" w:rsidRPr="003E0F86" w:rsidRDefault="0089751B" w:rsidP="006F5480">
      <w:pPr>
        <w:spacing w:afterLines="50" w:after="156"/>
        <w:rPr>
          <w:rFonts w:ascii="Arial" w:hAnsi="Arial" w:cs="Arial"/>
        </w:rPr>
      </w:pPr>
      <w:r w:rsidRPr="003E0F86">
        <w:rPr>
          <w:noProof/>
        </w:rPr>
        <w:drawing>
          <wp:inline distT="0" distB="0" distL="0" distR="0" wp14:anchorId="6109A714" wp14:editId="4A5B95CA">
            <wp:extent cx="4740477" cy="4686300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586" cy="468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7A6A37" w:rsidP="006F5480">
      <w:pPr>
        <w:pStyle w:val="ae"/>
        <w:numPr>
          <w:ilvl w:val="0"/>
          <w:numId w:val="2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分配</w:t>
      </w:r>
      <w:r w:rsidR="006A29FD" w:rsidRPr="003E0F86">
        <w:rPr>
          <w:rFonts w:ascii="Arial" w:hAnsi="Arial" w:cs="Arial" w:hint="eastAsia"/>
        </w:rPr>
        <w:t>分销</w:t>
      </w:r>
      <w:r w:rsidR="006A29FD" w:rsidRPr="003E0F86">
        <w:rPr>
          <w:rFonts w:ascii="Arial" w:hAnsi="Arial" w:cs="Arial"/>
        </w:rPr>
        <w:t>商权限：仅支持单选，</w:t>
      </w:r>
      <w:r w:rsidR="006A29FD" w:rsidRPr="003E0F86">
        <w:rPr>
          <w:rFonts w:ascii="Arial" w:hAnsi="Arial" w:cs="Arial" w:hint="eastAsia"/>
        </w:rPr>
        <w:t>默认选择</w:t>
      </w:r>
      <w:r w:rsidR="006A29FD" w:rsidRPr="003E0F86">
        <w:rPr>
          <w:rFonts w:ascii="Arial" w:hAnsi="Arial" w:cs="Arial"/>
        </w:rPr>
        <w:t>该账号所在</w:t>
      </w:r>
      <w:r w:rsidR="006A29FD" w:rsidRPr="003E0F86">
        <w:rPr>
          <w:rFonts w:ascii="Arial" w:hAnsi="Arial" w:cs="Arial" w:hint="eastAsia"/>
        </w:rPr>
        <w:t>TAB</w:t>
      </w:r>
      <w:r w:rsidR="006A29FD" w:rsidRPr="003E0F86">
        <w:rPr>
          <w:rFonts w:ascii="Arial" w:hAnsi="Arial" w:cs="Arial" w:hint="eastAsia"/>
        </w:rPr>
        <w:t>的</w:t>
      </w:r>
      <w:r w:rsidR="006A29FD" w:rsidRPr="003E0F86">
        <w:rPr>
          <w:rFonts w:ascii="Arial" w:hAnsi="Arial" w:cs="Arial"/>
        </w:rPr>
        <w:t>权限，</w:t>
      </w:r>
      <w:r w:rsidRPr="003E0F86">
        <w:rPr>
          <w:rFonts w:ascii="Arial" w:hAnsi="Arial" w:cs="Arial" w:hint="eastAsia"/>
        </w:rPr>
        <w:t>并</w:t>
      </w:r>
      <w:r w:rsidR="006A29FD" w:rsidRPr="003E0F86">
        <w:rPr>
          <w:rFonts w:ascii="Arial" w:hAnsi="Arial" w:cs="Arial"/>
        </w:rPr>
        <w:t>可更改分销权限；</w:t>
      </w:r>
    </w:p>
    <w:p w:rsidR="006A29FD" w:rsidRPr="003E0F86" w:rsidRDefault="006A29FD" w:rsidP="006F5480">
      <w:pPr>
        <w:pStyle w:val="ae"/>
        <w:numPr>
          <w:ilvl w:val="0"/>
          <w:numId w:val="2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分配</w:t>
      </w:r>
      <w:r w:rsidR="0089751B" w:rsidRPr="003E0F86">
        <w:rPr>
          <w:rFonts w:ascii="Arial" w:hAnsi="Arial" w:cs="Arial"/>
        </w:rPr>
        <w:t>渠道</w:t>
      </w:r>
      <w:r w:rsidR="0089751B" w:rsidRPr="003E0F86">
        <w:rPr>
          <w:rFonts w:ascii="Arial" w:hAnsi="Arial" w:cs="Arial" w:hint="eastAsia"/>
        </w:rPr>
        <w:t>：</w:t>
      </w:r>
      <w:r w:rsidRPr="003E0F86">
        <w:rPr>
          <w:rFonts w:ascii="Arial" w:hAnsi="Arial" w:cs="Arial"/>
        </w:rPr>
        <w:t>点击渠道名，</w:t>
      </w:r>
      <w:proofErr w:type="gramStart"/>
      <w:r w:rsidRPr="003E0F86">
        <w:rPr>
          <w:rFonts w:ascii="Arial" w:hAnsi="Arial" w:cs="Arial"/>
        </w:rPr>
        <w:t>弹窗展示</w:t>
      </w:r>
      <w:proofErr w:type="gramEnd"/>
      <w:r w:rsidRPr="003E0F86">
        <w:rPr>
          <w:rFonts w:ascii="Arial" w:hAnsi="Arial" w:cs="Arial"/>
        </w:rPr>
        <w:t>该渠道下的</w:t>
      </w:r>
      <w:r w:rsidR="007A6A37" w:rsidRPr="003E0F86">
        <w:rPr>
          <w:rFonts w:ascii="Arial" w:hAnsi="Arial" w:cs="Arial" w:hint="eastAsia"/>
        </w:rPr>
        <w:t>所有</w:t>
      </w:r>
      <w:r w:rsidRPr="003E0F86">
        <w:rPr>
          <w:rFonts w:ascii="Arial" w:hAnsi="Arial" w:cs="Arial"/>
        </w:rPr>
        <w:t>分销商信息</w:t>
      </w:r>
      <w:r w:rsidRPr="003E0F86">
        <w:rPr>
          <w:rFonts w:ascii="Arial" w:hAnsi="Arial" w:cs="Arial" w:hint="eastAsia"/>
        </w:rPr>
        <w:t>。</w:t>
      </w:r>
      <w:r w:rsidRPr="003E0F86">
        <w:rPr>
          <w:rFonts w:ascii="Arial" w:hAnsi="Arial" w:cs="Arial"/>
        </w:rPr>
        <w:t>分销商</w:t>
      </w:r>
      <w:r w:rsidRPr="003E0F86">
        <w:rPr>
          <w:rFonts w:ascii="Arial" w:hAnsi="Arial" w:cs="Arial" w:hint="eastAsia"/>
        </w:rPr>
        <w:t>信息</w:t>
      </w:r>
      <w:r w:rsidRPr="003E0F86">
        <w:rPr>
          <w:rFonts w:ascii="Arial" w:hAnsi="Arial" w:cs="Arial"/>
        </w:rPr>
        <w:t>以列表的形式</w:t>
      </w:r>
      <w:r w:rsidRPr="003E0F86">
        <w:rPr>
          <w:rFonts w:ascii="Arial" w:hAnsi="Arial" w:cs="Arial" w:hint="eastAsia"/>
        </w:rPr>
        <w:t>展现</w:t>
      </w:r>
      <w:r w:rsidRPr="003E0F86">
        <w:rPr>
          <w:rFonts w:ascii="Arial" w:hAnsi="Arial" w:cs="Arial"/>
        </w:rPr>
        <w:t>，字段包括</w:t>
      </w:r>
      <w:r w:rsidRPr="003E0F86">
        <w:rPr>
          <w:rFonts w:ascii="Arial" w:hAnsi="Arial" w:cs="Arial" w:hint="eastAsia"/>
        </w:rPr>
        <w:t>分销商</w:t>
      </w:r>
      <w:r w:rsidRPr="003E0F86">
        <w:rPr>
          <w:rFonts w:ascii="Arial" w:hAnsi="Arial" w:cs="Arial"/>
        </w:rPr>
        <w:t>身份（</w:t>
      </w:r>
      <w:r w:rsidRPr="003E0F86">
        <w:rPr>
          <w:rFonts w:ascii="Arial" w:hAnsi="Arial" w:cs="Arial" w:hint="eastAsia"/>
        </w:rPr>
        <w:t>即</w:t>
      </w:r>
      <w:r w:rsidRPr="003E0F86">
        <w:rPr>
          <w:rFonts w:ascii="Arial" w:hAnsi="Arial" w:cs="Arial"/>
        </w:rPr>
        <w:t>该分销商的分销权限）</w:t>
      </w:r>
      <w:r w:rsidRPr="003E0F86">
        <w:rPr>
          <w:rFonts w:ascii="Arial" w:hAnsi="Arial" w:cs="Arial" w:hint="eastAsia"/>
        </w:rPr>
        <w:t>、</w:t>
      </w:r>
      <w:r w:rsidRPr="003E0F86">
        <w:rPr>
          <w:rFonts w:ascii="Arial" w:hAnsi="Arial" w:cs="Arial"/>
        </w:rPr>
        <w:t>名称（</w:t>
      </w:r>
      <w:r w:rsidRPr="003E0F86">
        <w:rPr>
          <w:rFonts w:ascii="Arial" w:hAnsi="Arial" w:cs="Arial" w:hint="eastAsia"/>
        </w:rPr>
        <w:t>包括</w:t>
      </w:r>
      <w:r w:rsidRPr="003E0F86">
        <w:rPr>
          <w:rFonts w:ascii="Arial" w:hAnsi="Arial" w:cs="Arial"/>
        </w:rPr>
        <w:t>公司名称或</w:t>
      </w:r>
      <w:r w:rsidRPr="003E0F86">
        <w:rPr>
          <w:rFonts w:ascii="Arial" w:hAnsi="Arial" w:cs="Arial" w:hint="eastAsia"/>
        </w:rPr>
        <w:t>联系人</w:t>
      </w:r>
      <w:r w:rsidRPr="003E0F86">
        <w:rPr>
          <w:rFonts w:ascii="Arial" w:hAnsi="Arial" w:cs="Arial"/>
        </w:rPr>
        <w:t>姓名）</w:t>
      </w:r>
      <w:r w:rsidRPr="003E0F86">
        <w:rPr>
          <w:rFonts w:ascii="Arial" w:hAnsi="Arial" w:cs="Arial" w:hint="eastAsia"/>
        </w:rPr>
        <w:t>、</w:t>
      </w:r>
      <w:r w:rsidRPr="003E0F86">
        <w:rPr>
          <w:rFonts w:ascii="Arial" w:hAnsi="Arial" w:cs="Arial"/>
        </w:rPr>
        <w:t>所在地区（</w:t>
      </w:r>
      <w:r w:rsidRPr="003E0F86">
        <w:rPr>
          <w:rFonts w:ascii="Arial" w:hAnsi="Arial" w:cs="Arial" w:hint="eastAsia"/>
        </w:rPr>
        <w:t>所在</w:t>
      </w:r>
      <w:r w:rsidRPr="003E0F86">
        <w:rPr>
          <w:rFonts w:ascii="Arial" w:hAnsi="Arial" w:cs="Arial"/>
        </w:rPr>
        <w:t>省份）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具体展示</w:t>
      </w:r>
      <w:r w:rsidRPr="003E0F86">
        <w:rPr>
          <w:rFonts w:ascii="Arial" w:hAnsi="Arial" w:cs="Arial" w:hint="eastAsia"/>
        </w:rPr>
        <w:t>效果</w:t>
      </w:r>
      <w:r w:rsidRPr="003E0F86">
        <w:rPr>
          <w:rFonts w:ascii="Arial" w:hAnsi="Arial" w:cs="Arial"/>
        </w:rPr>
        <w:t>如下图</w:t>
      </w:r>
      <w:r w:rsidRPr="003E0F86">
        <w:rPr>
          <w:rFonts w:ascii="Arial" w:hAnsi="Arial" w:cs="Arial" w:hint="eastAsia"/>
        </w:rPr>
        <w:t>：</w:t>
      </w:r>
    </w:p>
    <w:p w:rsidR="006A29FD" w:rsidRPr="003E0F86" w:rsidRDefault="006A29FD" w:rsidP="006F5480">
      <w:pPr>
        <w:spacing w:afterLines="50" w:after="156"/>
        <w:ind w:firstLineChars="300" w:firstLine="630"/>
        <w:rPr>
          <w:rFonts w:ascii="Arial" w:hAnsi="Arial" w:cs="Arial"/>
        </w:rPr>
      </w:pPr>
      <w:r w:rsidRPr="003E0F86">
        <w:rPr>
          <w:noProof/>
        </w:rPr>
        <w:lastRenderedPageBreak/>
        <w:drawing>
          <wp:inline distT="0" distB="0" distL="0" distR="0" wp14:anchorId="368E32F6" wp14:editId="0845D346">
            <wp:extent cx="5104183" cy="3733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055" cy="37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spacing w:afterLines="50" w:after="156"/>
        <w:ind w:firstLineChars="200" w:firstLine="420"/>
        <w:rPr>
          <w:rFonts w:ascii="Arial" w:hAnsi="Arial" w:cs="Arial"/>
          <w:i/>
        </w:rPr>
      </w:pPr>
      <w:r w:rsidRPr="003E0F86">
        <w:rPr>
          <w:rFonts w:ascii="Arial" w:hAnsi="Arial" w:cs="Arial" w:hint="eastAsia"/>
          <w:i/>
        </w:rPr>
        <w:t>（注</w:t>
      </w:r>
      <w:r w:rsidRPr="003E0F86">
        <w:rPr>
          <w:rFonts w:ascii="Arial" w:hAnsi="Arial" w:cs="Arial"/>
          <w:i/>
        </w:rPr>
        <w:t>）</w:t>
      </w:r>
      <w:r w:rsidRPr="003E0F86">
        <w:rPr>
          <w:rFonts w:ascii="Arial" w:hAnsi="Arial" w:cs="Arial" w:hint="eastAsia"/>
          <w:i/>
        </w:rPr>
        <w:t>：</w:t>
      </w:r>
    </w:p>
    <w:p w:rsidR="006A29FD" w:rsidRPr="003E0F86" w:rsidRDefault="006A29FD" w:rsidP="006F5480">
      <w:pPr>
        <w:pStyle w:val="ae"/>
        <w:numPr>
          <w:ilvl w:val="0"/>
          <w:numId w:val="23"/>
        </w:numPr>
        <w:spacing w:afterLines="50" w:after="156"/>
        <w:ind w:firstLineChars="0"/>
        <w:rPr>
          <w:rFonts w:ascii="Arial" w:hAnsi="Arial" w:cs="Arial"/>
          <w:i/>
        </w:rPr>
      </w:pPr>
      <w:proofErr w:type="gramStart"/>
      <w:r w:rsidRPr="003E0F86">
        <w:rPr>
          <w:rFonts w:ascii="Arial" w:hAnsi="Arial" w:cs="Arial" w:hint="eastAsia"/>
          <w:i/>
        </w:rPr>
        <w:t>弹窗</w:t>
      </w:r>
      <w:r w:rsidRPr="003E0F86">
        <w:rPr>
          <w:rFonts w:ascii="Arial" w:hAnsi="Arial" w:cs="Arial"/>
          <w:i/>
        </w:rPr>
        <w:t>名</w:t>
      </w:r>
      <w:proofErr w:type="gramEnd"/>
      <w:r w:rsidRPr="003E0F86">
        <w:rPr>
          <w:rFonts w:ascii="Arial" w:hAnsi="Arial" w:cs="Arial"/>
          <w:i/>
        </w:rPr>
        <w:t>为</w:t>
      </w:r>
      <w:r w:rsidRPr="003E0F86">
        <w:rPr>
          <w:rFonts w:ascii="Arial" w:hAnsi="Arial" w:cs="Arial"/>
          <w:i/>
        </w:rPr>
        <w:t>“</w:t>
      </w:r>
      <w:r w:rsidRPr="003E0F86">
        <w:rPr>
          <w:rFonts w:ascii="Arial" w:hAnsi="Arial" w:cs="Arial" w:hint="eastAsia"/>
          <w:i/>
        </w:rPr>
        <w:t>分销商信息</w:t>
      </w:r>
      <w:r w:rsidRPr="003E0F86">
        <w:rPr>
          <w:rFonts w:ascii="Arial" w:hAnsi="Arial" w:cs="Arial"/>
          <w:i/>
        </w:rPr>
        <w:t>（</w:t>
      </w:r>
      <w:r w:rsidRPr="003E0F86">
        <w:rPr>
          <w:rFonts w:ascii="Arial" w:hAnsi="Arial" w:cs="Arial" w:hint="eastAsia"/>
          <w:i/>
        </w:rPr>
        <w:t>渠道</w:t>
      </w:r>
      <w:r w:rsidRPr="003E0F86">
        <w:rPr>
          <w:rFonts w:ascii="Arial" w:hAnsi="Arial" w:cs="Arial" w:hint="eastAsia"/>
          <w:i/>
        </w:rPr>
        <w:t>1</w:t>
      </w:r>
      <w:r w:rsidRPr="003E0F86">
        <w:rPr>
          <w:rFonts w:ascii="Arial" w:hAnsi="Arial" w:cs="Arial" w:hint="eastAsia"/>
          <w:i/>
        </w:rPr>
        <w:t>名称</w:t>
      </w:r>
      <w:r w:rsidRPr="003E0F86">
        <w:rPr>
          <w:rFonts w:ascii="Arial" w:hAnsi="Arial" w:cs="Arial"/>
          <w:i/>
        </w:rPr>
        <w:t>）</w:t>
      </w:r>
      <w:r w:rsidRPr="003E0F86">
        <w:rPr>
          <w:rFonts w:ascii="Arial" w:hAnsi="Arial" w:cs="Arial"/>
          <w:i/>
        </w:rPr>
        <w:t>”</w:t>
      </w:r>
      <w:r w:rsidRPr="003E0F86">
        <w:rPr>
          <w:rFonts w:ascii="Arial" w:hAnsi="Arial" w:cs="Arial" w:hint="eastAsia"/>
          <w:i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23"/>
        </w:numPr>
        <w:spacing w:afterLines="50" w:after="156"/>
        <w:ind w:firstLineChars="0"/>
        <w:rPr>
          <w:rFonts w:ascii="Arial" w:hAnsi="Arial" w:cs="Arial"/>
          <w:i/>
        </w:rPr>
      </w:pPr>
      <w:r w:rsidRPr="003E0F86">
        <w:rPr>
          <w:rFonts w:ascii="Arial" w:hAnsi="Arial" w:cs="Arial" w:hint="eastAsia"/>
          <w:i/>
        </w:rPr>
        <w:t>分销商</w:t>
      </w:r>
      <w:r w:rsidRPr="003E0F86">
        <w:rPr>
          <w:rFonts w:ascii="Arial" w:hAnsi="Arial" w:cs="Arial"/>
          <w:i/>
        </w:rPr>
        <w:t>以</w:t>
      </w:r>
      <w:r w:rsidRPr="003E0F86">
        <w:rPr>
          <w:rFonts w:ascii="Arial" w:hAnsi="Arial" w:cs="Arial" w:hint="eastAsia"/>
          <w:i/>
        </w:rPr>
        <w:t>添加</w:t>
      </w:r>
      <w:r w:rsidRPr="003E0F86">
        <w:rPr>
          <w:rFonts w:ascii="Arial" w:hAnsi="Arial" w:cs="Arial"/>
          <w:i/>
        </w:rPr>
        <w:t>到该渠道的时间进行顺序排列</w:t>
      </w:r>
      <w:r w:rsidRPr="003E0F86">
        <w:rPr>
          <w:rFonts w:ascii="Arial" w:hAnsi="Arial" w:cs="Arial" w:hint="eastAsia"/>
          <w:i/>
        </w:rPr>
        <w:t>，</w:t>
      </w:r>
      <w:r w:rsidRPr="003E0F86">
        <w:rPr>
          <w:rFonts w:ascii="Arial" w:hAnsi="Arial" w:cs="Arial"/>
          <w:i/>
        </w:rPr>
        <w:t>时间精确到</w:t>
      </w:r>
      <w:r w:rsidRPr="003E0F86">
        <w:rPr>
          <w:rFonts w:ascii="Arial" w:hAnsi="Arial" w:cs="Arial" w:hint="eastAsia"/>
          <w:i/>
        </w:rPr>
        <w:t>秒；</w:t>
      </w:r>
    </w:p>
    <w:p w:rsidR="006A29FD" w:rsidRPr="003E0F86" w:rsidRDefault="006A29FD" w:rsidP="006F5480">
      <w:pPr>
        <w:pStyle w:val="ae"/>
        <w:numPr>
          <w:ilvl w:val="0"/>
          <w:numId w:val="23"/>
        </w:numPr>
        <w:spacing w:afterLines="50" w:after="156"/>
        <w:ind w:firstLineChars="0"/>
        <w:rPr>
          <w:rFonts w:ascii="Arial" w:hAnsi="Arial" w:cs="Arial"/>
          <w:i/>
        </w:rPr>
      </w:pPr>
      <w:r w:rsidRPr="003E0F86">
        <w:rPr>
          <w:rFonts w:ascii="Arial" w:hAnsi="Arial" w:cs="Arial" w:hint="eastAsia"/>
          <w:i/>
        </w:rPr>
        <w:t>每页</w:t>
      </w:r>
      <w:r w:rsidRPr="003E0F86">
        <w:rPr>
          <w:rFonts w:ascii="Arial" w:hAnsi="Arial" w:cs="Arial"/>
          <w:i/>
        </w:rPr>
        <w:t>展示</w:t>
      </w:r>
      <w:r w:rsidRPr="003E0F86">
        <w:rPr>
          <w:rFonts w:ascii="Arial" w:hAnsi="Arial" w:cs="Arial" w:hint="eastAsia"/>
          <w:i/>
        </w:rPr>
        <w:t>10</w:t>
      </w:r>
      <w:r w:rsidRPr="003E0F86">
        <w:rPr>
          <w:rFonts w:ascii="Arial" w:hAnsi="Arial" w:cs="Arial" w:hint="eastAsia"/>
          <w:i/>
        </w:rPr>
        <w:t>条</w:t>
      </w:r>
      <w:r w:rsidRPr="003E0F86">
        <w:rPr>
          <w:rFonts w:ascii="Arial" w:hAnsi="Arial" w:cs="Arial"/>
          <w:i/>
        </w:rPr>
        <w:t>数据，超出后，支持翻页操作</w:t>
      </w:r>
      <w:r w:rsidRPr="003E0F86">
        <w:rPr>
          <w:rFonts w:ascii="Arial" w:hAnsi="Arial" w:cs="Arial" w:hint="eastAsia"/>
          <w:i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2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点击【确定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，区分</w:t>
      </w:r>
      <w:r w:rsidRPr="003E0F86">
        <w:rPr>
          <w:rFonts w:ascii="Arial" w:hAnsi="Arial" w:cs="Arial" w:hint="eastAsia"/>
        </w:rPr>
        <w:t>2</w:t>
      </w:r>
      <w:r w:rsidRPr="003E0F86">
        <w:rPr>
          <w:rFonts w:ascii="Arial" w:hAnsi="Arial" w:cs="Arial" w:hint="eastAsia"/>
        </w:rPr>
        <w:t>种</w:t>
      </w:r>
      <w:r w:rsidRPr="003E0F86">
        <w:rPr>
          <w:rFonts w:ascii="Arial" w:hAnsi="Arial" w:cs="Arial"/>
        </w:rPr>
        <w:t>情况</w:t>
      </w:r>
      <w:r w:rsidRPr="003E0F86">
        <w:rPr>
          <w:rFonts w:ascii="Arial" w:hAnsi="Arial" w:cs="Arial" w:hint="eastAsia"/>
        </w:rPr>
        <w:t>——未变更</w:t>
      </w:r>
      <w:r w:rsidRPr="003E0F86">
        <w:rPr>
          <w:rFonts w:ascii="Arial" w:hAnsi="Arial" w:cs="Arial"/>
        </w:rPr>
        <w:t>分销权限、已变更分销权限：</w:t>
      </w:r>
    </w:p>
    <w:p w:rsidR="006A29FD" w:rsidRPr="003E0F86" w:rsidRDefault="006A29FD" w:rsidP="006F5480">
      <w:pPr>
        <w:pStyle w:val="ae"/>
        <w:numPr>
          <w:ilvl w:val="0"/>
          <w:numId w:val="2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未变更</w:t>
      </w:r>
      <w:r w:rsidRPr="003E0F86">
        <w:rPr>
          <w:rFonts w:ascii="Arial" w:hAnsi="Arial" w:cs="Arial"/>
        </w:rPr>
        <w:t>分销权限</w:t>
      </w:r>
      <w:r w:rsidRPr="003E0F86">
        <w:rPr>
          <w:rFonts w:ascii="Arial" w:hAnsi="Arial" w:cs="Arial" w:hint="eastAsia"/>
        </w:rPr>
        <w:t>：</w:t>
      </w:r>
      <w:r w:rsidRPr="003E0F86">
        <w:rPr>
          <w:rFonts w:ascii="Arial" w:hAnsi="Arial" w:cs="Arial"/>
        </w:rPr>
        <w:t>点击确定后，</w:t>
      </w:r>
      <w:proofErr w:type="gramStart"/>
      <w:r w:rsidRPr="003E0F86">
        <w:rPr>
          <w:rFonts w:ascii="Arial" w:hAnsi="Arial" w:cs="Arial" w:hint="eastAsia"/>
        </w:rPr>
        <w:t>弹窗</w:t>
      </w:r>
      <w:r w:rsidRPr="003E0F86">
        <w:rPr>
          <w:rFonts w:ascii="Arial" w:hAnsi="Arial" w:cs="Arial"/>
        </w:rPr>
        <w:t>关闭</w:t>
      </w:r>
      <w:proofErr w:type="gramEnd"/>
      <w:r w:rsidRPr="003E0F86">
        <w:rPr>
          <w:rFonts w:ascii="Arial" w:hAnsi="Arial" w:cs="Arial"/>
        </w:rPr>
        <w:t>，权限</w:t>
      </w:r>
      <w:r w:rsidR="0089751B" w:rsidRPr="003E0F86">
        <w:rPr>
          <w:rFonts w:ascii="Arial" w:hAnsi="Arial" w:cs="Arial" w:hint="eastAsia"/>
        </w:rPr>
        <w:t>和</w:t>
      </w:r>
      <w:r w:rsidR="0089751B" w:rsidRPr="003E0F86">
        <w:rPr>
          <w:rFonts w:ascii="Arial" w:hAnsi="Arial" w:cs="Arial"/>
        </w:rPr>
        <w:t>渠道</w:t>
      </w:r>
      <w:r w:rsidRPr="003E0F86">
        <w:rPr>
          <w:rFonts w:ascii="Arial" w:hAnsi="Arial" w:cs="Arial"/>
        </w:rPr>
        <w:t>分配成功</w:t>
      </w:r>
      <w:r w:rsidRPr="003E0F86">
        <w:rPr>
          <w:rFonts w:ascii="Arial" w:hAnsi="Arial" w:cs="Arial" w:hint="eastAsia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已变更</w:t>
      </w:r>
      <w:r w:rsidRPr="003E0F86">
        <w:rPr>
          <w:rFonts w:ascii="Arial" w:hAnsi="Arial" w:cs="Arial"/>
        </w:rPr>
        <w:t>分销权限</w:t>
      </w:r>
      <w:r w:rsidRPr="003E0F86">
        <w:rPr>
          <w:rFonts w:ascii="Arial" w:hAnsi="Arial" w:cs="Arial" w:hint="eastAsia"/>
        </w:rPr>
        <w:t>：</w:t>
      </w:r>
      <w:r w:rsidRPr="003E0F86">
        <w:rPr>
          <w:rFonts w:ascii="Arial" w:hAnsi="Arial" w:cs="Arial"/>
        </w:rPr>
        <w:t>根据</w:t>
      </w:r>
      <w:r w:rsidRPr="003E0F86">
        <w:rPr>
          <w:rFonts w:ascii="Arial" w:hAnsi="Arial" w:cs="Arial" w:hint="eastAsia"/>
        </w:rPr>
        <w:t>选择</w:t>
      </w:r>
      <w:r w:rsidRPr="003E0F86">
        <w:rPr>
          <w:rFonts w:ascii="Arial" w:hAnsi="Arial" w:cs="Arial"/>
        </w:rPr>
        <w:t>的另一个分销权限，进入对应身份的信息完善页面</w:t>
      </w:r>
      <w:r w:rsidRPr="003E0F86">
        <w:rPr>
          <w:rFonts w:ascii="Arial" w:hAnsi="Arial" w:cs="Arial" w:hint="eastAsia"/>
        </w:rPr>
        <w:t>（下图以</w:t>
      </w:r>
      <w:r w:rsidRPr="003E0F86">
        <w:rPr>
          <w:rFonts w:ascii="Arial" w:hAnsi="Arial" w:cs="Arial"/>
        </w:rPr>
        <w:t>导游权限变更到</w:t>
      </w:r>
      <w:r w:rsidRPr="003E0F86">
        <w:rPr>
          <w:rFonts w:ascii="Arial" w:hAnsi="Arial" w:cs="Arial" w:hint="eastAsia"/>
        </w:rPr>
        <w:t>旅行社</w:t>
      </w:r>
      <w:r w:rsidRPr="003E0F86">
        <w:rPr>
          <w:rFonts w:ascii="Arial" w:hAnsi="Arial" w:cs="Arial"/>
        </w:rPr>
        <w:t>权限为例）：</w:t>
      </w:r>
    </w:p>
    <w:p w:rsidR="006A29FD" w:rsidRPr="003E0F86" w:rsidRDefault="007A6A37" w:rsidP="006F5480">
      <w:pPr>
        <w:pStyle w:val="ae"/>
        <w:spacing w:afterLines="50" w:after="156"/>
        <w:ind w:left="420" w:firstLineChars="0" w:firstLine="0"/>
        <w:rPr>
          <w:rFonts w:ascii="Arial" w:hAnsi="Arial" w:cs="Arial"/>
        </w:rPr>
      </w:pPr>
      <w:r w:rsidRPr="003E0F86">
        <w:rPr>
          <w:rFonts w:ascii="Arial" w:hAnsi="Arial" w:cs="Arial"/>
          <w:noProof/>
        </w:rPr>
        <w:lastRenderedPageBreak/>
        <w:drawing>
          <wp:inline distT="0" distB="0" distL="0" distR="0" wp14:anchorId="79C6D7FA" wp14:editId="5C5890D3">
            <wp:extent cx="4737996" cy="5743575"/>
            <wp:effectExtent l="19050" t="0" r="5454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996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24"/>
        </w:numPr>
        <w:spacing w:afterLines="50" w:after="156"/>
        <w:ind w:firstLineChars="0"/>
        <w:rPr>
          <w:rFonts w:ascii="Arial" w:hAnsi="Arial" w:cs="Arial"/>
        </w:rPr>
      </w:pPr>
      <w:proofErr w:type="gramStart"/>
      <w:r w:rsidRPr="003E0F86">
        <w:rPr>
          <w:rFonts w:ascii="Arial" w:hAnsi="Arial" w:cs="Arial" w:hint="eastAsia"/>
        </w:rPr>
        <w:t>弹窗</w:t>
      </w:r>
      <w:r w:rsidRPr="003E0F86">
        <w:rPr>
          <w:rFonts w:ascii="Arial" w:hAnsi="Arial" w:cs="Arial"/>
        </w:rPr>
        <w:t>命名</w:t>
      </w:r>
      <w:proofErr w:type="gramEnd"/>
      <w:r w:rsidRPr="003E0F86">
        <w:rPr>
          <w:rFonts w:ascii="Arial" w:hAnsi="Arial" w:cs="Arial"/>
        </w:rPr>
        <w:t>为</w:t>
      </w:r>
      <w:r w:rsidRPr="003E0F86">
        <w:rPr>
          <w:rFonts w:ascii="Arial" w:hAnsi="Arial" w:cs="Arial"/>
        </w:rPr>
        <w:t>“</w:t>
      </w:r>
      <w:r w:rsidRPr="003E0F86">
        <w:rPr>
          <w:rFonts w:ascii="Arial" w:hAnsi="Arial" w:cs="Arial" w:hint="eastAsia"/>
        </w:rPr>
        <w:t>完善</w:t>
      </w:r>
      <w:r w:rsidRPr="003E0F86">
        <w:rPr>
          <w:rFonts w:ascii="Arial" w:hAnsi="Arial" w:cs="Arial"/>
        </w:rPr>
        <w:t>资料（</w:t>
      </w:r>
      <w:r w:rsidRPr="003E0F86">
        <w:rPr>
          <w:rFonts w:ascii="Arial" w:hAnsi="Arial" w:cs="Arial" w:hint="eastAsia"/>
        </w:rPr>
        <w:t>旅行社</w:t>
      </w:r>
      <w:r w:rsidRPr="003E0F86">
        <w:rPr>
          <w:rFonts w:ascii="Arial" w:hAnsi="Arial" w:cs="Arial"/>
        </w:rPr>
        <w:t>）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即后方加上</w:t>
      </w:r>
      <w:r w:rsidR="007A6A37" w:rsidRPr="003E0F86">
        <w:rPr>
          <w:rFonts w:ascii="Arial" w:hAnsi="Arial" w:cs="Arial" w:hint="eastAsia"/>
        </w:rPr>
        <w:t>分销</w:t>
      </w:r>
      <w:r w:rsidRPr="003E0F86">
        <w:rPr>
          <w:rFonts w:ascii="Arial" w:hAnsi="Arial" w:cs="Arial" w:hint="eastAsia"/>
        </w:rPr>
        <w:t>权限</w:t>
      </w:r>
      <w:r w:rsidRPr="003E0F86">
        <w:rPr>
          <w:rFonts w:ascii="Arial" w:hAnsi="Arial" w:cs="Arial"/>
        </w:rPr>
        <w:t>的类别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如</w:t>
      </w:r>
      <w:r w:rsidRPr="003E0F86">
        <w:rPr>
          <w:rFonts w:ascii="Arial" w:hAnsi="Arial" w:cs="Arial" w:hint="eastAsia"/>
        </w:rPr>
        <w:t>旅行社；</w:t>
      </w:r>
    </w:p>
    <w:p w:rsidR="006A29FD" w:rsidRPr="003E0F86" w:rsidRDefault="006A29FD" w:rsidP="006F5480">
      <w:pPr>
        <w:pStyle w:val="ae"/>
        <w:numPr>
          <w:ilvl w:val="0"/>
          <w:numId w:val="2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其中</w:t>
      </w:r>
      <w:r w:rsidRPr="003E0F86">
        <w:rPr>
          <w:rFonts w:ascii="Arial" w:hAnsi="Arial" w:cs="Arial"/>
        </w:rPr>
        <w:t>有信息的字段继承</w:t>
      </w:r>
      <w:r w:rsidRPr="003E0F86">
        <w:rPr>
          <w:rFonts w:ascii="Arial" w:hAnsi="Arial" w:cs="Arial" w:hint="eastAsia"/>
        </w:rPr>
        <w:t>账号</w:t>
      </w:r>
      <w:r w:rsidRPr="003E0F86">
        <w:rPr>
          <w:rFonts w:ascii="Arial" w:hAnsi="Arial" w:cs="Arial"/>
        </w:rPr>
        <w:t>已有信息，未填写的字段由平台运营人员辅助</w:t>
      </w:r>
      <w:r w:rsidRPr="003E0F86">
        <w:rPr>
          <w:rFonts w:ascii="Arial" w:hAnsi="Arial" w:cs="Arial" w:hint="eastAsia"/>
        </w:rPr>
        <w:t>完善</w:t>
      </w:r>
      <w:r w:rsidR="003F7DEF">
        <w:rPr>
          <w:rFonts w:ascii="Arial" w:hAnsi="Arial" w:cs="Arial" w:hint="eastAsia"/>
        </w:rPr>
        <w:t>，</w:t>
      </w:r>
      <w:r w:rsidR="003F7DEF" w:rsidRPr="003F7DEF">
        <w:rPr>
          <w:rFonts w:ascii="Arial" w:hAnsi="Arial" w:cs="Arial"/>
          <w:color w:val="FF0000"/>
        </w:rPr>
        <w:t>且用户账号若不为空，则不可进行编辑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spacing w:afterLines="50" w:after="156"/>
        <w:ind w:left="420" w:firstLineChars="0" w:firstLine="0"/>
        <w:rPr>
          <w:rFonts w:ascii="Arial" w:hAnsi="Arial" w:cs="Arial"/>
          <w:i/>
        </w:rPr>
      </w:pPr>
      <w:r w:rsidRPr="003E0F86">
        <w:rPr>
          <w:rFonts w:ascii="Arial" w:hAnsi="Arial" w:cs="Arial" w:hint="eastAsia"/>
          <w:i/>
        </w:rPr>
        <w:t>（注</w:t>
      </w:r>
      <w:r w:rsidRPr="003E0F86">
        <w:rPr>
          <w:rFonts w:ascii="Arial" w:hAnsi="Arial" w:cs="Arial"/>
          <w:i/>
        </w:rPr>
        <w:t>）</w:t>
      </w:r>
      <w:r w:rsidRPr="003E0F86">
        <w:rPr>
          <w:rFonts w:ascii="Arial" w:hAnsi="Arial" w:cs="Arial" w:hint="eastAsia"/>
          <w:i/>
        </w:rPr>
        <w:t>：</w:t>
      </w:r>
      <w:r w:rsidRPr="003E0F86">
        <w:rPr>
          <w:rFonts w:ascii="Arial" w:hAnsi="Arial" w:cs="Arial"/>
          <w:i/>
        </w:rPr>
        <w:t>比如</w:t>
      </w:r>
      <w:r w:rsidRPr="003E0F86">
        <w:rPr>
          <w:rFonts w:ascii="Arial" w:hAnsi="Arial" w:cs="Arial" w:hint="eastAsia"/>
          <w:i/>
        </w:rPr>
        <w:t>导游权限</w:t>
      </w:r>
      <w:r w:rsidRPr="003E0F86">
        <w:rPr>
          <w:rFonts w:ascii="Arial" w:hAnsi="Arial" w:cs="Arial"/>
          <w:i/>
        </w:rPr>
        <w:t>账号在变更为</w:t>
      </w:r>
      <w:r w:rsidRPr="003E0F86">
        <w:rPr>
          <w:rFonts w:ascii="Arial" w:hAnsi="Arial" w:cs="Arial" w:hint="eastAsia"/>
          <w:i/>
        </w:rPr>
        <w:t>旅行社</w:t>
      </w:r>
      <w:r w:rsidRPr="003E0F86">
        <w:rPr>
          <w:rFonts w:ascii="Arial" w:hAnsi="Arial" w:cs="Arial"/>
          <w:i/>
        </w:rPr>
        <w:t>权限账号时，</w:t>
      </w:r>
      <w:r w:rsidRPr="003E0F86">
        <w:rPr>
          <w:rFonts w:ascii="Arial" w:hAnsi="Arial" w:cs="Arial" w:hint="eastAsia"/>
          <w:i/>
        </w:rPr>
        <w:t>公司名称</w:t>
      </w:r>
      <w:r w:rsidRPr="003E0F86">
        <w:rPr>
          <w:rFonts w:ascii="Arial" w:hAnsi="Arial" w:cs="Arial"/>
          <w:i/>
        </w:rPr>
        <w:t>、经营许可证号、营业执照号、座机号码、传真号码</w:t>
      </w:r>
      <w:r w:rsidRPr="003E0F86">
        <w:rPr>
          <w:rFonts w:ascii="Arial" w:hAnsi="Arial" w:cs="Arial" w:hint="eastAsia"/>
          <w:i/>
        </w:rPr>
        <w:t>等都是</w:t>
      </w:r>
      <w:r w:rsidRPr="003E0F86">
        <w:rPr>
          <w:rFonts w:ascii="Arial" w:hAnsi="Arial" w:cs="Arial"/>
          <w:i/>
        </w:rPr>
        <w:t>旅行社</w:t>
      </w:r>
      <w:r w:rsidRPr="003E0F86">
        <w:rPr>
          <w:rFonts w:ascii="Arial" w:hAnsi="Arial" w:cs="Arial" w:hint="eastAsia"/>
          <w:i/>
        </w:rPr>
        <w:t>需</w:t>
      </w:r>
      <w:r w:rsidRPr="003E0F86">
        <w:rPr>
          <w:rFonts w:ascii="Arial" w:hAnsi="Arial" w:cs="Arial"/>
          <w:i/>
        </w:rPr>
        <w:t>要</w:t>
      </w:r>
      <w:r w:rsidR="007A6A37" w:rsidRPr="003E0F86">
        <w:rPr>
          <w:rFonts w:ascii="Arial" w:hAnsi="Arial" w:cs="Arial" w:hint="eastAsia"/>
          <w:i/>
        </w:rPr>
        <w:t>、而导游账号未包括</w:t>
      </w:r>
      <w:r w:rsidRPr="003E0F86">
        <w:rPr>
          <w:rFonts w:ascii="Arial" w:hAnsi="Arial" w:cs="Arial"/>
          <w:i/>
        </w:rPr>
        <w:t>的信息，需由平台运营人员辅助</w:t>
      </w:r>
      <w:r w:rsidRPr="003E0F86">
        <w:rPr>
          <w:rFonts w:ascii="Arial" w:hAnsi="Arial" w:cs="Arial" w:hint="eastAsia"/>
          <w:i/>
        </w:rPr>
        <w:t>完善</w:t>
      </w:r>
      <w:r w:rsidRPr="003E0F86">
        <w:rPr>
          <w:rFonts w:ascii="Arial" w:hAnsi="Arial" w:cs="Arial"/>
          <w:i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2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点击【返回</w:t>
      </w:r>
      <w:r w:rsidRPr="003E0F86">
        <w:rPr>
          <w:rFonts w:ascii="Arial" w:hAnsi="Arial" w:cs="Arial"/>
        </w:rPr>
        <w:t>上一步】</w:t>
      </w:r>
      <w:r w:rsidRPr="003E0F86">
        <w:rPr>
          <w:rFonts w:ascii="Arial" w:hAnsi="Arial" w:cs="Arial" w:hint="eastAsia"/>
        </w:rPr>
        <w:t>后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回到分销</w:t>
      </w:r>
      <w:proofErr w:type="gramStart"/>
      <w:r w:rsidRPr="003E0F86">
        <w:rPr>
          <w:rFonts w:ascii="Arial" w:hAnsi="Arial" w:cs="Arial"/>
        </w:rPr>
        <w:t>权限弹窗界面</w:t>
      </w:r>
      <w:proofErr w:type="gramEnd"/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且</w:t>
      </w:r>
      <w:r w:rsidR="0089751B" w:rsidRPr="003E0F86">
        <w:rPr>
          <w:rFonts w:ascii="Arial" w:hAnsi="Arial" w:cs="Arial" w:hint="eastAsia"/>
        </w:rPr>
        <w:t>默认</w:t>
      </w:r>
      <w:r w:rsidRPr="003E0F86">
        <w:rPr>
          <w:rFonts w:ascii="Arial" w:hAnsi="Arial" w:cs="Arial" w:hint="eastAsia"/>
        </w:rPr>
        <w:t>选中</w:t>
      </w:r>
      <w:r w:rsidRPr="003E0F86">
        <w:rPr>
          <w:rFonts w:ascii="Arial" w:hAnsi="Arial" w:cs="Arial"/>
        </w:rPr>
        <w:t>原</w:t>
      </w:r>
      <w:r w:rsidRPr="003E0F86">
        <w:rPr>
          <w:rFonts w:ascii="Arial" w:hAnsi="Arial" w:cs="Arial" w:hint="eastAsia"/>
        </w:rPr>
        <w:t>分销</w:t>
      </w:r>
      <w:r w:rsidRPr="003E0F86">
        <w:rPr>
          <w:rFonts w:ascii="Arial" w:hAnsi="Arial" w:cs="Arial"/>
        </w:rPr>
        <w:t>权限（</w:t>
      </w:r>
      <w:r w:rsidRPr="003E0F86">
        <w:rPr>
          <w:rFonts w:ascii="Arial" w:hAnsi="Arial" w:cs="Arial" w:hint="eastAsia"/>
        </w:rPr>
        <w:t>此例</w:t>
      </w:r>
      <w:r w:rsidRPr="003E0F86">
        <w:rPr>
          <w:rFonts w:ascii="Arial" w:hAnsi="Arial" w:cs="Arial"/>
        </w:rPr>
        <w:t>为</w:t>
      </w:r>
      <w:r w:rsidRPr="003E0F86">
        <w:rPr>
          <w:rFonts w:ascii="Arial" w:hAnsi="Arial" w:cs="Arial" w:hint="eastAsia"/>
        </w:rPr>
        <w:t>导游</w:t>
      </w:r>
      <w:r w:rsidRPr="003E0F86">
        <w:rPr>
          <w:rFonts w:ascii="Arial" w:hAnsi="Arial" w:cs="Arial"/>
        </w:rPr>
        <w:t>权限）；</w:t>
      </w:r>
    </w:p>
    <w:p w:rsidR="006A29FD" w:rsidRPr="003E0F86" w:rsidRDefault="006A29FD" w:rsidP="006F5480">
      <w:pPr>
        <w:pStyle w:val="ae"/>
        <w:numPr>
          <w:ilvl w:val="0"/>
          <w:numId w:val="2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信息</w:t>
      </w:r>
      <w:r w:rsidRPr="003E0F86">
        <w:rPr>
          <w:rFonts w:ascii="Arial" w:hAnsi="Arial" w:cs="Arial"/>
        </w:rPr>
        <w:t>完善并</w:t>
      </w: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确认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后，权限变更</w:t>
      </w:r>
      <w:r w:rsidRPr="003E0F86">
        <w:rPr>
          <w:rFonts w:ascii="Arial" w:hAnsi="Arial" w:cs="Arial"/>
        </w:rPr>
        <w:t>成功，该账号</w:t>
      </w:r>
      <w:r w:rsidRPr="003E0F86">
        <w:rPr>
          <w:rFonts w:ascii="Arial" w:hAnsi="Arial" w:cs="Arial" w:hint="eastAsia"/>
        </w:rPr>
        <w:t>从</w:t>
      </w:r>
      <w:r w:rsidRPr="003E0F86">
        <w:rPr>
          <w:rFonts w:ascii="Arial" w:hAnsi="Arial" w:cs="Arial"/>
        </w:rPr>
        <w:t>原</w:t>
      </w:r>
      <w:r w:rsidRPr="003E0F86">
        <w:rPr>
          <w:rFonts w:ascii="Arial" w:hAnsi="Arial" w:cs="Arial" w:hint="eastAsia"/>
        </w:rPr>
        <w:t>分销</w:t>
      </w:r>
      <w:r w:rsidRPr="003E0F86">
        <w:rPr>
          <w:rFonts w:ascii="Arial" w:hAnsi="Arial" w:cs="Arial"/>
        </w:rPr>
        <w:t>权限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列表</w:t>
      </w:r>
      <w:r w:rsidRPr="003E0F86">
        <w:rPr>
          <w:rFonts w:ascii="Arial" w:hAnsi="Arial" w:cs="Arial"/>
        </w:rPr>
        <w:t>消失，并进入新</w:t>
      </w:r>
      <w:r w:rsidR="0089751B" w:rsidRPr="003E0F86">
        <w:rPr>
          <w:rFonts w:ascii="Arial" w:hAnsi="Arial" w:cs="Arial" w:hint="eastAsia"/>
        </w:rPr>
        <w:t>的</w:t>
      </w:r>
      <w:r w:rsidRPr="003E0F86">
        <w:rPr>
          <w:rFonts w:ascii="Arial" w:hAnsi="Arial" w:cs="Arial" w:hint="eastAsia"/>
        </w:rPr>
        <w:t>分销</w:t>
      </w:r>
      <w:r w:rsidRPr="003E0F86">
        <w:rPr>
          <w:rFonts w:ascii="Arial" w:hAnsi="Arial" w:cs="Arial"/>
        </w:rPr>
        <w:t>权限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列表</w:t>
      </w:r>
      <w:r w:rsidRPr="003E0F86">
        <w:rPr>
          <w:rFonts w:ascii="Arial" w:hAnsi="Arial" w:cs="Arial"/>
        </w:rPr>
        <w:t>，且</w:t>
      </w:r>
      <w:r w:rsidR="007A6A37" w:rsidRPr="003E0F86">
        <w:rPr>
          <w:rFonts w:ascii="Arial" w:hAnsi="Arial" w:cs="Arial" w:hint="eastAsia"/>
        </w:rPr>
        <w:t>该账号</w:t>
      </w:r>
      <w:r w:rsidRPr="003E0F86">
        <w:rPr>
          <w:rFonts w:ascii="Arial" w:hAnsi="Arial" w:cs="Arial"/>
        </w:rPr>
        <w:t>仍为待审核</w:t>
      </w:r>
      <w:r w:rsidRPr="003E0F86">
        <w:rPr>
          <w:rFonts w:ascii="Arial" w:hAnsi="Arial" w:cs="Arial" w:hint="eastAsia"/>
        </w:rPr>
        <w:t>状态</w:t>
      </w:r>
      <w:r w:rsidRPr="003E0F86">
        <w:rPr>
          <w:rFonts w:ascii="Arial" w:hAnsi="Arial" w:cs="Arial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2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lastRenderedPageBreak/>
        <w:t>点击分销</w:t>
      </w:r>
      <w:proofErr w:type="gramStart"/>
      <w:r w:rsidRPr="003E0F86">
        <w:rPr>
          <w:rFonts w:ascii="Arial" w:hAnsi="Arial" w:cs="Arial"/>
        </w:rPr>
        <w:t>权限弹窗的</w:t>
      </w:r>
      <w:proofErr w:type="gramEnd"/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取消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</w:t>
      </w:r>
      <w:proofErr w:type="gramStart"/>
      <w:r w:rsidRPr="003E0F86">
        <w:rPr>
          <w:rFonts w:ascii="Arial" w:hAnsi="Arial" w:cs="Arial"/>
        </w:rPr>
        <w:t>弹窗关闭</w:t>
      </w:r>
      <w:proofErr w:type="gramEnd"/>
      <w:r w:rsidRPr="003E0F86">
        <w:rPr>
          <w:rFonts w:ascii="Arial" w:hAnsi="Arial" w:cs="Arial"/>
        </w:rPr>
        <w:t>，</w:t>
      </w:r>
      <w:r w:rsidR="0089751B" w:rsidRPr="003E0F86">
        <w:rPr>
          <w:rFonts w:ascii="Arial" w:hAnsi="Arial" w:cs="Arial" w:hint="eastAsia"/>
        </w:rPr>
        <w:t>不保存</w:t>
      </w:r>
      <w:r w:rsidR="0089751B" w:rsidRPr="003E0F86">
        <w:rPr>
          <w:rFonts w:ascii="Arial" w:hAnsi="Arial" w:cs="Arial"/>
        </w:rPr>
        <w:t>本次修改的信息，且</w:t>
      </w:r>
      <w:r w:rsidRPr="003E0F86">
        <w:rPr>
          <w:rFonts w:ascii="Arial" w:hAnsi="Arial" w:cs="Arial"/>
        </w:rPr>
        <w:t>该账号仍处于待审核状态。</w:t>
      </w:r>
    </w:p>
    <w:p w:rsidR="006A29FD" w:rsidRPr="003E0F86" w:rsidRDefault="006A29FD" w:rsidP="006F5480">
      <w:pPr>
        <w:pStyle w:val="ae"/>
        <w:numPr>
          <w:ilvl w:val="0"/>
          <w:numId w:val="1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通过</w:t>
      </w:r>
      <w:r w:rsidRPr="003E0F86">
        <w:rPr>
          <w:rFonts w:ascii="Arial" w:hAnsi="Arial" w:cs="Arial"/>
        </w:rPr>
        <w:t>】</w:t>
      </w:r>
      <w:r w:rsidR="009603F5" w:rsidRPr="003E0F86">
        <w:rPr>
          <w:rFonts w:ascii="Arial" w:hAnsi="Arial" w:cs="Arial" w:hint="eastAsia"/>
        </w:rPr>
        <w:t>，还</w:t>
      </w:r>
      <w:proofErr w:type="gramStart"/>
      <w:r w:rsidR="009603F5" w:rsidRPr="003E0F86">
        <w:rPr>
          <w:rFonts w:ascii="Arial" w:hAnsi="Arial" w:cs="Arial" w:hint="eastAsia"/>
        </w:rPr>
        <w:t>需</w:t>
      </w:r>
      <w:r w:rsidRPr="003E0F86">
        <w:rPr>
          <w:rFonts w:ascii="Arial" w:hAnsi="Arial" w:cs="Arial"/>
        </w:rPr>
        <w:t>判断</w:t>
      </w:r>
      <w:proofErr w:type="gramEnd"/>
      <w:r w:rsidRPr="003E0F86">
        <w:rPr>
          <w:rFonts w:ascii="Arial" w:hAnsi="Arial" w:cs="Arial"/>
        </w:rPr>
        <w:t>该账号是否已分配渠道</w:t>
      </w:r>
      <w:r w:rsidR="009603F5" w:rsidRPr="003E0F86">
        <w:rPr>
          <w:rFonts w:ascii="Arial" w:hAnsi="Arial" w:cs="Arial" w:hint="eastAsia"/>
        </w:rPr>
        <w:t>、以及用户账号是否</w:t>
      </w:r>
      <w:r w:rsidR="009603F5" w:rsidRPr="003E0F86">
        <w:rPr>
          <w:rFonts w:ascii="Arial" w:hAnsi="Arial" w:cs="Arial" w:hint="eastAsia"/>
          <w:strike/>
        </w:rPr>
        <w:t>超过</w:t>
      </w:r>
      <w:r w:rsidR="009603F5" w:rsidRPr="003E0F86">
        <w:rPr>
          <w:rFonts w:ascii="Arial" w:hAnsi="Arial" w:cs="Arial" w:hint="eastAsia"/>
          <w:strike/>
        </w:rPr>
        <w:t>12</w:t>
      </w:r>
      <w:r w:rsidR="009603F5" w:rsidRPr="003E0F86">
        <w:rPr>
          <w:rFonts w:ascii="Arial" w:hAnsi="Arial" w:cs="Arial" w:hint="eastAsia"/>
          <w:strike/>
        </w:rPr>
        <w:t>个字符</w:t>
      </w:r>
      <w:r w:rsidR="004D2F19" w:rsidRPr="003E0F86">
        <w:rPr>
          <w:rFonts w:ascii="Arial" w:hAnsi="Arial" w:cs="Arial"/>
        </w:rPr>
        <w:t xml:space="preserve"> </w:t>
      </w:r>
      <w:r w:rsidR="004D2F19" w:rsidRPr="003E0F86">
        <w:rPr>
          <w:rFonts w:ascii="Arial" w:hAnsi="Arial" w:cs="Arial" w:hint="eastAsia"/>
        </w:rPr>
        <w:t>为空</w:t>
      </w:r>
      <w:r w:rsidRPr="003E0F86">
        <w:rPr>
          <w:rFonts w:ascii="Arial" w:hAnsi="Arial" w:cs="Arial" w:hint="eastAsia"/>
        </w:rPr>
        <w:t>：</w:t>
      </w:r>
    </w:p>
    <w:p w:rsidR="009603F5" w:rsidRPr="003E0F86" w:rsidRDefault="006A29FD" w:rsidP="006F5480">
      <w:pPr>
        <w:pStyle w:val="ae"/>
        <w:numPr>
          <w:ilvl w:val="1"/>
          <w:numId w:val="3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若</w:t>
      </w:r>
      <w:r w:rsidRPr="003E0F86">
        <w:rPr>
          <w:rFonts w:ascii="Arial" w:hAnsi="Arial" w:cs="Arial"/>
        </w:rPr>
        <w:t>已分配渠道，</w:t>
      </w:r>
      <w:r w:rsidR="009603F5" w:rsidRPr="003E0F86">
        <w:rPr>
          <w:rFonts w:ascii="Arial" w:hAnsi="Arial" w:cs="Arial" w:hint="eastAsia"/>
        </w:rPr>
        <w:t>且账号</w:t>
      </w:r>
      <w:r w:rsidR="004D2F19" w:rsidRPr="003E0F86">
        <w:rPr>
          <w:rFonts w:ascii="Arial" w:hAnsi="Arial" w:cs="Arial" w:hint="eastAsia"/>
        </w:rPr>
        <w:t>不为空</w:t>
      </w:r>
      <w:r w:rsidR="009603F5" w:rsidRPr="003E0F86">
        <w:rPr>
          <w:rFonts w:ascii="Arial" w:hAnsi="Arial" w:cs="Arial" w:hint="eastAsia"/>
        </w:rPr>
        <w:t>：</w:t>
      </w:r>
    </w:p>
    <w:p w:rsidR="006A29FD" w:rsidRPr="003E0F86" w:rsidRDefault="006A29FD" w:rsidP="009603F5">
      <w:pPr>
        <w:pStyle w:val="ae"/>
        <w:spacing w:afterLines="50" w:after="156"/>
        <w:ind w:left="840" w:firstLineChars="0" w:firstLine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弹出</w:t>
      </w:r>
      <w:r w:rsidR="0089751B" w:rsidRPr="003E0F86">
        <w:rPr>
          <w:rFonts w:ascii="Arial" w:hAnsi="Arial" w:cs="Arial"/>
        </w:rPr>
        <w:t>二次确认框</w:t>
      </w:r>
      <w:r w:rsidR="009603F5" w:rsidRPr="003E0F86">
        <w:rPr>
          <w:rFonts w:ascii="Arial" w:hAnsi="Arial" w:cs="Arial" w:hint="eastAsia"/>
        </w:rPr>
        <w:t>——</w:t>
      </w: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确定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后</w:t>
      </w:r>
      <w:r w:rsidRPr="003E0F86">
        <w:rPr>
          <w:rFonts w:ascii="Arial" w:hAnsi="Arial" w:cs="Arial"/>
        </w:rPr>
        <w:t>，该账号审核通过</w:t>
      </w:r>
      <w:r w:rsidR="0089751B" w:rsidRPr="003E0F86">
        <w:rPr>
          <w:rFonts w:ascii="Arial" w:hAnsi="Arial" w:cs="Arial" w:hint="eastAsia"/>
        </w:rPr>
        <w:t>，</w:t>
      </w:r>
      <w:r w:rsidR="0089751B" w:rsidRPr="003E0F86">
        <w:rPr>
          <w:rFonts w:ascii="Arial" w:hAnsi="Arial" w:cs="Arial"/>
        </w:rPr>
        <w:t>且</w:t>
      </w:r>
      <w:r w:rsidR="0089751B" w:rsidRPr="003E0F86">
        <w:rPr>
          <w:rFonts w:ascii="Arial" w:hAnsi="Arial" w:cs="Arial" w:hint="eastAsia"/>
        </w:rPr>
        <w:t>账号</w:t>
      </w:r>
      <w:r w:rsidR="0089751B" w:rsidRPr="003E0F86">
        <w:rPr>
          <w:rFonts w:ascii="Arial" w:hAnsi="Arial" w:cs="Arial"/>
        </w:rPr>
        <w:t>进入</w:t>
      </w:r>
      <w:r w:rsidR="0089751B" w:rsidRPr="003E0F86">
        <w:rPr>
          <w:rFonts w:ascii="Arial" w:hAnsi="Arial" w:cs="Arial" w:hint="eastAsia"/>
        </w:rPr>
        <w:t>分销</w:t>
      </w:r>
      <w:proofErr w:type="gramStart"/>
      <w:r w:rsidR="0089751B" w:rsidRPr="003E0F86">
        <w:rPr>
          <w:rFonts w:ascii="Arial" w:hAnsi="Arial" w:cs="Arial" w:hint="eastAsia"/>
        </w:rPr>
        <w:t>商</w:t>
      </w:r>
      <w:r w:rsidR="0089751B" w:rsidRPr="003E0F86">
        <w:rPr>
          <w:rFonts w:ascii="Arial" w:hAnsi="Arial" w:cs="Arial"/>
        </w:rPr>
        <w:t>管理</w:t>
      </w:r>
      <w:proofErr w:type="gramEnd"/>
      <w:r w:rsidR="0089751B" w:rsidRPr="003E0F86">
        <w:rPr>
          <w:rFonts w:ascii="Arial" w:hAnsi="Arial" w:cs="Arial"/>
        </w:rPr>
        <w:t>的对应权限</w:t>
      </w:r>
      <w:r w:rsidR="0089751B" w:rsidRPr="003E0F86">
        <w:rPr>
          <w:rFonts w:ascii="Arial" w:hAnsi="Arial" w:cs="Arial" w:hint="eastAsia"/>
        </w:rPr>
        <w:t>TAB</w:t>
      </w:r>
      <w:r w:rsidR="0089751B" w:rsidRPr="003E0F86">
        <w:rPr>
          <w:rFonts w:ascii="Arial" w:hAnsi="Arial" w:cs="Arial" w:hint="eastAsia"/>
        </w:rPr>
        <w:t>列表</w:t>
      </w:r>
      <w:r w:rsidRPr="003E0F86">
        <w:rPr>
          <w:rFonts w:ascii="Arial" w:hAnsi="Arial" w:cs="Arial" w:hint="eastAsia"/>
        </w:rPr>
        <w:t>；</w:t>
      </w:r>
      <w:r w:rsidRPr="003E0F86">
        <w:rPr>
          <w:rFonts w:ascii="Arial" w:hAnsi="Arial" w:cs="Arial"/>
        </w:rPr>
        <w:t>点击【</w:t>
      </w:r>
      <w:r w:rsidRPr="003E0F86">
        <w:rPr>
          <w:rFonts w:ascii="Arial" w:hAnsi="Arial" w:cs="Arial" w:hint="eastAsia"/>
        </w:rPr>
        <w:t>取消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该账号仍处于待审核状态。</w:t>
      </w:r>
    </w:p>
    <w:p w:rsidR="009603F5" w:rsidRPr="003E0F86" w:rsidRDefault="006A29FD" w:rsidP="006F5480">
      <w:pPr>
        <w:pStyle w:val="ae"/>
        <w:numPr>
          <w:ilvl w:val="1"/>
          <w:numId w:val="3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若</w:t>
      </w:r>
      <w:r w:rsidRPr="003E0F86">
        <w:rPr>
          <w:rFonts w:ascii="Arial" w:hAnsi="Arial" w:cs="Arial"/>
        </w:rPr>
        <w:t>还未分配</w:t>
      </w:r>
      <w:r w:rsidRPr="003E0F86">
        <w:rPr>
          <w:rFonts w:ascii="Arial" w:hAnsi="Arial" w:cs="Arial" w:hint="eastAsia"/>
        </w:rPr>
        <w:t>渠道</w:t>
      </w:r>
      <w:r w:rsidR="009603F5" w:rsidRPr="003E0F86">
        <w:rPr>
          <w:rFonts w:ascii="Arial" w:hAnsi="Arial" w:cs="Arial" w:hint="eastAsia"/>
        </w:rPr>
        <w:t>，且账号</w:t>
      </w:r>
      <w:r w:rsidR="004D2F19" w:rsidRPr="003E0F86">
        <w:rPr>
          <w:rFonts w:ascii="Arial" w:hAnsi="Arial" w:cs="Arial" w:hint="eastAsia"/>
        </w:rPr>
        <w:t>不为空</w:t>
      </w:r>
      <w:r w:rsidR="009603F5" w:rsidRPr="003E0F86">
        <w:rPr>
          <w:rFonts w:ascii="Arial" w:hAnsi="Arial" w:cs="Arial" w:hint="eastAsia"/>
        </w:rPr>
        <w:t>：</w:t>
      </w:r>
    </w:p>
    <w:p w:rsidR="006A29FD" w:rsidRPr="003E0F86" w:rsidRDefault="006A29FD" w:rsidP="009603F5">
      <w:pPr>
        <w:pStyle w:val="ae"/>
        <w:spacing w:afterLines="50" w:after="156"/>
        <w:ind w:left="840" w:firstLineChars="0" w:firstLine="0"/>
        <w:rPr>
          <w:rFonts w:ascii="Arial" w:hAnsi="Arial" w:cs="Arial"/>
        </w:rPr>
      </w:pPr>
      <w:proofErr w:type="gramStart"/>
      <w:r w:rsidRPr="003E0F86">
        <w:rPr>
          <w:rFonts w:ascii="Arial" w:hAnsi="Arial" w:cs="Arial"/>
        </w:rPr>
        <w:t>弹窗提示</w:t>
      </w:r>
      <w:proofErr w:type="gramEnd"/>
      <w:r w:rsidRPr="003E0F86">
        <w:rPr>
          <w:rFonts w:ascii="Arial" w:hAnsi="Arial" w:cs="Arial"/>
        </w:rPr>
        <w:t>“</w:t>
      </w:r>
      <w:r w:rsidRPr="003E0F86">
        <w:rPr>
          <w:rFonts w:ascii="Arial" w:hAnsi="Arial" w:cs="Arial" w:hint="eastAsia"/>
        </w:rPr>
        <w:t>请</w:t>
      </w:r>
      <w:r w:rsidRPr="003E0F86">
        <w:rPr>
          <w:rFonts w:ascii="Arial" w:hAnsi="Arial" w:cs="Arial"/>
        </w:rPr>
        <w:t>先为该账号分配权限和渠道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提供【</w:t>
      </w:r>
      <w:r w:rsidRPr="003E0F86">
        <w:rPr>
          <w:rFonts w:ascii="Arial" w:hAnsi="Arial" w:cs="Arial" w:hint="eastAsia"/>
        </w:rPr>
        <w:t>我知道了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按钮</w:t>
      </w:r>
      <w:r w:rsidRPr="003E0F86">
        <w:rPr>
          <w:rFonts w:ascii="Arial" w:hAnsi="Arial" w:cs="Arial"/>
        </w:rPr>
        <w:t>。</w:t>
      </w:r>
    </w:p>
    <w:p w:rsidR="009603F5" w:rsidRPr="003E0F86" w:rsidRDefault="009603F5" w:rsidP="009603F5">
      <w:pPr>
        <w:pStyle w:val="ae"/>
        <w:numPr>
          <w:ilvl w:val="1"/>
          <w:numId w:val="3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若已分配渠道，但账号</w:t>
      </w:r>
      <w:r w:rsidR="004D2F19" w:rsidRPr="003E0F86">
        <w:rPr>
          <w:rFonts w:ascii="Arial" w:hAnsi="Arial" w:cs="Arial" w:hint="eastAsia"/>
        </w:rPr>
        <w:t>为空</w:t>
      </w:r>
      <w:r w:rsidRPr="003E0F86">
        <w:rPr>
          <w:rFonts w:ascii="Arial" w:hAnsi="Arial" w:cs="Arial" w:hint="eastAsia"/>
        </w:rPr>
        <w:t>：</w:t>
      </w:r>
    </w:p>
    <w:p w:rsidR="009603F5" w:rsidRPr="003E0F86" w:rsidRDefault="009603F5" w:rsidP="009603F5">
      <w:pPr>
        <w:pStyle w:val="ae"/>
        <w:spacing w:afterLines="50" w:after="156"/>
        <w:ind w:left="840" w:firstLineChars="0" w:firstLine="0"/>
        <w:rPr>
          <w:rFonts w:ascii="Arial" w:hAnsi="Arial" w:cs="Arial"/>
        </w:rPr>
      </w:pPr>
      <w:proofErr w:type="gramStart"/>
      <w:r w:rsidRPr="003E0F86">
        <w:rPr>
          <w:rFonts w:ascii="Arial" w:hAnsi="Arial" w:cs="Arial" w:hint="eastAsia"/>
        </w:rPr>
        <w:t>弹窗提示</w:t>
      </w:r>
      <w:proofErr w:type="gramEnd"/>
      <w:r w:rsidRPr="003E0F86">
        <w:rPr>
          <w:rFonts w:ascii="Arial" w:hAnsi="Arial" w:cs="Arial" w:hint="eastAsia"/>
        </w:rPr>
        <w:t>“请为该账号填写用户名”，提供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我知道了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按钮。</w:t>
      </w:r>
    </w:p>
    <w:p w:rsidR="009603F5" w:rsidRPr="003E0F86" w:rsidRDefault="009603F5" w:rsidP="009603F5">
      <w:pPr>
        <w:pStyle w:val="ae"/>
        <w:numPr>
          <w:ilvl w:val="1"/>
          <w:numId w:val="3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若还未分配渠道，且账号</w:t>
      </w:r>
      <w:r w:rsidR="004D2F19" w:rsidRPr="003E0F86">
        <w:rPr>
          <w:rFonts w:ascii="Arial" w:hAnsi="Arial" w:cs="Arial" w:hint="eastAsia"/>
        </w:rPr>
        <w:t>为空</w:t>
      </w:r>
      <w:r w:rsidRPr="003E0F86">
        <w:rPr>
          <w:rFonts w:ascii="Arial" w:hAnsi="Arial" w:cs="Arial" w:hint="eastAsia"/>
        </w:rPr>
        <w:t>：</w:t>
      </w:r>
    </w:p>
    <w:p w:rsidR="009603F5" w:rsidRPr="003E0F86" w:rsidRDefault="009603F5" w:rsidP="009603F5">
      <w:pPr>
        <w:pStyle w:val="ae"/>
        <w:spacing w:afterLines="50" w:after="156"/>
        <w:ind w:left="840" w:firstLineChars="0" w:firstLine="0"/>
        <w:rPr>
          <w:rFonts w:ascii="Arial" w:hAnsi="Arial" w:cs="Arial"/>
        </w:rPr>
      </w:pPr>
      <w:proofErr w:type="gramStart"/>
      <w:r w:rsidRPr="003E0F86">
        <w:rPr>
          <w:rFonts w:ascii="Arial" w:hAnsi="Arial" w:cs="Arial"/>
        </w:rPr>
        <w:t>弹窗提示</w:t>
      </w:r>
      <w:proofErr w:type="gramEnd"/>
      <w:r w:rsidRPr="003E0F86">
        <w:rPr>
          <w:rFonts w:ascii="Arial" w:hAnsi="Arial" w:cs="Arial"/>
        </w:rPr>
        <w:t>“</w:t>
      </w:r>
      <w:r w:rsidRPr="003E0F86">
        <w:rPr>
          <w:rFonts w:ascii="Arial" w:hAnsi="Arial" w:cs="Arial" w:hint="eastAsia"/>
        </w:rPr>
        <w:t>请</w:t>
      </w:r>
      <w:r w:rsidRPr="003E0F86">
        <w:rPr>
          <w:rFonts w:ascii="Arial" w:hAnsi="Arial" w:cs="Arial"/>
        </w:rPr>
        <w:t>先为该账号分配权限和渠道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提供【</w:t>
      </w:r>
      <w:r w:rsidRPr="003E0F86">
        <w:rPr>
          <w:rFonts w:ascii="Arial" w:hAnsi="Arial" w:cs="Arial" w:hint="eastAsia"/>
        </w:rPr>
        <w:t>我知道了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按钮</w:t>
      </w:r>
    </w:p>
    <w:p w:rsidR="006A29FD" w:rsidRPr="003E0F86" w:rsidRDefault="006A29FD" w:rsidP="006F5480">
      <w:pPr>
        <w:pStyle w:val="ae"/>
        <w:numPr>
          <w:ilvl w:val="0"/>
          <w:numId w:val="1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拒绝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需输入拒绝理由：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  <w:r w:rsidRPr="003E0F86">
        <w:rPr>
          <w:noProof/>
        </w:rPr>
        <w:drawing>
          <wp:inline distT="0" distB="0" distL="0" distR="0" wp14:anchorId="4CB8C3FF" wp14:editId="6743E334">
            <wp:extent cx="3638550" cy="25241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spacing w:afterLines="50" w:after="156"/>
        <w:ind w:firstLineChars="200" w:firstLine="42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输入</w:t>
      </w:r>
      <w:r w:rsidRPr="003E0F86">
        <w:rPr>
          <w:rFonts w:ascii="Arial" w:hAnsi="Arial" w:cs="Arial"/>
        </w:rPr>
        <w:t>拒绝理由后，</w:t>
      </w:r>
      <w:r w:rsidRPr="003E0F86">
        <w:rPr>
          <w:rFonts w:ascii="Arial" w:hAnsi="Arial" w:cs="Arial" w:hint="eastAsia"/>
        </w:rPr>
        <w:t>并点击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确定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该账号从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列表</w:t>
      </w:r>
      <w:r w:rsidRPr="003E0F86">
        <w:rPr>
          <w:rFonts w:ascii="Arial" w:hAnsi="Arial" w:cs="Arial"/>
        </w:rPr>
        <w:t>消失，用户</w:t>
      </w:r>
      <w:r w:rsidR="00486704" w:rsidRPr="003E0F86">
        <w:rPr>
          <w:rFonts w:ascii="Arial" w:hAnsi="Arial" w:cs="Arial" w:hint="eastAsia"/>
        </w:rPr>
        <w:t>登录</w:t>
      </w:r>
      <w:r w:rsidR="00486704" w:rsidRPr="003E0F86">
        <w:rPr>
          <w:rFonts w:ascii="Arial" w:hAnsi="Arial" w:cs="Arial"/>
        </w:rPr>
        <w:t>时可查看拒绝理由</w:t>
      </w:r>
      <w:r w:rsidRPr="003E0F86">
        <w:rPr>
          <w:rFonts w:ascii="Arial" w:hAnsi="Arial" w:cs="Arial" w:hint="eastAsia"/>
        </w:rPr>
        <w:t>；点击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取消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该账号仍处于</w:t>
      </w:r>
      <w:r w:rsidRPr="003E0F86">
        <w:rPr>
          <w:rFonts w:ascii="Arial" w:hAnsi="Arial" w:cs="Arial" w:hint="eastAsia"/>
        </w:rPr>
        <w:t>待审核</w:t>
      </w:r>
      <w:r w:rsidRPr="003E0F86">
        <w:rPr>
          <w:rFonts w:ascii="Arial" w:hAnsi="Arial" w:cs="Arial"/>
        </w:rPr>
        <w:t>状态。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 w:hint="eastAsia"/>
          <w:b/>
        </w:rPr>
        <w:t>补充说明</w:t>
      </w:r>
      <w:r w:rsidRPr="003E0F86">
        <w:rPr>
          <w:rFonts w:ascii="Arial" w:hAnsi="Arial" w:cs="Arial"/>
          <w:b/>
        </w:rPr>
        <w:t>：</w:t>
      </w:r>
    </w:p>
    <w:p w:rsidR="00B263BA" w:rsidRPr="00B263BA" w:rsidRDefault="00B263BA" w:rsidP="006F5480">
      <w:pPr>
        <w:pStyle w:val="ae"/>
        <w:numPr>
          <w:ilvl w:val="0"/>
          <w:numId w:val="25"/>
        </w:numPr>
        <w:spacing w:afterLines="50" w:after="156"/>
        <w:ind w:firstLineChars="0"/>
        <w:rPr>
          <w:rFonts w:ascii="Arial" w:hAnsi="Arial" w:cs="Arial"/>
          <w:color w:val="FF0000"/>
        </w:rPr>
      </w:pPr>
      <w:r w:rsidRPr="00B263BA">
        <w:rPr>
          <w:rFonts w:ascii="Arial" w:hAnsi="Arial" w:cs="Arial" w:hint="eastAsia"/>
          <w:color w:val="FF0000"/>
        </w:rPr>
        <w:t>审核确认</w:t>
      </w:r>
      <w:r w:rsidRPr="00B263BA">
        <w:rPr>
          <w:rFonts w:ascii="Arial" w:hAnsi="Arial" w:cs="Arial"/>
          <w:color w:val="FF0000"/>
        </w:rPr>
        <w:t>通过或拒绝时</w:t>
      </w:r>
      <w:r w:rsidRPr="00B263BA">
        <w:rPr>
          <w:rFonts w:ascii="Arial" w:hAnsi="Arial" w:cs="Arial" w:hint="eastAsia"/>
          <w:color w:val="FF0000"/>
        </w:rPr>
        <w:t>，</w:t>
      </w:r>
      <w:r w:rsidRPr="00B263BA">
        <w:rPr>
          <w:rFonts w:ascii="Arial" w:hAnsi="Arial" w:cs="Arial"/>
          <w:color w:val="FF0000"/>
        </w:rPr>
        <w:t>平台会发送审核结果给用户，短信内容的</w:t>
      </w:r>
      <w:r w:rsidRPr="00B263BA">
        <w:rPr>
          <w:rFonts w:ascii="Arial" w:hAnsi="Arial" w:cs="Arial" w:hint="eastAsia"/>
          <w:color w:val="FF0000"/>
        </w:rPr>
        <w:t>客服号码</w:t>
      </w:r>
      <w:r w:rsidRPr="00B263BA">
        <w:rPr>
          <w:rFonts w:ascii="Arial" w:hAnsi="Arial" w:cs="Arial"/>
          <w:color w:val="FF0000"/>
        </w:rPr>
        <w:t>变更为</w:t>
      </w:r>
      <w:r w:rsidRPr="00B263BA">
        <w:rPr>
          <w:rFonts w:ascii="Arial" w:hAnsi="Arial" w:cs="Arial" w:hint="eastAsia"/>
          <w:color w:val="FF0000"/>
        </w:rPr>
        <w:t>400-880-8989</w:t>
      </w:r>
      <w:r w:rsidRPr="00B263BA">
        <w:rPr>
          <w:rFonts w:ascii="Arial" w:hAnsi="Arial" w:cs="Arial" w:hint="eastAsia"/>
          <w:color w:val="FF0000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2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/>
        </w:rPr>
        <w:t>旅行社、旅行社部门、导游</w:t>
      </w:r>
      <w:r w:rsidR="007A6A37" w:rsidRPr="003E0F86">
        <w:rPr>
          <w:rFonts w:ascii="Arial" w:hAnsi="Arial" w:cs="Arial" w:hint="eastAsia"/>
        </w:rPr>
        <w:t>、商户都</w:t>
      </w:r>
      <w:r w:rsidRPr="003E0F86">
        <w:rPr>
          <w:rFonts w:ascii="Arial" w:hAnsi="Arial" w:cs="Arial"/>
        </w:rPr>
        <w:t>可能存在</w:t>
      </w:r>
      <w:proofErr w:type="gramStart"/>
      <w:r w:rsidR="008B104F" w:rsidRPr="003E0F86">
        <w:rPr>
          <w:rFonts w:ascii="Arial" w:hAnsi="Arial" w:cs="Arial"/>
        </w:rPr>
        <w:t>代注册</w:t>
      </w:r>
      <w:proofErr w:type="gramEnd"/>
      <w:r w:rsidRPr="003E0F86">
        <w:rPr>
          <w:rFonts w:ascii="Arial" w:hAnsi="Arial" w:cs="Arial"/>
        </w:rPr>
        <w:t>关系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2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在</w:t>
      </w:r>
      <w:r w:rsidRPr="003E0F86">
        <w:rPr>
          <w:rFonts w:ascii="Arial" w:hAnsi="Arial" w:cs="Arial"/>
        </w:rPr>
        <w:t>变更分销权限的时候，需要完善</w:t>
      </w:r>
      <w:r w:rsidRPr="003E0F86">
        <w:rPr>
          <w:rFonts w:ascii="Arial" w:hAnsi="Arial" w:cs="Arial" w:hint="eastAsia"/>
        </w:rPr>
        <w:t>对应</w:t>
      </w:r>
      <w:r w:rsidRPr="003E0F86">
        <w:rPr>
          <w:rFonts w:ascii="Arial" w:hAnsi="Arial" w:cs="Arial"/>
        </w:rPr>
        <w:t>的分销商信息，信息字段</w:t>
      </w:r>
      <w:r w:rsidRPr="003E0F86">
        <w:rPr>
          <w:rFonts w:ascii="Arial" w:hAnsi="Arial" w:cs="Arial" w:hint="eastAsia"/>
        </w:rPr>
        <w:t>直接与</w:t>
      </w:r>
      <w:hyperlink w:anchor="_字段说明" w:history="1">
        <w:r w:rsidR="00486704" w:rsidRPr="003E0F86">
          <w:rPr>
            <w:rStyle w:val="a5"/>
            <w:rFonts w:ascii="Arial" w:hAnsi="Arial" w:cs="Arial" w:hint="eastAsia"/>
            <w:color w:val="auto"/>
          </w:rPr>
          <w:t>3</w:t>
        </w:r>
        <w:r w:rsidRPr="003E0F86">
          <w:rPr>
            <w:rStyle w:val="a5"/>
            <w:rFonts w:ascii="Arial" w:hAnsi="Arial" w:cs="Arial" w:hint="eastAsia"/>
            <w:color w:val="auto"/>
          </w:rPr>
          <w:t>.3</w:t>
        </w:r>
        <w:r w:rsidRPr="003E0F86">
          <w:rPr>
            <w:rStyle w:val="a5"/>
            <w:rFonts w:ascii="Arial" w:hAnsi="Arial" w:cs="Arial" w:hint="eastAsia"/>
            <w:color w:val="auto"/>
          </w:rPr>
          <w:t>字段说明</w:t>
        </w:r>
      </w:hyperlink>
      <w:r w:rsidR="00486704" w:rsidRPr="003E0F86">
        <w:rPr>
          <w:rFonts w:ascii="Arial" w:hAnsi="Arial" w:cs="Arial" w:hint="eastAsia"/>
        </w:rPr>
        <w:t>中</w:t>
      </w:r>
      <w:r w:rsidR="00486704" w:rsidRPr="003E0F86">
        <w:rPr>
          <w:rFonts w:ascii="Arial" w:hAnsi="Arial" w:cs="Arial"/>
        </w:rPr>
        <w:t>的</w:t>
      </w:r>
      <w:r w:rsidR="00486704" w:rsidRPr="003E0F86">
        <w:rPr>
          <w:rFonts w:ascii="Arial" w:hAnsi="Arial" w:cs="Arial"/>
        </w:rPr>
        <w:lastRenderedPageBreak/>
        <w:t>基础信息维护</w:t>
      </w:r>
      <w:r w:rsidR="007A6A37" w:rsidRPr="003E0F86">
        <w:rPr>
          <w:rFonts w:ascii="Arial" w:hAnsi="Arial" w:cs="Arial" w:hint="eastAsia"/>
        </w:rPr>
        <w:t>字段</w:t>
      </w:r>
      <w:r w:rsidRPr="003E0F86">
        <w:rPr>
          <w:rFonts w:ascii="Arial" w:hAnsi="Arial" w:cs="Arial" w:hint="eastAsia"/>
        </w:rPr>
        <w:t>保持一致。</w:t>
      </w:r>
    </w:p>
    <w:p w:rsidR="006A29FD" w:rsidRPr="003E0F86" w:rsidRDefault="006A29FD" w:rsidP="006F5480">
      <w:pPr>
        <w:pStyle w:val="ae"/>
        <w:numPr>
          <w:ilvl w:val="0"/>
          <w:numId w:val="2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旅行社</w:t>
      </w:r>
      <w:r w:rsidRPr="003E0F86">
        <w:rPr>
          <w:rFonts w:ascii="Arial" w:hAnsi="Arial" w:cs="Arial"/>
        </w:rPr>
        <w:t>部门、商户由于有身份属性的区分（</w:t>
      </w:r>
      <w:r w:rsidRPr="003E0F86">
        <w:rPr>
          <w:rFonts w:ascii="Arial" w:hAnsi="Arial" w:cs="Arial" w:hint="eastAsia"/>
        </w:rPr>
        <w:t>即</w:t>
      </w:r>
      <w:r w:rsidRPr="003E0F86">
        <w:rPr>
          <w:rFonts w:ascii="Arial" w:hAnsi="Arial" w:cs="Arial"/>
        </w:rPr>
        <w:t>个人或企业）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在进行</w:t>
      </w:r>
      <w:r w:rsidRPr="003E0F86">
        <w:rPr>
          <w:rFonts w:ascii="Arial" w:hAnsi="Arial" w:cs="Arial" w:hint="eastAsia"/>
        </w:rPr>
        <w:t>【基础信息</w:t>
      </w:r>
      <w:r w:rsidRPr="003E0F86">
        <w:rPr>
          <w:rFonts w:ascii="Arial" w:hAnsi="Arial" w:cs="Arial"/>
        </w:rPr>
        <w:t>维护】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，可以切换身份属性，</w:t>
      </w:r>
      <w:r w:rsidRPr="003E0F86">
        <w:rPr>
          <w:rFonts w:ascii="Arial" w:hAnsi="Arial" w:cs="Arial" w:hint="eastAsia"/>
        </w:rPr>
        <w:t>所需维护</w:t>
      </w:r>
      <w:r w:rsidRPr="003E0F86">
        <w:rPr>
          <w:rFonts w:ascii="Arial" w:hAnsi="Arial" w:cs="Arial"/>
        </w:rPr>
        <w:t>的信息会有差异，</w:t>
      </w:r>
      <w:r w:rsidR="00486704" w:rsidRPr="003E0F86">
        <w:rPr>
          <w:rFonts w:ascii="Arial" w:hAnsi="Arial" w:cs="Arial"/>
        </w:rPr>
        <w:t>信息字段</w:t>
      </w:r>
      <w:r w:rsidR="00486704" w:rsidRPr="003E0F86">
        <w:rPr>
          <w:rFonts w:ascii="Arial" w:hAnsi="Arial" w:cs="Arial" w:hint="eastAsia"/>
        </w:rPr>
        <w:t>详见</w:t>
      </w:r>
      <w:hyperlink w:anchor="_字段说明" w:history="1">
        <w:r w:rsidR="00486704" w:rsidRPr="003E0F86">
          <w:rPr>
            <w:rStyle w:val="a5"/>
            <w:rFonts w:ascii="Arial" w:hAnsi="Arial" w:cs="Arial" w:hint="eastAsia"/>
            <w:color w:val="auto"/>
          </w:rPr>
          <w:t>3.3</w:t>
        </w:r>
        <w:r w:rsidR="00486704" w:rsidRPr="003E0F86">
          <w:rPr>
            <w:rStyle w:val="a5"/>
            <w:rFonts w:ascii="Arial" w:hAnsi="Arial" w:cs="Arial" w:hint="eastAsia"/>
            <w:color w:val="auto"/>
          </w:rPr>
          <w:t>字段说明</w:t>
        </w:r>
      </w:hyperlink>
      <w:r w:rsidR="00486704" w:rsidRPr="003E0F86">
        <w:rPr>
          <w:rFonts w:ascii="Arial" w:hAnsi="Arial" w:cs="Arial" w:hint="eastAsia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2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不同</w:t>
      </w:r>
      <w:r w:rsidRPr="003E0F86">
        <w:rPr>
          <w:rFonts w:ascii="Arial" w:hAnsi="Arial" w:cs="Arial"/>
        </w:rPr>
        <w:t>用户身份注册需提交的资质文件不同，具体</w:t>
      </w:r>
      <w:r w:rsidRPr="003E0F86">
        <w:rPr>
          <w:rFonts w:ascii="Arial" w:hAnsi="Arial" w:cs="Arial" w:hint="eastAsia"/>
        </w:rPr>
        <w:t>说明</w:t>
      </w:r>
      <w:r w:rsidRPr="003E0F86">
        <w:rPr>
          <w:rFonts w:ascii="Arial" w:hAnsi="Arial" w:cs="Arial"/>
        </w:rPr>
        <w:t>如下：</w:t>
      </w:r>
    </w:p>
    <w:p w:rsidR="006A29FD" w:rsidRPr="003E0F86" w:rsidRDefault="006A29FD" w:rsidP="006F5480">
      <w:pPr>
        <w:pStyle w:val="ae"/>
        <w:numPr>
          <w:ilvl w:val="0"/>
          <w:numId w:val="37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旅行社</w:t>
      </w:r>
      <w:r w:rsidRPr="003E0F86">
        <w:rPr>
          <w:rFonts w:ascii="Arial" w:hAnsi="Arial" w:cs="Arial"/>
        </w:rPr>
        <w:t>注册资质：</w:t>
      </w:r>
    </w:p>
    <w:p w:rsidR="006A29FD" w:rsidRPr="003E0F86" w:rsidRDefault="006A29FD" w:rsidP="006F5480">
      <w:pPr>
        <w:pStyle w:val="ae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企业</w:t>
      </w:r>
      <w:r w:rsidRPr="003E0F86">
        <w:rPr>
          <w:rFonts w:ascii="Arial" w:hAnsi="Arial" w:cs="Arial"/>
        </w:rPr>
        <w:t>营业执照副本复印件（</w:t>
      </w:r>
      <w:r w:rsidRPr="003E0F86">
        <w:rPr>
          <w:rFonts w:ascii="Arial" w:hAnsi="Arial" w:cs="Arial" w:hint="eastAsia"/>
        </w:rPr>
        <w:t>需</w:t>
      </w:r>
      <w:r w:rsidRPr="003E0F86">
        <w:rPr>
          <w:rFonts w:ascii="Arial" w:hAnsi="Arial" w:cs="Arial"/>
        </w:rPr>
        <w:t>加盖开店公司红章）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旅行社</w:t>
      </w:r>
      <w:r w:rsidRPr="003E0F86">
        <w:rPr>
          <w:rFonts w:ascii="Arial" w:hAnsi="Arial" w:cs="Arial"/>
        </w:rPr>
        <w:t>业务经营许可证</w:t>
      </w:r>
      <w:r w:rsidRPr="003E0F86">
        <w:rPr>
          <w:rFonts w:ascii="Arial" w:hAnsi="Arial" w:cs="Arial" w:hint="eastAsia"/>
        </w:rPr>
        <w:t>复印件</w:t>
      </w:r>
      <w:r w:rsidRPr="003E0F86">
        <w:rPr>
          <w:rFonts w:ascii="Arial" w:hAnsi="Arial" w:cs="Arial"/>
        </w:rPr>
        <w:t>（</w:t>
      </w:r>
      <w:r w:rsidRPr="003E0F86">
        <w:rPr>
          <w:rFonts w:ascii="Arial" w:hAnsi="Arial" w:cs="Arial" w:hint="eastAsia"/>
        </w:rPr>
        <w:t>需</w:t>
      </w:r>
      <w:r w:rsidRPr="003E0F86">
        <w:rPr>
          <w:rFonts w:ascii="Arial" w:hAnsi="Arial" w:cs="Arial"/>
        </w:rPr>
        <w:t>加盖开店公司红章）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旅行社</w:t>
      </w:r>
      <w:r w:rsidRPr="003E0F86">
        <w:rPr>
          <w:rFonts w:ascii="Arial" w:hAnsi="Arial" w:cs="Arial"/>
        </w:rPr>
        <w:t>责任险保险单</w:t>
      </w:r>
      <w:r w:rsidRPr="003E0F86">
        <w:rPr>
          <w:rFonts w:ascii="Arial" w:hAnsi="Arial" w:cs="Arial" w:hint="eastAsia"/>
        </w:rPr>
        <w:t>复印件</w:t>
      </w:r>
      <w:r w:rsidRPr="003E0F86">
        <w:rPr>
          <w:rFonts w:ascii="Arial" w:hAnsi="Arial" w:cs="Arial"/>
        </w:rPr>
        <w:t>（</w:t>
      </w:r>
      <w:r w:rsidRPr="003E0F86">
        <w:rPr>
          <w:rFonts w:ascii="Arial" w:hAnsi="Arial" w:cs="Arial" w:hint="eastAsia"/>
        </w:rPr>
        <w:t>需</w:t>
      </w:r>
      <w:r w:rsidRPr="003E0F86">
        <w:rPr>
          <w:rFonts w:ascii="Arial" w:hAnsi="Arial" w:cs="Arial"/>
        </w:rPr>
        <w:t>加盖开店公司红章）</w:t>
      </w:r>
      <w:r w:rsidRPr="003E0F86">
        <w:rPr>
          <w:rFonts w:ascii="Arial" w:hAnsi="Arial" w:cs="Arial" w:hint="eastAsia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37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旅行社</w:t>
      </w:r>
      <w:r w:rsidRPr="003E0F86">
        <w:rPr>
          <w:rFonts w:ascii="Arial" w:hAnsi="Arial" w:cs="Arial"/>
        </w:rPr>
        <w:t>部门</w:t>
      </w:r>
      <w:r w:rsidRPr="003E0F86">
        <w:rPr>
          <w:rFonts w:ascii="Arial" w:hAnsi="Arial" w:cs="Arial" w:hint="eastAsia"/>
        </w:rPr>
        <w:t>（企业</w:t>
      </w:r>
      <w:r w:rsidRPr="003E0F86">
        <w:rPr>
          <w:rFonts w:ascii="Arial" w:hAnsi="Arial" w:cs="Arial"/>
        </w:rPr>
        <w:t>性质）注册资质：</w:t>
      </w:r>
    </w:p>
    <w:p w:rsidR="006A29FD" w:rsidRPr="003E0F86" w:rsidRDefault="006A29FD" w:rsidP="006F5480">
      <w:pPr>
        <w:pStyle w:val="ae"/>
        <w:numPr>
          <w:ilvl w:val="0"/>
          <w:numId w:val="67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企业营业执照副本加盖公章复印件；</w:t>
      </w:r>
    </w:p>
    <w:p w:rsidR="006A29FD" w:rsidRPr="003E0F86" w:rsidRDefault="006A29FD" w:rsidP="006F5480">
      <w:pPr>
        <w:pStyle w:val="ae"/>
        <w:numPr>
          <w:ilvl w:val="0"/>
          <w:numId w:val="67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负责人身份证正反两面复印件。</w:t>
      </w:r>
    </w:p>
    <w:p w:rsidR="006A29FD" w:rsidRPr="003E0F86" w:rsidRDefault="006A29FD" w:rsidP="006F5480">
      <w:pPr>
        <w:pStyle w:val="ae"/>
        <w:numPr>
          <w:ilvl w:val="0"/>
          <w:numId w:val="37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商户（企业</w:t>
      </w:r>
      <w:r w:rsidRPr="003E0F86">
        <w:rPr>
          <w:rFonts w:ascii="Arial" w:hAnsi="Arial" w:cs="Arial"/>
        </w:rPr>
        <w:t>）</w:t>
      </w:r>
      <w:r w:rsidRPr="003E0F86">
        <w:rPr>
          <w:rFonts w:ascii="Arial" w:hAnsi="Arial" w:cs="Arial" w:hint="eastAsia"/>
        </w:rPr>
        <w:t>注册资质：</w:t>
      </w:r>
    </w:p>
    <w:p w:rsidR="006A29FD" w:rsidRPr="003E0F86" w:rsidRDefault="006A29FD" w:rsidP="006F5480">
      <w:pPr>
        <w:pStyle w:val="ae"/>
        <w:numPr>
          <w:ilvl w:val="1"/>
          <w:numId w:val="38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个体商户营业执照复印件，查看范本；</w:t>
      </w:r>
    </w:p>
    <w:p w:rsidR="006A29FD" w:rsidRPr="003E0F86" w:rsidRDefault="006A29FD" w:rsidP="006F5480">
      <w:pPr>
        <w:pStyle w:val="ae"/>
        <w:numPr>
          <w:ilvl w:val="1"/>
          <w:numId w:val="38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商户负责人身份证正反面复印件</w:t>
      </w:r>
      <w:r w:rsidRPr="003E0F86">
        <w:rPr>
          <w:rFonts w:ascii="Arial" w:hAnsi="Arial" w:cs="Arial" w:hint="eastAsia"/>
        </w:rPr>
        <w:t xml:space="preserve"> </w:t>
      </w:r>
      <w:r w:rsidRPr="003E0F86">
        <w:rPr>
          <w:rFonts w:ascii="Arial" w:hAnsi="Arial" w:cs="Arial" w:hint="eastAsia"/>
        </w:rPr>
        <w:t>查看范本。</w:t>
      </w:r>
    </w:p>
    <w:p w:rsidR="006A29FD" w:rsidRPr="003E0F86" w:rsidRDefault="006A29FD" w:rsidP="006F5480">
      <w:pPr>
        <w:pStyle w:val="ae"/>
        <w:numPr>
          <w:ilvl w:val="0"/>
          <w:numId w:val="37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旅行社</w:t>
      </w:r>
      <w:r w:rsidRPr="003E0F86">
        <w:rPr>
          <w:rFonts w:ascii="Arial" w:hAnsi="Arial" w:cs="Arial"/>
        </w:rPr>
        <w:t>部门（</w:t>
      </w:r>
      <w:r w:rsidRPr="003E0F86">
        <w:rPr>
          <w:rFonts w:ascii="Arial" w:hAnsi="Arial" w:cs="Arial" w:hint="eastAsia"/>
        </w:rPr>
        <w:t>个人性质</w:t>
      </w:r>
      <w:r w:rsidRPr="003E0F86">
        <w:rPr>
          <w:rFonts w:ascii="Arial" w:hAnsi="Arial" w:cs="Arial"/>
        </w:rPr>
        <w:t>）</w:t>
      </w:r>
      <w:r w:rsidRPr="003E0F86">
        <w:rPr>
          <w:rFonts w:ascii="Arial" w:hAnsi="Arial" w:cs="Arial" w:hint="eastAsia"/>
        </w:rPr>
        <w:t>：</w:t>
      </w:r>
    </w:p>
    <w:p w:rsidR="006A29FD" w:rsidRPr="003E0F86" w:rsidRDefault="006A29FD" w:rsidP="006F5480">
      <w:pPr>
        <w:pStyle w:val="ae"/>
        <w:numPr>
          <w:ilvl w:val="0"/>
          <w:numId w:val="68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本人身份证正反两面复印件。</w:t>
      </w:r>
    </w:p>
    <w:p w:rsidR="006A29FD" w:rsidRPr="003E0F86" w:rsidRDefault="006A29FD" w:rsidP="006F5480">
      <w:pPr>
        <w:pStyle w:val="ae"/>
        <w:numPr>
          <w:ilvl w:val="0"/>
          <w:numId w:val="37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商户</w:t>
      </w:r>
      <w:r w:rsidRPr="003E0F86">
        <w:rPr>
          <w:rFonts w:ascii="Arial" w:hAnsi="Arial" w:cs="Arial"/>
        </w:rPr>
        <w:t>（</w:t>
      </w:r>
      <w:r w:rsidRPr="003E0F86">
        <w:rPr>
          <w:rFonts w:ascii="Arial" w:hAnsi="Arial" w:cs="Arial" w:hint="eastAsia"/>
        </w:rPr>
        <w:t>个人</w:t>
      </w:r>
      <w:r w:rsidRPr="003E0F86">
        <w:rPr>
          <w:rFonts w:ascii="Arial" w:hAnsi="Arial" w:cs="Arial"/>
        </w:rPr>
        <w:t>性质）</w:t>
      </w:r>
      <w:r w:rsidRPr="003E0F86">
        <w:rPr>
          <w:rFonts w:ascii="Arial" w:hAnsi="Arial" w:cs="Arial" w:hint="eastAsia"/>
        </w:rPr>
        <w:t>：</w:t>
      </w:r>
    </w:p>
    <w:p w:rsidR="006A29FD" w:rsidRPr="003E0F86" w:rsidRDefault="006A29FD" w:rsidP="006F5480">
      <w:pPr>
        <w:pStyle w:val="ae"/>
        <w:numPr>
          <w:ilvl w:val="0"/>
          <w:numId w:val="68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本人身份证正反两面复印件。</w:t>
      </w:r>
    </w:p>
    <w:p w:rsidR="006A29FD" w:rsidRPr="003E0F86" w:rsidRDefault="006A29FD" w:rsidP="006F5480">
      <w:pPr>
        <w:pStyle w:val="ae"/>
        <w:numPr>
          <w:ilvl w:val="0"/>
          <w:numId w:val="37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导游注册</w:t>
      </w:r>
      <w:r w:rsidRPr="003E0F86">
        <w:rPr>
          <w:rFonts w:ascii="Arial" w:hAnsi="Arial" w:cs="Arial"/>
        </w:rPr>
        <w:t>资质</w:t>
      </w:r>
      <w:r w:rsidRPr="003E0F86">
        <w:rPr>
          <w:rFonts w:ascii="Arial" w:hAnsi="Arial" w:cs="Arial" w:hint="eastAsia"/>
        </w:rPr>
        <w:t>：</w:t>
      </w:r>
    </w:p>
    <w:p w:rsidR="006A29FD" w:rsidRPr="003E0F86" w:rsidRDefault="006A29FD" w:rsidP="006F5480">
      <w:pPr>
        <w:pStyle w:val="ae"/>
        <w:numPr>
          <w:ilvl w:val="0"/>
          <w:numId w:val="39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导游证</w:t>
      </w:r>
      <w:r w:rsidRPr="003E0F86">
        <w:rPr>
          <w:rFonts w:ascii="Arial" w:hAnsi="Arial" w:cs="Arial"/>
        </w:rPr>
        <w:t>复印件，查看范本；</w:t>
      </w:r>
    </w:p>
    <w:p w:rsidR="006A29FD" w:rsidRPr="003E0F86" w:rsidRDefault="006A29FD" w:rsidP="006F5480">
      <w:pPr>
        <w:pStyle w:val="ae"/>
        <w:numPr>
          <w:ilvl w:val="0"/>
          <w:numId w:val="39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导游</w:t>
      </w:r>
      <w:r w:rsidRPr="003E0F86">
        <w:rPr>
          <w:rFonts w:ascii="Arial" w:hAnsi="Arial" w:cs="Arial"/>
        </w:rPr>
        <w:t>身份证正反面</w:t>
      </w:r>
      <w:r w:rsidRPr="003E0F86">
        <w:rPr>
          <w:rFonts w:ascii="Arial" w:hAnsi="Arial" w:cs="Arial" w:hint="eastAsia"/>
        </w:rPr>
        <w:t>复印件</w:t>
      </w:r>
      <w:r w:rsidRPr="003E0F86">
        <w:rPr>
          <w:rFonts w:ascii="Arial" w:hAnsi="Arial" w:cs="Arial"/>
        </w:rPr>
        <w:t>，查看范本。</w:t>
      </w:r>
    </w:p>
    <w:p w:rsidR="006A29FD" w:rsidRPr="003E0F86" w:rsidRDefault="006A29FD" w:rsidP="006F5480">
      <w:pPr>
        <w:spacing w:afterLines="50" w:after="156"/>
        <w:ind w:left="420"/>
        <w:rPr>
          <w:rFonts w:ascii="Arial" w:hAnsi="Arial" w:cs="Arial"/>
          <w:i/>
        </w:rPr>
      </w:pPr>
      <w:r w:rsidRPr="003E0F86">
        <w:rPr>
          <w:rFonts w:ascii="Arial" w:hAnsi="Arial" w:cs="Arial" w:hint="eastAsia"/>
          <w:i/>
        </w:rPr>
        <w:t>（注</w:t>
      </w:r>
      <w:r w:rsidRPr="003E0F86">
        <w:rPr>
          <w:rFonts w:ascii="Arial" w:hAnsi="Arial" w:cs="Arial"/>
          <w:i/>
        </w:rPr>
        <w:t>）</w:t>
      </w:r>
      <w:r w:rsidRPr="003E0F86">
        <w:rPr>
          <w:rFonts w:ascii="Arial" w:hAnsi="Arial" w:cs="Arial" w:hint="eastAsia"/>
          <w:i/>
        </w:rPr>
        <w:t>：具体</w:t>
      </w:r>
      <w:r w:rsidRPr="003E0F86">
        <w:rPr>
          <w:rFonts w:ascii="Arial" w:hAnsi="Arial" w:cs="Arial"/>
          <w:i/>
        </w:rPr>
        <w:t>的文案提示</w:t>
      </w:r>
      <w:r w:rsidRPr="003E0F86">
        <w:rPr>
          <w:rFonts w:ascii="Arial" w:hAnsi="Arial" w:cs="Arial" w:hint="eastAsia"/>
          <w:i/>
        </w:rPr>
        <w:t>、</w:t>
      </w:r>
      <w:r w:rsidRPr="003E0F86">
        <w:rPr>
          <w:rFonts w:ascii="Arial" w:hAnsi="Arial" w:cs="Arial"/>
          <w:i/>
        </w:rPr>
        <w:t>及范本查看效果</w:t>
      </w:r>
      <w:r w:rsidRPr="003E0F86">
        <w:rPr>
          <w:rFonts w:ascii="Arial" w:hAnsi="Arial" w:cs="Arial" w:hint="eastAsia"/>
          <w:i/>
        </w:rPr>
        <w:t>，详见</w:t>
      </w:r>
      <w:r w:rsidRPr="003E0F86">
        <w:rPr>
          <w:rFonts w:ascii="Arial" w:hAnsi="Arial" w:cs="Arial"/>
          <w:i/>
        </w:rPr>
        <w:t>原型。</w:t>
      </w:r>
    </w:p>
    <w:p w:rsidR="006A29FD" w:rsidRPr="003E0F86" w:rsidRDefault="006A29FD" w:rsidP="004A3C18">
      <w:pPr>
        <w:pStyle w:val="4"/>
        <w:spacing w:before="156" w:after="156"/>
        <w:ind w:leftChars="135" w:left="283"/>
      </w:pPr>
      <w:r w:rsidRPr="003E0F86">
        <w:rPr>
          <w:rFonts w:hint="eastAsia"/>
        </w:rPr>
        <w:t>供应商</w:t>
      </w:r>
      <w:r w:rsidRPr="003E0F86">
        <w:t>审核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用户场景：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 xml:space="preserve">    </w:t>
      </w:r>
      <w:r w:rsidRPr="003E0F86">
        <w:rPr>
          <w:rFonts w:ascii="Arial" w:hAnsi="Arial" w:cs="Arial" w:hint="eastAsia"/>
        </w:rPr>
        <w:t>运营员工</w:t>
      </w:r>
      <w:r w:rsidRPr="003E0F86">
        <w:rPr>
          <w:rFonts w:ascii="Arial" w:hAnsi="Arial" w:cs="Arial"/>
        </w:rPr>
        <w:t>点击</w:t>
      </w:r>
      <w:r w:rsidRPr="003E0F86">
        <w:rPr>
          <w:rFonts w:ascii="Arial" w:hAnsi="Arial" w:cs="Arial" w:hint="eastAsia"/>
        </w:rPr>
        <w:t>“审核”</w:t>
      </w:r>
      <w:r w:rsidRPr="003E0F86">
        <w:rPr>
          <w:rFonts w:ascii="Arial" w:hAnsi="Arial" w:cs="Arial" w:hint="eastAsia"/>
        </w:rPr>
        <w:t>-&gt;</w:t>
      </w:r>
      <w:r w:rsidRPr="003E0F86">
        <w:rPr>
          <w:rFonts w:ascii="Arial" w:hAnsi="Arial" w:cs="Arial" w:hint="eastAsia"/>
        </w:rPr>
        <w:t>“供应商</w:t>
      </w:r>
      <w:r w:rsidRPr="003E0F86">
        <w:rPr>
          <w:rFonts w:ascii="Arial" w:hAnsi="Arial" w:cs="Arial"/>
        </w:rPr>
        <w:t>申请</w:t>
      </w:r>
      <w:r w:rsidRPr="003E0F86">
        <w:rPr>
          <w:rFonts w:ascii="Arial" w:hAnsi="Arial" w:cs="Arial" w:hint="eastAsia"/>
        </w:rPr>
        <w:t>”，</w:t>
      </w:r>
      <w:r w:rsidRPr="003E0F86">
        <w:rPr>
          <w:rFonts w:ascii="Arial" w:hAnsi="Arial" w:cs="Arial"/>
        </w:rPr>
        <w:t>进入供应商申请列表</w:t>
      </w:r>
      <w:r w:rsidRPr="003E0F86">
        <w:rPr>
          <w:rFonts w:ascii="Arial" w:hAnsi="Arial" w:cs="Arial" w:hint="eastAsia"/>
        </w:rPr>
        <w:t>页面。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输入</w:t>
      </w:r>
      <w:r w:rsidRPr="003E0F86">
        <w:rPr>
          <w:rFonts w:ascii="Arial" w:hAnsi="Arial" w:cs="Arial"/>
          <w:b/>
        </w:rPr>
        <w:t>\</w:t>
      </w:r>
      <w:r w:rsidRPr="003E0F86">
        <w:rPr>
          <w:rFonts w:ascii="Arial" w:hAnsi="Arial" w:cs="Arial"/>
          <w:b/>
        </w:rPr>
        <w:t>前置条件：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 w:hint="eastAsia"/>
          <w:b/>
        </w:rPr>
        <w:t xml:space="preserve">    </w:t>
      </w:r>
      <w:r w:rsidRPr="003E0F86">
        <w:rPr>
          <w:rFonts w:ascii="Arial" w:hAnsi="Arial" w:cs="Arial" w:hint="eastAsia"/>
        </w:rPr>
        <w:t>此用户</w:t>
      </w:r>
      <w:r w:rsidRPr="003E0F86">
        <w:rPr>
          <w:rFonts w:ascii="Arial" w:hAnsi="Arial" w:cs="Arial"/>
        </w:rPr>
        <w:t>需有</w:t>
      </w:r>
      <w:r w:rsidRPr="003E0F86">
        <w:rPr>
          <w:rFonts w:ascii="Arial" w:hAnsi="Arial" w:cs="Arial" w:hint="eastAsia"/>
        </w:rPr>
        <w:t>支撑</w:t>
      </w:r>
      <w:r w:rsidRPr="003E0F86">
        <w:rPr>
          <w:rFonts w:ascii="Arial" w:hAnsi="Arial" w:cs="Arial"/>
        </w:rPr>
        <w:t>平台的登录权限，且该</w:t>
      </w:r>
      <w:r w:rsidRPr="003E0F86">
        <w:rPr>
          <w:rFonts w:ascii="Arial" w:hAnsi="Arial" w:cs="Arial" w:hint="eastAsia"/>
        </w:rPr>
        <w:t>用户的</w:t>
      </w:r>
      <w:r w:rsidRPr="003E0F86">
        <w:rPr>
          <w:rFonts w:ascii="Arial" w:hAnsi="Arial" w:cs="Arial"/>
        </w:rPr>
        <w:t>岗位权限</w:t>
      </w:r>
      <w:r w:rsidRPr="003E0F86">
        <w:rPr>
          <w:rFonts w:ascii="Arial" w:hAnsi="Arial" w:cs="Arial" w:hint="eastAsia"/>
        </w:rPr>
        <w:t>允许</w:t>
      </w:r>
      <w:r w:rsidRPr="003E0F86">
        <w:rPr>
          <w:rFonts w:ascii="Arial" w:hAnsi="Arial" w:cs="Arial"/>
        </w:rPr>
        <w:t>用于进行</w:t>
      </w:r>
      <w:r w:rsidRPr="003E0F86">
        <w:rPr>
          <w:rFonts w:ascii="Arial" w:hAnsi="Arial" w:cs="Arial" w:hint="eastAsia"/>
        </w:rPr>
        <w:t>用户</w:t>
      </w:r>
      <w:r w:rsidRPr="003E0F86">
        <w:rPr>
          <w:rFonts w:ascii="Arial" w:hAnsi="Arial" w:cs="Arial"/>
        </w:rPr>
        <w:t>审核操作。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需求描述</w:t>
      </w:r>
      <w:r w:rsidRPr="003E0F86">
        <w:rPr>
          <w:rFonts w:ascii="Arial" w:hAnsi="Arial" w:cs="Arial" w:hint="eastAsia"/>
          <w:b/>
        </w:rPr>
        <w:t>：</w:t>
      </w:r>
    </w:p>
    <w:p w:rsidR="006A29FD" w:rsidRPr="003E0F86" w:rsidRDefault="006A29FD" w:rsidP="006F5480">
      <w:pPr>
        <w:pStyle w:val="ae"/>
        <w:numPr>
          <w:ilvl w:val="0"/>
          <w:numId w:val="1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lastRenderedPageBreak/>
        <w:t>点击“审核”</w:t>
      </w:r>
      <w:r w:rsidRPr="003E0F86">
        <w:rPr>
          <w:rFonts w:ascii="Arial" w:hAnsi="Arial" w:cs="Arial" w:hint="eastAsia"/>
        </w:rPr>
        <w:t>-&gt;</w:t>
      </w:r>
      <w:r w:rsidRPr="003E0F86">
        <w:rPr>
          <w:rFonts w:ascii="Arial" w:hAnsi="Arial" w:cs="Arial" w:hint="eastAsia"/>
        </w:rPr>
        <w:t>“供应商</w:t>
      </w:r>
      <w:r w:rsidRPr="003E0F86">
        <w:rPr>
          <w:rFonts w:ascii="Arial" w:hAnsi="Arial" w:cs="Arial"/>
        </w:rPr>
        <w:t>申请</w:t>
      </w:r>
      <w:r w:rsidRPr="003E0F86">
        <w:rPr>
          <w:rFonts w:ascii="Arial" w:hAnsi="Arial" w:cs="Arial" w:hint="eastAsia"/>
        </w:rPr>
        <w:t>”，</w:t>
      </w:r>
      <w:r w:rsidRPr="003E0F86">
        <w:rPr>
          <w:rFonts w:ascii="Arial" w:hAnsi="Arial" w:cs="Arial"/>
        </w:rPr>
        <w:t>进入如下页面：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  <w:r w:rsidRPr="003E0F86">
        <w:rPr>
          <w:noProof/>
        </w:rPr>
        <w:drawing>
          <wp:inline distT="0" distB="0" distL="0" distR="0" wp14:anchorId="32702C5D" wp14:editId="1462C9E6">
            <wp:extent cx="5943600" cy="38601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2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页面名称</w:t>
      </w:r>
      <w:r w:rsidRPr="003E0F86">
        <w:rPr>
          <w:rFonts w:ascii="Arial" w:hAnsi="Arial" w:cs="Arial"/>
        </w:rPr>
        <w:t>为</w:t>
      </w:r>
      <w:r w:rsidRPr="003E0F86">
        <w:rPr>
          <w:rFonts w:ascii="Arial" w:hAnsi="Arial" w:cs="Arial"/>
        </w:rPr>
        <w:t>“</w:t>
      </w:r>
      <w:r w:rsidRPr="003E0F86">
        <w:rPr>
          <w:rFonts w:ascii="Arial" w:hAnsi="Arial" w:cs="Arial" w:hint="eastAsia"/>
        </w:rPr>
        <w:t>供应商</w:t>
      </w:r>
      <w:r w:rsidRPr="003E0F86">
        <w:rPr>
          <w:rFonts w:ascii="Arial" w:hAnsi="Arial" w:cs="Arial"/>
        </w:rPr>
        <w:t>申请记录表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2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申请记录</w:t>
      </w:r>
      <w:r w:rsidRPr="003E0F86">
        <w:rPr>
          <w:rFonts w:ascii="Arial" w:hAnsi="Arial" w:cs="Arial"/>
        </w:rPr>
        <w:t>以用户提交</w:t>
      </w:r>
      <w:r w:rsidRPr="003E0F86">
        <w:rPr>
          <w:rFonts w:ascii="Arial" w:hAnsi="Arial" w:cs="Arial" w:hint="eastAsia"/>
        </w:rPr>
        <w:t>的</w:t>
      </w:r>
      <w:r w:rsidRPr="003E0F86">
        <w:rPr>
          <w:rFonts w:ascii="Arial" w:hAnsi="Arial" w:cs="Arial"/>
        </w:rPr>
        <w:t>申请时间</w:t>
      </w:r>
      <w:r w:rsidRPr="003E0F86">
        <w:rPr>
          <w:rFonts w:ascii="Arial" w:hAnsi="Arial" w:cs="Arial" w:hint="eastAsia"/>
        </w:rPr>
        <w:t>进行</w:t>
      </w:r>
      <w:r w:rsidRPr="003E0F86">
        <w:rPr>
          <w:rFonts w:ascii="Arial" w:hAnsi="Arial" w:cs="Arial"/>
        </w:rPr>
        <w:t>顺序排序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时间精确到分</w:t>
      </w:r>
      <w:r w:rsidRPr="003E0F86">
        <w:rPr>
          <w:rFonts w:ascii="Arial" w:hAnsi="Arial" w:cs="Arial" w:hint="eastAsia"/>
        </w:rPr>
        <w:t>，列表中的</w:t>
      </w:r>
      <w:r w:rsidRPr="003E0F86">
        <w:rPr>
          <w:rFonts w:ascii="Arial" w:hAnsi="Arial" w:cs="Arial"/>
        </w:rPr>
        <w:t>每条记录都</w:t>
      </w:r>
      <w:r w:rsidRPr="003E0F86">
        <w:rPr>
          <w:rFonts w:ascii="Arial" w:hAnsi="Arial" w:cs="Arial" w:hint="eastAsia"/>
        </w:rPr>
        <w:t>有</w:t>
      </w:r>
      <w:r w:rsidRPr="003E0F86">
        <w:rPr>
          <w:rFonts w:ascii="Arial" w:hAnsi="Arial" w:cs="Arial"/>
        </w:rPr>
        <w:t>一个序号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按照</w:t>
      </w:r>
      <w:r w:rsidRPr="003E0F86">
        <w:rPr>
          <w:rFonts w:ascii="Arial" w:hAnsi="Arial" w:cs="Arial" w:hint="eastAsia"/>
        </w:rPr>
        <w:t>列表中</w:t>
      </w:r>
      <w:r w:rsidRPr="003E0F86">
        <w:rPr>
          <w:rFonts w:ascii="Arial" w:hAnsi="Arial" w:cs="Arial"/>
        </w:rPr>
        <w:t>记录的申请时间</w:t>
      </w:r>
      <w:r w:rsidRPr="003E0F86">
        <w:rPr>
          <w:rFonts w:ascii="Arial" w:hAnsi="Arial" w:cs="Arial" w:hint="eastAsia"/>
        </w:rPr>
        <w:t>从</w:t>
      </w:r>
      <w:r w:rsidRPr="003E0F86">
        <w:rPr>
          <w:rFonts w:ascii="Arial" w:hAnsi="Arial" w:cs="Arial" w:hint="eastAsia"/>
        </w:rPr>
        <w:t>1</w:t>
      </w:r>
      <w:r w:rsidRPr="003E0F86">
        <w:rPr>
          <w:rFonts w:ascii="Arial" w:hAnsi="Arial" w:cs="Arial" w:hint="eastAsia"/>
        </w:rPr>
        <w:t>开始逐一</w:t>
      </w:r>
      <w:r w:rsidRPr="003E0F86">
        <w:rPr>
          <w:rFonts w:ascii="Arial" w:hAnsi="Arial" w:cs="Arial"/>
        </w:rPr>
        <w:t>递增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2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每页最多</w:t>
      </w:r>
      <w:r w:rsidRPr="003E0F86">
        <w:rPr>
          <w:rFonts w:ascii="Arial" w:hAnsi="Arial" w:cs="Arial"/>
        </w:rPr>
        <w:t>显示</w:t>
      </w:r>
      <w:r w:rsidRPr="003E0F86">
        <w:rPr>
          <w:rFonts w:ascii="Arial" w:hAnsi="Arial" w:cs="Arial" w:hint="eastAsia"/>
        </w:rPr>
        <w:t>10</w:t>
      </w:r>
      <w:r w:rsidRPr="003E0F86">
        <w:rPr>
          <w:rFonts w:ascii="Arial" w:hAnsi="Arial" w:cs="Arial" w:hint="eastAsia"/>
        </w:rPr>
        <w:t>条</w:t>
      </w:r>
      <w:r w:rsidRPr="003E0F86">
        <w:rPr>
          <w:rFonts w:ascii="Arial" w:hAnsi="Arial" w:cs="Arial"/>
        </w:rPr>
        <w:t>记录，超出后可翻页操作</w:t>
      </w:r>
      <w:r w:rsidRPr="003E0F86">
        <w:rPr>
          <w:rFonts w:ascii="Arial" w:hAnsi="Arial" w:cs="Arial" w:hint="eastAsia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1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【备注】</w:t>
      </w:r>
      <w:r w:rsidRPr="003E0F86">
        <w:rPr>
          <w:rFonts w:ascii="Arial" w:hAnsi="Arial" w:cs="Arial" w:hint="eastAsia"/>
        </w:rPr>
        <w:t>，</w:t>
      </w:r>
      <w:proofErr w:type="gramStart"/>
      <w:r w:rsidRPr="003E0F86">
        <w:rPr>
          <w:rFonts w:ascii="Arial" w:hAnsi="Arial" w:cs="Arial"/>
        </w:rPr>
        <w:t>弹窗</w:t>
      </w:r>
      <w:r w:rsidRPr="003E0F86">
        <w:rPr>
          <w:rFonts w:ascii="Arial" w:hAnsi="Arial" w:cs="Arial" w:hint="eastAsia"/>
        </w:rPr>
        <w:t>如下</w:t>
      </w:r>
      <w:proofErr w:type="gramEnd"/>
      <w:r w:rsidRPr="003E0F86">
        <w:rPr>
          <w:rFonts w:ascii="Arial" w:hAnsi="Arial" w:cs="Arial"/>
        </w:rPr>
        <w:t>：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  <w:r w:rsidRPr="003E0F86">
        <w:rPr>
          <w:noProof/>
        </w:rPr>
        <w:lastRenderedPageBreak/>
        <w:drawing>
          <wp:inline distT="0" distB="0" distL="0" distR="0" wp14:anchorId="2CE8356D" wp14:editId="63566B44">
            <wp:extent cx="5267325" cy="3752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27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/>
        </w:rPr>
        <w:t>内容都为必填项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且默认显示上一次添加的内容；</w:t>
      </w:r>
    </w:p>
    <w:p w:rsidR="006A29FD" w:rsidRPr="003E0F86" w:rsidRDefault="006A29FD" w:rsidP="006F5480">
      <w:pPr>
        <w:pStyle w:val="ae"/>
        <w:numPr>
          <w:ilvl w:val="0"/>
          <w:numId w:val="27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内容</w:t>
      </w:r>
      <w:r w:rsidRPr="003E0F86">
        <w:rPr>
          <w:rFonts w:ascii="Arial" w:hAnsi="Arial" w:cs="Arial"/>
        </w:rPr>
        <w:t>最高限</w:t>
      </w:r>
      <w:r w:rsidRPr="003E0F86">
        <w:rPr>
          <w:rFonts w:ascii="Arial" w:hAnsi="Arial" w:cs="Arial" w:hint="eastAsia"/>
        </w:rPr>
        <w:t>500</w:t>
      </w:r>
      <w:r w:rsidRPr="003E0F86">
        <w:rPr>
          <w:rFonts w:ascii="Arial" w:hAnsi="Arial" w:cs="Arial" w:hint="eastAsia"/>
        </w:rPr>
        <w:t>字符</w:t>
      </w:r>
      <w:r w:rsidRPr="003E0F86">
        <w:rPr>
          <w:rFonts w:ascii="Arial" w:hAnsi="Arial" w:cs="Arial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27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="00486704" w:rsidRPr="003E0F86">
        <w:rPr>
          <w:rFonts w:ascii="Arial" w:hAnsi="Arial" w:cs="Arial" w:hint="eastAsia"/>
        </w:rPr>
        <w:t>【</w:t>
      </w:r>
      <w:r w:rsidRPr="003E0F86">
        <w:rPr>
          <w:rFonts w:ascii="Arial" w:hAnsi="Arial" w:cs="Arial"/>
        </w:rPr>
        <w:t>确定</w:t>
      </w:r>
      <w:r w:rsidR="00486704" w:rsidRPr="003E0F86">
        <w:rPr>
          <w:rFonts w:ascii="Arial" w:hAnsi="Arial" w:cs="Arial" w:hint="eastAsia"/>
        </w:rPr>
        <w:t>】</w:t>
      </w:r>
      <w:r w:rsidRPr="003E0F86">
        <w:rPr>
          <w:rFonts w:ascii="Arial" w:hAnsi="Arial" w:cs="Arial"/>
        </w:rPr>
        <w:t>，</w:t>
      </w:r>
      <w:proofErr w:type="gramStart"/>
      <w:r w:rsidRPr="003E0F86">
        <w:rPr>
          <w:rFonts w:ascii="Arial" w:hAnsi="Arial" w:cs="Arial"/>
        </w:rPr>
        <w:t>弹窗关闭</w:t>
      </w:r>
      <w:proofErr w:type="gramEnd"/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替换原来</w:t>
      </w:r>
      <w:r w:rsidRPr="003E0F86">
        <w:rPr>
          <w:rFonts w:ascii="Arial" w:hAnsi="Arial" w:cs="Arial"/>
        </w:rPr>
        <w:t>的备注内容</w:t>
      </w:r>
      <w:r w:rsidR="00486704" w:rsidRPr="003E0F86">
        <w:rPr>
          <w:rFonts w:ascii="Arial" w:hAnsi="Arial" w:cs="Arial" w:hint="eastAsia"/>
        </w:rPr>
        <w:t>；</w:t>
      </w:r>
      <w:r w:rsidR="00486704" w:rsidRPr="003E0F86">
        <w:rPr>
          <w:rFonts w:ascii="Arial" w:hAnsi="Arial" w:cs="Arial"/>
        </w:rPr>
        <w:t>点击【</w:t>
      </w:r>
      <w:r w:rsidR="00486704" w:rsidRPr="003E0F86">
        <w:rPr>
          <w:rFonts w:ascii="Arial" w:hAnsi="Arial" w:cs="Arial" w:hint="eastAsia"/>
        </w:rPr>
        <w:t>取消</w:t>
      </w:r>
      <w:r w:rsidR="00486704" w:rsidRPr="003E0F86">
        <w:rPr>
          <w:rFonts w:ascii="Arial" w:hAnsi="Arial" w:cs="Arial"/>
        </w:rPr>
        <w:t>】</w:t>
      </w:r>
      <w:r w:rsidR="00486704" w:rsidRPr="003E0F86">
        <w:rPr>
          <w:rFonts w:ascii="Arial" w:hAnsi="Arial" w:cs="Arial" w:hint="eastAsia"/>
        </w:rPr>
        <w:t>，</w:t>
      </w:r>
      <w:r w:rsidR="00486704" w:rsidRPr="003E0F86">
        <w:rPr>
          <w:rFonts w:ascii="Arial" w:hAnsi="Arial" w:cs="Arial"/>
        </w:rPr>
        <w:t>内容不保存，维持原信息。</w:t>
      </w:r>
    </w:p>
    <w:p w:rsidR="006A29FD" w:rsidRPr="003E0F86" w:rsidRDefault="006A29FD" w:rsidP="006F5480">
      <w:pPr>
        <w:pStyle w:val="ae"/>
        <w:numPr>
          <w:ilvl w:val="0"/>
          <w:numId w:val="1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完结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时，</w:t>
      </w:r>
      <w:r w:rsidRPr="003E0F86">
        <w:rPr>
          <w:rFonts w:ascii="Arial" w:hAnsi="Arial" w:cs="Arial"/>
        </w:rPr>
        <w:t>会弹出二次确认框：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  <w:r w:rsidRPr="003E0F86">
        <w:rPr>
          <w:noProof/>
        </w:rPr>
        <w:drawing>
          <wp:inline distT="0" distB="0" distL="0" distR="0" wp14:anchorId="055DF349" wp14:editId="004AFA5C">
            <wp:extent cx="4486275" cy="300320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668" cy="30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28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lastRenderedPageBreak/>
        <w:t>点击【</w:t>
      </w:r>
      <w:r w:rsidRPr="003E0F86">
        <w:rPr>
          <w:rFonts w:ascii="Arial" w:hAnsi="Arial" w:cs="Arial"/>
        </w:rPr>
        <w:t>确认</w:t>
      </w:r>
      <w:r w:rsidRPr="003E0F86">
        <w:rPr>
          <w:rFonts w:ascii="Arial" w:hAnsi="Arial" w:cs="Arial" w:hint="eastAsia"/>
        </w:rPr>
        <w:t>】</w:t>
      </w:r>
      <w:r w:rsidRPr="003E0F86">
        <w:rPr>
          <w:rFonts w:ascii="Arial" w:hAnsi="Arial" w:cs="Arial"/>
        </w:rPr>
        <w:t>后，该条申请记录从列表</w:t>
      </w:r>
      <w:r w:rsidRPr="003E0F86">
        <w:rPr>
          <w:rFonts w:ascii="Arial" w:hAnsi="Arial" w:cs="Arial" w:hint="eastAsia"/>
        </w:rPr>
        <w:t>消失</w:t>
      </w:r>
      <w:r w:rsidRPr="003E0F86">
        <w:rPr>
          <w:rFonts w:ascii="Arial" w:hAnsi="Arial" w:cs="Arial"/>
        </w:rPr>
        <w:t>，其他所有申请记录的序号减</w:t>
      </w:r>
      <w:r w:rsidRPr="003E0F86">
        <w:rPr>
          <w:rFonts w:ascii="Arial" w:hAnsi="Arial" w:cs="Arial"/>
        </w:rPr>
        <w:t>1</w:t>
      </w:r>
      <w:r w:rsidRPr="003E0F86">
        <w:rPr>
          <w:rFonts w:ascii="Arial" w:hAnsi="Arial" w:cs="Arial"/>
        </w:rPr>
        <w:t>；</w:t>
      </w:r>
    </w:p>
    <w:p w:rsidR="006A29FD" w:rsidRDefault="006A29FD" w:rsidP="006F5480">
      <w:pPr>
        <w:pStyle w:val="ae"/>
        <w:numPr>
          <w:ilvl w:val="0"/>
          <w:numId w:val="28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</w:t>
      </w:r>
      <w:r w:rsidRPr="003E0F86">
        <w:rPr>
          <w:rFonts w:ascii="Arial" w:hAnsi="Arial" w:cs="Arial"/>
        </w:rPr>
        <w:t>取消</w:t>
      </w:r>
      <w:r w:rsidRPr="003E0F86">
        <w:rPr>
          <w:rFonts w:ascii="Arial" w:hAnsi="Arial" w:cs="Arial" w:hint="eastAsia"/>
        </w:rPr>
        <w:t>】</w:t>
      </w:r>
      <w:r w:rsidRPr="003E0F86">
        <w:rPr>
          <w:rFonts w:ascii="Arial" w:hAnsi="Arial" w:cs="Arial"/>
        </w:rPr>
        <w:t>后，</w:t>
      </w:r>
      <w:proofErr w:type="gramStart"/>
      <w:r w:rsidRPr="003E0F86">
        <w:rPr>
          <w:rFonts w:ascii="Arial" w:hAnsi="Arial" w:cs="Arial" w:hint="eastAsia"/>
        </w:rPr>
        <w:t>弹窗</w:t>
      </w:r>
      <w:r w:rsidRPr="003E0F86">
        <w:rPr>
          <w:rFonts w:ascii="Arial" w:hAnsi="Arial" w:cs="Arial"/>
        </w:rPr>
        <w:t>关闭</w:t>
      </w:r>
      <w:proofErr w:type="gramEnd"/>
      <w:r w:rsidRPr="003E0F86">
        <w:rPr>
          <w:rFonts w:ascii="Arial" w:hAnsi="Arial" w:cs="Arial"/>
        </w:rPr>
        <w:t>，该条</w:t>
      </w:r>
      <w:proofErr w:type="gramStart"/>
      <w:r w:rsidRPr="003E0F86">
        <w:rPr>
          <w:rFonts w:ascii="Arial" w:hAnsi="Arial" w:cs="Arial"/>
        </w:rPr>
        <w:t>记录仍</w:t>
      </w:r>
      <w:proofErr w:type="gramEnd"/>
      <w:r w:rsidRPr="003E0F86">
        <w:rPr>
          <w:rFonts w:ascii="Arial" w:hAnsi="Arial" w:cs="Arial"/>
        </w:rPr>
        <w:t>存在。</w:t>
      </w:r>
    </w:p>
    <w:p w:rsidR="0049741B" w:rsidRPr="0049741B" w:rsidRDefault="0049741B" w:rsidP="0049741B">
      <w:pPr>
        <w:spacing w:afterLines="50" w:after="156"/>
        <w:rPr>
          <w:rFonts w:ascii="Arial" w:hAnsi="Arial" w:cs="Arial"/>
          <w:b/>
          <w:color w:val="FF0000"/>
        </w:rPr>
      </w:pPr>
      <w:r w:rsidRPr="0049741B">
        <w:rPr>
          <w:rFonts w:ascii="Arial" w:hAnsi="Arial" w:cs="Arial" w:hint="eastAsia"/>
          <w:b/>
          <w:color w:val="FF0000"/>
        </w:rPr>
        <w:t>补充说明</w:t>
      </w:r>
    </w:p>
    <w:p w:rsidR="0049741B" w:rsidRPr="0049741B" w:rsidRDefault="0049741B" w:rsidP="0049741B">
      <w:pPr>
        <w:spacing w:afterLines="50" w:after="156"/>
        <w:ind w:firstLineChars="200" w:firstLine="420"/>
        <w:rPr>
          <w:rFonts w:ascii="Arial" w:hAnsi="Arial" w:cs="Arial" w:hint="eastAsia"/>
          <w:color w:val="FF0000"/>
        </w:rPr>
      </w:pPr>
      <w:r w:rsidRPr="0049741B">
        <w:rPr>
          <w:rFonts w:ascii="Arial" w:hAnsi="Arial" w:cs="Arial" w:hint="eastAsia"/>
          <w:color w:val="FF0000"/>
        </w:rPr>
        <w:t>用户在</w:t>
      </w:r>
      <w:r w:rsidRPr="0049741B">
        <w:rPr>
          <w:rFonts w:ascii="Arial" w:hAnsi="Arial" w:cs="Arial"/>
          <w:color w:val="FF0000"/>
        </w:rPr>
        <w:t>票之家登录首页</w:t>
      </w:r>
      <w:r w:rsidRPr="0049741B">
        <w:rPr>
          <w:rFonts w:ascii="Arial" w:hAnsi="Arial" w:cs="Arial" w:hint="eastAsia"/>
          <w:color w:val="FF0000"/>
        </w:rPr>
        <w:t>点击</w:t>
      </w:r>
      <w:r w:rsidRPr="0049741B">
        <w:rPr>
          <w:rFonts w:ascii="Arial" w:hAnsi="Arial" w:cs="Arial"/>
          <w:color w:val="FF0000"/>
        </w:rPr>
        <w:t>【</w:t>
      </w:r>
      <w:r w:rsidRPr="0049741B">
        <w:rPr>
          <w:rFonts w:ascii="Arial" w:hAnsi="Arial" w:cs="Arial" w:hint="eastAsia"/>
          <w:color w:val="FF0000"/>
        </w:rPr>
        <w:t>我要成为供应商</w:t>
      </w:r>
      <w:r w:rsidRPr="0049741B">
        <w:rPr>
          <w:rFonts w:ascii="Arial" w:hAnsi="Arial" w:cs="Arial"/>
          <w:color w:val="FF0000"/>
        </w:rPr>
        <w:t>】</w:t>
      </w:r>
      <w:r w:rsidRPr="0049741B">
        <w:rPr>
          <w:rFonts w:ascii="Arial" w:hAnsi="Arial" w:cs="Arial" w:hint="eastAsia"/>
          <w:color w:val="FF0000"/>
        </w:rPr>
        <w:t>，</w:t>
      </w:r>
      <w:r w:rsidRPr="0049741B">
        <w:rPr>
          <w:rFonts w:ascii="Arial" w:hAnsi="Arial" w:cs="Arial"/>
          <w:color w:val="FF0000"/>
        </w:rPr>
        <w:t>进入供应商申请界面，此界面的文案、以及提交申请后展示的弹窗上的文案</w:t>
      </w:r>
      <w:r w:rsidRPr="0049741B">
        <w:rPr>
          <w:rFonts w:ascii="Arial" w:hAnsi="Arial" w:cs="Arial" w:hint="eastAsia"/>
          <w:color w:val="FF0000"/>
        </w:rPr>
        <w:t>包括</w:t>
      </w:r>
      <w:r w:rsidRPr="0049741B">
        <w:rPr>
          <w:rFonts w:ascii="Arial" w:hAnsi="Arial" w:cs="Arial"/>
          <w:color w:val="FF0000"/>
        </w:rPr>
        <w:t>客服号码，需变更为最新的</w:t>
      </w:r>
      <w:r w:rsidRPr="0049741B">
        <w:rPr>
          <w:rFonts w:ascii="Arial" w:hAnsi="Arial" w:cs="Arial" w:hint="eastAsia"/>
          <w:color w:val="FF0000"/>
        </w:rPr>
        <w:t>400-880-8989</w:t>
      </w:r>
      <w:r w:rsidRPr="0049741B">
        <w:rPr>
          <w:rFonts w:ascii="Arial" w:hAnsi="Arial" w:cs="Arial" w:hint="eastAsia"/>
          <w:color w:val="FF0000"/>
        </w:rPr>
        <w:t>。</w:t>
      </w:r>
    </w:p>
    <w:p w:rsidR="006A29FD" w:rsidRPr="003E0F86" w:rsidRDefault="006A29FD" w:rsidP="004A3C18">
      <w:pPr>
        <w:pStyle w:val="2"/>
        <w:spacing w:before="312" w:after="312"/>
      </w:pPr>
      <w:bookmarkStart w:id="39" w:name="_Toc451969680"/>
      <w:r w:rsidRPr="003E0F86">
        <w:rPr>
          <w:rFonts w:hint="eastAsia"/>
        </w:rPr>
        <w:t>用户</w:t>
      </w:r>
      <w:r w:rsidRPr="003E0F86">
        <w:t>管理</w:t>
      </w:r>
      <w:bookmarkEnd w:id="39"/>
    </w:p>
    <w:p w:rsidR="006A29FD" w:rsidRPr="003E0F86" w:rsidRDefault="006A29FD" w:rsidP="004A3C18">
      <w:pPr>
        <w:pStyle w:val="3"/>
        <w:spacing w:before="312" w:after="312"/>
      </w:pPr>
      <w:bookmarkStart w:id="40" w:name="_Toc263801780"/>
      <w:bookmarkStart w:id="41" w:name="_Toc441010379"/>
      <w:bookmarkStart w:id="42" w:name="_Toc446665162"/>
      <w:bookmarkStart w:id="43" w:name="_Toc451969681"/>
      <w:r w:rsidRPr="003E0F86">
        <w:t>产品概述</w:t>
      </w:r>
      <w:bookmarkEnd w:id="40"/>
      <w:bookmarkEnd w:id="41"/>
      <w:bookmarkEnd w:id="42"/>
      <w:bookmarkEnd w:id="43"/>
    </w:p>
    <w:p w:rsidR="006A29FD" w:rsidRPr="003E0F86" w:rsidRDefault="006A29FD" w:rsidP="006F548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3E0F86">
        <w:rPr>
          <w:rFonts w:ascii="Arial" w:hAnsi="Arial" w:cs="Arial" w:hint="eastAsia"/>
          <w:i w:val="0"/>
          <w:color w:val="auto"/>
        </w:rPr>
        <w:t>用户管理主要</w:t>
      </w:r>
      <w:r w:rsidRPr="003E0F86">
        <w:rPr>
          <w:rFonts w:ascii="Arial" w:hAnsi="Arial" w:cs="Arial"/>
          <w:i w:val="0"/>
          <w:color w:val="auto"/>
        </w:rPr>
        <w:t>对</w:t>
      </w:r>
      <w:r w:rsidRPr="003E0F86">
        <w:rPr>
          <w:rFonts w:ascii="Arial" w:hAnsi="Arial" w:cs="Arial" w:hint="eastAsia"/>
          <w:i w:val="0"/>
          <w:color w:val="auto"/>
        </w:rPr>
        <w:t>分销</w:t>
      </w:r>
      <w:r w:rsidRPr="003E0F86">
        <w:rPr>
          <w:rFonts w:ascii="Arial" w:hAnsi="Arial" w:cs="Arial"/>
          <w:i w:val="0"/>
          <w:color w:val="auto"/>
        </w:rPr>
        <w:t>权限账号、供应</w:t>
      </w:r>
      <w:r w:rsidRPr="003E0F86">
        <w:rPr>
          <w:rFonts w:ascii="Arial" w:hAnsi="Arial" w:cs="Arial" w:hint="eastAsia"/>
          <w:i w:val="0"/>
          <w:color w:val="auto"/>
        </w:rPr>
        <w:t>权限</w:t>
      </w:r>
      <w:r w:rsidRPr="003E0F86">
        <w:rPr>
          <w:rFonts w:ascii="Arial" w:hAnsi="Arial" w:cs="Arial"/>
          <w:i w:val="0"/>
          <w:color w:val="auto"/>
        </w:rPr>
        <w:t>账号、景区分别进行管理。</w:t>
      </w:r>
    </w:p>
    <w:p w:rsidR="00B4208C" w:rsidRPr="003E0F86" w:rsidRDefault="006A29FD" w:rsidP="004A3C18">
      <w:pPr>
        <w:pStyle w:val="3"/>
        <w:spacing w:before="312" w:after="312"/>
      </w:pPr>
      <w:bookmarkStart w:id="44" w:name="_Toc446665163"/>
      <w:bookmarkStart w:id="45" w:name="_Toc451969682"/>
      <w:r w:rsidRPr="003E0F86">
        <w:rPr>
          <w:rFonts w:hint="eastAsia"/>
        </w:rPr>
        <w:t>字段</w:t>
      </w:r>
      <w:r w:rsidRPr="003E0F86">
        <w:t>说明</w:t>
      </w:r>
      <w:bookmarkEnd w:id="44"/>
      <w:bookmarkEnd w:id="45"/>
    </w:p>
    <w:p w:rsidR="006A29FD" w:rsidRPr="003E0F86" w:rsidRDefault="006A29FD" w:rsidP="004A3C18">
      <w:pPr>
        <w:pStyle w:val="4"/>
        <w:spacing w:before="156" w:after="156"/>
      </w:pPr>
      <w:bookmarkStart w:id="46" w:name="_分销商管理_1"/>
      <w:bookmarkEnd w:id="46"/>
      <w:r w:rsidRPr="003E0F86">
        <w:rPr>
          <w:rFonts w:hint="eastAsia"/>
        </w:rPr>
        <w:t>分销商</w:t>
      </w:r>
      <w:r w:rsidRPr="003E0F86">
        <w:t>管理</w:t>
      </w:r>
    </w:p>
    <w:p w:rsidR="006A29FD" w:rsidRPr="003E0F86" w:rsidRDefault="006A29FD" w:rsidP="004A3C18">
      <w:pPr>
        <w:pStyle w:val="5"/>
        <w:spacing w:before="312" w:after="312"/>
      </w:pPr>
      <w:r w:rsidRPr="003E0F86">
        <w:rPr>
          <w:rFonts w:hint="eastAsia"/>
        </w:rPr>
        <w:t>旅行社权限</w:t>
      </w:r>
    </w:p>
    <w:p w:rsidR="006A29FD" w:rsidRPr="003E0F86" w:rsidRDefault="006A29FD" w:rsidP="005A3CF8">
      <w:pPr>
        <w:pStyle w:val="ae"/>
        <w:numPr>
          <w:ilvl w:val="0"/>
          <w:numId w:val="41"/>
        </w:numPr>
        <w:ind w:firstLineChars="0"/>
      </w:pPr>
      <w:r w:rsidRPr="003E0F86">
        <w:rPr>
          <w:rFonts w:hint="eastAsia"/>
        </w:rPr>
        <w:t>列表字段：</w:t>
      </w:r>
    </w:p>
    <w:p w:rsidR="006A29FD" w:rsidRPr="003E0F86" w:rsidRDefault="006A29FD" w:rsidP="006A29FD">
      <w:r w:rsidRPr="003E0F86">
        <w:rPr>
          <w:rFonts w:hint="eastAsia"/>
        </w:rPr>
        <w:t>除了</w:t>
      </w:r>
      <w:r w:rsidRPr="003E0F86">
        <w:t>资质</w:t>
      </w:r>
      <w:r w:rsidRPr="003E0F86">
        <w:rPr>
          <w:rFonts w:hint="eastAsia"/>
        </w:rPr>
        <w:t>、</w:t>
      </w:r>
      <w:r w:rsidRPr="003E0F86">
        <w:t>操作</w:t>
      </w:r>
      <w:r w:rsidRPr="003E0F86">
        <w:rPr>
          <w:rFonts w:hint="eastAsia"/>
        </w:rPr>
        <w:t>区域</w:t>
      </w:r>
      <w:r w:rsidRPr="003E0F86">
        <w:t>，</w:t>
      </w:r>
      <w:r w:rsidRPr="003E0F86">
        <w:rPr>
          <w:rFonts w:hint="eastAsia"/>
        </w:rPr>
        <w:t>其他与用户</w:t>
      </w:r>
      <w:r w:rsidRPr="003E0F86">
        <w:t>审核</w:t>
      </w:r>
      <w:r w:rsidRPr="003E0F86">
        <w:rPr>
          <w:rFonts w:hint="eastAsia"/>
        </w:rPr>
        <w:t>列表保持</w:t>
      </w:r>
      <w:r w:rsidRPr="003E0F86">
        <w:t>一致，</w:t>
      </w:r>
      <w:r w:rsidRPr="003E0F86">
        <w:rPr>
          <w:rFonts w:hint="eastAsia"/>
        </w:rPr>
        <w:t>详见</w:t>
      </w:r>
      <w:r w:rsidRPr="003E0F86">
        <w:rPr>
          <w:rFonts w:hint="eastAsia"/>
        </w:rPr>
        <w:t>1.3.2</w:t>
      </w:r>
      <w:r w:rsidRPr="003E0F86"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3E0F86" w:rsidRPr="003E0F86" w:rsidTr="006A29FD">
        <w:tc>
          <w:tcPr>
            <w:tcW w:w="1985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6A29FD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【基础信息</w:t>
            </w:r>
            <w:r w:rsidRPr="003E0F86">
              <w:t>维护】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分销权限</w:t>
            </w:r>
            <w:r w:rsidRPr="003E0F86">
              <w:t>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供应</w:t>
            </w:r>
            <w:r w:rsidRPr="003E0F86">
              <w:t>权限】</w:t>
            </w:r>
          </w:p>
        </w:tc>
      </w:tr>
    </w:tbl>
    <w:p w:rsidR="006F5480" w:rsidRPr="003E0F86" w:rsidRDefault="006F5480" w:rsidP="006A29FD">
      <w:pPr>
        <w:rPr>
          <w:i/>
        </w:rPr>
      </w:pPr>
    </w:p>
    <w:p w:rsidR="001E4820" w:rsidRPr="003E0F86" w:rsidRDefault="001E4820" w:rsidP="005A3CF8">
      <w:pPr>
        <w:pStyle w:val="ae"/>
        <w:numPr>
          <w:ilvl w:val="0"/>
          <w:numId w:val="41"/>
        </w:numPr>
        <w:ind w:firstLineChars="0"/>
      </w:pPr>
      <w:r w:rsidRPr="003E0F86">
        <w:rPr>
          <w:rFonts w:hint="eastAsia"/>
        </w:rPr>
        <w:t>筛选条件字段</w:t>
      </w:r>
      <w:r w:rsidRPr="003E0F86">
        <w:t>：同分销商审核</w:t>
      </w:r>
      <w:r w:rsidRPr="003E0F86">
        <w:rPr>
          <w:rFonts w:hint="eastAsia"/>
        </w:rPr>
        <w:t>的</w:t>
      </w:r>
      <w:r w:rsidRPr="003E0F86">
        <w:t>旅行社</w:t>
      </w:r>
      <w:r w:rsidRPr="003E0F86">
        <w:rPr>
          <w:rFonts w:hint="eastAsia"/>
        </w:rPr>
        <w:t>TAB</w:t>
      </w:r>
      <w:r w:rsidRPr="003E0F86">
        <w:t>保持一致。</w:t>
      </w:r>
    </w:p>
    <w:p w:rsidR="006A29FD" w:rsidRPr="003E0F86" w:rsidRDefault="006A29FD" w:rsidP="004A3C18">
      <w:pPr>
        <w:pStyle w:val="5"/>
        <w:spacing w:before="312" w:after="312"/>
      </w:pPr>
      <w:r w:rsidRPr="003E0F86">
        <w:rPr>
          <w:rFonts w:hint="eastAsia"/>
        </w:rPr>
        <w:t>旅行社部门</w:t>
      </w:r>
      <w:r w:rsidRPr="003E0F86">
        <w:t>权限列表</w:t>
      </w:r>
    </w:p>
    <w:p w:rsidR="006A29FD" w:rsidRPr="003E0F86" w:rsidRDefault="006A29FD" w:rsidP="005A3CF8">
      <w:pPr>
        <w:pStyle w:val="ae"/>
        <w:numPr>
          <w:ilvl w:val="0"/>
          <w:numId w:val="42"/>
        </w:numPr>
        <w:ind w:firstLineChars="0"/>
      </w:pPr>
      <w:r w:rsidRPr="003E0F86">
        <w:rPr>
          <w:rFonts w:hint="eastAsia"/>
        </w:rPr>
        <w:t>列表字段：</w:t>
      </w:r>
    </w:p>
    <w:p w:rsidR="006A29FD" w:rsidRPr="003E0F86" w:rsidRDefault="006A29FD" w:rsidP="006A29FD">
      <w:r w:rsidRPr="003E0F86">
        <w:rPr>
          <w:rFonts w:hint="eastAsia"/>
        </w:rPr>
        <w:t>除了</w:t>
      </w:r>
      <w:r w:rsidRPr="003E0F86">
        <w:t>资质</w:t>
      </w:r>
      <w:r w:rsidRPr="003E0F86">
        <w:rPr>
          <w:rFonts w:hint="eastAsia"/>
        </w:rPr>
        <w:t>、</w:t>
      </w:r>
      <w:r w:rsidRPr="003E0F86">
        <w:t>操作</w:t>
      </w:r>
      <w:r w:rsidRPr="003E0F86">
        <w:rPr>
          <w:rFonts w:hint="eastAsia"/>
        </w:rPr>
        <w:t>区域</w:t>
      </w:r>
      <w:r w:rsidRPr="003E0F86">
        <w:t>，</w:t>
      </w:r>
      <w:r w:rsidRPr="003E0F86">
        <w:rPr>
          <w:rFonts w:hint="eastAsia"/>
        </w:rPr>
        <w:t>其他与用户</w:t>
      </w:r>
      <w:r w:rsidRPr="003E0F86">
        <w:t>审核</w:t>
      </w:r>
      <w:r w:rsidRPr="003E0F86">
        <w:rPr>
          <w:rFonts w:hint="eastAsia"/>
        </w:rPr>
        <w:t>列表</w:t>
      </w:r>
      <w:r w:rsidRPr="003E0F86">
        <w:t>保持一致，</w:t>
      </w:r>
      <w:r w:rsidRPr="003E0F86">
        <w:rPr>
          <w:rFonts w:hint="eastAsia"/>
        </w:rPr>
        <w:t>详见</w:t>
      </w:r>
      <w:r w:rsidRPr="003E0F86">
        <w:rPr>
          <w:rFonts w:hint="eastAsia"/>
        </w:rPr>
        <w:t>1.3.3</w:t>
      </w:r>
      <w:r w:rsidRPr="003E0F86">
        <w:t xml:space="preserve"> </w:t>
      </w:r>
      <w:r w:rsidRPr="003E0F86"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3E0F86" w:rsidRPr="003E0F86" w:rsidTr="006A29FD">
        <w:tc>
          <w:tcPr>
            <w:tcW w:w="1985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6A29FD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【基础信息</w:t>
            </w:r>
            <w:r w:rsidRPr="003E0F86">
              <w:t>维护】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分销权限</w:t>
            </w:r>
            <w:r w:rsidRPr="003E0F86">
              <w:t>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供应</w:t>
            </w:r>
            <w:r w:rsidRPr="003E0F86">
              <w:t>权限】</w:t>
            </w:r>
          </w:p>
        </w:tc>
      </w:tr>
    </w:tbl>
    <w:p w:rsidR="004F10DB" w:rsidRPr="003E0F86" w:rsidRDefault="004F10DB" w:rsidP="006A29FD"/>
    <w:p w:rsidR="001E4820" w:rsidRPr="003E0F86" w:rsidRDefault="001E4820" w:rsidP="005A3CF8">
      <w:pPr>
        <w:pStyle w:val="ae"/>
        <w:numPr>
          <w:ilvl w:val="0"/>
          <w:numId w:val="42"/>
        </w:numPr>
        <w:ind w:firstLineChars="0"/>
      </w:pPr>
      <w:r w:rsidRPr="003E0F86">
        <w:rPr>
          <w:rFonts w:hint="eastAsia"/>
        </w:rPr>
        <w:t>筛选</w:t>
      </w:r>
      <w:r w:rsidRPr="003E0F86">
        <w:t>条件字段：同分销商</w:t>
      </w:r>
      <w:r w:rsidRPr="003E0F86">
        <w:rPr>
          <w:rFonts w:hint="eastAsia"/>
        </w:rPr>
        <w:t>审核的</w:t>
      </w:r>
      <w:r w:rsidRPr="003E0F86">
        <w:t>旅行社部门</w:t>
      </w:r>
      <w:r w:rsidRPr="003E0F86">
        <w:rPr>
          <w:rFonts w:hint="eastAsia"/>
        </w:rPr>
        <w:t>TAB</w:t>
      </w:r>
      <w:proofErr w:type="gramStart"/>
      <w:r w:rsidRPr="003E0F86">
        <w:rPr>
          <w:rFonts w:hint="eastAsia"/>
        </w:rPr>
        <w:t>页</w:t>
      </w:r>
      <w:r w:rsidRPr="003E0F86">
        <w:t>保持</w:t>
      </w:r>
      <w:proofErr w:type="gramEnd"/>
      <w:r w:rsidRPr="003E0F86">
        <w:t>一致</w:t>
      </w:r>
    </w:p>
    <w:p w:rsidR="006A29FD" w:rsidRPr="003E0F86" w:rsidRDefault="006A29FD" w:rsidP="004A3C18">
      <w:pPr>
        <w:pStyle w:val="5"/>
        <w:spacing w:before="312" w:after="312"/>
      </w:pPr>
      <w:r w:rsidRPr="003E0F86">
        <w:rPr>
          <w:rFonts w:hint="eastAsia"/>
        </w:rPr>
        <w:lastRenderedPageBreak/>
        <w:t>导游权限</w:t>
      </w:r>
      <w:r w:rsidRPr="003E0F86">
        <w:t>列表</w:t>
      </w:r>
    </w:p>
    <w:p w:rsidR="006A29FD" w:rsidRPr="003E0F86" w:rsidRDefault="006A29FD" w:rsidP="005A3CF8">
      <w:pPr>
        <w:pStyle w:val="ae"/>
        <w:numPr>
          <w:ilvl w:val="0"/>
          <w:numId w:val="44"/>
        </w:numPr>
        <w:ind w:firstLineChars="0"/>
      </w:pPr>
      <w:r w:rsidRPr="003E0F86">
        <w:rPr>
          <w:rFonts w:hint="eastAsia"/>
        </w:rPr>
        <w:t>列表字段：</w:t>
      </w:r>
    </w:p>
    <w:p w:rsidR="006A29FD" w:rsidRPr="003E0F86" w:rsidRDefault="006A29FD" w:rsidP="006A29FD">
      <w:r w:rsidRPr="003E0F86">
        <w:rPr>
          <w:rFonts w:hint="eastAsia"/>
        </w:rPr>
        <w:t>除了</w:t>
      </w:r>
      <w:r w:rsidRPr="003E0F86">
        <w:t>资质</w:t>
      </w:r>
      <w:r w:rsidRPr="003E0F86">
        <w:rPr>
          <w:rFonts w:hint="eastAsia"/>
        </w:rPr>
        <w:t>、</w:t>
      </w:r>
      <w:r w:rsidRPr="003E0F86">
        <w:t>操作</w:t>
      </w:r>
      <w:r w:rsidRPr="003E0F86">
        <w:rPr>
          <w:rFonts w:hint="eastAsia"/>
        </w:rPr>
        <w:t>区域</w:t>
      </w:r>
      <w:r w:rsidRPr="003E0F86">
        <w:t>，</w:t>
      </w:r>
      <w:r w:rsidRPr="003E0F86">
        <w:rPr>
          <w:rFonts w:hint="eastAsia"/>
        </w:rPr>
        <w:t>其他与用户</w:t>
      </w:r>
      <w:r w:rsidRPr="003E0F86">
        <w:t>审核保持一致，</w:t>
      </w:r>
      <w:r w:rsidRPr="003E0F86">
        <w:rPr>
          <w:rFonts w:hint="eastAsia"/>
        </w:rPr>
        <w:t>详见</w:t>
      </w:r>
      <w:r w:rsidRPr="003E0F86">
        <w:t>1.3.4</w:t>
      </w:r>
      <w:r w:rsidRPr="003E0F86"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3E0F86" w:rsidRPr="003E0F86" w:rsidTr="006A29FD">
        <w:tc>
          <w:tcPr>
            <w:tcW w:w="1985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6A29FD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【基础信息</w:t>
            </w:r>
            <w:r w:rsidRPr="003E0F86">
              <w:t>维护】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分销权限</w:t>
            </w:r>
            <w:r w:rsidRPr="003E0F86">
              <w:t>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供应</w:t>
            </w:r>
            <w:r w:rsidRPr="003E0F86">
              <w:t>权限】</w:t>
            </w:r>
          </w:p>
        </w:tc>
      </w:tr>
    </w:tbl>
    <w:p w:rsidR="006A29FD" w:rsidRPr="003E0F86" w:rsidRDefault="006A29FD" w:rsidP="006A29FD"/>
    <w:p w:rsidR="001E4820" w:rsidRPr="003E0F86" w:rsidRDefault="001E4820" w:rsidP="005A3CF8">
      <w:pPr>
        <w:pStyle w:val="ae"/>
        <w:numPr>
          <w:ilvl w:val="0"/>
          <w:numId w:val="44"/>
        </w:numPr>
        <w:ind w:firstLineChars="0"/>
      </w:pPr>
      <w:r w:rsidRPr="003E0F86">
        <w:rPr>
          <w:rFonts w:hint="eastAsia"/>
        </w:rPr>
        <w:t>筛选条件</w:t>
      </w:r>
      <w:r w:rsidRPr="003E0F86">
        <w:t>字段：同</w:t>
      </w:r>
      <w:r w:rsidRPr="003E0F86">
        <w:rPr>
          <w:rFonts w:hint="eastAsia"/>
        </w:rPr>
        <w:t>分销商审核</w:t>
      </w:r>
      <w:r w:rsidRPr="003E0F86">
        <w:t>的导游</w:t>
      </w:r>
      <w:r w:rsidRPr="003E0F86">
        <w:rPr>
          <w:rFonts w:hint="eastAsia"/>
        </w:rPr>
        <w:t>TAB</w:t>
      </w:r>
      <w:r w:rsidRPr="003E0F86">
        <w:rPr>
          <w:rFonts w:hint="eastAsia"/>
        </w:rPr>
        <w:t>保持</w:t>
      </w:r>
      <w:r w:rsidRPr="003E0F86">
        <w:t>一致。</w:t>
      </w:r>
    </w:p>
    <w:p w:rsidR="006A29FD" w:rsidRPr="003E0F86" w:rsidRDefault="006A29FD" w:rsidP="004A3C18">
      <w:pPr>
        <w:pStyle w:val="5"/>
        <w:spacing w:before="312" w:after="312"/>
      </w:pPr>
      <w:r w:rsidRPr="003E0F86">
        <w:rPr>
          <w:rFonts w:hint="eastAsia"/>
        </w:rPr>
        <w:t>商户权限</w:t>
      </w:r>
      <w:r w:rsidRPr="003E0F86">
        <w:t>列表</w:t>
      </w:r>
    </w:p>
    <w:p w:rsidR="006A29FD" w:rsidRPr="003E0F86" w:rsidRDefault="006A29FD" w:rsidP="005A3CF8">
      <w:pPr>
        <w:pStyle w:val="ae"/>
        <w:numPr>
          <w:ilvl w:val="0"/>
          <w:numId w:val="45"/>
        </w:numPr>
        <w:ind w:firstLineChars="0"/>
      </w:pPr>
      <w:r w:rsidRPr="003E0F86">
        <w:rPr>
          <w:rFonts w:hint="eastAsia"/>
        </w:rPr>
        <w:t>列表字段：</w:t>
      </w:r>
    </w:p>
    <w:p w:rsidR="006A29FD" w:rsidRPr="003E0F86" w:rsidRDefault="006A29FD" w:rsidP="006A29FD">
      <w:r w:rsidRPr="003E0F86">
        <w:rPr>
          <w:rFonts w:hint="eastAsia"/>
        </w:rPr>
        <w:t>除了</w:t>
      </w:r>
      <w:r w:rsidRPr="003E0F86">
        <w:t>资质</w:t>
      </w:r>
      <w:r w:rsidRPr="003E0F86">
        <w:rPr>
          <w:rFonts w:hint="eastAsia"/>
        </w:rPr>
        <w:t>、</w:t>
      </w:r>
      <w:r w:rsidRPr="003E0F86">
        <w:t>操作</w:t>
      </w:r>
      <w:r w:rsidRPr="003E0F86">
        <w:rPr>
          <w:rFonts w:hint="eastAsia"/>
        </w:rPr>
        <w:t>区域</w:t>
      </w:r>
      <w:r w:rsidRPr="003E0F86">
        <w:t>，</w:t>
      </w:r>
      <w:r w:rsidRPr="003E0F86">
        <w:rPr>
          <w:rFonts w:hint="eastAsia"/>
        </w:rPr>
        <w:t>其他与</w:t>
      </w:r>
      <w:r w:rsidRPr="003E0F86">
        <w:t>用户审核保持一致，详见</w:t>
      </w:r>
      <w:r w:rsidRPr="003E0F86">
        <w:rPr>
          <w:rFonts w:hint="eastAsia"/>
        </w:rPr>
        <w:t>1.3.5.</w:t>
      </w:r>
      <w:r w:rsidRPr="003E0F86"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3E0F86" w:rsidRPr="003E0F86" w:rsidTr="006A29FD">
        <w:tc>
          <w:tcPr>
            <w:tcW w:w="1985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6A29FD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【基础信息</w:t>
            </w:r>
            <w:r w:rsidRPr="003E0F86">
              <w:t>维护】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分销权限</w:t>
            </w:r>
            <w:r w:rsidRPr="003E0F86">
              <w:t>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供应</w:t>
            </w:r>
            <w:r w:rsidRPr="003E0F86">
              <w:t>权限】</w:t>
            </w:r>
          </w:p>
        </w:tc>
      </w:tr>
    </w:tbl>
    <w:p w:rsidR="006A29FD" w:rsidRPr="003E0F86" w:rsidRDefault="006A29FD" w:rsidP="001E4820"/>
    <w:p w:rsidR="001E4820" w:rsidRPr="003E0F86" w:rsidRDefault="001E4820" w:rsidP="005A3CF8">
      <w:pPr>
        <w:pStyle w:val="ae"/>
        <w:numPr>
          <w:ilvl w:val="0"/>
          <w:numId w:val="45"/>
        </w:numPr>
        <w:ind w:firstLineChars="0"/>
      </w:pPr>
      <w:r w:rsidRPr="003E0F86">
        <w:rPr>
          <w:rFonts w:hint="eastAsia"/>
        </w:rPr>
        <w:t>筛选条件</w:t>
      </w:r>
      <w:r w:rsidRPr="003E0F86">
        <w:t>字段：同分销商审核的商户</w:t>
      </w:r>
      <w:r w:rsidRPr="003E0F86">
        <w:rPr>
          <w:rFonts w:hint="eastAsia"/>
        </w:rPr>
        <w:t>TAB</w:t>
      </w:r>
      <w:r w:rsidRPr="003E0F86">
        <w:rPr>
          <w:rFonts w:hint="eastAsia"/>
        </w:rPr>
        <w:t>保持</w:t>
      </w:r>
      <w:r w:rsidRPr="003E0F86">
        <w:t>一致。</w:t>
      </w:r>
    </w:p>
    <w:p w:rsidR="006A29FD" w:rsidRPr="003E0F86" w:rsidRDefault="006A29FD" w:rsidP="004A3C18">
      <w:pPr>
        <w:pStyle w:val="5"/>
        <w:spacing w:before="312" w:after="312"/>
      </w:pPr>
      <w:r w:rsidRPr="003E0F86">
        <w:rPr>
          <w:rFonts w:hint="eastAsia"/>
        </w:rPr>
        <w:t>中小</w:t>
      </w:r>
      <w:r w:rsidRPr="003E0F86">
        <w:rPr>
          <w:rFonts w:hint="eastAsia"/>
        </w:rPr>
        <w:t>OTA</w:t>
      </w:r>
      <w:r w:rsidRPr="003E0F86">
        <w:rPr>
          <w:rFonts w:hint="eastAsia"/>
        </w:rPr>
        <w:t>权限</w:t>
      </w:r>
      <w:r w:rsidRPr="003E0F86">
        <w:t>列表</w:t>
      </w:r>
    </w:p>
    <w:p w:rsidR="006A29FD" w:rsidRPr="003E0F86" w:rsidRDefault="009603F5" w:rsidP="005A3CF8">
      <w:pPr>
        <w:pStyle w:val="ae"/>
        <w:numPr>
          <w:ilvl w:val="0"/>
          <w:numId w:val="47"/>
        </w:numPr>
        <w:ind w:firstLineChars="0"/>
      </w:pPr>
      <w:r w:rsidRPr="003E0F86">
        <w:rPr>
          <w:rFonts w:hint="eastAsia"/>
        </w:rPr>
        <w:t>管理</w:t>
      </w:r>
      <w:r w:rsidR="006A29FD" w:rsidRPr="003E0F86">
        <w:rPr>
          <w:rFonts w:hint="eastAsia"/>
        </w:rPr>
        <w:t>列表字段：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28"/>
        <w:gridCol w:w="6572"/>
      </w:tblGrid>
      <w:tr w:rsidR="003E0F86" w:rsidRPr="003E0F86" w:rsidTr="001E4820">
        <w:tc>
          <w:tcPr>
            <w:tcW w:w="1928" w:type="dxa"/>
            <w:shd w:val="clear" w:color="auto" w:fill="D9D9D9" w:themeFill="background1" w:themeFillShade="D9"/>
          </w:tcPr>
          <w:p w:rsidR="001E4820" w:rsidRPr="003E0F86" w:rsidRDefault="001E4820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572" w:type="dxa"/>
            <w:shd w:val="clear" w:color="auto" w:fill="D9D9D9" w:themeFill="background1" w:themeFillShade="D9"/>
          </w:tcPr>
          <w:p w:rsidR="001E4820" w:rsidRPr="003E0F86" w:rsidRDefault="001E4820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1E4820">
        <w:trPr>
          <w:trHeight w:val="301"/>
        </w:trPr>
        <w:tc>
          <w:tcPr>
            <w:tcW w:w="1928" w:type="dxa"/>
          </w:tcPr>
          <w:p w:rsidR="001E4820" w:rsidRPr="003E0F86" w:rsidRDefault="001E4820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公司</w:t>
            </w:r>
            <w:r w:rsidRPr="003E0F86">
              <w:rPr>
                <w:szCs w:val="18"/>
              </w:rPr>
              <w:t>名称</w:t>
            </w:r>
          </w:p>
        </w:tc>
        <w:tc>
          <w:tcPr>
            <w:tcW w:w="6572" w:type="dxa"/>
          </w:tcPr>
          <w:p w:rsidR="001E4820" w:rsidRPr="003E0F86" w:rsidRDefault="001E4820" w:rsidP="006A29FD"/>
        </w:tc>
      </w:tr>
      <w:tr w:rsidR="003E0F86" w:rsidRPr="003E0F86" w:rsidTr="001E4820">
        <w:tc>
          <w:tcPr>
            <w:tcW w:w="1928" w:type="dxa"/>
          </w:tcPr>
          <w:p w:rsidR="001E4820" w:rsidRPr="003E0F86" w:rsidRDefault="001E4820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6572" w:type="dxa"/>
          </w:tcPr>
          <w:p w:rsidR="001E4820" w:rsidRPr="003E0F86" w:rsidRDefault="001E4820" w:rsidP="006A29FD">
            <w:pPr>
              <w:rPr>
                <w:szCs w:val="18"/>
              </w:rPr>
            </w:pPr>
          </w:p>
        </w:tc>
      </w:tr>
      <w:tr w:rsidR="003E0F86" w:rsidRPr="003E0F86" w:rsidTr="001E4820">
        <w:tc>
          <w:tcPr>
            <w:tcW w:w="1928" w:type="dxa"/>
          </w:tcPr>
          <w:p w:rsidR="001E4820" w:rsidRPr="003E0F86" w:rsidRDefault="001E4820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6572" w:type="dxa"/>
          </w:tcPr>
          <w:p w:rsidR="001E4820" w:rsidRPr="003E0F86" w:rsidRDefault="001E4820" w:rsidP="006A29FD">
            <w:pPr>
              <w:rPr>
                <w:szCs w:val="18"/>
              </w:rPr>
            </w:pPr>
          </w:p>
        </w:tc>
      </w:tr>
      <w:tr w:rsidR="003E0F86" w:rsidRPr="003E0F86" w:rsidTr="001E4820">
        <w:tc>
          <w:tcPr>
            <w:tcW w:w="1928" w:type="dxa"/>
          </w:tcPr>
          <w:p w:rsidR="001E4820" w:rsidRPr="003E0F86" w:rsidRDefault="001E4820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6572" w:type="dxa"/>
          </w:tcPr>
          <w:p w:rsidR="001E4820" w:rsidRPr="003E0F86" w:rsidRDefault="001E4820" w:rsidP="006A29FD">
            <w:pPr>
              <w:rPr>
                <w:szCs w:val="18"/>
              </w:rPr>
            </w:pPr>
          </w:p>
        </w:tc>
      </w:tr>
      <w:tr w:rsidR="001E4820" w:rsidRPr="003E0F86" w:rsidTr="001E4820">
        <w:tc>
          <w:tcPr>
            <w:tcW w:w="1928" w:type="dxa"/>
          </w:tcPr>
          <w:p w:rsidR="001E4820" w:rsidRPr="003E0F86" w:rsidRDefault="001E4820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6572" w:type="dxa"/>
          </w:tcPr>
          <w:p w:rsidR="001E4820" w:rsidRPr="003E0F86" w:rsidRDefault="001E4820" w:rsidP="006A29FD">
            <w:pPr>
              <w:rPr>
                <w:szCs w:val="18"/>
              </w:rPr>
            </w:pPr>
            <w:r w:rsidRPr="003E0F86">
              <w:rPr>
                <w:rFonts w:hint="eastAsia"/>
              </w:rPr>
              <w:t>【基础信息</w:t>
            </w:r>
            <w:r w:rsidRPr="003E0F86">
              <w:t>维护】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分销权限</w:t>
            </w:r>
            <w:r w:rsidRPr="003E0F86">
              <w:t>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供应</w:t>
            </w:r>
            <w:r w:rsidRPr="003E0F86">
              <w:t>权限】</w:t>
            </w:r>
          </w:p>
        </w:tc>
      </w:tr>
    </w:tbl>
    <w:p w:rsidR="001E4820" w:rsidRPr="003E0F86" w:rsidRDefault="001E4820" w:rsidP="001E4820">
      <w:bookmarkStart w:id="47" w:name="_界面交互及提示"/>
      <w:bookmarkStart w:id="48" w:name="_界面交互及提示_1"/>
      <w:bookmarkEnd w:id="47"/>
      <w:bookmarkEnd w:id="48"/>
    </w:p>
    <w:p w:rsidR="006A29FD" w:rsidRPr="003E0F86" w:rsidRDefault="006A29FD" w:rsidP="005A3CF8">
      <w:pPr>
        <w:pStyle w:val="ae"/>
        <w:numPr>
          <w:ilvl w:val="0"/>
          <w:numId w:val="47"/>
        </w:numPr>
        <w:ind w:firstLineChars="0"/>
      </w:pPr>
      <w:r w:rsidRPr="003E0F86">
        <w:rPr>
          <w:rFonts w:hint="eastAsia"/>
        </w:rPr>
        <w:t>新增</w:t>
      </w:r>
      <w:r w:rsidRPr="003E0F86">
        <w:rPr>
          <w:rFonts w:hint="eastAsia"/>
        </w:rPr>
        <w:t>OTA</w:t>
      </w:r>
      <w:r w:rsidRPr="003E0F86">
        <w:rPr>
          <w:rFonts w:hint="eastAsia"/>
        </w:rPr>
        <w:t>字段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3E0F86" w:rsidRPr="003E0F86" w:rsidTr="006A29FD">
        <w:tc>
          <w:tcPr>
            <w:tcW w:w="1985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登录账号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必填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密码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必填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公司</w:t>
            </w:r>
            <w:r w:rsidRPr="003E0F86">
              <w:rPr>
                <w:szCs w:val="18"/>
              </w:rPr>
              <w:t>名称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必填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必填</w:t>
            </w:r>
            <w:r w:rsidR="00B91569" w:rsidRPr="003E0F86">
              <w:rPr>
                <w:rFonts w:hint="eastAsia"/>
              </w:rPr>
              <w:t>，</w:t>
            </w:r>
            <w:r w:rsidR="00B91569" w:rsidRPr="003E0F86">
              <w:t>限</w:t>
            </w:r>
            <w:r w:rsidR="00B91569" w:rsidRPr="003E0F86">
              <w:t>15</w:t>
            </w:r>
            <w:r w:rsidR="00B91569" w:rsidRPr="003E0F86">
              <w:rPr>
                <w:rFonts w:hint="eastAsia"/>
              </w:rPr>
              <w:t>位</w:t>
            </w:r>
            <w:r w:rsidR="00B91569" w:rsidRPr="003E0F86">
              <w:t>字符</w:t>
            </w:r>
            <w:r w:rsidR="00B91569" w:rsidRPr="003E0F86">
              <w:rPr>
                <w:rFonts w:hint="eastAsia"/>
              </w:rPr>
              <w:t>，</w:t>
            </w:r>
            <w:r w:rsidR="00B91569" w:rsidRPr="003E0F86">
              <w:t>纯数字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必填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必填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座机号码</w:t>
            </w:r>
          </w:p>
        </w:tc>
        <w:tc>
          <w:tcPr>
            <w:tcW w:w="6804" w:type="dxa"/>
          </w:tcPr>
          <w:p w:rsidR="006A29FD" w:rsidRPr="003E0F86" w:rsidRDefault="006A29FD" w:rsidP="009603F5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选填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传真号码</w:t>
            </w:r>
          </w:p>
        </w:tc>
        <w:tc>
          <w:tcPr>
            <w:tcW w:w="6804" w:type="dxa"/>
          </w:tcPr>
          <w:p w:rsidR="006A29FD" w:rsidRPr="003E0F86" w:rsidRDefault="006A29FD" w:rsidP="009603F5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选填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1E4820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电子</w:t>
            </w:r>
            <w:r w:rsidR="006A29FD" w:rsidRPr="003E0F86">
              <w:rPr>
                <w:rFonts w:hint="eastAsia"/>
                <w:szCs w:val="18"/>
              </w:rPr>
              <w:t>邮箱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必填</w:t>
            </w: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必填</w:t>
            </w:r>
          </w:p>
        </w:tc>
      </w:tr>
      <w:tr w:rsidR="006A29FD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lastRenderedPageBreak/>
              <w:t>相关资质</w:t>
            </w:r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必填</w:t>
            </w:r>
          </w:p>
        </w:tc>
      </w:tr>
    </w:tbl>
    <w:p w:rsidR="006A29FD" w:rsidRPr="003E0F86" w:rsidRDefault="006A29FD" w:rsidP="006A29FD"/>
    <w:p w:rsidR="001E4820" w:rsidRPr="003E0F86" w:rsidRDefault="001E4820" w:rsidP="005A3CF8">
      <w:pPr>
        <w:pStyle w:val="ae"/>
        <w:numPr>
          <w:ilvl w:val="0"/>
          <w:numId w:val="47"/>
        </w:numPr>
        <w:ind w:firstLineChars="0"/>
      </w:pPr>
      <w:r w:rsidRPr="003E0F86">
        <w:rPr>
          <w:rFonts w:hint="eastAsia"/>
        </w:rPr>
        <w:t>筛选</w:t>
      </w:r>
      <w:r w:rsidRPr="003E0F86">
        <w:t>条件字段：</w:t>
      </w:r>
    </w:p>
    <w:tbl>
      <w:tblPr>
        <w:tblStyle w:val="ad"/>
        <w:tblW w:w="8630" w:type="dxa"/>
        <w:tblLook w:val="04A0" w:firstRow="1" w:lastRow="0" w:firstColumn="1" w:lastColumn="0" w:noHBand="0" w:noVBand="1"/>
      </w:tblPr>
      <w:tblGrid>
        <w:gridCol w:w="1488"/>
        <w:gridCol w:w="3634"/>
        <w:gridCol w:w="3508"/>
      </w:tblGrid>
      <w:tr w:rsidR="003E0F86" w:rsidRPr="003E0F86" w:rsidTr="00AA4EE7">
        <w:tc>
          <w:tcPr>
            <w:tcW w:w="1488" w:type="dxa"/>
            <w:shd w:val="clear" w:color="auto" w:fill="D9D9D9" w:themeFill="background1" w:themeFillShade="D9"/>
          </w:tcPr>
          <w:p w:rsidR="00AA4EE7" w:rsidRPr="003E0F86" w:rsidRDefault="00AA4EE7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3634" w:type="dxa"/>
            <w:shd w:val="clear" w:color="auto" w:fill="D9D9D9" w:themeFill="background1" w:themeFillShade="D9"/>
          </w:tcPr>
          <w:p w:rsidR="00AA4EE7" w:rsidRPr="003E0F86" w:rsidRDefault="00AA4EE7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输入</w:t>
            </w:r>
            <w:r w:rsidRPr="003E0F86">
              <w:rPr>
                <w:szCs w:val="18"/>
              </w:rPr>
              <w:t>规范</w:t>
            </w:r>
          </w:p>
        </w:tc>
        <w:tc>
          <w:tcPr>
            <w:tcW w:w="3508" w:type="dxa"/>
            <w:shd w:val="clear" w:color="auto" w:fill="D9D9D9" w:themeFill="background1" w:themeFillShade="D9"/>
          </w:tcPr>
          <w:p w:rsidR="00AA4EE7" w:rsidRPr="003E0F86" w:rsidRDefault="00AA4EE7" w:rsidP="00754987">
            <w:pPr>
              <w:jc w:val="center"/>
              <w:rPr>
                <w:szCs w:val="18"/>
              </w:rPr>
            </w:pPr>
          </w:p>
        </w:tc>
      </w:tr>
      <w:tr w:rsidR="003E0F86" w:rsidRPr="003E0F86" w:rsidTr="00AA4EE7">
        <w:trPr>
          <w:trHeight w:val="301"/>
        </w:trPr>
        <w:tc>
          <w:tcPr>
            <w:tcW w:w="1488" w:type="dxa"/>
          </w:tcPr>
          <w:p w:rsidR="00AA4EE7" w:rsidRPr="003E0F86" w:rsidRDefault="00AA4EE7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公司</w:t>
            </w:r>
            <w:r w:rsidRPr="003E0F86">
              <w:rPr>
                <w:szCs w:val="18"/>
              </w:rPr>
              <w:t>名称</w:t>
            </w:r>
          </w:p>
        </w:tc>
        <w:tc>
          <w:tcPr>
            <w:tcW w:w="3634" w:type="dxa"/>
          </w:tcPr>
          <w:p w:rsidR="00AA4EE7" w:rsidRPr="003E0F86" w:rsidRDefault="009F6382" w:rsidP="00754987">
            <w:pPr>
              <w:jc w:val="left"/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508" w:type="dxa"/>
          </w:tcPr>
          <w:p w:rsidR="00AA4EE7" w:rsidRPr="003E0F86" w:rsidRDefault="00AA4EE7" w:rsidP="00754987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</w:p>
        </w:tc>
      </w:tr>
      <w:tr w:rsidR="003E0F86" w:rsidRPr="003E0F86" w:rsidTr="00AA4EE7">
        <w:tc>
          <w:tcPr>
            <w:tcW w:w="1488" w:type="dxa"/>
          </w:tcPr>
          <w:p w:rsidR="00AA4EE7" w:rsidRPr="003E0F86" w:rsidRDefault="00AA4EE7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3634" w:type="dxa"/>
          </w:tcPr>
          <w:p w:rsidR="00AA4EE7" w:rsidRPr="003E0F86" w:rsidRDefault="009F6382" w:rsidP="00754987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508" w:type="dxa"/>
          </w:tcPr>
          <w:p w:rsidR="00AA4EE7" w:rsidRPr="003E0F86" w:rsidRDefault="00AA4EE7" w:rsidP="00754987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</w:p>
        </w:tc>
      </w:tr>
      <w:tr w:rsidR="00AA4EE7" w:rsidRPr="003E0F86" w:rsidTr="00AA4EE7">
        <w:tc>
          <w:tcPr>
            <w:tcW w:w="1488" w:type="dxa"/>
          </w:tcPr>
          <w:p w:rsidR="00AA4EE7" w:rsidRPr="003E0F86" w:rsidRDefault="00AA4EE7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3634" w:type="dxa"/>
          </w:tcPr>
          <w:p w:rsidR="00AA4EE7" w:rsidRPr="003E0F86" w:rsidRDefault="00AA4EE7" w:rsidP="00754987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限</w:t>
            </w:r>
            <w:r w:rsidRPr="003E0F86">
              <w:rPr>
                <w:rFonts w:hint="eastAsia"/>
                <w:szCs w:val="18"/>
              </w:rPr>
              <w:t>11</w:t>
            </w:r>
            <w:r w:rsidRPr="003E0F86">
              <w:rPr>
                <w:rFonts w:hint="eastAsia"/>
                <w:szCs w:val="18"/>
              </w:rPr>
              <w:t>位</w:t>
            </w:r>
            <w:r w:rsidRPr="003E0F86">
              <w:rPr>
                <w:szCs w:val="18"/>
              </w:rPr>
              <w:t>数字</w:t>
            </w:r>
          </w:p>
        </w:tc>
        <w:tc>
          <w:tcPr>
            <w:tcW w:w="3508" w:type="dxa"/>
          </w:tcPr>
          <w:p w:rsidR="00AA4EE7" w:rsidRPr="003E0F86" w:rsidRDefault="00AA4EE7" w:rsidP="00754987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精准</w:t>
            </w:r>
            <w:r w:rsidRPr="003E0F86">
              <w:rPr>
                <w:szCs w:val="18"/>
              </w:rPr>
              <w:t>搜索</w:t>
            </w:r>
          </w:p>
        </w:tc>
      </w:tr>
    </w:tbl>
    <w:p w:rsidR="001E4820" w:rsidRPr="003E0F86" w:rsidRDefault="001E4820" w:rsidP="001E4820"/>
    <w:p w:rsidR="006A29FD" w:rsidRPr="003E0F86" w:rsidRDefault="006A29FD" w:rsidP="004A3C18">
      <w:pPr>
        <w:pStyle w:val="4"/>
        <w:spacing w:before="156" w:after="156"/>
      </w:pPr>
      <w:bookmarkStart w:id="49" w:name="_供应商管理"/>
      <w:bookmarkEnd w:id="49"/>
      <w:r w:rsidRPr="003E0F86">
        <w:rPr>
          <w:rFonts w:hint="eastAsia"/>
        </w:rPr>
        <w:t>供应商</w:t>
      </w:r>
      <w:r w:rsidRPr="003E0F86">
        <w:t>管理</w:t>
      </w:r>
    </w:p>
    <w:p w:rsidR="00B4208C" w:rsidRPr="003E0F86" w:rsidRDefault="00B4208C" w:rsidP="004A3C18">
      <w:pPr>
        <w:pStyle w:val="5"/>
        <w:spacing w:before="312" w:after="312"/>
      </w:pPr>
      <w:r w:rsidRPr="003E0F86">
        <w:rPr>
          <w:rFonts w:hint="eastAsia"/>
        </w:rPr>
        <w:t>注册</w:t>
      </w:r>
      <w:r w:rsidRPr="003E0F86">
        <w:t>字段规范</w:t>
      </w:r>
    </w:p>
    <w:p w:rsidR="00AA4EE7" w:rsidRPr="003E0F86" w:rsidRDefault="00C35C1C" w:rsidP="00C35C1C">
      <w:pPr>
        <w:pStyle w:val="ae"/>
        <w:ind w:left="420" w:firstLineChars="0" w:firstLine="0"/>
        <w:rPr>
          <w:i/>
        </w:rPr>
      </w:pPr>
      <w:r w:rsidRPr="003E0F86">
        <w:rPr>
          <w:rFonts w:hint="eastAsia"/>
        </w:rPr>
        <w:t>此部分内容</w:t>
      </w:r>
      <w:r w:rsidRPr="003E0F86">
        <w:t>请直接参考文档</w:t>
      </w:r>
      <w:r w:rsidRPr="003E0F86">
        <w:t>“</w:t>
      </w:r>
      <w:r w:rsidRPr="003E0F86">
        <w:rPr>
          <w:rFonts w:hint="eastAsia"/>
        </w:rPr>
        <w:t>平台</w:t>
      </w:r>
      <w:r w:rsidRPr="003E0F86">
        <w:t>账号体系</w:t>
      </w:r>
      <w:r w:rsidRPr="003E0F86">
        <w:rPr>
          <w:rFonts w:hint="eastAsia"/>
        </w:rPr>
        <w:t>规范</w:t>
      </w:r>
      <w:r w:rsidRPr="003E0F86">
        <w:t>文档</w:t>
      </w:r>
      <w:r w:rsidRPr="003E0F86">
        <w:rPr>
          <w:rFonts w:hint="eastAsia"/>
        </w:rPr>
        <w:t>v</w:t>
      </w:r>
      <w:r w:rsidRPr="003E0F86">
        <w:t>1.0.0”</w:t>
      </w:r>
      <w:r w:rsidRPr="003E0F86">
        <w:rPr>
          <w:rFonts w:hint="eastAsia"/>
        </w:rPr>
        <w:t>的</w:t>
      </w:r>
      <w:r w:rsidRPr="003E0F86">
        <w:rPr>
          <w:rFonts w:hint="eastAsia"/>
        </w:rPr>
        <w:t>4.1.3</w:t>
      </w:r>
      <w:r w:rsidRPr="003E0F86">
        <w:rPr>
          <w:rFonts w:hint="eastAsia"/>
        </w:rPr>
        <w:t>的</w:t>
      </w:r>
      <w:r w:rsidRPr="003E0F86">
        <w:t>说明。</w:t>
      </w:r>
    </w:p>
    <w:p w:rsidR="00B4208C" w:rsidRPr="003E0F86" w:rsidRDefault="00B4208C" w:rsidP="00B4208C"/>
    <w:p w:rsidR="006A29FD" w:rsidRPr="003E0F86" w:rsidRDefault="006A29FD" w:rsidP="004A3C18">
      <w:pPr>
        <w:pStyle w:val="5"/>
        <w:spacing w:before="312" w:after="312"/>
      </w:pPr>
      <w:r w:rsidRPr="003E0F86">
        <w:rPr>
          <w:rFonts w:hint="eastAsia"/>
        </w:rPr>
        <w:t>景区</w:t>
      </w:r>
      <w:r w:rsidRPr="003E0F86">
        <w:t>门票</w:t>
      </w:r>
    </w:p>
    <w:p w:rsidR="006A29FD" w:rsidRPr="003E0F86" w:rsidRDefault="006A29FD" w:rsidP="005A3CF8">
      <w:pPr>
        <w:pStyle w:val="ae"/>
        <w:numPr>
          <w:ilvl w:val="0"/>
          <w:numId w:val="48"/>
        </w:numPr>
        <w:ind w:firstLineChars="0"/>
      </w:pPr>
      <w:r w:rsidRPr="003E0F86">
        <w:rPr>
          <w:rFonts w:hint="eastAsia"/>
        </w:rPr>
        <w:t>列表字段：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48"/>
        <w:gridCol w:w="1820"/>
        <w:gridCol w:w="6162"/>
      </w:tblGrid>
      <w:tr w:rsidR="003E0F86" w:rsidRPr="003E0F86" w:rsidTr="00AA4EE7">
        <w:tc>
          <w:tcPr>
            <w:tcW w:w="648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820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162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AA4EE7">
        <w:trPr>
          <w:trHeight w:val="301"/>
        </w:trPr>
        <w:tc>
          <w:tcPr>
            <w:tcW w:w="648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1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公司</w:t>
            </w:r>
            <w:r w:rsidRPr="003E0F86">
              <w:rPr>
                <w:szCs w:val="18"/>
              </w:rPr>
              <w:t>名称</w:t>
            </w:r>
          </w:p>
        </w:tc>
        <w:tc>
          <w:tcPr>
            <w:tcW w:w="6162" w:type="dxa"/>
          </w:tcPr>
          <w:p w:rsidR="006A29FD" w:rsidRPr="003E0F86" w:rsidRDefault="006A29FD" w:rsidP="006A29FD"/>
        </w:tc>
      </w:tr>
      <w:tr w:rsidR="003E0F86" w:rsidRPr="003E0F86" w:rsidTr="00AA4EE7">
        <w:tc>
          <w:tcPr>
            <w:tcW w:w="648" w:type="dxa"/>
          </w:tcPr>
          <w:p w:rsidR="006A29FD" w:rsidRPr="003E0F86" w:rsidRDefault="00AA4EE7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2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6162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AA4EE7">
        <w:tc>
          <w:tcPr>
            <w:tcW w:w="648" w:type="dxa"/>
          </w:tcPr>
          <w:p w:rsidR="006A29FD" w:rsidRPr="003E0F86" w:rsidRDefault="00AA4EE7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3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6162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AA4EE7">
        <w:tc>
          <w:tcPr>
            <w:tcW w:w="648" w:type="dxa"/>
          </w:tcPr>
          <w:p w:rsidR="006A29FD" w:rsidRPr="003E0F86" w:rsidRDefault="00AA4EE7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4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6162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AA4EE7">
        <w:tc>
          <w:tcPr>
            <w:tcW w:w="648" w:type="dxa"/>
          </w:tcPr>
          <w:p w:rsidR="006A29FD" w:rsidRPr="003E0F86" w:rsidRDefault="00AA4EE7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5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管辖景区</w:t>
            </w:r>
          </w:p>
        </w:tc>
        <w:tc>
          <w:tcPr>
            <w:tcW w:w="6162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多个</w:t>
            </w:r>
            <w:r w:rsidRPr="003E0F86">
              <w:rPr>
                <w:szCs w:val="18"/>
              </w:rPr>
              <w:t>景区用</w:t>
            </w:r>
            <w:r w:rsidRPr="003E0F86">
              <w:rPr>
                <w:szCs w:val="18"/>
              </w:rPr>
              <w:t>“</w:t>
            </w:r>
            <w:r w:rsidRPr="003E0F86">
              <w:rPr>
                <w:rFonts w:hint="eastAsia"/>
                <w:szCs w:val="18"/>
              </w:rPr>
              <w:t>，</w:t>
            </w:r>
            <w:r w:rsidRPr="003E0F86">
              <w:rPr>
                <w:szCs w:val="18"/>
              </w:rPr>
              <w:t>”</w:t>
            </w:r>
            <w:r w:rsidRPr="003E0F86">
              <w:rPr>
                <w:rFonts w:hint="eastAsia"/>
                <w:szCs w:val="18"/>
              </w:rPr>
              <w:t>隔开</w:t>
            </w:r>
          </w:p>
        </w:tc>
      </w:tr>
      <w:tr w:rsidR="003E0F86" w:rsidRPr="003E0F86" w:rsidTr="00AA4EE7">
        <w:tc>
          <w:tcPr>
            <w:tcW w:w="648" w:type="dxa"/>
          </w:tcPr>
          <w:p w:rsidR="006A29FD" w:rsidRPr="003E0F86" w:rsidRDefault="00AA4EE7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6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6162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</w:rPr>
              <w:t>【基础信息</w:t>
            </w:r>
            <w:r w:rsidRPr="003E0F86">
              <w:t>维护】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分销权限</w:t>
            </w:r>
            <w:r w:rsidRPr="003E0F86">
              <w:t>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供应</w:t>
            </w:r>
            <w:r w:rsidRPr="003E0F86">
              <w:t>权限】</w:t>
            </w:r>
          </w:p>
        </w:tc>
      </w:tr>
    </w:tbl>
    <w:p w:rsidR="006A29FD" w:rsidRPr="003E0F86" w:rsidRDefault="006A29FD" w:rsidP="005A3CF8">
      <w:pPr>
        <w:pStyle w:val="ae"/>
        <w:numPr>
          <w:ilvl w:val="0"/>
          <w:numId w:val="48"/>
        </w:numPr>
        <w:ind w:firstLineChars="0"/>
      </w:pPr>
      <w:r w:rsidRPr="003E0F86">
        <w:rPr>
          <w:rFonts w:hint="eastAsia"/>
        </w:rPr>
        <w:t>新增景区公司字段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3E0F86" w:rsidRPr="003E0F86" w:rsidTr="006A29FD">
        <w:tc>
          <w:tcPr>
            <w:tcW w:w="1985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登录账号</w:t>
            </w:r>
          </w:p>
        </w:tc>
        <w:tc>
          <w:tcPr>
            <w:tcW w:w="6804" w:type="dxa"/>
          </w:tcPr>
          <w:p w:rsidR="006A29FD" w:rsidRPr="003E0F86" w:rsidRDefault="006A29FD" w:rsidP="006A29FD"/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密码</w:t>
            </w:r>
          </w:p>
        </w:tc>
        <w:tc>
          <w:tcPr>
            <w:tcW w:w="6804" w:type="dxa"/>
          </w:tcPr>
          <w:p w:rsidR="006A29FD" w:rsidRPr="003E0F86" w:rsidRDefault="006A29FD" w:rsidP="006A29FD"/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公司</w:t>
            </w:r>
            <w:r w:rsidRPr="003E0F86">
              <w:rPr>
                <w:szCs w:val="18"/>
              </w:rPr>
              <w:t>名称</w:t>
            </w:r>
          </w:p>
        </w:tc>
        <w:tc>
          <w:tcPr>
            <w:tcW w:w="6804" w:type="dxa"/>
          </w:tcPr>
          <w:p w:rsidR="006A29FD" w:rsidRPr="003E0F86" w:rsidRDefault="006A29FD" w:rsidP="006A29FD"/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行业经营许可证号</w:t>
            </w:r>
          </w:p>
        </w:tc>
        <w:tc>
          <w:tcPr>
            <w:tcW w:w="6804" w:type="dxa"/>
          </w:tcPr>
          <w:p w:rsidR="006A29FD" w:rsidRPr="003E0F86" w:rsidRDefault="006A29FD" w:rsidP="006A29FD"/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座机号码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选填</w:t>
            </w: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传真号码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选填</w:t>
            </w: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电子邮箱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lastRenderedPageBreak/>
              <w:t>是否能开发票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AA4EE7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交易服务费费用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AA4EE7" w:rsidRPr="003E0F86" w:rsidRDefault="00AA4EE7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交易服务费</w:t>
            </w:r>
            <w:r w:rsidRPr="003E0F86">
              <w:rPr>
                <w:szCs w:val="18"/>
              </w:rPr>
              <w:t>支付</w:t>
            </w:r>
          </w:p>
        </w:tc>
        <w:tc>
          <w:tcPr>
            <w:tcW w:w="6804" w:type="dxa"/>
          </w:tcPr>
          <w:p w:rsidR="00AA4EE7" w:rsidRPr="003E0F86" w:rsidRDefault="00AA4EE7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佣金支付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管辖景区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多个</w:t>
            </w:r>
            <w:r w:rsidRPr="003E0F86">
              <w:rPr>
                <w:szCs w:val="18"/>
              </w:rPr>
              <w:t>景区用</w:t>
            </w:r>
            <w:r w:rsidRPr="003E0F86">
              <w:rPr>
                <w:szCs w:val="18"/>
              </w:rPr>
              <w:t>“</w:t>
            </w:r>
            <w:r w:rsidRPr="003E0F86">
              <w:rPr>
                <w:rFonts w:hint="eastAsia"/>
                <w:szCs w:val="18"/>
              </w:rPr>
              <w:t>，</w:t>
            </w:r>
            <w:r w:rsidRPr="003E0F86">
              <w:rPr>
                <w:szCs w:val="18"/>
              </w:rPr>
              <w:t>”</w:t>
            </w:r>
            <w:r w:rsidRPr="003E0F86">
              <w:rPr>
                <w:rFonts w:hint="eastAsia"/>
                <w:szCs w:val="18"/>
              </w:rPr>
              <w:t>隔开</w:t>
            </w: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</w:tbl>
    <w:p w:rsidR="00E05494" w:rsidRPr="003E0F86" w:rsidRDefault="00E05494" w:rsidP="00E05494">
      <w:pPr>
        <w:rPr>
          <w:i/>
        </w:rPr>
      </w:pPr>
      <w:r w:rsidRPr="003E0F86">
        <w:rPr>
          <w:rFonts w:hint="eastAsia"/>
          <w:i/>
        </w:rPr>
        <w:t>（注）：</w:t>
      </w:r>
      <w:r w:rsidRPr="003E0F86">
        <w:rPr>
          <w:i/>
        </w:rPr>
        <w:t>上述除了选填，全为必填。</w:t>
      </w:r>
    </w:p>
    <w:p w:rsidR="00E05494" w:rsidRPr="003E0F86" w:rsidRDefault="00E05494" w:rsidP="00E05494">
      <w:pPr>
        <w:rPr>
          <w:i/>
        </w:rPr>
      </w:pPr>
    </w:p>
    <w:p w:rsidR="001033F1" w:rsidRPr="003E0F86" w:rsidRDefault="001033F1" w:rsidP="005A3CF8">
      <w:pPr>
        <w:pStyle w:val="ae"/>
        <w:numPr>
          <w:ilvl w:val="0"/>
          <w:numId w:val="48"/>
        </w:numPr>
        <w:ind w:firstLineChars="0"/>
      </w:pPr>
      <w:r w:rsidRPr="003E0F86">
        <w:rPr>
          <w:rFonts w:hint="eastAsia"/>
        </w:rPr>
        <w:t>筛选</w:t>
      </w:r>
      <w:r w:rsidRPr="003E0F86">
        <w:t>条件字段</w:t>
      </w:r>
    </w:p>
    <w:tbl>
      <w:tblPr>
        <w:tblStyle w:val="ad"/>
        <w:tblW w:w="8630" w:type="dxa"/>
        <w:tblLook w:val="04A0" w:firstRow="1" w:lastRow="0" w:firstColumn="1" w:lastColumn="0" w:noHBand="0" w:noVBand="1"/>
      </w:tblPr>
      <w:tblGrid>
        <w:gridCol w:w="1488"/>
        <w:gridCol w:w="3634"/>
        <w:gridCol w:w="3508"/>
      </w:tblGrid>
      <w:tr w:rsidR="003E0F86" w:rsidRPr="003E0F86" w:rsidTr="001033F1">
        <w:tc>
          <w:tcPr>
            <w:tcW w:w="1488" w:type="dxa"/>
            <w:shd w:val="clear" w:color="auto" w:fill="D9D9D9" w:themeFill="background1" w:themeFillShade="D9"/>
          </w:tcPr>
          <w:p w:rsidR="001033F1" w:rsidRPr="003E0F86" w:rsidRDefault="001033F1" w:rsidP="001033F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3634" w:type="dxa"/>
            <w:shd w:val="clear" w:color="auto" w:fill="D9D9D9" w:themeFill="background1" w:themeFillShade="D9"/>
          </w:tcPr>
          <w:p w:rsidR="001033F1" w:rsidRPr="003E0F86" w:rsidRDefault="001033F1" w:rsidP="001033F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输入</w:t>
            </w:r>
            <w:r w:rsidRPr="003E0F86">
              <w:rPr>
                <w:szCs w:val="18"/>
              </w:rPr>
              <w:t>规范</w:t>
            </w:r>
          </w:p>
        </w:tc>
        <w:tc>
          <w:tcPr>
            <w:tcW w:w="3508" w:type="dxa"/>
            <w:shd w:val="clear" w:color="auto" w:fill="D9D9D9" w:themeFill="background1" w:themeFillShade="D9"/>
          </w:tcPr>
          <w:p w:rsidR="001033F1" w:rsidRPr="003E0F86" w:rsidRDefault="001033F1" w:rsidP="001033F1">
            <w:pPr>
              <w:jc w:val="center"/>
              <w:rPr>
                <w:szCs w:val="18"/>
              </w:rPr>
            </w:pPr>
          </w:p>
        </w:tc>
      </w:tr>
      <w:tr w:rsidR="003E0F86" w:rsidRPr="003E0F86" w:rsidTr="001033F1">
        <w:trPr>
          <w:trHeight w:val="301"/>
        </w:trPr>
        <w:tc>
          <w:tcPr>
            <w:tcW w:w="1488" w:type="dxa"/>
          </w:tcPr>
          <w:p w:rsidR="001033F1" w:rsidRPr="003E0F86" w:rsidRDefault="001033F1" w:rsidP="001033F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公司</w:t>
            </w:r>
            <w:r w:rsidRPr="003E0F86">
              <w:rPr>
                <w:szCs w:val="18"/>
              </w:rPr>
              <w:t>名称</w:t>
            </w:r>
          </w:p>
        </w:tc>
        <w:tc>
          <w:tcPr>
            <w:tcW w:w="3634" w:type="dxa"/>
          </w:tcPr>
          <w:p w:rsidR="001033F1" w:rsidRPr="003E0F86" w:rsidRDefault="002958E5" w:rsidP="001033F1">
            <w:pPr>
              <w:jc w:val="left"/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508" w:type="dxa"/>
          </w:tcPr>
          <w:p w:rsidR="001033F1" w:rsidRPr="003E0F86" w:rsidRDefault="001033F1" w:rsidP="001033F1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</w:p>
        </w:tc>
      </w:tr>
      <w:tr w:rsidR="003E0F86" w:rsidRPr="003E0F86" w:rsidTr="001033F1">
        <w:tc>
          <w:tcPr>
            <w:tcW w:w="1488" w:type="dxa"/>
          </w:tcPr>
          <w:p w:rsidR="001033F1" w:rsidRPr="003E0F86" w:rsidRDefault="001033F1" w:rsidP="001033F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3634" w:type="dxa"/>
          </w:tcPr>
          <w:p w:rsidR="001033F1" w:rsidRPr="003E0F86" w:rsidRDefault="002958E5" w:rsidP="001033F1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508" w:type="dxa"/>
          </w:tcPr>
          <w:p w:rsidR="001033F1" w:rsidRPr="003E0F86" w:rsidRDefault="001033F1" w:rsidP="001033F1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</w:p>
        </w:tc>
      </w:tr>
      <w:tr w:rsidR="001033F1" w:rsidRPr="003E0F86" w:rsidTr="001033F1">
        <w:tc>
          <w:tcPr>
            <w:tcW w:w="1488" w:type="dxa"/>
          </w:tcPr>
          <w:p w:rsidR="001033F1" w:rsidRPr="003E0F86" w:rsidRDefault="001033F1" w:rsidP="001033F1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3634" w:type="dxa"/>
          </w:tcPr>
          <w:p w:rsidR="001033F1" w:rsidRPr="003E0F86" w:rsidRDefault="001033F1" w:rsidP="001033F1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限</w:t>
            </w:r>
            <w:r w:rsidRPr="003E0F86">
              <w:rPr>
                <w:rFonts w:hint="eastAsia"/>
                <w:szCs w:val="18"/>
              </w:rPr>
              <w:t>11</w:t>
            </w:r>
            <w:r w:rsidRPr="003E0F86">
              <w:rPr>
                <w:rFonts w:hint="eastAsia"/>
                <w:szCs w:val="18"/>
              </w:rPr>
              <w:t>位</w:t>
            </w:r>
            <w:r w:rsidRPr="003E0F86">
              <w:rPr>
                <w:szCs w:val="18"/>
              </w:rPr>
              <w:t>数字</w:t>
            </w:r>
          </w:p>
        </w:tc>
        <w:tc>
          <w:tcPr>
            <w:tcW w:w="3508" w:type="dxa"/>
          </w:tcPr>
          <w:p w:rsidR="001033F1" w:rsidRPr="003E0F86" w:rsidRDefault="001033F1" w:rsidP="001033F1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精准</w:t>
            </w:r>
            <w:r w:rsidRPr="003E0F86">
              <w:rPr>
                <w:szCs w:val="18"/>
              </w:rPr>
              <w:t>搜索</w:t>
            </w:r>
          </w:p>
        </w:tc>
      </w:tr>
    </w:tbl>
    <w:p w:rsidR="001033F1" w:rsidRPr="003E0F86" w:rsidRDefault="001033F1" w:rsidP="001033F1"/>
    <w:p w:rsidR="006A29FD" w:rsidRPr="003E0F86" w:rsidRDefault="006A29FD" w:rsidP="004A3C18">
      <w:pPr>
        <w:pStyle w:val="5"/>
        <w:spacing w:before="312" w:after="312"/>
      </w:pPr>
      <w:r w:rsidRPr="003E0F86">
        <w:rPr>
          <w:rFonts w:hint="eastAsia"/>
        </w:rPr>
        <w:t>演艺</w:t>
      </w:r>
      <w:r w:rsidRPr="003E0F86">
        <w:t>门票</w:t>
      </w:r>
    </w:p>
    <w:p w:rsidR="006A29FD" w:rsidRPr="003E0F86" w:rsidRDefault="006A29FD" w:rsidP="006A29FD">
      <w:r w:rsidRPr="003E0F86">
        <w:rPr>
          <w:rFonts w:hint="eastAsia"/>
        </w:rPr>
        <w:t>同</w:t>
      </w:r>
      <w:r w:rsidRPr="003E0F86">
        <w:t>景区门票一致。</w:t>
      </w:r>
    </w:p>
    <w:p w:rsidR="006A29FD" w:rsidRPr="003E0F86" w:rsidRDefault="006A29FD" w:rsidP="004A3C18">
      <w:pPr>
        <w:pStyle w:val="5"/>
        <w:spacing w:before="312" w:after="312"/>
      </w:pPr>
      <w:r w:rsidRPr="003E0F86">
        <w:rPr>
          <w:rFonts w:hint="eastAsia"/>
        </w:rPr>
        <w:t>住宿</w:t>
      </w:r>
    </w:p>
    <w:p w:rsidR="006A29FD" w:rsidRPr="003E0F86" w:rsidRDefault="006A29FD" w:rsidP="005A3CF8">
      <w:pPr>
        <w:pStyle w:val="ae"/>
        <w:numPr>
          <w:ilvl w:val="0"/>
          <w:numId w:val="49"/>
        </w:numPr>
        <w:ind w:firstLineChars="0"/>
      </w:pPr>
      <w:r w:rsidRPr="003E0F86">
        <w:rPr>
          <w:rFonts w:hint="eastAsia"/>
        </w:rPr>
        <w:t>列表字段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48"/>
        <w:gridCol w:w="1820"/>
        <w:gridCol w:w="6162"/>
      </w:tblGrid>
      <w:tr w:rsidR="003E0F86" w:rsidRPr="003E0F86" w:rsidTr="00E05494">
        <w:tc>
          <w:tcPr>
            <w:tcW w:w="648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序号</w:t>
            </w:r>
          </w:p>
        </w:tc>
        <w:tc>
          <w:tcPr>
            <w:tcW w:w="1820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162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E05494">
        <w:trPr>
          <w:trHeight w:val="301"/>
        </w:trPr>
        <w:tc>
          <w:tcPr>
            <w:tcW w:w="648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1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门店</w:t>
            </w:r>
            <w:r w:rsidRPr="003E0F86">
              <w:rPr>
                <w:szCs w:val="18"/>
              </w:rPr>
              <w:t>类别</w:t>
            </w:r>
          </w:p>
        </w:tc>
        <w:tc>
          <w:tcPr>
            <w:tcW w:w="6162" w:type="dxa"/>
          </w:tcPr>
          <w:p w:rsidR="006A29FD" w:rsidRPr="003E0F86" w:rsidRDefault="006A29FD" w:rsidP="00E03A59">
            <w:r w:rsidRPr="003E0F86">
              <w:rPr>
                <w:rFonts w:hint="eastAsia"/>
              </w:rPr>
              <w:t>包括</w:t>
            </w:r>
            <w:r w:rsidR="00E03A59" w:rsidRPr="003E0F86">
              <w:rPr>
                <w:rFonts w:hint="eastAsia"/>
              </w:rPr>
              <w:t>酒店</w:t>
            </w:r>
            <w:r w:rsidR="00E03A59" w:rsidRPr="003E0F86">
              <w:t>、</w:t>
            </w:r>
            <w:r w:rsidR="00E03A59" w:rsidRPr="003E0F86">
              <w:rPr>
                <w:rFonts w:hint="eastAsia"/>
              </w:rPr>
              <w:t>客栈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种</w:t>
            </w:r>
            <w:r w:rsidRPr="003E0F86">
              <w:t>情况</w:t>
            </w:r>
          </w:p>
        </w:tc>
      </w:tr>
      <w:tr w:rsidR="003E0F86" w:rsidRPr="003E0F86" w:rsidTr="00E05494">
        <w:trPr>
          <w:trHeight w:val="301"/>
        </w:trPr>
        <w:tc>
          <w:tcPr>
            <w:tcW w:w="648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2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门店</w:t>
            </w:r>
            <w:r w:rsidRPr="003E0F86">
              <w:rPr>
                <w:szCs w:val="18"/>
              </w:rPr>
              <w:t>名称</w:t>
            </w:r>
            <w:r w:rsidR="005A1BF3" w:rsidRPr="003E0F86">
              <w:rPr>
                <w:rFonts w:hint="eastAsia"/>
                <w:szCs w:val="18"/>
              </w:rPr>
              <w:t>/</w:t>
            </w:r>
            <w:r w:rsidR="005A1BF3" w:rsidRPr="003E0F86">
              <w:rPr>
                <w:rFonts w:hint="eastAsia"/>
                <w:szCs w:val="18"/>
              </w:rPr>
              <w:t>公司名称</w:t>
            </w:r>
          </w:p>
        </w:tc>
        <w:tc>
          <w:tcPr>
            <w:tcW w:w="6162" w:type="dxa"/>
          </w:tcPr>
          <w:p w:rsidR="006A29FD" w:rsidRPr="003E0F86" w:rsidRDefault="006A29FD" w:rsidP="006A29FD"/>
        </w:tc>
      </w:tr>
      <w:tr w:rsidR="003E0F86" w:rsidRPr="003E0F86" w:rsidTr="00E05494">
        <w:tc>
          <w:tcPr>
            <w:tcW w:w="648" w:type="dxa"/>
          </w:tcPr>
          <w:p w:rsidR="006A29FD" w:rsidRPr="003E0F86" w:rsidRDefault="00E05494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3</w:t>
            </w:r>
          </w:p>
        </w:tc>
        <w:tc>
          <w:tcPr>
            <w:tcW w:w="1820" w:type="dxa"/>
          </w:tcPr>
          <w:p w:rsidR="006A29FD" w:rsidRPr="003E0F86" w:rsidRDefault="00B82635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6162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648" w:type="dxa"/>
          </w:tcPr>
          <w:p w:rsidR="006A29FD" w:rsidRPr="003E0F86" w:rsidRDefault="00E05494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4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身份证号</w:t>
            </w:r>
          </w:p>
        </w:tc>
        <w:tc>
          <w:tcPr>
            <w:tcW w:w="6162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类别</w:t>
            </w:r>
            <w:r w:rsidR="00E03A59" w:rsidRPr="003E0F86">
              <w:rPr>
                <w:szCs w:val="18"/>
              </w:rPr>
              <w:t>为</w:t>
            </w:r>
            <w:r w:rsidR="00E03A59" w:rsidRPr="003E0F86">
              <w:rPr>
                <w:rFonts w:hint="eastAsia"/>
                <w:szCs w:val="18"/>
              </w:rPr>
              <w:t>酒店</w:t>
            </w:r>
            <w:r w:rsidRPr="003E0F86">
              <w:rPr>
                <w:szCs w:val="18"/>
              </w:rPr>
              <w:t>时，此字段为空</w:t>
            </w:r>
          </w:p>
        </w:tc>
      </w:tr>
      <w:tr w:rsidR="003E0F86" w:rsidRPr="003E0F86" w:rsidTr="00E05494">
        <w:tc>
          <w:tcPr>
            <w:tcW w:w="648" w:type="dxa"/>
          </w:tcPr>
          <w:p w:rsidR="006A29FD" w:rsidRPr="003E0F86" w:rsidRDefault="00E05494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5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6162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648" w:type="dxa"/>
          </w:tcPr>
          <w:p w:rsidR="006A29FD" w:rsidRPr="003E0F86" w:rsidRDefault="00E05494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6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6162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6A29FD" w:rsidRPr="003E0F86" w:rsidTr="00E05494">
        <w:tc>
          <w:tcPr>
            <w:tcW w:w="648" w:type="dxa"/>
          </w:tcPr>
          <w:p w:rsidR="006A29FD" w:rsidRPr="003E0F86" w:rsidRDefault="00E05494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7</w:t>
            </w:r>
          </w:p>
        </w:tc>
        <w:tc>
          <w:tcPr>
            <w:tcW w:w="1820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6162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</w:rPr>
              <w:t>【基础信息</w:t>
            </w:r>
            <w:r w:rsidRPr="003E0F86">
              <w:t>维护】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分销权限</w:t>
            </w:r>
            <w:r w:rsidRPr="003E0F86">
              <w:t>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供应</w:t>
            </w:r>
            <w:r w:rsidRPr="003E0F86">
              <w:t>权限】</w:t>
            </w:r>
          </w:p>
        </w:tc>
      </w:tr>
    </w:tbl>
    <w:p w:rsidR="00B82635" w:rsidRPr="003E0F86" w:rsidRDefault="00B82635" w:rsidP="00B82635"/>
    <w:p w:rsidR="006A29FD" w:rsidRPr="003E0F86" w:rsidRDefault="006A29FD" w:rsidP="005A3CF8">
      <w:pPr>
        <w:pStyle w:val="ae"/>
        <w:numPr>
          <w:ilvl w:val="0"/>
          <w:numId w:val="49"/>
        </w:numPr>
        <w:ind w:firstLineChars="0"/>
      </w:pPr>
      <w:r w:rsidRPr="003E0F86">
        <w:rPr>
          <w:rFonts w:hint="eastAsia"/>
        </w:rPr>
        <w:t>新增住宿供应账号字段</w:t>
      </w:r>
    </w:p>
    <w:p w:rsidR="006A29FD" w:rsidRPr="003E0F86" w:rsidRDefault="006A29FD" w:rsidP="005A3CF8">
      <w:pPr>
        <w:pStyle w:val="ae"/>
        <w:numPr>
          <w:ilvl w:val="0"/>
          <w:numId w:val="50"/>
        </w:numPr>
        <w:ind w:firstLineChars="0"/>
        <w:rPr>
          <w:b/>
        </w:rPr>
      </w:pPr>
      <w:r w:rsidRPr="003E0F86">
        <w:rPr>
          <w:rFonts w:hint="eastAsia"/>
          <w:b/>
        </w:rPr>
        <w:t>新增客栈：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3E0F86" w:rsidRPr="003E0F86" w:rsidTr="006A29FD">
        <w:tc>
          <w:tcPr>
            <w:tcW w:w="1985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登录账号</w:t>
            </w:r>
          </w:p>
        </w:tc>
        <w:tc>
          <w:tcPr>
            <w:tcW w:w="6804" w:type="dxa"/>
          </w:tcPr>
          <w:p w:rsidR="006A29FD" w:rsidRPr="003E0F86" w:rsidRDefault="006A29FD" w:rsidP="006A29FD"/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密码</w:t>
            </w:r>
          </w:p>
        </w:tc>
        <w:tc>
          <w:tcPr>
            <w:tcW w:w="6804" w:type="dxa"/>
          </w:tcPr>
          <w:p w:rsidR="006A29FD" w:rsidRPr="003E0F86" w:rsidRDefault="006A29FD" w:rsidP="006A29FD"/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门</w:t>
            </w:r>
            <w:proofErr w:type="gramStart"/>
            <w:r w:rsidRPr="003E0F86">
              <w:rPr>
                <w:rFonts w:hint="eastAsia"/>
                <w:szCs w:val="18"/>
              </w:rPr>
              <w:t>店类型</w:t>
            </w:r>
            <w:proofErr w:type="gramEnd"/>
          </w:p>
        </w:tc>
        <w:tc>
          <w:tcPr>
            <w:tcW w:w="6804" w:type="dxa"/>
          </w:tcPr>
          <w:p w:rsidR="006A29FD" w:rsidRPr="003E0F86" w:rsidRDefault="006A29FD" w:rsidP="006A29FD">
            <w:r w:rsidRPr="003E0F86">
              <w:rPr>
                <w:rFonts w:hint="eastAsia"/>
              </w:rPr>
              <w:t>包括</w:t>
            </w:r>
            <w:r w:rsidR="00E03A59" w:rsidRPr="003E0F86">
              <w:rPr>
                <w:rFonts w:hint="eastAsia"/>
              </w:rPr>
              <w:t>酒店</w:t>
            </w:r>
            <w:r w:rsidR="00E03A59" w:rsidRPr="003E0F86">
              <w:t>、</w:t>
            </w:r>
            <w:r w:rsidR="00E03A59" w:rsidRPr="003E0F86">
              <w:rPr>
                <w:rFonts w:hint="eastAsia"/>
              </w:rPr>
              <w:t>客栈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种</w:t>
            </w:r>
            <w:r w:rsidRPr="003E0F86">
              <w:t>情况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E05494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lastRenderedPageBreak/>
              <w:t>门店</w:t>
            </w:r>
            <w:r w:rsidR="006A29FD" w:rsidRPr="003E0F86">
              <w:rPr>
                <w:szCs w:val="18"/>
              </w:rPr>
              <w:t>名称</w:t>
            </w:r>
          </w:p>
        </w:tc>
        <w:tc>
          <w:tcPr>
            <w:tcW w:w="6804" w:type="dxa"/>
          </w:tcPr>
          <w:p w:rsidR="006A29FD" w:rsidRPr="003E0F86" w:rsidRDefault="006A29FD" w:rsidP="006A29FD"/>
        </w:tc>
      </w:tr>
      <w:tr w:rsidR="003E0F86" w:rsidRPr="003E0F86" w:rsidTr="006A29FD">
        <w:tc>
          <w:tcPr>
            <w:tcW w:w="1985" w:type="dxa"/>
          </w:tcPr>
          <w:p w:rsidR="006A29FD" w:rsidRPr="003E0F86" w:rsidRDefault="00B82635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szCs w:val="18"/>
              </w:rPr>
              <w:t>身份证号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8C3D2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座机</w:t>
            </w:r>
            <w:r w:rsidR="006A29FD" w:rsidRPr="003E0F86">
              <w:rPr>
                <w:rFonts w:hint="eastAsia"/>
                <w:szCs w:val="18"/>
              </w:rPr>
              <w:t>号码</w:t>
            </w:r>
          </w:p>
        </w:tc>
        <w:tc>
          <w:tcPr>
            <w:tcW w:w="6804" w:type="dxa"/>
          </w:tcPr>
          <w:p w:rsidR="006A29FD" w:rsidRPr="003E0F86" w:rsidRDefault="008C3D2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选填</w:t>
            </w: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电子邮箱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所属景区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B82635" w:rsidRPr="003E0F86" w:rsidRDefault="00B82635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是否能开发票</w:t>
            </w:r>
          </w:p>
        </w:tc>
        <w:tc>
          <w:tcPr>
            <w:tcW w:w="6804" w:type="dxa"/>
          </w:tcPr>
          <w:p w:rsidR="00B82635" w:rsidRPr="003E0F86" w:rsidRDefault="00B82635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B82635" w:rsidRPr="003E0F86" w:rsidRDefault="00B82635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交易服务费费用</w:t>
            </w:r>
          </w:p>
        </w:tc>
        <w:tc>
          <w:tcPr>
            <w:tcW w:w="6804" w:type="dxa"/>
          </w:tcPr>
          <w:p w:rsidR="00B82635" w:rsidRPr="003E0F86" w:rsidRDefault="00B82635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B82635" w:rsidRPr="003E0F86" w:rsidRDefault="00B82635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交易服务费支付</w:t>
            </w:r>
          </w:p>
        </w:tc>
        <w:tc>
          <w:tcPr>
            <w:tcW w:w="6804" w:type="dxa"/>
          </w:tcPr>
          <w:p w:rsidR="00B82635" w:rsidRPr="003E0F86" w:rsidRDefault="00B82635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B82635" w:rsidRPr="003E0F86" w:rsidRDefault="00B82635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佣金支付</w:t>
            </w:r>
          </w:p>
        </w:tc>
        <w:tc>
          <w:tcPr>
            <w:tcW w:w="6804" w:type="dxa"/>
          </w:tcPr>
          <w:p w:rsidR="00B82635" w:rsidRPr="003E0F86" w:rsidRDefault="00B82635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</w:tbl>
    <w:p w:rsidR="00E05494" w:rsidRPr="003E0F86" w:rsidRDefault="00E05494" w:rsidP="00E05494">
      <w:pPr>
        <w:rPr>
          <w:i/>
        </w:rPr>
      </w:pPr>
      <w:r w:rsidRPr="003E0F86">
        <w:rPr>
          <w:rFonts w:hint="eastAsia"/>
          <w:i/>
        </w:rPr>
        <w:t>（注）：</w:t>
      </w:r>
      <w:r w:rsidR="00201486" w:rsidRPr="003E0F86">
        <w:rPr>
          <w:rFonts w:hint="eastAsia"/>
          <w:i/>
        </w:rPr>
        <w:t>除标明为选填的外，</w:t>
      </w:r>
      <w:r w:rsidRPr="003E0F86">
        <w:rPr>
          <w:i/>
        </w:rPr>
        <w:t>上述全为必填信息。</w:t>
      </w:r>
    </w:p>
    <w:p w:rsidR="006A29FD" w:rsidRPr="003E0F86" w:rsidRDefault="006A29FD" w:rsidP="005A3CF8">
      <w:pPr>
        <w:pStyle w:val="ae"/>
        <w:numPr>
          <w:ilvl w:val="0"/>
          <w:numId w:val="50"/>
        </w:numPr>
        <w:ind w:firstLineChars="0"/>
        <w:rPr>
          <w:b/>
        </w:rPr>
      </w:pPr>
      <w:r w:rsidRPr="003E0F86">
        <w:rPr>
          <w:rFonts w:hint="eastAsia"/>
          <w:b/>
        </w:rPr>
        <w:t>新增酒店：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3E0F86" w:rsidRPr="003E0F86" w:rsidTr="006A29FD">
        <w:tc>
          <w:tcPr>
            <w:tcW w:w="1985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登录账号</w:t>
            </w:r>
          </w:p>
        </w:tc>
        <w:tc>
          <w:tcPr>
            <w:tcW w:w="6804" w:type="dxa"/>
          </w:tcPr>
          <w:p w:rsidR="006A29FD" w:rsidRPr="003E0F86" w:rsidRDefault="006A29FD" w:rsidP="006A29FD"/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密码</w:t>
            </w:r>
          </w:p>
        </w:tc>
        <w:tc>
          <w:tcPr>
            <w:tcW w:w="6804" w:type="dxa"/>
          </w:tcPr>
          <w:p w:rsidR="006A29FD" w:rsidRPr="003E0F86" w:rsidRDefault="006A29FD" w:rsidP="006A29FD"/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门店</w:t>
            </w:r>
            <w:r w:rsidRPr="003E0F86">
              <w:rPr>
                <w:szCs w:val="18"/>
              </w:rPr>
              <w:t>类别</w:t>
            </w:r>
          </w:p>
        </w:tc>
        <w:tc>
          <w:tcPr>
            <w:tcW w:w="6804" w:type="dxa"/>
          </w:tcPr>
          <w:p w:rsidR="006A29FD" w:rsidRPr="003E0F86" w:rsidRDefault="006A29FD" w:rsidP="006A29FD"/>
        </w:tc>
      </w:tr>
      <w:tr w:rsidR="003E0F86" w:rsidRPr="003E0F86" w:rsidTr="006A29FD">
        <w:trPr>
          <w:trHeight w:val="301"/>
        </w:trPr>
        <w:tc>
          <w:tcPr>
            <w:tcW w:w="1985" w:type="dxa"/>
          </w:tcPr>
          <w:p w:rsidR="006A29FD" w:rsidRPr="003E0F86" w:rsidRDefault="00C65D9E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公司名称</w:t>
            </w:r>
          </w:p>
        </w:tc>
        <w:tc>
          <w:tcPr>
            <w:tcW w:w="6804" w:type="dxa"/>
          </w:tcPr>
          <w:p w:rsidR="006A29FD" w:rsidRPr="003E0F86" w:rsidRDefault="006A29FD" w:rsidP="006A29FD"/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B82635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8C3D2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座机</w:t>
            </w:r>
            <w:r w:rsidR="006A29FD" w:rsidRPr="003E0F86">
              <w:rPr>
                <w:rFonts w:hint="eastAsia"/>
                <w:szCs w:val="18"/>
              </w:rPr>
              <w:t>号码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传真号码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选填</w:t>
            </w: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电子邮箱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所属景区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是否能开发票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B82635" w:rsidRPr="003E0F86" w:rsidRDefault="00B82635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交易服务费费用</w:t>
            </w:r>
          </w:p>
        </w:tc>
        <w:tc>
          <w:tcPr>
            <w:tcW w:w="6804" w:type="dxa"/>
          </w:tcPr>
          <w:p w:rsidR="00B82635" w:rsidRPr="003E0F86" w:rsidRDefault="00B82635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B82635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交易服务费</w:t>
            </w:r>
            <w:r w:rsidR="006A29FD" w:rsidRPr="003E0F86">
              <w:rPr>
                <w:rFonts w:hint="eastAsia"/>
                <w:szCs w:val="18"/>
              </w:rPr>
              <w:t>支付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佣金支付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  <w:tr w:rsidR="003E0F86" w:rsidRPr="003E0F86" w:rsidTr="006A29FD">
        <w:tc>
          <w:tcPr>
            <w:tcW w:w="1985" w:type="dxa"/>
          </w:tcPr>
          <w:p w:rsidR="006A29FD" w:rsidRPr="003E0F86" w:rsidRDefault="006A29FD" w:rsidP="006A29FD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:rsidR="006A29FD" w:rsidRPr="003E0F86" w:rsidRDefault="006A29FD" w:rsidP="006A29FD">
            <w:pPr>
              <w:rPr>
                <w:szCs w:val="18"/>
              </w:rPr>
            </w:pPr>
          </w:p>
        </w:tc>
      </w:tr>
    </w:tbl>
    <w:p w:rsidR="00B82635" w:rsidRPr="003E0F86" w:rsidRDefault="00201486" w:rsidP="00B82635">
      <w:pPr>
        <w:rPr>
          <w:i/>
        </w:rPr>
      </w:pPr>
      <w:r w:rsidRPr="003E0F86">
        <w:rPr>
          <w:rFonts w:hint="eastAsia"/>
          <w:i/>
        </w:rPr>
        <w:t>（注）：除标明为选填的外，</w:t>
      </w:r>
      <w:r w:rsidRPr="003E0F86">
        <w:rPr>
          <w:i/>
        </w:rPr>
        <w:t>上述全为必填信息。</w:t>
      </w:r>
    </w:p>
    <w:p w:rsidR="00201486" w:rsidRPr="003E0F86" w:rsidRDefault="00201486" w:rsidP="00B82635">
      <w:pPr>
        <w:rPr>
          <w:b/>
        </w:rPr>
      </w:pPr>
    </w:p>
    <w:p w:rsidR="001033F1" w:rsidRPr="003E0F86" w:rsidRDefault="001033F1" w:rsidP="005A3CF8">
      <w:pPr>
        <w:pStyle w:val="ae"/>
        <w:numPr>
          <w:ilvl w:val="0"/>
          <w:numId w:val="49"/>
        </w:numPr>
        <w:ind w:firstLineChars="0"/>
      </w:pPr>
      <w:r w:rsidRPr="003E0F86">
        <w:rPr>
          <w:rFonts w:hint="eastAsia"/>
        </w:rPr>
        <w:t>筛选</w:t>
      </w:r>
      <w:r w:rsidRPr="003E0F86">
        <w:t>条件字段</w:t>
      </w:r>
    </w:p>
    <w:tbl>
      <w:tblPr>
        <w:tblStyle w:val="ad"/>
        <w:tblW w:w="8630" w:type="dxa"/>
        <w:tblLook w:val="04A0" w:firstRow="1" w:lastRow="0" w:firstColumn="1" w:lastColumn="0" w:noHBand="0" w:noVBand="1"/>
      </w:tblPr>
      <w:tblGrid>
        <w:gridCol w:w="1488"/>
        <w:gridCol w:w="3634"/>
        <w:gridCol w:w="3508"/>
      </w:tblGrid>
      <w:tr w:rsidR="003E0F86" w:rsidRPr="003E0F86" w:rsidTr="00754987">
        <w:tc>
          <w:tcPr>
            <w:tcW w:w="1488" w:type="dxa"/>
            <w:shd w:val="clear" w:color="auto" w:fill="D9D9D9" w:themeFill="background1" w:themeFillShade="D9"/>
          </w:tcPr>
          <w:p w:rsidR="001033F1" w:rsidRPr="003E0F86" w:rsidRDefault="001033F1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3634" w:type="dxa"/>
            <w:shd w:val="clear" w:color="auto" w:fill="D9D9D9" w:themeFill="background1" w:themeFillShade="D9"/>
          </w:tcPr>
          <w:p w:rsidR="001033F1" w:rsidRPr="003E0F86" w:rsidRDefault="001033F1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输入</w:t>
            </w:r>
            <w:r w:rsidRPr="003E0F86">
              <w:rPr>
                <w:szCs w:val="18"/>
              </w:rPr>
              <w:t>规范</w:t>
            </w:r>
          </w:p>
        </w:tc>
        <w:tc>
          <w:tcPr>
            <w:tcW w:w="3508" w:type="dxa"/>
            <w:shd w:val="clear" w:color="auto" w:fill="D9D9D9" w:themeFill="background1" w:themeFillShade="D9"/>
          </w:tcPr>
          <w:p w:rsidR="001033F1" w:rsidRPr="003E0F86" w:rsidRDefault="001033F1" w:rsidP="00754987">
            <w:pPr>
              <w:jc w:val="center"/>
              <w:rPr>
                <w:szCs w:val="18"/>
              </w:rPr>
            </w:pPr>
          </w:p>
        </w:tc>
      </w:tr>
      <w:tr w:rsidR="003E0F86" w:rsidRPr="003E0F86" w:rsidTr="00754987">
        <w:trPr>
          <w:trHeight w:val="301"/>
        </w:trPr>
        <w:tc>
          <w:tcPr>
            <w:tcW w:w="1488" w:type="dxa"/>
          </w:tcPr>
          <w:p w:rsidR="001033F1" w:rsidRPr="003E0F86" w:rsidRDefault="001033F1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门店</w:t>
            </w:r>
            <w:r w:rsidRPr="003E0F86">
              <w:rPr>
                <w:szCs w:val="18"/>
              </w:rPr>
              <w:t>名称</w:t>
            </w:r>
            <w:r w:rsidR="00BF6832" w:rsidRPr="003E0F86">
              <w:rPr>
                <w:rFonts w:hint="eastAsia"/>
                <w:szCs w:val="18"/>
              </w:rPr>
              <w:t>/</w:t>
            </w:r>
            <w:r w:rsidR="00BF6832" w:rsidRPr="003E0F86">
              <w:rPr>
                <w:rFonts w:hint="eastAsia"/>
                <w:szCs w:val="18"/>
              </w:rPr>
              <w:t>公司名称</w:t>
            </w:r>
          </w:p>
        </w:tc>
        <w:tc>
          <w:tcPr>
            <w:tcW w:w="3634" w:type="dxa"/>
          </w:tcPr>
          <w:p w:rsidR="001033F1" w:rsidRPr="003E0F86" w:rsidRDefault="00F10CFF" w:rsidP="00754987">
            <w:pPr>
              <w:jc w:val="left"/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508" w:type="dxa"/>
          </w:tcPr>
          <w:p w:rsidR="001033F1" w:rsidRPr="003E0F86" w:rsidRDefault="001033F1" w:rsidP="00754987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  <w:r w:rsidRPr="003E0F86">
              <w:rPr>
                <w:rFonts w:hint="eastAsia"/>
              </w:rPr>
              <w:t>，</w:t>
            </w:r>
            <w:r w:rsidRPr="003E0F86">
              <w:t>且同时在公司名称、门店名称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字段中同时搜索</w:t>
            </w:r>
            <w:r w:rsidRPr="003E0F86">
              <w:rPr>
                <w:rFonts w:hint="eastAsia"/>
              </w:rPr>
              <w:t>，</w:t>
            </w:r>
            <w:r w:rsidRPr="003E0F86">
              <w:t>因为客栈和酒</w:t>
            </w:r>
            <w:r w:rsidRPr="003E0F86">
              <w:lastRenderedPageBreak/>
              <w:t>店的门店名称存在不同字段中。</w:t>
            </w:r>
          </w:p>
        </w:tc>
      </w:tr>
      <w:tr w:rsidR="003E0F86" w:rsidRPr="003E0F86" w:rsidTr="00754987">
        <w:tc>
          <w:tcPr>
            <w:tcW w:w="1488" w:type="dxa"/>
          </w:tcPr>
          <w:p w:rsidR="001033F1" w:rsidRPr="003E0F86" w:rsidRDefault="00B82635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lastRenderedPageBreak/>
              <w:t>联系人</w:t>
            </w:r>
          </w:p>
        </w:tc>
        <w:tc>
          <w:tcPr>
            <w:tcW w:w="3634" w:type="dxa"/>
          </w:tcPr>
          <w:p w:rsidR="001033F1" w:rsidRPr="003E0F86" w:rsidRDefault="00F10CFF" w:rsidP="00754987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30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</w:p>
        </w:tc>
        <w:tc>
          <w:tcPr>
            <w:tcW w:w="3508" w:type="dxa"/>
          </w:tcPr>
          <w:p w:rsidR="001033F1" w:rsidRPr="003E0F86" w:rsidRDefault="001033F1" w:rsidP="00754987">
            <w:pPr>
              <w:jc w:val="left"/>
            </w:pPr>
            <w:r w:rsidRPr="003E0F86">
              <w:rPr>
                <w:rFonts w:hint="eastAsia"/>
              </w:rPr>
              <w:t>支持</w:t>
            </w:r>
            <w:r w:rsidRPr="003E0F86">
              <w:t>模糊搜索，</w:t>
            </w:r>
            <w:r w:rsidRPr="003E0F86">
              <w:rPr>
                <w:rFonts w:hint="eastAsia"/>
              </w:rPr>
              <w:t>至少</w:t>
            </w:r>
            <w:r w:rsidRPr="003E0F86">
              <w:rPr>
                <w:rFonts w:hint="eastAsia"/>
              </w:rPr>
              <w:t>2</w:t>
            </w:r>
            <w:r w:rsidRPr="003E0F86">
              <w:rPr>
                <w:rFonts w:hint="eastAsia"/>
              </w:rPr>
              <w:t>个</w:t>
            </w:r>
            <w:r w:rsidRPr="003E0F86">
              <w:t>字符</w:t>
            </w:r>
            <w:r w:rsidRPr="003E0F86">
              <w:rPr>
                <w:rFonts w:hint="eastAsia"/>
              </w:rPr>
              <w:t>起</w:t>
            </w:r>
            <w:r w:rsidRPr="003E0F86">
              <w:t>进行匹配</w:t>
            </w:r>
          </w:p>
        </w:tc>
      </w:tr>
      <w:tr w:rsidR="003E0F86" w:rsidRPr="003E0F86" w:rsidTr="00754987">
        <w:tc>
          <w:tcPr>
            <w:tcW w:w="1488" w:type="dxa"/>
          </w:tcPr>
          <w:p w:rsidR="001033F1" w:rsidRPr="003E0F86" w:rsidRDefault="001033F1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3634" w:type="dxa"/>
          </w:tcPr>
          <w:p w:rsidR="001033F1" w:rsidRPr="003E0F86" w:rsidRDefault="001033F1" w:rsidP="00754987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限</w:t>
            </w:r>
            <w:r w:rsidRPr="003E0F86">
              <w:rPr>
                <w:rFonts w:hint="eastAsia"/>
                <w:szCs w:val="18"/>
              </w:rPr>
              <w:t>11</w:t>
            </w:r>
            <w:r w:rsidRPr="003E0F86">
              <w:rPr>
                <w:rFonts w:hint="eastAsia"/>
                <w:szCs w:val="18"/>
              </w:rPr>
              <w:t>位</w:t>
            </w:r>
            <w:r w:rsidRPr="003E0F86">
              <w:rPr>
                <w:szCs w:val="18"/>
              </w:rPr>
              <w:t>数字</w:t>
            </w:r>
          </w:p>
        </w:tc>
        <w:tc>
          <w:tcPr>
            <w:tcW w:w="3508" w:type="dxa"/>
          </w:tcPr>
          <w:p w:rsidR="001033F1" w:rsidRPr="003E0F86" w:rsidRDefault="001033F1" w:rsidP="00754987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精准</w:t>
            </w:r>
            <w:r w:rsidRPr="003E0F86">
              <w:rPr>
                <w:szCs w:val="18"/>
              </w:rPr>
              <w:t>搜索</w:t>
            </w:r>
          </w:p>
        </w:tc>
      </w:tr>
      <w:tr w:rsidR="001033F1" w:rsidRPr="003E0F86" w:rsidTr="00754987">
        <w:tc>
          <w:tcPr>
            <w:tcW w:w="1488" w:type="dxa"/>
          </w:tcPr>
          <w:p w:rsidR="001033F1" w:rsidRPr="003E0F86" w:rsidRDefault="001033F1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身份证号</w:t>
            </w:r>
          </w:p>
        </w:tc>
        <w:tc>
          <w:tcPr>
            <w:tcW w:w="3634" w:type="dxa"/>
          </w:tcPr>
          <w:p w:rsidR="001033F1" w:rsidRPr="003E0F86" w:rsidRDefault="001033F1" w:rsidP="00754987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限</w:t>
            </w:r>
            <w:r w:rsidRPr="003E0F86">
              <w:rPr>
                <w:rFonts w:hint="eastAsia"/>
                <w:szCs w:val="18"/>
              </w:rPr>
              <w:t>15</w:t>
            </w:r>
            <w:r w:rsidRPr="003E0F86">
              <w:rPr>
                <w:rFonts w:hint="eastAsia"/>
                <w:szCs w:val="18"/>
              </w:rPr>
              <w:t>或</w:t>
            </w:r>
            <w:r w:rsidRPr="003E0F86">
              <w:rPr>
                <w:rFonts w:hint="eastAsia"/>
                <w:szCs w:val="18"/>
              </w:rPr>
              <w:t>18</w:t>
            </w:r>
            <w:r w:rsidRPr="003E0F86">
              <w:rPr>
                <w:rFonts w:hint="eastAsia"/>
                <w:szCs w:val="18"/>
              </w:rPr>
              <w:t>个</w:t>
            </w:r>
            <w:r w:rsidRPr="003E0F86">
              <w:rPr>
                <w:szCs w:val="18"/>
              </w:rPr>
              <w:t>字符</w:t>
            </w:r>
          </w:p>
        </w:tc>
        <w:tc>
          <w:tcPr>
            <w:tcW w:w="3508" w:type="dxa"/>
          </w:tcPr>
          <w:p w:rsidR="001033F1" w:rsidRPr="003E0F86" w:rsidRDefault="001033F1" w:rsidP="00754987">
            <w:pPr>
              <w:jc w:val="left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精准搜索</w:t>
            </w:r>
          </w:p>
        </w:tc>
      </w:tr>
    </w:tbl>
    <w:p w:rsidR="001033F1" w:rsidRPr="003E0F86" w:rsidRDefault="001033F1" w:rsidP="001033F1"/>
    <w:p w:rsidR="006A29FD" w:rsidRPr="003E0F86" w:rsidRDefault="006A29FD" w:rsidP="004A3C18">
      <w:pPr>
        <w:pStyle w:val="5"/>
        <w:spacing w:before="312" w:after="312"/>
      </w:pPr>
      <w:r w:rsidRPr="003E0F86">
        <w:rPr>
          <w:rFonts w:hint="eastAsia"/>
        </w:rPr>
        <w:t>线路</w:t>
      </w:r>
    </w:p>
    <w:p w:rsidR="006A29FD" w:rsidRPr="003E0F86" w:rsidRDefault="006A29FD" w:rsidP="005A3CF8">
      <w:pPr>
        <w:pStyle w:val="ae"/>
        <w:numPr>
          <w:ilvl w:val="0"/>
          <w:numId w:val="51"/>
        </w:numPr>
        <w:ind w:firstLineChars="0"/>
      </w:pPr>
      <w:r w:rsidRPr="003E0F86">
        <w:rPr>
          <w:rFonts w:hint="eastAsia"/>
        </w:rPr>
        <w:t>列表字段</w:t>
      </w:r>
    </w:p>
    <w:tbl>
      <w:tblPr>
        <w:tblStyle w:val="ad"/>
        <w:tblW w:w="8642" w:type="dxa"/>
        <w:tblLook w:val="04A0" w:firstRow="1" w:lastRow="0" w:firstColumn="1" w:lastColumn="0" w:noHBand="0" w:noVBand="1"/>
      </w:tblPr>
      <w:tblGrid>
        <w:gridCol w:w="1820"/>
        <w:gridCol w:w="6822"/>
      </w:tblGrid>
      <w:tr w:rsidR="003E0F86" w:rsidRPr="003E0F86" w:rsidTr="00E05494">
        <w:tc>
          <w:tcPr>
            <w:tcW w:w="1820" w:type="dxa"/>
            <w:shd w:val="clear" w:color="auto" w:fill="D9D9D9" w:themeFill="background1" w:themeFillShade="D9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22" w:type="dxa"/>
            <w:shd w:val="clear" w:color="auto" w:fill="D9D9D9" w:themeFill="background1" w:themeFillShade="D9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E05494">
        <w:trPr>
          <w:trHeight w:val="301"/>
        </w:trPr>
        <w:tc>
          <w:tcPr>
            <w:tcW w:w="1820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公司</w:t>
            </w:r>
            <w:r w:rsidRPr="003E0F86">
              <w:rPr>
                <w:szCs w:val="18"/>
              </w:rPr>
              <w:t>名称</w:t>
            </w:r>
          </w:p>
        </w:tc>
        <w:tc>
          <w:tcPr>
            <w:tcW w:w="6822" w:type="dxa"/>
          </w:tcPr>
          <w:p w:rsidR="00E05494" w:rsidRPr="003E0F86" w:rsidRDefault="00E05494" w:rsidP="00754987"/>
        </w:tc>
      </w:tr>
      <w:tr w:rsidR="003E0F86" w:rsidRPr="003E0F86" w:rsidTr="00E05494">
        <w:tc>
          <w:tcPr>
            <w:tcW w:w="1820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6822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1820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22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1820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22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E05494" w:rsidRPr="003E0F86" w:rsidTr="00E05494">
        <w:tc>
          <w:tcPr>
            <w:tcW w:w="1820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6822" w:type="dxa"/>
          </w:tcPr>
          <w:p w:rsidR="00E05494" w:rsidRPr="003E0F86" w:rsidRDefault="00E05494" w:rsidP="00754987">
            <w:pPr>
              <w:rPr>
                <w:szCs w:val="18"/>
              </w:rPr>
            </w:pPr>
            <w:r w:rsidRPr="003E0F86">
              <w:rPr>
                <w:rFonts w:hint="eastAsia"/>
              </w:rPr>
              <w:t>【基础信息</w:t>
            </w:r>
            <w:r w:rsidRPr="003E0F86">
              <w:t>维护】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分销权限</w:t>
            </w:r>
            <w:r w:rsidRPr="003E0F86">
              <w:t>】</w:t>
            </w:r>
            <w:r w:rsidRPr="003E0F86">
              <w:rPr>
                <w:rFonts w:hint="eastAsia"/>
              </w:rPr>
              <w:t>、</w:t>
            </w:r>
            <w:r w:rsidRPr="003E0F86">
              <w:t>【</w:t>
            </w:r>
            <w:r w:rsidRPr="003E0F86">
              <w:rPr>
                <w:rFonts w:hint="eastAsia"/>
              </w:rPr>
              <w:t>供应</w:t>
            </w:r>
            <w:r w:rsidRPr="003E0F86">
              <w:t>权限】</w:t>
            </w:r>
          </w:p>
        </w:tc>
      </w:tr>
    </w:tbl>
    <w:p w:rsidR="006A29FD" w:rsidRPr="003E0F86" w:rsidRDefault="006A29FD" w:rsidP="006A29FD"/>
    <w:p w:rsidR="006A29FD" w:rsidRPr="003E0F86" w:rsidRDefault="006A29FD" w:rsidP="005A3CF8">
      <w:pPr>
        <w:pStyle w:val="ae"/>
        <w:numPr>
          <w:ilvl w:val="0"/>
          <w:numId w:val="51"/>
        </w:numPr>
        <w:ind w:firstLineChars="0"/>
      </w:pPr>
      <w:r w:rsidRPr="003E0F86">
        <w:rPr>
          <w:rFonts w:hint="eastAsia"/>
        </w:rPr>
        <w:t>新增线路供应账号字段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53"/>
        <w:gridCol w:w="6677"/>
      </w:tblGrid>
      <w:tr w:rsidR="003E0F86" w:rsidRPr="003E0F86" w:rsidTr="00E05494">
        <w:tc>
          <w:tcPr>
            <w:tcW w:w="1953" w:type="dxa"/>
            <w:shd w:val="clear" w:color="auto" w:fill="D9D9D9" w:themeFill="background1" w:themeFillShade="D9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677" w:type="dxa"/>
            <w:shd w:val="clear" w:color="auto" w:fill="D9D9D9" w:themeFill="background1" w:themeFillShade="D9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E05494">
        <w:trPr>
          <w:trHeight w:val="301"/>
        </w:trPr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登录账号</w:t>
            </w:r>
          </w:p>
        </w:tc>
        <w:tc>
          <w:tcPr>
            <w:tcW w:w="6677" w:type="dxa"/>
          </w:tcPr>
          <w:p w:rsidR="00E05494" w:rsidRPr="003E0F86" w:rsidRDefault="00E05494" w:rsidP="00754987"/>
        </w:tc>
      </w:tr>
      <w:tr w:rsidR="003E0F86" w:rsidRPr="003E0F86" w:rsidTr="00E05494">
        <w:trPr>
          <w:trHeight w:val="301"/>
        </w:trPr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密码</w:t>
            </w:r>
          </w:p>
        </w:tc>
        <w:tc>
          <w:tcPr>
            <w:tcW w:w="6677" w:type="dxa"/>
          </w:tcPr>
          <w:p w:rsidR="00E05494" w:rsidRPr="003E0F86" w:rsidRDefault="00E05494" w:rsidP="00754987"/>
        </w:tc>
      </w:tr>
      <w:tr w:rsidR="003E0F86" w:rsidRPr="003E0F86" w:rsidTr="00E05494">
        <w:trPr>
          <w:trHeight w:val="301"/>
        </w:trPr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公司</w:t>
            </w:r>
            <w:r w:rsidRPr="003E0F86">
              <w:rPr>
                <w:szCs w:val="18"/>
              </w:rPr>
              <w:t>名称</w:t>
            </w:r>
          </w:p>
        </w:tc>
        <w:tc>
          <w:tcPr>
            <w:tcW w:w="6677" w:type="dxa"/>
          </w:tcPr>
          <w:p w:rsidR="00E05494" w:rsidRPr="003E0F86" w:rsidRDefault="00E05494" w:rsidP="00754987"/>
        </w:tc>
      </w:tr>
      <w:tr w:rsidR="003E0F86" w:rsidRPr="003E0F86" w:rsidTr="00E05494">
        <w:trPr>
          <w:trHeight w:val="301"/>
        </w:trPr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行业经营许可证号</w:t>
            </w:r>
          </w:p>
        </w:tc>
        <w:tc>
          <w:tcPr>
            <w:tcW w:w="6677" w:type="dxa"/>
          </w:tcPr>
          <w:p w:rsidR="00E05494" w:rsidRPr="003E0F86" w:rsidRDefault="00E05494" w:rsidP="00754987"/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联系人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手机号码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座机号码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选填</w:t>
            </w:r>
          </w:p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传真号码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选填</w:t>
            </w:r>
          </w:p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电子邮箱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是否能开发票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交易服务费费用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交易服务费</w:t>
            </w:r>
            <w:r w:rsidRPr="003E0F86">
              <w:rPr>
                <w:szCs w:val="18"/>
              </w:rPr>
              <w:t>支付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佣金支付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  <w:tr w:rsidR="003E0F86" w:rsidRPr="003E0F86" w:rsidTr="00E05494">
        <w:tc>
          <w:tcPr>
            <w:tcW w:w="1953" w:type="dxa"/>
          </w:tcPr>
          <w:p w:rsidR="00E05494" w:rsidRPr="003E0F86" w:rsidRDefault="00E05494" w:rsidP="00754987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相关资质</w:t>
            </w:r>
          </w:p>
        </w:tc>
        <w:tc>
          <w:tcPr>
            <w:tcW w:w="6677" w:type="dxa"/>
          </w:tcPr>
          <w:p w:rsidR="00E05494" w:rsidRPr="003E0F86" w:rsidRDefault="00E05494" w:rsidP="00754987">
            <w:pPr>
              <w:rPr>
                <w:szCs w:val="18"/>
              </w:rPr>
            </w:pPr>
          </w:p>
        </w:tc>
      </w:tr>
    </w:tbl>
    <w:p w:rsidR="008C3D2D" w:rsidRPr="003E0F86" w:rsidRDefault="0099730E" w:rsidP="008C3D2D">
      <w:pPr>
        <w:rPr>
          <w:i/>
        </w:rPr>
      </w:pPr>
      <w:r w:rsidRPr="003E0F86">
        <w:rPr>
          <w:rFonts w:hint="eastAsia"/>
          <w:i/>
        </w:rPr>
        <w:t>（注）：除标明为选填的外，</w:t>
      </w:r>
      <w:r w:rsidRPr="003E0F86">
        <w:rPr>
          <w:i/>
        </w:rPr>
        <w:t>上述全为必填信息。</w:t>
      </w:r>
    </w:p>
    <w:p w:rsidR="00E05494" w:rsidRPr="003E0F86" w:rsidRDefault="00E05494" w:rsidP="00E05494"/>
    <w:p w:rsidR="001033F1" w:rsidRPr="003E0F86" w:rsidRDefault="001033F1" w:rsidP="005A3CF8">
      <w:pPr>
        <w:pStyle w:val="ae"/>
        <w:numPr>
          <w:ilvl w:val="0"/>
          <w:numId w:val="51"/>
        </w:numPr>
        <w:ind w:firstLineChars="0"/>
      </w:pPr>
      <w:r w:rsidRPr="003E0F86">
        <w:rPr>
          <w:rFonts w:hint="eastAsia"/>
        </w:rPr>
        <w:t>筛选条件</w:t>
      </w:r>
      <w:r w:rsidRPr="003E0F86">
        <w:t>字段</w:t>
      </w:r>
      <w:r w:rsidRPr="003E0F86">
        <w:rPr>
          <w:rFonts w:hint="eastAsia"/>
        </w:rPr>
        <w:t>：</w:t>
      </w:r>
      <w:r w:rsidRPr="003E0F86">
        <w:t>同景区门票保持一致。</w:t>
      </w:r>
    </w:p>
    <w:p w:rsidR="001033F1" w:rsidRPr="003E0F86" w:rsidRDefault="001033F1" w:rsidP="001033F1"/>
    <w:p w:rsidR="006A29FD" w:rsidRPr="003E0F86" w:rsidRDefault="006A29FD" w:rsidP="004A3C18">
      <w:pPr>
        <w:pStyle w:val="5"/>
        <w:spacing w:before="312" w:after="312"/>
      </w:pPr>
      <w:r w:rsidRPr="003E0F86">
        <w:rPr>
          <w:rFonts w:hint="eastAsia"/>
        </w:rPr>
        <w:lastRenderedPageBreak/>
        <w:t>小交通</w:t>
      </w:r>
    </w:p>
    <w:p w:rsidR="006A29FD" w:rsidRPr="003E0F86" w:rsidRDefault="006A29FD" w:rsidP="005A3CF8">
      <w:pPr>
        <w:pStyle w:val="ae"/>
        <w:numPr>
          <w:ilvl w:val="0"/>
          <w:numId w:val="52"/>
        </w:numPr>
        <w:ind w:firstLineChars="0"/>
      </w:pPr>
      <w:r w:rsidRPr="003E0F86">
        <w:rPr>
          <w:rFonts w:hint="eastAsia"/>
        </w:rPr>
        <w:t>列表字段</w:t>
      </w:r>
    </w:p>
    <w:p w:rsidR="006A29FD" w:rsidRPr="003E0F86" w:rsidRDefault="006A29FD" w:rsidP="006A29FD">
      <w:pPr>
        <w:ind w:firstLineChars="200" w:firstLine="420"/>
      </w:pPr>
      <w:r w:rsidRPr="003E0F86">
        <w:rPr>
          <w:rFonts w:hint="eastAsia"/>
        </w:rPr>
        <w:t>与线路列表字段保持一致。</w:t>
      </w:r>
    </w:p>
    <w:p w:rsidR="006A29FD" w:rsidRPr="003E0F86" w:rsidRDefault="006A29FD" w:rsidP="005A3CF8">
      <w:pPr>
        <w:pStyle w:val="ae"/>
        <w:numPr>
          <w:ilvl w:val="0"/>
          <w:numId w:val="52"/>
        </w:numPr>
        <w:ind w:firstLineChars="0"/>
      </w:pPr>
      <w:r w:rsidRPr="003E0F86">
        <w:rPr>
          <w:rFonts w:hint="eastAsia"/>
        </w:rPr>
        <w:t>新增小交通供应账号字段</w:t>
      </w:r>
    </w:p>
    <w:p w:rsidR="006A29FD" w:rsidRPr="003E0F86" w:rsidRDefault="006A29FD" w:rsidP="006A29FD">
      <w:pPr>
        <w:ind w:left="420"/>
      </w:pPr>
      <w:r w:rsidRPr="003E0F86">
        <w:rPr>
          <w:rFonts w:hint="eastAsia"/>
        </w:rPr>
        <w:t>与新增线路供应账号字段保持一致。</w:t>
      </w:r>
    </w:p>
    <w:p w:rsidR="001033F1" w:rsidRPr="003E0F86" w:rsidRDefault="001033F1" w:rsidP="005A3CF8">
      <w:pPr>
        <w:pStyle w:val="ae"/>
        <w:numPr>
          <w:ilvl w:val="0"/>
          <w:numId w:val="52"/>
        </w:numPr>
        <w:ind w:firstLineChars="0"/>
      </w:pPr>
      <w:r w:rsidRPr="003E0F86">
        <w:rPr>
          <w:rFonts w:hint="eastAsia"/>
        </w:rPr>
        <w:t>筛选条件字段</w:t>
      </w:r>
    </w:p>
    <w:p w:rsidR="001033F1" w:rsidRPr="003E0F86" w:rsidRDefault="001033F1" w:rsidP="001033F1">
      <w:pPr>
        <w:ind w:left="420"/>
      </w:pPr>
      <w:r w:rsidRPr="003E0F86">
        <w:rPr>
          <w:rFonts w:hint="eastAsia"/>
        </w:rPr>
        <w:t>与</w:t>
      </w:r>
      <w:r w:rsidR="00B82635" w:rsidRPr="003E0F86">
        <w:rPr>
          <w:rFonts w:hint="eastAsia"/>
        </w:rPr>
        <w:t>线路</w:t>
      </w:r>
      <w:r w:rsidRPr="003E0F86">
        <w:t>保持一致。</w:t>
      </w:r>
    </w:p>
    <w:p w:rsidR="006A29FD" w:rsidRPr="003E0F86" w:rsidRDefault="006A29FD" w:rsidP="004A3C18">
      <w:pPr>
        <w:pStyle w:val="5"/>
        <w:spacing w:before="312" w:after="312"/>
      </w:pPr>
      <w:r w:rsidRPr="003E0F86">
        <w:rPr>
          <w:rFonts w:hint="eastAsia"/>
        </w:rPr>
        <w:t>特产</w:t>
      </w:r>
    </w:p>
    <w:p w:rsidR="006A29FD" w:rsidRPr="003E0F86" w:rsidRDefault="006A29FD" w:rsidP="005A3CF8">
      <w:pPr>
        <w:pStyle w:val="ae"/>
        <w:numPr>
          <w:ilvl w:val="0"/>
          <w:numId w:val="53"/>
        </w:numPr>
        <w:ind w:firstLineChars="0"/>
      </w:pPr>
      <w:r w:rsidRPr="003E0F86">
        <w:rPr>
          <w:rFonts w:hint="eastAsia"/>
        </w:rPr>
        <w:t>列表字段</w:t>
      </w:r>
    </w:p>
    <w:p w:rsidR="006A29FD" w:rsidRPr="003E0F86" w:rsidRDefault="006A29FD" w:rsidP="006A29FD">
      <w:pPr>
        <w:ind w:firstLineChars="200" w:firstLine="420"/>
      </w:pPr>
      <w:r w:rsidRPr="003E0F86">
        <w:rPr>
          <w:rFonts w:hint="eastAsia"/>
        </w:rPr>
        <w:t>除了没有“经营许可证号”，其他字段与线路列表字段保持一致。</w:t>
      </w:r>
    </w:p>
    <w:p w:rsidR="006A29FD" w:rsidRPr="003E0F86" w:rsidRDefault="006A29FD" w:rsidP="005A3CF8">
      <w:pPr>
        <w:pStyle w:val="ae"/>
        <w:numPr>
          <w:ilvl w:val="0"/>
          <w:numId w:val="53"/>
        </w:numPr>
        <w:ind w:firstLineChars="0"/>
      </w:pPr>
      <w:r w:rsidRPr="003E0F86">
        <w:rPr>
          <w:rFonts w:hint="eastAsia"/>
        </w:rPr>
        <w:t>新增小交通供应账号字段</w:t>
      </w:r>
    </w:p>
    <w:p w:rsidR="006A29FD" w:rsidRPr="003E0F86" w:rsidRDefault="006A29FD" w:rsidP="006A29FD">
      <w:pPr>
        <w:ind w:left="420"/>
      </w:pPr>
      <w:r w:rsidRPr="003E0F86">
        <w:rPr>
          <w:rFonts w:hint="eastAsia"/>
        </w:rPr>
        <w:t>除了没有“经营许可证号”，其他字段与新增线路供应账号字段保持一致。</w:t>
      </w:r>
    </w:p>
    <w:p w:rsidR="001033F1" w:rsidRPr="003E0F86" w:rsidRDefault="001033F1" w:rsidP="005A3CF8">
      <w:pPr>
        <w:pStyle w:val="ae"/>
        <w:numPr>
          <w:ilvl w:val="0"/>
          <w:numId w:val="53"/>
        </w:numPr>
        <w:ind w:firstLineChars="0"/>
      </w:pPr>
      <w:r w:rsidRPr="003E0F86">
        <w:rPr>
          <w:rFonts w:hint="eastAsia"/>
        </w:rPr>
        <w:t>筛选条件字段</w:t>
      </w:r>
    </w:p>
    <w:p w:rsidR="001033F1" w:rsidRPr="003E0F86" w:rsidRDefault="001033F1" w:rsidP="001033F1">
      <w:pPr>
        <w:ind w:left="420"/>
      </w:pPr>
      <w:r w:rsidRPr="003E0F86">
        <w:rPr>
          <w:rFonts w:hint="eastAsia"/>
        </w:rPr>
        <w:t>与</w:t>
      </w:r>
      <w:r w:rsidR="00B22EA9" w:rsidRPr="003E0F86">
        <w:rPr>
          <w:rFonts w:hint="eastAsia"/>
        </w:rPr>
        <w:t>线路</w:t>
      </w:r>
      <w:r w:rsidRPr="003E0F86">
        <w:t>保持一致。</w:t>
      </w:r>
    </w:p>
    <w:p w:rsidR="001033F1" w:rsidRPr="003E0F86" w:rsidRDefault="00FC15DF" w:rsidP="00FC15DF">
      <w:pPr>
        <w:pStyle w:val="4"/>
        <w:spacing w:before="156" w:after="156"/>
      </w:pPr>
      <w:r w:rsidRPr="003E0F86">
        <w:rPr>
          <w:rFonts w:hint="eastAsia"/>
        </w:rPr>
        <w:t>景区管理</w:t>
      </w:r>
    </w:p>
    <w:p w:rsidR="00FC15DF" w:rsidRPr="003E0F86" w:rsidRDefault="00FC15DF" w:rsidP="00C944EC">
      <w:pPr>
        <w:pStyle w:val="ae"/>
        <w:numPr>
          <w:ilvl w:val="0"/>
          <w:numId w:val="83"/>
        </w:numPr>
        <w:ind w:firstLineChars="0"/>
      </w:pPr>
      <w:r w:rsidRPr="003E0F86">
        <w:rPr>
          <w:rFonts w:hint="eastAsia"/>
        </w:rPr>
        <w:t>列表字段：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54"/>
        <w:gridCol w:w="6676"/>
      </w:tblGrid>
      <w:tr w:rsidR="003E0F86" w:rsidRPr="003E0F86" w:rsidTr="00D1144E">
        <w:tc>
          <w:tcPr>
            <w:tcW w:w="1954" w:type="dxa"/>
            <w:shd w:val="clear" w:color="auto" w:fill="D9D9D9" w:themeFill="background1" w:themeFillShade="D9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676" w:type="dxa"/>
            <w:shd w:val="clear" w:color="auto" w:fill="D9D9D9" w:themeFill="background1" w:themeFillShade="D9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景区名称</w:t>
            </w:r>
          </w:p>
        </w:tc>
        <w:tc>
          <w:tcPr>
            <w:tcW w:w="6676" w:type="dxa"/>
          </w:tcPr>
          <w:p w:rsidR="00FC15DF" w:rsidRPr="003E0F86" w:rsidRDefault="00FC15DF" w:rsidP="00D1144E"/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所属地区</w:t>
            </w:r>
          </w:p>
        </w:tc>
        <w:tc>
          <w:tcPr>
            <w:tcW w:w="6676" w:type="dxa"/>
          </w:tcPr>
          <w:p w:rsidR="00FC15DF" w:rsidRPr="003E0F86" w:rsidRDefault="00FC15DF" w:rsidP="00D1144E">
            <w:r w:rsidRPr="003E0F86">
              <w:rPr>
                <w:rFonts w:hint="eastAsia"/>
              </w:rPr>
              <w:t>只展示</w:t>
            </w:r>
            <w:r w:rsidRPr="003E0F86">
              <w:rPr>
                <w:rFonts w:hint="eastAsia"/>
              </w:rPr>
              <w:t>XX</w:t>
            </w:r>
            <w:r w:rsidRPr="003E0F86">
              <w:rPr>
                <w:rFonts w:hint="eastAsia"/>
              </w:rPr>
              <w:t>省</w:t>
            </w:r>
            <w:r w:rsidRPr="003E0F86">
              <w:rPr>
                <w:rFonts w:hint="eastAsia"/>
              </w:rPr>
              <w:t>XX</w:t>
            </w:r>
            <w:r w:rsidRPr="003E0F86">
              <w:rPr>
                <w:rFonts w:hint="eastAsia"/>
              </w:rPr>
              <w:t>市</w:t>
            </w:r>
            <w:r w:rsidRPr="003E0F86">
              <w:rPr>
                <w:rFonts w:hint="eastAsia"/>
              </w:rPr>
              <w:t>XX</w:t>
            </w:r>
            <w:r w:rsidRPr="003E0F86">
              <w:rPr>
                <w:rFonts w:hint="eastAsia"/>
              </w:rPr>
              <w:t>区</w:t>
            </w:r>
            <w:r w:rsidRPr="003E0F86">
              <w:rPr>
                <w:rFonts w:hint="eastAsia"/>
              </w:rPr>
              <w:t>/</w:t>
            </w:r>
            <w:r w:rsidRPr="003E0F86">
              <w:rPr>
                <w:rFonts w:hint="eastAsia"/>
              </w:rPr>
              <w:t>县</w:t>
            </w:r>
          </w:p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景区类型</w:t>
            </w:r>
          </w:p>
        </w:tc>
        <w:tc>
          <w:tcPr>
            <w:tcW w:w="6676" w:type="dxa"/>
          </w:tcPr>
          <w:p w:rsidR="00FC15DF" w:rsidRPr="003E0F86" w:rsidRDefault="00FC15DF" w:rsidP="00D1144E"/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景区评级</w:t>
            </w:r>
          </w:p>
        </w:tc>
        <w:tc>
          <w:tcPr>
            <w:tcW w:w="6676" w:type="dxa"/>
          </w:tcPr>
          <w:p w:rsidR="00FC15DF" w:rsidRPr="003E0F86" w:rsidRDefault="00FC15DF" w:rsidP="00D1144E"/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关联景区公司</w:t>
            </w:r>
          </w:p>
        </w:tc>
        <w:tc>
          <w:tcPr>
            <w:tcW w:w="6676" w:type="dxa"/>
          </w:tcPr>
          <w:p w:rsidR="00FC15DF" w:rsidRPr="003E0F86" w:rsidRDefault="00FC15DF" w:rsidP="00D1144E"/>
        </w:tc>
      </w:tr>
      <w:tr w:rsidR="00FC15DF" w:rsidRPr="003E0F86" w:rsidTr="00D1144E"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操作</w:t>
            </w:r>
          </w:p>
        </w:tc>
        <w:tc>
          <w:tcPr>
            <w:tcW w:w="6676" w:type="dxa"/>
          </w:tcPr>
          <w:p w:rsidR="00FC15DF" w:rsidRPr="003E0F86" w:rsidRDefault="00FC15DF" w:rsidP="00D1144E">
            <w:pPr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【管理】</w:t>
            </w:r>
          </w:p>
        </w:tc>
      </w:tr>
    </w:tbl>
    <w:p w:rsidR="00FC15DF" w:rsidRPr="003E0F86" w:rsidRDefault="00FC15DF" w:rsidP="00FC15DF"/>
    <w:p w:rsidR="00FC15DF" w:rsidRPr="003E0F86" w:rsidRDefault="00FC15DF" w:rsidP="00C944EC">
      <w:pPr>
        <w:pStyle w:val="ae"/>
        <w:numPr>
          <w:ilvl w:val="0"/>
          <w:numId w:val="83"/>
        </w:numPr>
        <w:ind w:firstLineChars="0"/>
      </w:pPr>
      <w:r w:rsidRPr="003E0F86">
        <w:rPr>
          <w:rFonts w:hint="eastAsia"/>
        </w:rPr>
        <w:t>新增景区字段：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54"/>
        <w:gridCol w:w="6676"/>
      </w:tblGrid>
      <w:tr w:rsidR="003E0F86" w:rsidRPr="003E0F86" w:rsidTr="00D1144E">
        <w:tc>
          <w:tcPr>
            <w:tcW w:w="1954" w:type="dxa"/>
            <w:shd w:val="clear" w:color="auto" w:fill="D9D9D9" w:themeFill="background1" w:themeFillShade="D9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676" w:type="dxa"/>
            <w:shd w:val="clear" w:color="auto" w:fill="D9D9D9" w:themeFill="background1" w:themeFillShade="D9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景区名称</w:t>
            </w:r>
          </w:p>
        </w:tc>
        <w:tc>
          <w:tcPr>
            <w:tcW w:w="6676" w:type="dxa"/>
          </w:tcPr>
          <w:p w:rsidR="00FC15DF" w:rsidRPr="003E0F86" w:rsidRDefault="00FC15DF" w:rsidP="00F10CFF">
            <w:r w:rsidRPr="003E0F86">
              <w:rPr>
                <w:rFonts w:hint="eastAsia"/>
              </w:rPr>
              <w:t>最多输入</w:t>
            </w:r>
            <w:r w:rsidR="00F10CFF" w:rsidRPr="003E0F86">
              <w:t>32</w:t>
            </w:r>
            <w:r w:rsidRPr="003E0F86">
              <w:rPr>
                <w:rFonts w:hint="eastAsia"/>
              </w:rPr>
              <w:t>个字符</w:t>
            </w:r>
            <w:r w:rsidR="00F10CFF" w:rsidRPr="003E0F86">
              <w:rPr>
                <w:rFonts w:hint="eastAsia"/>
              </w:rPr>
              <w:t>，数字</w:t>
            </w:r>
            <w:r w:rsidR="00F10CFF" w:rsidRPr="003E0F86">
              <w:t>、英文、汉字的组合</w:t>
            </w:r>
          </w:p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6676" w:type="dxa"/>
          </w:tcPr>
          <w:p w:rsidR="00FC15DF" w:rsidRPr="003E0F86" w:rsidRDefault="00FC15DF" w:rsidP="00D1144E"/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景区类型</w:t>
            </w:r>
          </w:p>
        </w:tc>
        <w:tc>
          <w:tcPr>
            <w:tcW w:w="6676" w:type="dxa"/>
          </w:tcPr>
          <w:p w:rsidR="00FC15DF" w:rsidRPr="003E0F86" w:rsidRDefault="00FC15DF" w:rsidP="00D1144E"/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景区评级</w:t>
            </w:r>
          </w:p>
        </w:tc>
        <w:tc>
          <w:tcPr>
            <w:tcW w:w="6676" w:type="dxa"/>
          </w:tcPr>
          <w:p w:rsidR="00FC15DF" w:rsidRPr="003E0F86" w:rsidRDefault="00FC15DF" w:rsidP="00D1144E"/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景区介绍</w:t>
            </w:r>
          </w:p>
        </w:tc>
        <w:tc>
          <w:tcPr>
            <w:tcW w:w="6676" w:type="dxa"/>
          </w:tcPr>
          <w:p w:rsidR="00FC15DF" w:rsidRPr="003E0F86" w:rsidRDefault="00F10CFF" w:rsidP="00D1144E"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2000</w:t>
            </w:r>
            <w:r w:rsidRPr="003E0F86">
              <w:rPr>
                <w:rFonts w:hint="eastAsia"/>
              </w:rPr>
              <w:t>字符</w:t>
            </w:r>
          </w:p>
        </w:tc>
      </w:tr>
      <w:tr w:rsidR="00FC15DF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景区图片</w:t>
            </w:r>
          </w:p>
        </w:tc>
        <w:tc>
          <w:tcPr>
            <w:tcW w:w="6676" w:type="dxa"/>
          </w:tcPr>
          <w:p w:rsidR="00FC15DF" w:rsidRPr="003E0F86" w:rsidRDefault="00F10CFF" w:rsidP="00D1144E">
            <w:r w:rsidRPr="003E0F86">
              <w:rPr>
                <w:rFonts w:hint="eastAsia"/>
              </w:rPr>
              <w:t>最高</w:t>
            </w:r>
            <w:r w:rsidRPr="003E0F86">
              <w:t>限制上传</w:t>
            </w:r>
            <w:r w:rsidRPr="003E0F86">
              <w:rPr>
                <w:rFonts w:hint="eastAsia"/>
              </w:rPr>
              <w:t>20</w:t>
            </w:r>
            <w:r w:rsidRPr="003E0F86">
              <w:rPr>
                <w:rFonts w:hint="eastAsia"/>
              </w:rPr>
              <w:t>张</w:t>
            </w:r>
          </w:p>
        </w:tc>
      </w:tr>
    </w:tbl>
    <w:p w:rsidR="00FC15DF" w:rsidRPr="003E0F86" w:rsidRDefault="00FC15DF" w:rsidP="00FC15DF"/>
    <w:p w:rsidR="00FC15DF" w:rsidRPr="003E0F86" w:rsidRDefault="00FC15DF" w:rsidP="00C944EC">
      <w:pPr>
        <w:pStyle w:val="ae"/>
        <w:numPr>
          <w:ilvl w:val="0"/>
          <w:numId w:val="83"/>
        </w:numPr>
        <w:ind w:firstLineChars="0"/>
      </w:pPr>
      <w:r w:rsidRPr="003E0F86">
        <w:rPr>
          <w:rFonts w:hint="eastAsia"/>
        </w:rPr>
        <w:t>信息管理字段：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54"/>
        <w:gridCol w:w="6676"/>
      </w:tblGrid>
      <w:tr w:rsidR="003E0F86" w:rsidRPr="003E0F86" w:rsidTr="00D1144E">
        <w:tc>
          <w:tcPr>
            <w:tcW w:w="1954" w:type="dxa"/>
            <w:shd w:val="clear" w:color="auto" w:fill="D9D9D9" w:themeFill="background1" w:themeFillShade="D9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676" w:type="dxa"/>
            <w:shd w:val="clear" w:color="auto" w:fill="D9D9D9" w:themeFill="background1" w:themeFillShade="D9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备注</w:t>
            </w:r>
          </w:p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创建时间</w:t>
            </w:r>
          </w:p>
        </w:tc>
        <w:tc>
          <w:tcPr>
            <w:tcW w:w="6676" w:type="dxa"/>
          </w:tcPr>
          <w:p w:rsidR="00FC15DF" w:rsidRPr="003E0F86" w:rsidRDefault="00FC15DF" w:rsidP="00D1144E">
            <w:r w:rsidRPr="003E0F86">
              <w:rPr>
                <w:rFonts w:hint="eastAsia"/>
              </w:rPr>
              <w:t>不可编辑，精确到秒，格式</w:t>
            </w:r>
            <w:r w:rsidRPr="003E0F86">
              <w:rPr>
                <w:rFonts w:hint="eastAsia"/>
              </w:rPr>
              <w:t>XXXX-XX-XX  XX:XX</w:t>
            </w:r>
          </w:p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lastRenderedPageBreak/>
              <w:t>创建人</w:t>
            </w:r>
          </w:p>
        </w:tc>
        <w:tc>
          <w:tcPr>
            <w:tcW w:w="6676" w:type="dxa"/>
          </w:tcPr>
          <w:p w:rsidR="00FC15DF" w:rsidRPr="003E0F86" w:rsidRDefault="00FC15DF" w:rsidP="00D1144E">
            <w:r w:rsidRPr="003E0F86">
              <w:rPr>
                <w:rFonts w:hint="eastAsia"/>
              </w:rPr>
              <w:t>不可编辑</w:t>
            </w:r>
          </w:p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景区名称</w:t>
            </w:r>
          </w:p>
        </w:tc>
        <w:tc>
          <w:tcPr>
            <w:tcW w:w="6676" w:type="dxa"/>
          </w:tcPr>
          <w:p w:rsidR="00FC15DF" w:rsidRPr="003E0F86" w:rsidRDefault="00FC15DF" w:rsidP="000F1958">
            <w:r w:rsidRPr="003E0F86">
              <w:rPr>
                <w:rFonts w:hint="eastAsia"/>
              </w:rPr>
              <w:t>最多输入</w:t>
            </w:r>
            <w:r w:rsidR="000F1958" w:rsidRPr="003E0F86">
              <w:t>32</w:t>
            </w:r>
            <w:r w:rsidRPr="003E0F86">
              <w:rPr>
                <w:rFonts w:hint="eastAsia"/>
              </w:rPr>
              <w:t>个字符</w:t>
            </w:r>
            <w:r w:rsidR="006B0BD1" w:rsidRPr="003E0F86">
              <w:rPr>
                <w:rFonts w:hint="eastAsia"/>
              </w:rPr>
              <w:t>，数字</w:t>
            </w:r>
            <w:r w:rsidR="006B0BD1" w:rsidRPr="003E0F86">
              <w:t>、英文、汉字的组合</w:t>
            </w:r>
          </w:p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详细地址</w:t>
            </w:r>
          </w:p>
        </w:tc>
        <w:tc>
          <w:tcPr>
            <w:tcW w:w="6676" w:type="dxa"/>
          </w:tcPr>
          <w:p w:rsidR="00FC15DF" w:rsidRPr="003E0F86" w:rsidRDefault="00FC15DF" w:rsidP="00D1144E"/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景区类型</w:t>
            </w:r>
          </w:p>
        </w:tc>
        <w:tc>
          <w:tcPr>
            <w:tcW w:w="6676" w:type="dxa"/>
          </w:tcPr>
          <w:p w:rsidR="00FC15DF" w:rsidRPr="003E0F86" w:rsidRDefault="00FC15DF" w:rsidP="00D1144E"/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景区评级</w:t>
            </w:r>
          </w:p>
        </w:tc>
        <w:tc>
          <w:tcPr>
            <w:tcW w:w="6676" w:type="dxa"/>
          </w:tcPr>
          <w:p w:rsidR="00FC15DF" w:rsidRPr="003E0F86" w:rsidRDefault="00FC15DF" w:rsidP="00D1144E"/>
        </w:tc>
      </w:tr>
      <w:tr w:rsidR="003E0F86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景区介绍</w:t>
            </w:r>
          </w:p>
        </w:tc>
        <w:tc>
          <w:tcPr>
            <w:tcW w:w="6676" w:type="dxa"/>
          </w:tcPr>
          <w:p w:rsidR="00FC15DF" w:rsidRPr="003E0F86" w:rsidRDefault="000F1958" w:rsidP="00D1144E">
            <w:r w:rsidRPr="003E0F86">
              <w:rPr>
                <w:rFonts w:hint="eastAsia"/>
              </w:rPr>
              <w:t>最高限</w:t>
            </w:r>
            <w:r w:rsidRPr="003E0F86">
              <w:rPr>
                <w:rFonts w:hint="eastAsia"/>
              </w:rPr>
              <w:t>2000</w:t>
            </w:r>
            <w:r w:rsidRPr="003E0F86">
              <w:rPr>
                <w:rFonts w:hint="eastAsia"/>
              </w:rPr>
              <w:t>字符</w:t>
            </w:r>
          </w:p>
        </w:tc>
      </w:tr>
      <w:tr w:rsidR="00FC15DF" w:rsidRPr="003E0F86" w:rsidTr="00D1144E">
        <w:trPr>
          <w:trHeight w:val="301"/>
        </w:trPr>
        <w:tc>
          <w:tcPr>
            <w:tcW w:w="1954" w:type="dxa"/>
          </w:tcPr>
          <w:p w:rsidR="00FC15DF" w:rsidRPr="003E0F86" w:rsidRDefault="00FC15DF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景区图片</w:t>
            </w:r>
          </w:p>
        </w:tc>
        <w:tc>
          <w:tcPr>
            <w:tcW w:w="6676" w:type="dxa"/>
          </w:tcPr>
          <w:p w:rsidR="00FC15DF" w:rsidRPr="003E0F86" w:rsidRDefault="000F1958" w:rsidP="00D1144E">
            <w:r w:rsidRPr="003E0F86">
              <w:rPr>
                <w:rFonts w:hint="eastAsia"/>
              </w:rPr>
              <w:t>最高</w:t>
            </w:r>
            <w:r w:rsidRPr="003E0F86">
              <w:t>限制上传</w:t>
            </w:r>
            <w:r w:rsidRPr="003E0F86">
              <w:rPr>
                <w:rFonts w:hint="eastAsia"/>
              </w:rPr>
              <w:t>20</w:t>
            </w:r>
            <w:r w:rsidRPr="003E0F86">
              <w:rPr>
                <w:rFonts w:hint="eastAsia"/>
              </w:rPr>
              <w:t>张</w:t>
            </w:r>
          </w:p>
        </w:tc>
      </w:tr>
    </w:tbl>
    <w:p w:rsidR="00FC15DF" w:rsidRPr="003E0F86" w:rsidRDefault="00FC15DF" w:rsidP="00FC15DF"/>
    <w:p w:rsidR="00E1261C" w:rsidRPr="003E0F86" w:rsidRDefault="00E1261C" w:rsidP="004A3C18">
      <w:pPr>
        <w:pStyle w:val="3"/>
        <w:spacing w:before="312" w:after="312"/>
      </w:pPr>
      <w:bookmarkStart w:id="50" w:name="_Toc451969683"/>
      <w:bookmarkStart w:id="51" w:name="_Toc446665164"/>
      <w:r w:rsidRPr="003E0F86">
        <w:rPr>
          <w:rFonts w:hint="eastAsia"/>
        </w:rPr>
        <w:t>界面判断及反馈</w:t>
      </w:r>
      <w:bookmarkEnd w:id="50"/>
    </w:p>
    <w:p w:rsidR="00E1261C" w:rsidRPr="003E0F86" w:rsidRDefault="00E1261C" w:rsidP="00E1261C">
      <w:pPr>
        <w:pStyle w:val="4"/>
        <w:spacing w:before="156" w:after="156"/>
      </w:pPr>
      <w:r w:rsidRPr="003E0F86">
        <w:rPr>
          <w:rFonts w:hint="eastAsia"/>
        </w:rPr>
        <w:t>筛选条件</w:t>
      </w:r>
    </w:p>
    <w:p w:rsidR="00E1261C" w:rsidRPr="003E0F86" w:rsidRDefault="00E1261C" w:rsidP="00E1261C">
      <w:r w:rsidRPr="003E0F86">
        <w:rPr>
          <w:rFonts w:hint="eastAsia"/>
        </w:rPr>
        <w:t>凡</w:t>
      </w:r>
      <w:r w:rsidRPr="003E0F86">
        <w:t>不</w:t>
      </w:r>
      <w:r w:rsidRPr="003E0F86">
        <w:rPr>
          <w:rFonts w:hint="eastAsia"/>
        </w:rPr>
        <w:t>符合</w:t>
      </w:r>
      <w:r w:rsidRPr="003E0F86">
        <w:t>筛选条件输入规范的，或者无满足筛选条件的结果时，界面区域显示</w:t>
      </w:r>
      <w:r w:rsidRPr="003E0F86">
        <w:t>“</w:t>
      </w:r>
      <w:r w:rsidRPr="003E0F86">
        <w:rPr>
          <w:rFonts w:hint="eastAsia"/>
        </w:rPr>
        <w:t>无</w:t>
      </w:r>
      <w:r w:rsidRPr="003E0F86">
        <w:t>查询结果</w:t>
      </w:r>
      <w:r w:rsidRPr="003E0F86">
        <w:t>”</w:t>
      </w:r>
      <w:r w:rsidRPr="003E0F86">
        <w:rPr>
          <w:rFonts w:hint="eastAsia"/>
        </w:rPr>
        <w:t>。</w:t>
      </w:r>
    </w:p>
    <w:p w:rsidR="00E1261C" w:rsidRPr="003E0F86" w:rsidRDefault="00E1261C" w:rsidP="00E1261C">
      <w:pPr>
        <w:pStyle w:val="4"/>
        <w:spacing w:before="156" w:after="156"/>
      </w:pPr>
      <w:r w:rsidRPr="003E0F86">
        <w:rPr>
          <w:rFonts w:hint="eastAsia"/>
        </w:rPr>
        <w:t>基础信息维护</w:t>
      </w:r>
    </w:p>
    <w:p w:rsidR="00C35C1C" w:rsidRPr="003E0F86" w:rsidRDefault="00C35C1C" w:rsidP="00C35C1C">
      <w:pPr>
        <w:pStyle w:val="5"/>
        <w:spacing w:before="312" w:after="312"/>
      </w:pPr>
      <w:r w:rsidRPr="003E0F86">
        <w:rPr>
          <w:rFonts w:hint="eastAsia"/>
        </w:rPr>
        <w:t>分销</w:t>
      </w:r>
      <w:proofErr w:type="gramStart"/>
      <w:r w:rsidRPr="003E0F86">
        <w:rPr>
          <w:rFonts w:hint="eastAsia"/>
        </w:rPr>
        <w:t>商基础</w:t>
      </w:r>
      <w:proofErr w:type="gramEnd"/>
      <w:r w:rsidRPr="003E0F86">
        <w:t>信息维护</w:t>
      </w:r>
    </w:p>
    <w:p w:rsidR="00E1261C" w:rsidRPr="003E0F86" w:rsidRDefault="00E1261C" w:rsidP="00E1261C">
      <w:r w:rsidRPr="003E0F86">
        <w:rPr>
          <w:rFonts w:hint="eastAsia"/>
        </w:rPr>
        <w:t>除了新增下述判断</w:t>
      </w:r>
      <w:r w:rsidR="00C35C1C" w:rsidRPr="003E0F86">
        <w:rPr>
          <w:rFonts w:hint="eastAsia"/>
        </w:rPr>
        <w:t>（即</w:t>
      </w:r>
      <w:r w:rsidR="00C35C1C" w:rsidRPr="003E0F86">
        <w:t>修改密码）</w:t>
      </w:r>
      <w:r w:rsidRPr="003E0F86">
        <w:rPr>
          <w:rFonts w:hint="eastAsia"/>
        </w:rPr>
        <w:t>，其他判断与</w:t>
      </w:r>
      <w:r w:rsidR="00C35C1C" w:rsidRPr="003E0F86">
        <w:rPr>
          <w:rFonts w:hint="eastAsia"/>
        </w:rPr>
        <w:t>分销商</w:t>
      </w:r>
      <w:r w:rsidRPr="003E0F86">
        <w:rPr>
          <w:rFonts w:hint="eastAsia"/>
        </w:rPr>
        <w:t>审核的基础信息维护保持一致：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38"/>
        <w:gridCol w:w="2410"/>
        <w:gridCol w:w="4382"/>
      </w:tblGrid>
      <w:tr w:rsidR="003E0F86" w:rsidRPr="003E0F86" w:rsidTr="00D1144E">
        <w:tc>
          <w:tcPr>
            <w:tcW w:w="1838" w:type="dxa"/>
            <w:shd w:val="clear" w:color="auto" w:fill="D9D9D9" w:themeFill="background1" w:themeFillShade="D9"/>
          </w:tcPr>
          <w:p w:rsidR="00E1261C" w:rsidRPr="003E0F86" w:rsidRDefault="00E1261C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E1261C" w:rsidRPr="003E0F86" w:rsidRDefault="00E1261C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判定条件</w:t>
            </w:r>
          </w:p>
        </w:tc>
        <w:tc>
          <w:tcPr>
            <w:tcW w:w="4382" w:type="dxa"/>
            <w:shd w:val="clear" w:color="auto" w:fill="D9D9D9" w:themeFill="background1" w:themeFillShade="D9"/>
          </w:tcPr>
          <w:p w:rsidR="00E1261C" w:rsidRPr="003E0F86" w:rsidRDefault="00E1261C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提示</w:t>
            </w:r>
          </w:p>
        </w:tc>
      </w:tr>
      <w:tr w:rsidR="003E0F86" w:rsidRPr="003E0F86" w:rsidTr="00D1144E">
        <w:trPr>
          <w:trHeight w:val="301"/>
        </w:trPr>
        <w:tc>
          <w:tcPr>
            <w:tcW w:w="1838" w:type="dxa"/>
            <w:vMerge w:val="restart"/>
          </w:tcPr>
          <w:p w:rsidR="00E1261C" w:rsidRPr="003E0F86" w:rsidRDefault="00E1261C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登录新密码</w:t>
            </w:r>
          </w:p>
        </w:tc>
        <w:tc>
          <w:tcPr>
            <w:tcW w:w="2410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为空</w:t>
            </w:r>
          </w:p>
        </w:tc>
        <w:tc>
          <w:tcPr>
            <w:tcW w:w="4382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新密码</w:t>
            </w:r>
            <w:r w:rsidRPr="003E0F86">
              <w:t>不能为空</w:t>
            </w:r>
          </w:p>
        </w:tc>
      </w:tr>
      <w:tr w:rsidR="003E0F86" w:rsidRPr="003E0F86" w:rsidTr="00D1144E">
        <w:trPr>
          <w:trHeight w:val="301"/>
        </w:trPr>
        <w:tc>
          <w:tcPr>
            <w:tcW w:w="1838" w:type="dxa"/>
            <w:vMerge/>
          </w:tcPr>
          <w:p w:rsidR="00E1261C" w:rsidRPr="003E0F86" w:rsidRDefault="00E1261C" w:rsidP="00D1144E">
            <w:pPr>
              <w:jc w:val="center"/>
              <w:rPr>
                <w:szCs w:val="18"/>
              </w:rPr>
            </w:pPr>
          </w:p>
        </w:tc>
        <w:tc>
          <w:tcPr>
            <w:tcW w:w="2410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字符位数不符合</w:t>
            </w:r>
          </w:p>
        </w:tc>
        <w:tc>
          <w:tcPr>
            <w:tcW w:w="4382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请输入</w:t>
            </w:r>
            <w:r w:rsidRPr="003E0F86">
              <w:rPr>
                <w:rFonts w:hint="eastAsia"/>
              </w:rPr>
              <w:t>6-20</w:t>
            </w:r>
            <w:r w:rsidRPr="003E0F86">
              <w:rPr>
                <w:rFonts w:hint="eastAsia"/>
              </w:rPr>
              <w:t>位字母、数字</w:t>
            </w:r>
          </w:p>
        </w:tc>
      </w:tr>
      <w:tr w:rsidR="003E0F86" w:rsidRPr="003E0F86" w:rsidTr="00D1144E">
        <w:trPr>
          <w:trHeight w:val="301"/>
        </w:trPr>
        <w:tc>
          <w:tcPr>
            <w:tcW w:w="1838" w:type="dxa"/>
            <w:vMerge/>
          </w:tcPr>
          <w:p w:rsidR="00E1261C" w:rsidRPr="003E0F86" w:rsidRDefault="00E1261C" w:rsidP="00D1144E">
            <w:pPr>
              <w:jc w:val="center"/>
              <w:rPr>
                <w:szCs w:val="18"/>
              </w:rPr>
            </w:pPr>
          </w:p>
        </w:tc>
        <w:tc>
          <w:tcPr>
            <w:tcW w:w="2410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含特殊字符</w:t>
            </w:r>
          </w:p>
        </w:tc>
        <w:tc>
          <w:tcPr>
            <w:tcW w:w="4382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请输入</w:t>
            </w:r>
            <w:r w:rsidRPr="003E0F86">
              <w:rPr>
                <w:rFonts w:hint="eastAsia"/>
              </w:rPr>
              <w:t>6-20</w:t>
            </w:r>
            <w:r w:rsidRPr="003E0F86">
              <w:rPr>
                <w:rFonts w:hint="eastAsia"/>
              </w:rPr>
              <w:t>位字母、数字</w:t>
            </w:r>
          </w:p>
        </w:tc>
      </w:tr>
      <w:tr w:rsidR="003E0F86" w:rsidRPr="003E0F86" w:rsidTr="00D1144E">
        <w:trPr>
          <w:trHeight w:val="301"/>
        </w:trPr>
        <w:tc>
          <w:tcPr>
            <w:tcW w:w="1838" w:type="dxa"/>
            <w:vMerge w:val="restart"/>
          </w:tcPr>
          <w:p w:rsidR="00E1261C" w:rsidRPr="003E0F86" w:rsidRDefault="00E1261C" w:rsidP="00D1144E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确认新密码</w:t>
            </w:r>
          </w:p>
        </w:tc>
        <w:tc>
          <w:tcPr>
            <w:tcW w:w="2410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为空</w:t>
            </w:r>
          </w:p>
        </w:tc>
        <w:tc>
          <w:tcPr>
            <w:tcW w:w="4382" w:type="dxa"/>
          </w:tcPr>
          <w:p w:rsidR="00E1261C" w:rsidRPr="003E0F86" w:rsidRDefault="00E1261C" w:rsidP="00E1261C">
            <w:r w:rsidRPr="003E0F86">
              <w:rPr>
                <w:rFonts w:hint="eastAsia"/>
              </w:rPr>
              <w:t>请再次输入新密码</w:t>
            </w:r>
          </w:p>
        </w:tc>
      </w:tr>
      <w:tr w:rsidR="003E0F86" w:rsidRPr="003E0F86" w:rsidTr="00D1144E">
        <w:trPr>
          <w:trHeight w:val="301"/>
        </w:trPr>
        <w:tc>
          <w:tcPr>
            <w:tcW w:w="1838" w:type="dxa"/>
            <w:vMerge/>
          </w:tcPr>
          <w:p w:rsidR="00E1261C" w:rsidRPr="003E0F86" w:rsidRDefault="00E1261C" w:rsidP="00D1144E">
            <w:pPr>
              <w:jc w:val="center"/>
              <w:rPr>
                <w:szCs w:val="18"/>
              </w:rPr>
            </w:pPr>
          </w:p>
        </w:tc>
        <w:tc>
          <w:tcPr>
            <w:tcW w:w="2410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字符位数不符合</w:t>
            </w:r>
          </w:p>
        </w:tc>
        <w:tc>
          <w:tcPr>
            <w:tcW w:w="4382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请输入</w:t>
            </w:r>
            <w:r w:rsidRPr="003E0F86">
              <w:rPr>
                <w:rFonts w:hint="eastAsia"/>
              </w:rPr>
              <w:t>6-20</w:t>
            </w:r>
            <w:r w:rsidRPr="003E0F86">
              <w:rPr>
                <w:rFonts w:hint="eastAsia"/>
              </w:rPr>
              <w:t>位字母、数字</w:t>
            </w:r>
          </w:p>
        </w:tc>
      </w:tr>
      <w:tr w:rsidR="003E0F86" w:rsidRPr="003E0F86" w:rsidTr="00D1144E">
        <w:trPr>
          <w:trHeight w:val="301"/>
        </w:trPr>
        <w:tc>
          <w:tcPr>
            <w:tcW w:w="1838" w:type="dxa"/>
            <w:vMerge/>
          </w:tcPr>
          <w:p w:rsidR="00E1261C" w:rsidRPr="003E0F86" w:rsidRDefault="00E1261C" w:rsidP="00D1144E">
            <w:pPr>
              <w:jc w:val="center"/>
              <w:rPr>
                <w:szCs w:val="18"/>
              </w:rPr>
            </w:pPr>
          </w:p>
        </w:tc>
        <w:tc>
          <w:tcPr>
            <w:tcW w:w="2410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含特殊字符</w:t>
            </w:r>
          </w:p>
        </w:tc>
        <w:tc>
          <w:tcPr>
            <w:tcW w:w="4382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请输入</w:t>
            </w:r>
            <w:r w:rsidRPr="003E0F86">
              <w:rPr>
                <w:rFonts w:hint="eastAsia"/>
              </w:rPr>
              <w:t>6-20</w:t>
            </w:r>
            <w:r w:rsidRPr="003E0F86">
              <w:rPr>
                <w:rFonts w:hint="eastAsia"/>
              </w:rPr>
              <w:t>位字母、数字</w:t>
            </w:r>
          </w:p>
        </w:tc>
      </w:tr>
      <w:tr w:rsidR="00E1261C" w:rsidRPr="003E0F86" w:rsidTr="00D1144E">
        <w:trPr>
          <w:trHeight w:val="301"/>
        </w:trPr>
        <w:tc>
          <w:tcPr>
            <w:tcW w:w="1838" w:type="dxa"/>
            <w:vMerge/>
          </w:tcPr>
          <w:p w:rsidR="00E1261C" w:rsidRPr="003E0F86" w:rsidRDefault="00E1261C" w:rsidP="00D1144E">
            <w:pPr>
              <w:jc w:val="center"/>
              <w:rPr>
                <w:szCs w:val="18"/>
              </w:rPr>
            </w:pPr>
          </w:p>
        </w:tc>
        <w:tc>
          <w:tcPr>
            <w:tcW w:w="2410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与第一次输入的新密码不一致</w:t>
            </w:r>
          </w:p>
        </w:tc>
        <w:tc>
          <w:tcPr>
            <w:tcW w:w="4382" w:type="dxa"/>
          </w:tcPr>
          <w:p w:rsidR="00E1261C" w:rsidRPr="003E0F86" w:rsidRDefault="00E1261C" w:rsidP="00D1144E">
            <w:r w:rsidRPr="003E0F86">
              <w:rPr>
                <w:rFonts w:hint="eastAsia"/>
              </w:rPr>
              <w:t>第二次输入错误，请重新输入</w:t>
            </w:r>
          </w:p>
        </w:tc>
      </w:tr>
    </w:tbl>
    <w:p w:rsidR="00E1261C" w:rsidRPr="003E0F86" w:rsidRDefault="00E1261C" w:rsidP="00E1261C"/>
    <w:p w:rsidR="00C35C1C" w:rsidRPr="003E0F86" w:rsidRDefault="00C35C1C" w:rsidP="00E1261C">
      <w:r w:rsidRPr="003E0F86">
        <w:rPr>
          <w:rFonts w:hint="eastAsia"/>
        </w:rPr>
        <w:t>其他</w:t>
      </w:r>
      <w:r w:rsidRPr="003E0F86">
        <w:t>判断详见</w:t>
      </w:r>
      <w:r w:rsidRPr="003E0F86">
        <w:rPr>
          <w:rFonts w:hint="eastAsia"/>
        </w:rPr>
        <w:t xml:space="preserve"> </w:t>
      </w:r>
      <w:hyperlink w:anchor="_基础信息维护" w:history="1">
        <w:r w:rsidRPr="003E0F86">
          <w:rPr>
            <w:rStyle w:val="a5"/>
            <w:color w:val="auto"/>
          </w:rPr>
          <w:t>本文</w:t>
        </w:r>
        <w:r w:rsidRPr="003E0F86">
          <w:rPr>
            <w:rStyle w:val="a5"/>
            <w:rFonts w:hint="eastAsia"/>
            <w:color w:val="auto"/>
          </w:rPr>
          <w:t>3.4.2</w:t>
        </w:r>
      </w:hyperlink>
      <w:r w:rsidRPr="003E0F86">
        <w:t xml:space="preserve"> </w:t>
      </w:r>
      <w:r w:rsidRPr="003E0F86">
        <w:rPr>
          <w:rFonts w:hint="eastAsia"/>
        </w:rPr>
        <w:t>的</w:t>
      </w:r>
      <w:r w:rsidRPr="003E0F86">
        <w:t>说明。</w:t>
      </w:r>
    </w:p>
    <w:p w:rsidR="00C35C1C" w:rsidRPr="003E0F86" w:rsidRDefault="00C35C1C" w:rsidP="00C35C1C">
      <w:pPr>
        <w:pStyle w:val="5"/>
        <w:spacing w:before="312" w:after="312"/>
      </w:pPr>
      <w:r w:rsidRPr="003E0F86">
        <w:rPr>
          <w:rFonts w:hint="eastAsia"/>
        </w:rPr>
        <w:t>供应</w:t>
      </w:r>
      <w:proofErr w:type="gramStart"/>
      <w:r w:rsidRPr="003E0F86">
        <w:rPr>
          <w:rFonts w:hint="eastAsia"/>
        </w:rPr>
        <w:t>商</w:t>
      </w:r>
      <w:r w:rsidRPr="003E0F86">
        <w:t>基础</w:t>
      </w:r>
      <w:proofErr w:type="gramEnd"/>
      <w:r w:rsidRPr="003E0F86">
        <w:t>信息维护</w:t>
      </w:r>
    </w:p>
    <w:p w:rsidR="00C35C1C" w:rsidRPr="003E0F86" w:rsidRDefault="00BB1B32" w:rsidP="00C35C1C">
      <w:r w:rsidRPr="003E0F86">
        <w:rPr>
          <w:rFonts w:hint="eastAsia"/>
        </w:rPr>
        <w:t>除了</w:t>
      </w:r>
      <w:r w:rsidRPr="003E0F86">
        <w:t>新增下述字段的判断，其他判断与</w:t>
      </w:r>
      <w:r w:rsidRPr="003E0F86">
        <w:rPr>
          <w:rFonts w:hint="eastAsia"/>
        </w:rPr>
        <w:t>分销商</w:t>
      </w:r>
      <w:r w:rsidRPr="003E0F86">
        <w:t>审核的基础信息维护保持一致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38"/>
        <w:gridCol w:w="2410"/>
        <w:gridCol w:w="4382"/>
      </w:tblGrid>
      <w:tr w:rsidR="003E0F86" w:rsidRPr="003E0F86" w:rsidTr="00F94B74">
        <w:tc>
          <w:tcPr>
            <w:tcW w:w="1838" w:type="dxa"/>
            <w:shd w:val="clear" w:color="auto" w:fill="D9D9D9" w:themeFill="background1" w:themeFillShade="D9"/>
          </w:tcPr>
          <w:p w:rsidR="00BB1B32" w:rsidRPr="003E0F86" w:rsidRDefault="00BB1B32" w:rsidP="00F94B7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BB1B32" w:rsidRPr="003E0F86" w:rsidRDefault="00BB1B32" w:rsidP="00F94B7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判定条件</w:t>
            </w:r>
          </w:p>
        </w:tc>
        <w:tc>
          <w:tcPr>
            <w:tcW w:w="4382" w:type="dxa"/>
            <w:shd w:val="clear" w:color="auto" w:fill="D9D9D9" w:themeFill="background1" w:themeFillShade="D9"/>
          </w:tcPr>
          <w:p w:rsidR="00BB1B32" w:rsidRPr="003E0F86" w:rsidRDefault="00BB1B32" w:rsidP="00F94B74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提示</w:t>
            </w:r>
          </w:p>
        </w:tc>
      </w:tr>
      <w:tr w:rsidR="003E0F86" w:rsidRPr="003E0F86" w:rsidTr="00F94B74">
        <w:trPr>
          <w:trHeight w:val="301"/>
        </w:trPr>
        <w:tc>
          <w:tcPr>
            <w:tcW w:w="1838" w:type="dxa"/>
            <w:vMerge w:val="restart"/>
          </w:tcPr>
          <w:p w:rsidR="00BB1B32" w:rsidRPr="003E0F86" w:rsidRDefault="00BB1B32" w:rsidP="00BB1B32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登录新密码</w:t>
            </w:r>
          </w:p>
        </w:tc>
        <w:tc>
          <w:tcPr>
            <w:tcW w:w="2410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为空</w:t>
            </w:r>
          </w:p>
        </w:tc>
        <w:tc>
          <w:tcPr>
            <w:tcW w:w="4382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新密码</w:t>
            </w:r>
            <w:r w:rsidRPr="003E0F86">
              <w:t>不能为空</w:t>
            </w:r>
          </w:p>
        </w:tc>
      </w:tr>
      <w:tr w:rsidR="003E0F86" w:rsidRPr="003E0F86" w:rsidTr="00F94B74">
        <w:trPr>
          <w:trHeight w:val="301"/>
        </w:trPr>
        <w:tc>
          <w:tcPr>
            <w:tcW w:w="1838" w:type="dxa"/>
            <w:vMerge/>
          </w:tcPr>
          <w:p w:rsidR="00BB1B32" w:rsidRPr="003E0F86" w:rsidRDefault="00BB1B32" w:rsidP="00BB1B32">
            <w:pPr>
              <w:jc w:val="center"/>
              <w:rPr>
                <w:szCs w:val="18"/>
              </w:rPr>
            </w:pPr>
          </w:p>
        </w:tc>
        <w:tc>
          <w:tcPr>
            <w:tcW w:w="2410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字符位数不符合</w:t>
            </w:r>
          </w:p>
        </w:tc>
        <w:tc>
          <w:tcPr>
            <w:tcW w:w="4382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请输入</w:t>
            </w:r>
            <w:r w:rsidRPr="003E0F86">
              <w:rPr>
                <w:rFonts w:hint="eastAsia"/>
              </w:rPr>
              <w:t>6-20</w:t>
            </w:r>
            <w:r w:rsidRPr="003E0F86">
              <w:rPr>
                <w:rFonts w:hint="eastAsia"/>
              </w:rPr>
              <w:t>位字母、数字</w:t>
            </w:r>
          </w:p>
        </w:tc>
      </w:tr>
      <w:tr w:rsidR="003E0F86" w:rsidRPr="003E0F86" w:rsidTr="00F94B74">
        <w:trPr>
          <w:trHeight w:val="301"/>
        </w:trPr>
        <w:tc>
          <w:tcPr>
            <w:tcW w:w="1838" w:type="dxa"/>
            <w:vMerge/>
          </w:tcPr>
          <w:p w:rsidR="00BB1B32" w:rsidRPr="003E0F86" w:rsidRDefault="00BB1B32" w:rsidP="00BB1B32">
            <w:pPr>
              <w:jc w:val="center"/>
              <w:rPr>
                <w:szCs w:val="18"/>
              </w:rPr>
            </w:pPr>
          </w:p>
        </w:tc>
        <w:tc>
          <w:tcPr>
            <w:tcW w:w="2410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含特殊字符</w:t>
            </w:r>
          </w:p>
        </w:tc>
        <w:tc>
          <w:tcPr>
            <w:tcW w:w="4382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请输入</w:t>
            </w:r>
            <w:r w:rsidRPr="003E0F86">
              <w:rPr>
                <w:rFonts w:hint="eastAsia"/>
              </w:rPr>
              <w:t>6-20</w:t>
            </w:r>
            <w:r w:rsidRPr="003E0F86">
              <w:rPr>
                <w:rFonts w:hint="eastAsia"/>
              </w:rPr>
              <w:t>位字母、数字</w:t>
            </w:r>
          </w:p>
        </w:tc>
      </w:tr>
      <w:tr w:rsidR="003E0F86" w:rsidRPr="003E0F86" w:rsidTr="00F94B74">
        <w:trPr>
          <w:trHeight w:val="301"/>
        </w:trPr>
        <w:tc>
          <w:tcPr>
            <w:tcW w:w="1838" w:type="dxa"/>
            <w:vMerge w:val="restart"/>
          </w:tcPr>
          <w:p w:rsidR="00BB1B32" w:rsidRPr="003E0F86" w:rsidRDefault="00BB1B32" w:rsidP="00BB1B32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确认新密码</w:t>
            </w:r>
          </w:p>
        </w:tc>
        <w:tc>
          <w:tcPr>
            <w:tcW w:w="2410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为空</w:t>
            </w:r>
          </w:p>
        </w:tc>
        <w:tc>
          <w:tcPr>
            <w:tcW w:w="4382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请再次输入新密码</w:t>
            </w:r>
          </w:p>
        </w:tc>
      </w:tr>
      <w:tr w:rsidR="003E0F86" w:rsidRPr="003E0F86" w:rsidTr="00F94B74">
        <w:trPr>
          <w:trHeight w:val="301"/>
        </w:trPr>
        <w:tc>
          <w:tcPr>
            <w:tcW w:w="1838" w:type="dxa"/>
            <w:vMerge/>
          </w:tcPr>
          <w:p w:rsidR="00BB1B32" w:rsidRPr="003E0F86" w:rsidRDefault="00BB1B32" w:rsidP="00BB1B32">
            <w:pPr>
              <w:jc w:val="center"/>
              <w:rPr>
                <w:szCs w:val="18"/>
              </w:rPr>
            </w:pPr>
          </w:p>
        </w:tc>
        <w:tc>
          <w:tcPr>
            <w:tcW w:w="2410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字符位数不符合</w:t>
            </w:r>
          </w:p>
        </w:tc>
        <w:tc>
          <w:tcPr>
            <w:tcW w:w="4382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请输入</w:t>
            </w:r>
            <w:r w:rsidRPr="003E0F86">
              <w:rPr>
                <w:rFonts w:hint="eastAsia"/>
              </w:rPr>
              <w:t>6-20</w:t>
            </w:r>
            <w:r w:rsidRPr="003E0F86">
              <w:rPr>
                <w:rFonts w:hint="eastAsia"/>
              </w:rPr>
              <w:t>位字母、数字</w:t>
            </w:r>
          </w:p>
        </w:tc>
      </w:tr>
      <w:tr w:rsidR="003E0F86" w:rsidRPr="003E0F86" w:rsidTr="00F94B74">
        <w:trPr>
          <w:trHeight w:val="301"/>
        </w:trPr>
        <w:tc>
          <w:tcPr>
            <w:tcW w:w="1838" w:type="dxa"/>
            <w:vMerge/>
          </w:tcPr>
          <w:p w:rsidR="00BB1B32" w:rsidRPr="003E0F86" w:rsidRDefault="00BB1B32" w:rsidP="00BB1B32">
            <w:pPr>
              <w:jc w:val="center"/>
              <w:rPr>
                <w:szCs w:val="18"/>
              </w:rPr>
            </w:pPr>
          </w:p>
        </w:tc>
        <w:tc>
          <w:tcPr>
            <w:tcW w:w="2410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含特殊字符</w:t>
            </w:r>
          </w:p>
        </w:tc>
        <w:tc>
          <w:tcPr>
            <w:tcW w:w="4382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请输入</w:t>
            </w:r>
            <w:r w:rsidRPr="003E0F86">
              <w:rPr>
                <w:rFonts w:hint="eastAsia"/>
              </w:rPr>
              <w:t>6-20</w:t>
            </w:r>
            <w:r w:rsidRPr="003E0F86">
              <w:rPr>
                <w:rFonts w:hint="eastAsia"/>
              </w:rPr>
              <w:t>位字母、数字</w:t>
            </w:r>
          </w:p>
        </w:tc>
      </w:tr>
      <w:tr w:rsidR="003E0F86" w:rsidRPr="003E0F86" w:rsidTr="00F94B74">
        <w:trPr>
          <w:trHeight w:val="301"/>
        </w:trPr>
        <w:tc>
          <w:tcPr>
            <w:tcW w:w="1838" w:type="dxa"/>
            <w:vMerge/>
          </w:tcPr>
          <w:p w:rsidR="00BB1B32" w:rsidRPr="003E0F86" w:rsidRDefault="00BB1B32" w:rsidP="00BB1B32">
            <w:pPr>
              <w:jc w:val="center"/>
              <w:rPr>
                <w:szCs w:val="18"/>
              </w:rPr>
            </w:pPr>
          </w:p>
        </w:tc>
        <w:tc>
          <w:tcPr>
            <w:tcW w:w="2410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与第一次输入的新密码不一致</w:t>
            </w:r>
          </w:p>
        </w:tc>
        <w:tc>
          <w:tcPr>
            <w:tcW w:w="4382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第二次输入错误，请重新输入</w:t>
            </w:r>
          </w:p>
        </w:tc>
      </w:tr>
      <w:tr w:rsidR="003E0F86" w:rsidRPr="003E0F86" w:rsidTr="00F94B74">
        <w:trPr>
          <w:trHeight w:val="301"/>
        </w:trPr>
        <w:tc>
          <w:tcPr>
            <w:tcW w:w="1838" w:type="dxa"/>
          </w:tcPr>
          <w:p w:rsidR="00BB1B32" w:rsidRPr="003E0F86" w:rsidRDefault="00BB1B32" w:rsidP="00BB1B32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管辖景区</w:t>
            </w:r>
          </w:p>
          <w:p w:rsidR="00BB1B32" w:rsidRPr="003E0F86" w:rsidRDefault="00BB1B32" w:rsidP="00BB1B32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（仅景区</w:t>
            </w:r>
            <w:r w:rsidRPr="003E0F86">
              <w:rPr>
                <w:szCs w:val="18"/>
              </w:rPr>
              <w:t>、演艺</w:t>
            </w:r>
            <w:r w:rsidRPr="003E0F86">
              <w:rPr>
                <w:rFonts w:hint="eastAsia"/>
                <w:szCs w:val="18"/>
              </w:rPr>
              <w:t>用</w:t>
            </w:r>
            <w:r w:rsidRPr="003E0F86">
              <w:rPr>
                <w:szCs w:val="18"/>
              </w:rPr>
              <w:t>）</w:t>
            </w:r>
          </w:p>
        </w:tc>
        <w:tc>
          <w:tcPr>
            <w:tcW w:w="2410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为空</w:t>
            </w:r>
          </w:p>
        </w:tc>
        <w:tc>
          <w:tcPr>
            <w:tcW w:w="4382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请选择</w:t>
            </w:r>
            <w:r w:rsidRPr="003E0F86">
              <w:t>管辖景区</w:t>
            </w:r>
          </w:p>
        </w:tc>
      </w:tr>
      <w:tr w:rsidR="003E0F86" w:rsidRPr="003E0F86" w:rsidTr="00F94B74">
        <w:trPr>
          <w:trHeight w:val="301"/>
        </w:trPr>
        <w:tc>
          <w:tcPr>
            <w:tcW w:w="1838" w:type="dxa"/>
          </w:tcPr>
          <w:p w:rsidR="00BB1B32" w:rsidRPr="003E0F86" w:rsidRDefault="00BB1B32" w:rsidP="00BB1B32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所属</w:t>
            </w:r>
            <w:r w:rsidRPr="003E0F86">
              <w:rPr>
                <w:szCs w:val="18"/>
              </w:rPr>
              <w:t>景区</w:t>
            </w:r>
          </w:p>
          <w:p w:rsidR="00BB1B32" w:rsidRPr="003E0F86" w:rsidRDefault="00BB1B32" w:rsidP="00BB1B32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（仅住宿用</w:t>
            </w:r>
            <w:r w:rsidRPr="003E0F86">
              <w:rPr>
                <w:szCs w:val="18"/>
              </w:rPr>
              <w:t>）</w:t>
            </w:r>
          </w:p>
        </w:tc>
        <w:tc>
          <w:tcPr>
            <w:tcW w:w="2410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为空</w:t>
            </w:r>
          </w:p>
        </w:tc>
        <w:tc>
          <w:tcPr>
            <w:tcW w:w="4382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请选择</w:t>
            </w:r>
            <w:r w:rsidRPr="003E0F86">
              <w:t>所属景区</w:t>
            </w:r>
          </w:p>
        </w:tc>
      </w:tr>
      <w:tr w:rsidR="00BB1B32" w:rsidRPr="003E0F86" w:rsidTr="00F94B74">
        <w:trPr>
          <w:trHeight w:val="301"/>
        </w:trPr>
        <w:tc>
          <w:tcPr>
            <w:tcW w:w="1838" w:type="dxa"/>
          </w:tcPr>
          <w:p w:rsidR="00BB1B32" w:rsidRPr="003E0F86" w:rsidRDefault="00BB1B32" w:rsidP="00BB1B32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交易</w:t>
            </w:r>
            <w:r w:rsidRPr="003E0F86">
              <w:rPr>
                <w:szCs w:val="18"/>
              </w:rPr>
              <w:t>服务费费用</w:t>
            </w:r>
          </w:p>
          <w:p w:rsidR="00BB1B32" w:rsidRPr="003E0F86" w:rsidRDefault="00BB1B32" w:rsidP="00BB1B32">
            <w:pPr>
              <w:jc w:val="center"/>
              <w:rPr>
                <w:szCs w:val="18"/>
              </w:rPr>
            </w:pPr>
            <w:r w:rsidRPr="003E0F86">
              <w:rPr>
                <w:rFonts w:hint="eastAsia"/>
                <w:szCs w:val="18"/>
              </w:rPr>
              <w:t>（</w:t>
            </w:r>
            <w:r w:rsidRPr="003E0F86">
              <w:rPr>
                <w:szCs w:val="18"/>
              </w:rPr>
              <w:t>百分比</w:t>
            </w:r>
            <w:r w:rsidRPr="003E0F86">
              <w:rPr>
                <w:rFonts w:hint="eastAsia"/>
                <w:szCs w:val="18"/>
              </w:rPr>
              <w:t>输入框</w:t>
            </w:r>
            <w:r w:rsidRPr="003E0F86">
              <w:rPr>
                <w:szCs w:val="18"/>
              </w:rPr>
              <w:t>）</w:t>
            </w:r>
          </w:p>
        </w:tc>
        <w:tc>
          <w:tcPr>
            <w:tcW w:w="2410" w:type="dxa"/>
          </w:tcPr>
          <w:p w:rsidR="00BB1B32" w:rsidRPr="003E0F86" w:rsidRDefault="00BB1B32" w:rsidP="00BB1B32">
            <w:r w:rsidRPr="003E0F86">
              <w:rPr>
                <w:rFonts w:hint="eastAsia"/>
              </w:rPr>
              <w:t>为空</w:t>
            </w:r>
          </w:p>
        </w:tc>
        <w:tc>
          <w:tcPr>
            <w:tcW w:w="4382" w:type="dxa"/>
          </w:tcPr>
          <w:p w:rsidR="00BB1B32" w:rsidRPr="003E0F86" w:rsidRDefault="00BB1B32" w:rsidP="00BB1B32">
            <w:r w:rsidRPr="003E0F86">
              <w:t>百分比</w:t>
            </w:r>
            <w:r w:rsidRPr="003E0F86">
              <w:rPr>
                <w:rFonts w:hint="eastAsia"/>
              </w:rPr>
              <w:t>不能</w:t>
            </w:r>
            <w:r w:rsidRPr="003E0F86">
              <w:t>为空</w:t>
            </w:r>
          </w:p>
        </w:tc>
      </w:tr>
    </w:tbl>
    <w:p w:rsidR="00BB1B32" w:rsidRPr="003E0F86" w:rsidRDefault="00BB1B32" w:rsidP="00C35C1C"/>
    <w:p w:rsidR="006A29FD" w:rsidRPr="003E0F86" w:rsidRDefault="006A29FD" w:rsidP="004A3C18">
      <w:pPr>
        <w:pStyle w:val="3"/>
        <w:spacing w:before="312" w:after="312"/>
      </w:pPr>
      <w:bookmarkStart w:id="52" w:name="_Toc451969684"/>
      <w:r w:rsidRPr="003E0F86">
        <w:rPr>
          <w:rFonts w:hint="eastAsia"/>
        </w:rPr>
        <w:t>功能</w:t>
      </w:r>
      <w:r w:rsidRPr="003E0F86">
        <w:t>及交互</w:t>
      </w:r>
      <w:bookmarkEnd w:id="51"/>
      <w:bookmarkEnd w:id="52"/>
    </w:p>
    <w:p w:rsidR="006A29FD" w:rsidRPr="003E0F86" w:rsidRDefault="006A29FD" w:rsidP="004A3C18">
      <w:pPr>
        <w:pStyle w:val="4"/>
        <w:spacing w:before="156" w:after="156"/>
        <w:ind w:leftChars="135" w:left="283"/>
      </w:pPr>
      <w:bookmarkStart w:id="53" w:name="_分销商管理"/>
      <w:bookmarkEnd w:id="53"/>
      <w:r w:rsidRPr="003E0F86">
        <w:rPr>
          <w:rFonts w:hint="eastAsia"/>
        </w:rPr>
        <w:t>分销商</w:t>
      </w:r>
      <w:r w:rsidRPr="003E0F86">
        <w:t>管理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用户场景：</w:t>
      </w:r>
    </w:p>
    <w:p w:rsidR="006A29FD" w:rsidRPr="003E0F86" w:rsidRDefault="006A29FD" w:rsidP="006F548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3E0F86">
        <w:rPr>
          <w:rFonts w:ascii="Arial" w:hAnsi="Arial" w:cs="Arial" w:hint="eastAsia"/>
          <w:i w:val="0"/>
          <w:color w:val="auto"/>
        </w:rPr>
        <w:t>运营员工点击“用户</w:t>
      </w:r>
      <w:r w:rsidRPr="003E0F86">
        <w:rPr>
          <w:rFonts w:ascii="Arial" w:hAnsi="Arial" w:cs="Arial"/>
          <w:i w:val="0"/>
          <w:color w:val="auto"/>
        </w:rPr>
        <w:t>管理</w:t>
      </w:r>
      <w:r w:rsidRPr="003E0F86">
        <w:rPr>
          <w:rFonts w:ascii="Arial" w:hAnsi="Arial" w:cs="Arial" w:hint="eastAsia"/>
          <w:i w:val="0"/>
          <w:color w:val="auto"/>
        </w:rPr>
        <w:t>”</w:t>
      </w:r>
      <w:r w:rsidRPr="003E0F86">
        <w:rPr>
          <w:rFonts w:ascii="Arial" w:hAnsi="Arial" w:cs="Arial"/>
          <w:i w:val="0"/>
          <w:color w:val="auto"/>
        </w:rPr>
        <w:t>-&gt;“</w:t>
      </w:r>
      <w:r w:rsidRPr="003E0F86">
        <w:rPr>
          <w:rFonts w:ascii="Arial" w:hAnsi="Arial" w:cs="Arial" w:hint="eastAsia"/>
          <w:i w:val="0"/>
          <w:color w:val="auto"/>
        </w:rPr>
        <w:t>分销商管理</w:t>
      </w:r>
      <w:r w:rsidRPr="003E0F86">
        <w:rPr>
          <w:rFonts w:ascii="Arial" w:hAnsi="Arial" w:cs="Arial"/>
          <w:i w:val="0"/>
          <w:color w:val="auto"/>
        </w:rPr>
        <w:t>”</w:t>
      </w:r>
      <w:r w:rsidRPr="003E0F86">
        <w:rPr>
          <w:rFonts w:ascii="Arial" w:hAnsi="Arial" w:cs="Arial" w:hint="eastAsia"/>
          <w:i w:val="0"/>
          <w:color w:val="auto"/>
        </w:rPr>
        <w:t>时，</w:t>
      </w:r>
      <w:r w:rsidRPr="003E0F86">
        <w:rPr>
          <w:rFonts w:ascii="Arial" w:hAnsi="Arial" w:cs="Arial"/>
          <w:i w:val="0"/>
          <w:color w:val="auto"/>
        </w:rPr>
        <w:t>进入</w:t>
      </w:r>
      <w:r w:rsidRPr="003E0F86">
        <w:rPr>
          <w:rFonts w:ascii="Arial" w:hAnsi="Arial" w:cs="Arial" w:hint="eastAsia"/>
          <w:i w:val="0"/>
          <w:color w:val="auto"/>
        </w:rPr>
        <w:t>分销</w:t>
      </w:r>
      <w:proofErr w:type="gramStart"/>
      <w:r w:rsidRPr="003E0F86">
        <w:rPr>
          <w:rFonts w:ascii="Arial" w:hAnsi="Arial" w:cs="Arial" w:hint="eastAsia"/>
          <w:i w:val="0"/>
          <w:color w:val="auto"/>
        </w:rPr>
        <w:t>商管理</w:t>
      </w:r>
      <w:proofErr w:type="gramEnd"/>
      <w:r w:rsidRPr="003E0F86">
        <w:rPr>
          <w:rFonts w:ascii="Arial" w:hAnsi="Arial" w:cs="Arial"/>
          <w:i w:val="0"/>
          <w:color w:val="auto"/>
        </w:rPr>
        <w:t>列表</w:t>
      </w:r>
      <w:r w:rsidRPr="003E0F86">
        <w:rPr>
          <w:rFonts w:ascii="Arial" w:hAnsi="Arial" w:cs="Arial" w:hint="eastAsia"/>
          <w:i w:val="0"/>
          <w:color w:val="auto"/>
        </w:rPr>
        <w:t>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输入</w:t>
      </w:r>
      <w:r w:rsidRPr="003E0F86">
        <w:rPr>
          <w:rFonts w:ascii="Arial" w:hAnsi="Arial" w:cs="Arial"/>
          <w:b/>
        </w:rPr>
        <w:t>\</w:t>
      </w:r>
      <w:r w:rsidRPr="003E0F86">
        <w:rPr>
          <w:rFonts w:ascii="Arial" w:hAnsi="Arial" w:cs="Arial"/>
          <w:b/>
        </w:rPr>
        <w:t>前置条件：</w:t>
      </w:r>
    </w:p>
    <w:p w:rsidR="006A29FD" w:rsidRPr="003E0F86" w:rsidRDefault="006A29FD" w:rsidP="006F548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proofErr w:type="gramStart"/>
      <w:r w:rsidRPr="003E0F86">
        <w:rPr>
          <w:rFonts w:ascii="Arial" w:hAnsi="Arial" w:cs="Arial" w:hint="eastAsia"/>
          <w:i w:val="0"/>
          <w:color w:val="auto"/>
        </w:rPr>
        <w:t>此员工</w:t>
      </w:r>
      <w:proofErr w:type="gramEnd"/>
      <w:r w:rsidRPr="003E0F86">
        <w:rPr>
          <w:rFonts w:ascii="Arial" w:hAnsi="Arial" w:cs="Arial"/>
          <w:i w:val="0"/>
          <w:color w:val="auto"/>
        </w:rPr>
        <w:t>需有</w:t>
      </w:r>
      <w:r w:rsidRPr="003E0F86">
        <w:rPr>
          <w:rFonts w:ascii="Arial" w:hAnsi="Arial" w:cs="Arial" w:hint="eastAsia"/>
          <w:i w:val="0"/>
          <w:color w:val="auto"/>
        </w:rPr>
        <w:t>支撑</w:t>
      </w:r>
      <w:r w:rsidRPr="003E0F86">
        <w:rPr>
          <w:rFonts w:ascii="Arial" w:hAnsi="Arial" w:cs="Arial"/>
          <w:i w:val="0"/>
          <w:color w:val="auto"/>
        </w:rPr>
        <w:t>平台的登录权限，且该</w:t>
      </w:r>
      <w:r w:rsidRPr="003E0F86">
        <w:rPr>
          <w:rFonts w:ascii="Arial" w:hAnsi="Arial" w:cs="Arial" w:hint="eastAsia"/>
          <w:i w:val="0"/>
          <w:color w:val="auto"/>
        </w:rPr>
        <w:t>用户的</w:t>
      </w:r>
      <w:r w:rsidRPr="003E0F86">
        <w:rPr>
          <w:rFonts w:ascii="Arial" w:hAnsi="Arial" w:cs="Arial"/>
          <w:i w:val="0"/>
          <w:color w:val="auto"/>
        </w:rPr>
        <w:t>岗位权限</w:t>
      </w:r>
      <w:r w:rsidRPr="003E0F86">
        <w:rPr>
          <w:rFonts w:ascii="Arial" w:hAnsi="Arial" w:cs="Arial" w:hint="eastAsia"/>
          <w:i w:val="0"/>
          <w:color w:val="auto"/>
        </w:rPr>
        <w:t>允许</w:t>
      </w:r>
      <w:r w:rsidRPr="003E0F86">
        <w:rPr>
          <w:rFonts w:ascii="Arial" w:hAnsi="Arial" w:cs="Arial"/>
          <w:i w:val="0"/>
          <w:color w:val="auto"/>
        </w:rPr>
        <w:t>用于进行</w:t>
      </w:r>
      <w:r w:rsidRPr="003E0F86">
        <w:rPr>
          <w:rFonts w:ascii="Arial" w:hAnsi="Arial" w:cs="Arial" w:hint="eastAsia"/>
          <w:i w:val="0"/>
          <w:color w:val="auto"/>
        </w:rPr>
        <w:t>用户管理</w:t>
      </w:r>
      <w:r w:rsidRPr="003E0F86">
        <w:rPr>
          <w:rFonts w:ascii="Arial" w:hAnsi="Arial" w:cs="Arial"/>
          <w:i w:val="0"/>
          <w:color w:val="auto"/>
        </w:rPr>
        <w:t>查</w:t>
      </w:r>
      <w:r w:rsidRPr="003E0F86">
        <w:rPr>
          <w:rFonts w:ascii="Arial" w:hAnsi="Arial" w:cs="Arial" w:hint="eastAsia"/>
          <w:i w:val="0"/>
          <w:color w:val="auto"/>
        </w:rPr>
        <w:t>、</w:t>
      </w:r>
      <w:r w:rsidRPr="003E0F86">
        <w:rPr>
          <w:rFonts w:ascii="Arial" w:hAnsi="Arial" w:cs="Arial"/>
          <w:i w:val="0"/>
          <w:color w:val="auto"/>
        </w:rPr>
        <w:t>权限分配等操作。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需求描述：</w:t>
      </w:r>
    </w:p>
    <w:p w:rsidR="006A29FD" w:rsidRPr="003E0F86" w:rsidRDefault="006A29FD" w:rsidP="006F5480">
      <w:pPr>
        <w:pStyle w:val="ae"/>
        <w:numPr>
          <w:ilvl w:val="0"/>
          <w:numId w:val="1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平台</w:t>
      </w:r>
      <w:r w:rsidRPr="003E0F86">
        <w:rPr>
          <w:rFonts w:ascii="Arial" w:hAnsi="Arial" w:cs="Arial"/>
        </w:rPr>
        <w:t>运营人员</w:t>
      </w:r>
      <w:r w:rsidRPr="003E0F86">
        <w:rPr>
          <w:rFonts w:ascii="Arial" w:hAnsi="Arial" w:cs="Arial" w:hint="eastAsia"/>
        </w:rPr>
        <w:t>通过“用户</w:t>
      </w:r>
      <w:r w:rsidRPr="003E0F86">
        <w:rPr>
          <w:rFonts w:ascii="Arial" w:hAnsi="Arial" w:cs="Arial"/>
        </w:rPr>
        <w:t>管理</w:t>
      </w:r>
      <w:r w:rsidRPr="003E0F86">
        <w:rPr>
          <w:rFonts w:ascii="Arial" w:hAnsi="Arial" w:cs="Arial" w:hint="eastAsia"/>
        </w:rPr>
        <w:t>”</w:t>
      </w:r>
      <w:r w:rsidRPr="003E0F86">
        <w:rPr>
          <w:rFonts w:ascii="Arial" w:hAnsi="Arial" w:cs="Arial"/>
        </w:rPr>
        <w:t>-&gt;“</w:t>
      </w:r>
      <w:r w:rsidRPr="003E0F86">
        <w:rPr>
          <w:rFonts w:ascii="Arial" w:hAnsi="Arial" w:cs="Arial" w:hint="eastAsia"/>
        </w:rPr>
        <w:t>分销商管理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入口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默认</w:t>
      </w:r>
      <w:r w:rsidRPr="003E0F86">
        <w:rPr>
          <w:rFonts w:ascii="Arial" w:hAnsi="Arial" w:cs="Arial"/>
        </w:rPr>
        <w:t>会进入</w:t>
      </w:r>
      <w:r w:rsidRPr="003E0F86">
        <w:rPr>
          <w:rFonts w:ascii="Arial" w:hAnsi="Arial" w:cs="Arial" w:hint="eastAsia"/>
        </w:rPr>
        <w:t>旅行社权限</w:t>
      </w:r>
      <w:r w:rsidRPr="003E0F86">
        <w:rPr>
          <w:rFonts w:ascii="Arial" w:hAnsi="Arial" w:cs="Arial"/>
        </w:rPr>
        <w:t>管理列表，如下图：</w:t>
      </w:r>
      <w:r w:rsidRPr="003E0F86">
        <w:rPr>
          <w:rFonts w:ascii="Arial" w:hAnsi="Arial" w:cs="Arial"/>
        </w:rPr>
        <w:t xml:space="preserve"> </w:t>
      </w:r>
    </w:p>
    <w:p w:rsidR="006A29FD" w:rsidRPr="003E0F86" w:rsidRDefault="009B6652" w:rsidP="006F5480">
      <w:pPr>
        <w:spacing w:afterLines="50" w:after="156"/>
        <w:rPr>
          <w:rFonts w:ascii="Arial" w:hAnsi="Arial" w:cs="Arial"/>
        </w:rPr>
      </w:pPr>
      <w:r w:rsidRPr="003E0F86">
        <w:rPr>
          <w:noProof/>
        </w:rPr>
        <w:drawing>
          <wp:inline distT="0" distB="0" distL="0" distR="0" wp14:anchorId="57734FCC" wp14:editId="7DC91DAC">
            <wp:extent cx="5486400" cy="21888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4C" w:rsidRPr="003E0F86" w:rsidRDefault="00243A4C" w:rsidP="006F5480">
      <w:pPr>
        <w:spacing w:afterLines="50" w:after="156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lastRenderedPageBreak/>
        <w:t>（注</w:t>
      </w:r>
      <w:r w:rsidRPr="003E0F86">
        <w:rPr>
          <w:rFonts w:ascii="Arial" w:hAnsi="Arial" w:cs="Arial"/>
        </w:rPr>
        <w:t>）</w:t>
      </w:r>
      <w:r w:rsidRPr="003E0F86">
        <w:rPr>
          <w:rFonts w:ascii="Arial" w:hAnsi="Arial" w:cs="Arial" w:hint="eastAsia"/>
        </w:rPr>
        <w:t>：</w:t>
      </w:r>
      <w:r w:rsidRPr="003E0F86">
        <w:rPr>
          <w:rFonts w:ascii="Arial" w:hAnsi="Arial" w:cs="Arial"/>
        </w:rPr>
        <w:t>旅行社部门</w:t>
      </w:r>
      <w:r w:rsidRPr="003E0F86">
        <w:rPr>
          <w:rFonts w:ascii="Arial" w:hAnsi="Arial" w:cs="Arial"/>
        </w:rPr>
        <w:t>TAB</w:t>
      </w:r>
      <w:r w:rsidRPr="003E0F86">
        <w:rPr>
          <w:rFonts w:ascii="Arial" w:hAnsi="Arial" w:cs="Arial" w:hint="eastAsia"/>
        </w:rPr>
        <w:t>中暂</w:t>
      </w:r>
      <w:r w:rsidRPr="003E0F86">
        <w:rPr>
          <w:rFonts w:ascii="Arial" w:hAnsi="Arial" w:cs="Arial"/>
        </w:rPr>
        <w:t>不会有</w:t>
      </w:r>
      <w:r w:rsidRPr="003E0F86">
        <w:rPr>
          <w:rFonts w:ascii="Arial" w:hAnsi="Arial" w:cs="Arial" w:hint="eastAsia"/>
        </w:rPr>
        <w:t>账号</w:t>
      </w:r>
      <w:r w:rsidRPr="003E0F86">
        <w:rPr>
          <w:rFonts w:ascii="Arial" w:hAnsi="Arial" w:cs="Arial"/>
        </w:rPr>
        <w:t>信息。</w:t>
      </w:r>
    </w:p>
    <w:p w:rsidR="006A29FD" w:rsidRPr="003E0F86" w:rsidRDefault="006A29FD" w:rsidP="006F5480">
      <w:pPr>
        <w:pStyle w:val="ae"/>
        <w:numPr>
          <w:ilvl w:val="0"/>
          <w:numId w:val="1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分销商</w:t>
      </w:r>
      <w:r w:rsidRPr="003E0F86">
        <w:rPr>
          <w:rFonts w:ascii="Arial" w:hAnsi="Arial" w:cs="Arial"/>
        </w:rPr>
        <w:t>审核支持</w:t>
      </w:r>
      <w:r w:rsidRPr="003E0F86">
        <w:rPr>
          <w:rFonts w:ascii="Arial" w:hAnsi="Arial" w:cs="Arial" w:hint="eastAsia"/>
        </w:rPr>
        <w:t>条件</w:t>
      </w:r>
      <w:r w:rsidRPr="003E0F86">
        <w:rPr>
          <w:rFonts w:ascii="Arial" w:hAnsi="Arial" w:cs="Arial"/>
        </w:rPr>
        <w:t>查询，</w:t>
      </w:r>
      <w:r w:rsidR="00E05494" w:rsidRPr="003E0F86">
        <w:rPr>
          <w:rFonts w:ascii="Arial" w:hAnsi="Arial" w:cs="Arial" w:hint="eastAsia"/>
        </w:rPr>
        <w:t>说明如下</w:t>
      </w:r>
      <w:r w:rsidRPr="003E0F86">
        <w:rPr>
          <w:rFonts w:ascii="Arial" w:hAnsi="Arial" w:cs="Arial"/>
        </w:rPr>
        <w:t>：</w:t>
      </w:r>
    </w:p>
    <w:p w:rsidR="006A29FD" w:rsidRPr="003E0F86" w:rsidRDefault="006A29FD" w:rsidP="006F5480">
      <w:pPr>
        <w:pStyle w:val="ae"/>
        <w:numPr>
          <w:ilvl w:val="0"/>
          <w:numId w:val="5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查询</w:t>
      </w:r>
      <w:r w:rsidRPr="003E0F86">
        <w:rPr>
          <w:rFonts w:ascii="Arial" w:hAnsi="Arial" w:cs="Arial"/>
        </w:rPr>
        <w:t>范围：</w:t>
      </w:r>
      <w:r w:rsidRPr="003E0F86">
        <w:rPr>
          <w:rFonts w:ascii="Arial" w:hAnsi="Arial" w:cs="Arial" w:hint="eastAsia"/>
        </w:rPr>
        <w:t>仅</w:t>
      </w:r>
      <w:r w:rsidRPr="003E0F86">
        <w:rPr>
          <w:rFonts w:ascii="Arial" w:hAnsi="Arial" w:cs="Arial"/>
        </w:rPr>
        <w:t>限在当前打开的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列表</w:t>
      </w:r>
      <w:r w:rsidRPr="003E0F86">
        <w:rPr>
          <w:rFonts w:ascii="Arial" w:hAnsi="Arial" w:cs="Arial"/>
        </w:rPr>
        <w:t>中进行搜索，</w:t>
      </w:r>
      <w:r w:rsidRPr="003E0F86">
        <w:rPr>
          <w:rFonts w:ascii="Arial" w:hAnsi="Arial" w:cs="Arial" w:hint="eastAsia"/>
        </w:rPr>
        <w:t>当输入</w:t>
      </w:r>
      <w:r w:rsidRPr="003E0F86">
        <w:rPr>
          <w:rFonts w:ascii="Arial" w:hAnsi="Arial" w:cs="Arial"/>
        </w:rPr>
        <w:t>筛选条件后，且切换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后</w:t>
      </w:r>
      <w:r w:rsidRPr="003E0F86">
        <w:rPr>
          <w:rFonts w:ascii="Arial" w:hAnsi="Arial" w:cs="Arial"/>
        </w:rPr>
        <w:t>，筛选条件</w:t>
      </w:r>
      <w:r w:rsidRPr="003E0F86">
        <w:rPr>
          <w:rFonts w:ascii="Arial" w:hAnsi="Arial" w:cs="Arial" w:hint="eastAsia"/>
        </w:rPr>
        <w:t>清空</w:t>
      </w:r>
      <w:r w:rsidRPr="003E0F86">
        <w:rPr>
          <w:rFonts w:ascii="Arial" w:hAnsi="Arial" w:cs="Arial"/>
        </w:rPr>
        <w:t>（</w:t>
      </w:r>
      <w:r w:rsidRPr="003E0F86">
        <w:rPr>
          <w:rFonts w:ascii="Arial" w:hAnsi="Arial" w:cs="Arial" w:hint="eastAsia"/>
        </w:rPr>
        <w:t>重置</w:t>
      </w:r>
      <w:r w:rsidRPr="003E0F86">
        <w:rPr>
          <w:rFonts w:ascii="Arial" w:hAnsi="Arial" w:cs="Arial"/>
        </w:rPr>
        <w:t>）；</w:t>
      </w:r>
    </w:p>
    <w:p w:rsidR="006A29FD" w:rsidRPr="003E0F86" w:rsidRDefault="006A29FD" w:rsidP="006F5480">
      <w:pPr>
        <w:pStyle w:val="ae"/>
        <w:numPr>
          <w:ilvl w:val="0"/>
          <w:numId w:val="5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根据</w:t>
      </w:r>
      <w:r w:rsidRPr="003E0F86">
        <w:rPr>
          <w:rFonts w:ascii="Arial" w:hAnsi="Arial" w:cs="Arial"/>
        </w:rPr>
        <w:t>筛选条件筛选出结果后，筛选</w:t>
      </w:r>
      <w:r w:rsidRPr="003E0F86">
        <w:rPr>
          <w:rFonts w:ascii="Arial" w:hAnsi="Arial" w:cs="Arial" w:hint="eastAsia"/>
        </w:rPr>
        <w:t>条件</w:t>
      </w:r>
      <w:proofErr w:type="gramStart"/>
      <w:r w:rsidRPr="003E0F86">
        <w:rPr>
          <w:rFonts w:ascii="Arial" w:hAnsi="Arial" w:cs="Arial"/>
        </w:rPr>
        <w:t>不</w:t>
      </w:r>
      <w:proofErr w:type="gramEnd"/>
      <w:r w:rsidR="00FC15DF" w:rsidRPr="003E0F86">
        <w:rPr>
          <w:rFonts w:ascii="Arial" w:hAnsi="Arial" w:cs="Arial" w:hint="eastAsia"/>
        </w:rPr>
        <w:t>重置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5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清空</w:t>
      </w:r>
      <w:r w:rsidRPr="003E0F86">
        <w:rPr>
          <w:rFonts w:ascii="Arial" w:hAnsi="Arial" w:cs="Arial"/>
        </w:rPr>
        <w:t>筛选条件】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可重置所有筛选条件</w:t>
      </w:r>
      <w:r w:rsidRPr="003E0F86">
        <w:rPr>
          <w:rFonts w:ascii="Arial" w:hAnsi="Arial" w:cs="Arial" w:hint="eastAsia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1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列表说明</w:t>
      </w:r>
      <w:r w:rsidRPr="003E0F86">
        <w:rPr>
          <w:rFonts w:ascii="Arial" w:hAnsi="Arial" w:cs="Arial"/>
        </w:rPr>
        <w:t>如下</w:t>
      </w:r>
      <w:r w:rsidRPr="003E0F86">
        <w:rPr>
          <w:rFonts w:ascii="Arial" w:hAnsi="Arial" w:cs="Arial" w:hint="eastAsia"/>
        </w:rPr>
        <w:t>：</w:t>
      </w:r>
    </w:p>
    <w:p w:rsidR="006A29FD" w:rsidRPr="003E0F86" w:rsidRDefault="006A29FD" w:rsidP="006F5480">
      <w:pPr>
        <w:pStyle w:val="ae"/>
        <w:numPr>
          <w:ilvl w:val="0"/>
          <w:numId w:val="14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分销商</w:t>
      </w:r>
      <w:r w:rsidRPr="003E0F86">
        <w:rPr>
          <w:rFonts w:ascii="Arial" w:hAnsi="Arial" w:cs="Arial"/>
        </w:rPr>
        <w:t>审核共有</w:t>
      </w:r>
      <w:r w:rsidRPr="003E0F86">
        <w:rPr>
          <w:rFonts w:ascii="Arial" w:hAnsi="Arial" w:cs="Arial" w:hint="eastAsia"/>
        </w:rPr>
        <w:t>旅行社</w:t>
      </w:r>
      <w:r w:rsidRPr="003E0F86">
        <w:rPr>
          <w:rFonts w:ascii="Arial" w:hAnsi="Arial" w:cs="Arial"/>
        </w:rPr>
        <w:t>、旅行社部门、导游、商户、中小</w:t>
      </w:r>
      <w:r w:rsidRPr="003E0F86">
        <w:rPr>
          <w:rFonts w:ascii="Arial" w:hAnsi="Arial" w:cs="Arial" w:hint="eastAsia"/>
        </w:rPr>
        <w:t>OTA</w:t>
      </w:r>
      <w:r w:rsidRPr="003E0F86">
        <w:rPr>
          <w:rFonts w:ascii="Arial" w:hAnsi="Arial" w:cs="Arial" w:hint="eastAsia"/>
        </w:rPr>
        <w:t>等</w:t>
      </w:r>
      <w:r w:rsidRPr="003E0F86">
        <w:rPr>
          <w:rFonts w:ascii="Arial" w:hAnsi="Arial" w:cs="Arial" w:hint="eastAsia"/>
        </w:rPr>
        <w:t>5</w:t>
      </w:r>
      <w:r w:rsidRPr="003E0F86">
        <w:rPr>
          <w:rFonts w:ascii="Arial" w:hAnsi="Arial" w:cs="Arial" w:hint="eastAsia"/>
        </w:rPr>
        <w:t>个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页；</w:t>
      </w:r>
    </w:p>
    <w:p w:rsidR="006A29FD" w:rsidRPr="003E0F86" w:rsidRDefault="006A29FD" w:rsidP="006F5480">
      <w:pPr>
        <w:pStyle w:val="ae"/>
        <w:numPr>
          <w:ilvl w:val="0"/>
          <w:numId w:val="14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管理列表按账号审核通过的</w:t>
      </w:r>
      <w:r w:rsidRPr="003E0F86">
        <w:rPr>
          <w:rFonts w:ascii="Arial" w:hAnsi="Arial" w:cs="Arial"/>
        </w:rPr>
        <w:t>时间倒序</w:t>
      </w:r>
      <w:r w:rsidRPr="003E0F86">
        <w:rPr>
          <w:rFonts w:ascii="Arial" w:hAnsi="Arial" w:cs="Arial" w:hint="eastAsia"/>
        </w:rPr>
        <w:t>排列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时间</w:t>
      </w:r>
      <w:r w:rsidRPr="003E0F86">
        <w:rPr>
          <w:rFonts w:ascii="Arial" w:hAnsi="Arial" w:cs="Arial"/>
        </w:rPr>
        <w:t>精确到秒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14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当</w:t>
      </w:r>
      <w:r w:rsidRPr="003E0F86">
        <w:rPr>
          <w:rFonts w:ascii="Arial" w:hAnsi="Arial" w:cs="Arial"/>
        </w:rPr>
        <w:t>界面无</w:t>
      </w:r>
      <w:r w:rsidRPr="003E0F86">
        <w:rPr>
          <w:rFonts w:ascii="Arial" w:hAnsi="Arial" w:cs="Arial" w:hint="eastAsia"/>
        </w:rPr>
        <w:t>已通过审核</w:t>
      </w:r>
      <w:r w:rsidRPr="003E0F86">
        <w:rPr>
          <w:rFonts w:ascii="Arial" w:hAnsi="Arial" w:cs="Arial"/>
        </w:rPr>
        <w:t>的</w:t>
      </w:r>
      <w:r w:rsidRPr="003E0F86">
        <w:rPr>
          <w:rFonts w:ascii="Arial" w:hAnsi="Arial" w:cs="Arial" w:hint="eastAsia"/>
        </w:rPr>
        <w:t>账号时</w:t>
      </w:r>
      <w:r w:rsidRPr="003E0F86">
        <w:rPr>
          <w:rFonts w:ascii="Arial" w:hAnsi="Arial" w:cs="Arial"/>
        </w:rPr>
        <w:t>，默认展示字段表头，</w:t>
      </w:r>
      <w:r w:rsidRPr="003E0F86">
        <w:rPr>
          <w:rFonts w:ascii="Arial" w:hAnsi="Arial" w:cs="Arial" w:hint="eastAsia"/>
        </w:rPr>
        <w:t>内容</w:t>
      </w:r>
      <w:r w:rsidRPr="003E0F86">
        <w:rPr>
          <w:rFonts w:ascii="Arial" w:hAnsi="Arial" w:cs="Arial"/>
        </w:rPr>
        <w:t>区域</w:t>
      </w:r>
      <w:r w:rsidRPr="003E0F86">
        <w:rPr>
          <w:rFonts w:ascii="Arial" w:hAnsi="Arial" w:cs="Arial" w:hint="eastAsia"/>
        </w:rPr>
        <w:t>展示</w:t>
      </w:r>
      <w:r w:rsidRPr="003E0F86">
        <w:rPr>
          <w:rFonts w:ascii="Arial" w:hAnsi="Arial" w:cs="Arial"/>
        </w:rPr>
        <w:t>“</w:t>
      </w:r>
      <w:r w:rsidRPr="003E0F86">
        <w:rPr>
          <w:rFonts w:ascii="Arial" w:hAnsi="Arial" w:cs="Arial" w:hint="eastAsia"/>
        </w:rPr>
        <w:t>暂无信息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14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每页默认</w:t>
      </w:r>
      <w:r w:rsidRPr="003E0F86">
        <w:rPr>
          <w:rFonts w:ascii="Arial" w:hAnsi="Arial" w:cs="Arial"/>
        </w:rPr>
        <w:t>显示</w:t>
      </w:r>
      <w:r w:rsidRPr="003E0F86">
        <w:rPr>
          <w:rFonts w:ascii="Arial" w:hAnsi="Arial" w:cs="Arial" w:hint="eastAsia"/>
        </w:rPr>
        <w:t>10</w:t>
      </w:r>
      <w:r w:rsidRPr="003E0F86">
        <w:rPr>
          <w:rFonts w:ascii="Arial" w:hAnsi="Arial" w:cs="Arial" w:hint="eastAsia"/>
        </w:rPr>
        <w:t>条</w:t>
      </w:r>
      <w:r w:rsidRPr="003E0F86">
        <w:rPr>
          <w:rFonts w:ascii="Arial" w:hAnsi="Arial" w:cs="Arial"/>
        </w:rPr>
        <w:t>内容，</w:t>
      </w:r>
      <w:r w:rsidRPr="003E0F86">
        <w:rPr>
          <w:rFonts w:ascii="Arial" w:hAnsi="Arial" w:cs="Arial" w:hint="eastAsia"/>
        </w:rPr>
        <w:t>超出后</w:t>
      </w:r>
      <w:r w:rsidRPr="003E0F86">
        <w:rPr>
          <w:rFonts w:ascii="Arial" w:hAnsi="Arial" w:cs="Arial"/>
        </w:rPr>
        <w:t>可翻页查看。</w:t>
      </w:r>
    </w:p>
    <w:p w:rsidR="006A29FD" w:rsidRPr="003E0F86" w:rsidRDefault="006A29FD" w:rsidP="006F5480">
      <w:pPr>
        <w:pStyle w:val="ae"/>
        <w:numPr>
          <w:ilvl w:val="0"/>
          <w:numId w:val="1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点击【基础</w:t>
      </w:r>
      <w:r w:rsidRPr="003E0F86">
        <w:rPr>
          <w:rFonts w:ascii="Arial" w:hAnsi="Arial" w:cs="Arial"/>
        </w:rPr>
        <w:t>信息维护】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，进入账号信息</w:t>
      </w:r>
      <w:r w:rsidRPr="003E0F86">
        <w:rPr>
          <w:rFonts w:ascii="Arial" w:hAnsi="Arial" w:cs="Arial" w:hint="eastAsia"/>
        </w:rPr>
        <w:t>编辑</w:t>
      </w:r>
      <w:r w:rsidRPr="003E0F86">
        <w:rPr>
          <w:rFonts w:ascii="Arial" w:hAnsi="Arial" w:cs="Arial"/>
        </w:rPr>
        <w:t>页，如下图</w:t>
      </w:r>
      <w:r w:rsidRPr="003E0F86">
        <w:rPr>
          <w:rFonts w:ascii="Arial" w:hAnsi="Arial" w:cs="Arial" w:hint="eastAsia"/>
        </w:rPr>
        <w:t>（以</w:t>
      </w:r>
      <w:r w:rsidRPr="003E0F86">
        <w:rPr>
          <w:rFonts w:ascii="Arial" w:hAnsi="Arial" w:cs="Arial"/>
        </w:rPr>
        <w:t>旅行社为例）：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  <w:r w:rsidRPr="003E0F86">
        <w:rPr>
          <w:rFonts w:ascii="Arial" w:hAnsi="Arial" w:cs="Arial"/>
        </w:rPr>
        <w:t xml:space="preserve"> </w:t>
      </w:r>
      <w:r w:rsidR="009B6652" w:rsidRPr="003E0F86">
        <w:rPr>
          <w:noProof/>
        </w:rPr>
        <w:lastRenderedPageBreak/>
        <w:drawing>
          <wp:inline distT="0" distB="0" distL="0" distR="0" wp14:anchorId="27845289" wp14:editId="1A5F1FC6">
            <wp:extent cx="5486400" cy="81311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29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lastRenderedPageBreak/>
        <w:t>基础信息中，</w:t>
      </w:r>
      <w:proofErr w:type="gramStart"/>
      <w:r w:rsidR="00E05494" w:rsidRPr="003E0F86">
        <w:rPr>
          <w:rFonts w:ascii="Arial" w:hAnsi="Arial" w:cs="Arial" w:hint="eastAsia"/>
        </w:rPr>
        <w:t>除了</w:t>
      </w:r>
      <w:r w:rsidR="00E1261C" w:rsidRPr="003E0F86">
        <w:rPr>
          <w:rFonts w:ascii="Arial" w:hAnsi="Arial" w:cs="Arial" w:hint="eastAsia"/>
        </w:rPr>
        <w:t>通审时间</w:t>
      </w:r>
      <w:proofErr w:type="gramEnd"/>
      <w:r w:rsidR="00E1261C" w:rsidRPr="003E0F86">
        <w:rPr>
          <w:rFonts w:ascii="Arial" w:hAnsi="Arial" w:cs="Arial" w:hint="eastAsia"/>
        </w:rPr>
        <w:t>、审核人、</w:t>
      </w:r>
      <w:r w:rsidR="003F7DEF" w:rsidRPr="003F7DEF">
        <w:rPr>
          <w:rFonts w:ascii="Arial" w:hAnsi="Arial" w:cs="Arial" w:hint="eastAsia"/>
          <w:color w:val="FF0000"/>
        </w:rPr>
        <w:t>用户账号</w:t>
      </w:r>
      <w:r w:rsidR="003F7DEF" w:rsidRPr="003F7DEF">
        <w:rPr>
          <w:rFonts w:ascii="Arial" w:hAnsi="Arial" w:cs="Arial"/>
          <w:color w:val="FF0000"/>
        </w:rPr>
        <w:t>、</w:t>
      </w:r>
      <w:r w:rsidR="00E05494" w:rsidRPr="003E0F86">
        <w:rPr>
          <w:rFonts w:ascii="Arial" w:hAnsi="Arial" w:cs="Arial" w:hint="eastAsia"/>
        </w:rPr>
        <w:t>拥有</w:t>
      </w:r>
      <w:r w:rsidRPr="003E0F86">
        <w:rPr>
          <w:rFonts w:ascii="Arial" w:hAnsi="Arial" w:cs="Arial" w:hint="eastAsia"/>
        </w:rPr>
        <w:t>权限</w:t>
      </w:r>
      <w:r w:rsidRPr="003E0F86">
        <w:rPr>
          <w:rFonts w:ascii="Arial" w:hAnsi="Arial" w:cs="Arial"/>
        </w:rPr>
        <w:t>不可编辑，其他都可编辑；</w:t>
      </w:r>
    </w:p>
    <w:p w:rsidR="006A29FD" w:rsidRPr="003E0F86" w:rsidRDefault="006A29FD" w:rsidP="006F5480">
      <w:pPr>
        <w:pStyle w:val="ae"/>
        <w:numPr>
          <w:ilvl w:val="0"/>
          <w:numId w:val="29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是否</w:t>
      </w:r>
      <w:r w:rsidRPr="003E0F86">
        <w:rPr>
          <w:rFonts w:ascii="Arial" w:hAnsi="Arial" w:cs="Arial"/>
        </w:rPr>
        <w:t>能开发票、</w:t>
      </w:r>
      <w:r w:rsidR="00E05494" w:rsidRPr="003E0F86">
        <w:rPr>
          <w:rFonts w:ascii="Arial" w:hAnsi="Arial" w:cs="Arial" w:hint="eastAsia"/>
        </w:rPr>
        <w:t>交易服务费费用</w:t>
      </w:r>
      <w:r w:rsidR="00E05494" w:rsidRPr="003E0F86">
        <w:rPr>
          <w:rFonts w:ascii="Arial" w:hAnsi="Arial" w:cs="Arial"/>
        </w:rPr>
        <w:t>、交易服务费</w:t>
      </w:r>
      <w:r w:rsidRPr="003E0F86">
        <w:rPr>
          <w:rFonts w:ascii="Arial" w:hAnsi="Arial" w:cs="Arial"/>
        </w:rPr>
        <w:t>支付、佣金支付</w:t>
      </w:r>
      <w:r w:rsidRPr="003E0F86">
        <w:rPr>
          <w:rFonts w:ascii="Arial" w:hAnsi="Arial" w:cs="Arial" w:hint="eastAsia"/>
        </w:rPr>
        <w:t>：</w:t>
      </w:r>
    </w:p>
    <w:p w:rsidR="004F10DB" w:rsidRPr="003E0F86" w:rsidRDefault="004F10DB" w:rsidP="006F5480">
      <w:pPr>
        <w:pStyle w:val="ae"/>
        <w:numPr>
          <w:ilvl w:val="0"/>
          <w:numId w:val="3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只有</w:t>
      </w:r>
      <w:r w:rsidRPr="003E0F86">
        <w:rPr>
          <w:rFonts w:ascii="Arial" w:hAnsi="Arial" w:cs="Arial"/>
        </w:rPr>
        <w:t>在该账号含有</w:t>
      </w:r>
      <w:r w:rsidRPr="003E0F86">
        <w:rPr>
          <w:rFonts w:ascii="Arial" w:hAnsi="Arial" w:cs="Arial" w:hint="eastAsia"/>
        </w:rPr>
        <w:t>供应</w:t>
      </w:r>
      <w:r w:rsidRPr="003E0F86">
        <w:rPr>
          <w:rFonts w:ascii="Arial" w:hAnsi="Arial" w:cs="Arial"/>
        </w:rPr>
        <w:t>权限时，才会出现这些选项；</w:t>
      </w:r>
    </w:p>
    <w:p w:rsidR="006A29FD" w:rsidRPr="003E0F86" w:rsidRDefault="004F10DB" w:rsidP="006F5480">
      <w:pPr>
        <w:pStyle w:val="ae"/>
        <w:numPr>
          <w:ilvl w:val="0"/>
          <w:numId w:val="3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默认选择</w:t>
      </w:r>
      <w:r w:rsidRPr="003E0F86">
        <w:rPr>
          <w:rFonts w:ascii="Arial" w:hAnsi="Arial" w:cs="Arial"/>
        </w:rPr>
        <w:t>上一次保存的选项</w:t>
      </w:r>
      <w:r w:rsidRPr="003E0F86">
        <w:rPr>
          <w:rFonts w:ascii="Arial" w:hAnsi="Arial" w:cs="Arial" w:hint="eastAsia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29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在</w:t>
      </w:r>
      <w:r w:rsidRPr="003E0F86">
        <w:rPr>
          <w:rFonts w:ascii="Arial" w:hAnsi="Arial" w:cs="Arial"/>
        </w:rPr>
        <w:t>进行基础</w:t>
      </w:r>
      <w:r w:rsidRPr="003E0F86">
        <w:rPr>
          <w:rFonts w:ascii="Arial" w:hAnsi="Arial" w:cs="Arial" w:hint="eastAsia"/>
        </w:rPr>
        <w:t>信息</w:t>
      </w:r>
      <w:r w:rsidRPr="003E0F86">
        <w:rPr>
          <w:rFonts w:ascii="Arial" w:hAnsi="Arial" w:cs="Arial"/>
        </w:rPr>
        <w:t>维护时，旅行社部门、商户还可进行类型</w:t>
      </w:r>
      <w:r w:rsidRPr="003E0F86">
        <w:rPr>
          <w:rFonts w:ascii="Arial" w:hAnsi="Arial" w:cs="Arial" w:hint="eastAsia"/>
        </w:rPr>
        <w:t>（即</w:t>
      </w:r>
      <w:r w:rsidRPr="003E0F86">
        <w:rPr>
          <w:rFonts w:ascii="Arial" w:hAnsi="Arial" w:cs="Arial"/>
        </w:rPr>
        <w:t>个人</w:t>
      </w:r>
      <w:r w:rsidRPr="003E0F86">
        <w:rPr>
          <w:rFonts w:ascii="Arial" w:hAnsi="Arial" w:cs="Arial" w:hint="eastAsia"/>
        </w:rPr>
        <w:t>或</w:t>
      </w:r>
      <w:r w:rsidRPr="003E0F86">
        <w:rPr>
          <w:rFonts w:ascii="Arial" w:hAnsi="Arial" w:cs="Arial"/>
        </w:rPr>
        <w:t>企业）的切换</w:t>
      </w:r>
      <w:r w:rsidRPr="003E0F86">
        <w:rPr>
          <w:rFonts w:ascii="Arial" w:hAnsi="Arial" w:cs="Arial" w:hint="eastAsia"/>
        </w:rPr>
        <w:t>，切换</w:t>
      </w:r>
      <w:r w:rsidRPr="003E0F86">
        <w:rPr>
          <w:rFonts w:ascii="Arial" w:hAnsi="Arial" w:cs="Arial"/>
        </w:rPr>
        <w:t>时的信息</w:t>
      </w:r>
      <w:r w:rsidRPr="003E0F86">
        <w:rPr>
          <w:rFonts w:ascii="Arial" w:hAnsi="Arial" w:cs="Arial" w:hint="eastAsia"/>
        </w:rPr>
        <w:t>详见</w:t>
      </w:r>
      <w:hyperlink w:anchor="_分销商管理_1" w:history="1">
        <w:r w:rsidR="00E05494" w:rsidRPr="003E0F86">
          <w:rPr>
            <w:rStyle w:val="a5"/>
            <w:rFonts w:ascii="Arial" w:hAnsi="Arial" w:cs="Arial"/>
            <w:color w:val="auto"/>
          </w:rPr>
          <w:t>4.2.1</w:t>
        </w:r>
        <w:r w:rsidRPr="003E0F86">
          <w:rPr>
            <w:rStyle w:val="a5"/>
            <w:rFonts w:ascii="Arial" w:hAnsi="Arial" w:cs="Arial" w:hint="eastAsia"/>
            <w:color w:val="auto"/>
          </w:rPr>
          <w:t>分销</w:t>
        </w:r>
        <w:proofErr w:type="gramStart"/>
        <w:r w:rsidRPr="003E0F86">
          <w:rPr>
            <w:rStyle w:val="a5"/>
            <w:rFonts w:ascii="Arial" w:hAnsi="Arial" w:cs="Arial" w:hint="eastAsia"/>
            <w:color w:val="auto"/>
          </w:rPr>
          <w:t>商</w:t>
        </w:r>
        <w:r w:rsidRPr="003E0F86">
          <w:rPr>
            <w:rStyle w:val="a5"/>
            <w:rFonts w:ascii="Arial" w:hAnsi="Arial" w:cs="Arial"/>
            <w:color w:val="auto"/>
          </w:rPr>
          <w:t>管理</w:t>
        </w:r>
        <w:proofErr w:type="gramEnd"/>
      </w:hyperlink>
      <w:r w:rsidRPr="003E0F86">
        <w:rPr>
          <w:rFonts w:ascii="Arial" w:hAnsi="Arial" w:cs="Arial"/>
        </w:rPr>
        <w:t>中的</w:t>
      </w:r>
      <w:r w:rsidRPr="003E0F86">
        <w:rPr>
          <w:rFonts w:ascii="Arial" w:hAnsi="Arial" w:cs="Arial" w:hint="eastAsia"/>
        </w:rPr>
        <w:t>字段</w:t>
      </w:r>
      <w:r w:rsidRPr="003E0F86">
        <w:rPr>
          <w:rFonts w:ascii="Arial" w:hAnsi="Arial" w:cs="Arial"/>
        </w:rPr>
        <w:t>说明。</w:t>
      </w:r>
    </w:p>
    <w:p w:rsidR="006A29FD" w:rsidRPr="003E0F86" w:rsidRDefault="006A29FD" w:rsidP="006F5480">
      <w:pPr>
        <w:pStyle w:val="ae"/>
        <w:numPr>
          <w:ilvl w:val="0"/>
          <w:numId w:val="29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点击【修改密码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后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在</w:t>
      </w:r>
      <w:r w:rsidRPr="003E0F86">
        <w:rPr>
          <w:rFonts w:ascii="Arial" w:hAnsi="Arial" w:cs="Arial"/>
        </w:rPr>
        <w:t>此</w:t>
      </w:r>
      <w:proofErr w:type="gramStart"/>
      <w:r w:rsidRPr="003E0F86">
        <w:rPr>
          <w:rFonts w:ascii="Arial" w:hAnsi="Arial" w:cs="Arial"/>
        </w:rPr>
        <w:t>弹窗基础</w:t>
      </w:r>
      <w:proofErr w:type="gramEnd"/>
      <w:r w:rsidRPr="003E0F86">
        <w:rPr>
          <w:rFonts w:ascii="Arial" w:hAnsi="Arial" w:cs="Arial"/>
        </w:rPr>
        <w:t>上，</w:t>
      </w:r>
      <w:proofErr w:type="gramStart"/>
      <w:r w:rsidRPr="003E0F86">
        <w:rPr>
          <w:rFonts w:ascii="Arial" w:hAnsi="Arial" w:cs="Arial"/>
        </w:rPr>
        <w:t>弹窗</w:t>
      </w:r>
      <w:r w:rsidRPr="003E0F86">
        <w:rPr>
          <w:rFonts w:ascii="Arial" w:hAnsi="Arial" w:cs="Arial" w:hint="eastAsia"/>
        </w:rPr>
        <w:t>展示</w:t>
      </w:r>
      <w:proofErr w:type="gramEnd"/>
      <w:r w:rsidRPr="003E0F86">
        <w:rPr>
          <w:rFonts w:ascii="Arial" w:hAnsi="Arial" w:cs="Arial"/>
        </w:rPr>
        <w:t>如下：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 xml:space="preserve">  </w:t>
      </w:r>
      <w:r w:rsidRPr="003E0F86">
        <w:rPr>
          <w:noProof/>
        </w:rPr>
        <w:drawing>
          <wp:inline distT="0" distB="0" distL="0" distR="0" wp14:anchorId="4E52A5C7" wp14:editId="53AE9BA2">
            <wp:extent cx="2962275" cy="211971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238" cy="21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3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展示</w:t>
      </w:r>
      <w:r w:rsidRPr="003E0F86">
        <w:rPr>
          <w:rFonts w:ascii="Arial" w:hAnsi="Arial" w:cs="Arial"/>
        </w:rPr>
        <w:t>用户名，需键入新密码、确认密码，</w:t>
      </w:r>
      <w:r w:rsidRPr="003E0F86">
        <w:rPr>
          <w:rFonts w:ascii="Arial" w:hAnsi="Arial" w:cs="Arial" w:hint="eastAsia"/>
        </w:rPr>
        <w:t>新密码</w:t>
      </w:r>
      <w:r w:rsidRPr="003E0F86">
        <w:rPr>
          <w:rFonts w:ascii="Arial" w:hAnsi="Arial" w:cs="Arial"/>
        </w:rPr>
        <w:t>、确认密码都为必填；</w:t>
      </w:r>
    </w:p>
    <w:p w:rsidR="006A29FD" w:rsidRPr="003E0F86" w:rsidRDefault="006A29FD" w:rsidP="006F5480">
      <w:pPr>
        <w:pStyle w:val="ae"/>
        <w:numPr>
          <w:ilvl w:val="0"/>
          <w:numId w:val="3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</w:t>
      </w:r>
      <w:r w:rsidRPr="003E0F86">
        <w:rPr>
          <w:rFonts w:ascii="Arial" w:hAnsi="Arial" w:cs="Arial"/>
        </w:rPr>
        <w:t>保存</w:t>
      </w:r>
      <w:r w:rsidRPr="003E0F86">
        <w:rPr>
          <w:rFonts w:ascii="Arial" w:hAnsi="Arial" w:cs="Arial" w:hint="eastAsia"/>
        </w:rPr>
        <w:t>】</w:t>
      </w:r>
      <w:r w:rsidRPr="003E0F86">
        <w:rPr>
          <w:rFonts w:ascii="Arial" w:hAnsi="Arial" w:cs="Arial"/>
        </w:rPr>
        <w:t>，新密码保存，点击</w:t>
      </w:r>
      <w:r w:rsidRPr="003E0F86">
        <w:rPr>
          <w:rFonts w:ascii="Arial" w:hAnsi="Arial" w:cs="Arial" w:hint="eastAsia"/>
        </w:rPr>
        <w:t>【</w:t>
      </w:r>
      <w:r w:rsidRPr="003E0F86">
        <w:rPr>
          <w:rFonts w:ascii="Arial" w:hAnsi="Arial" w:cs="Arial"/>
        </w:rPr>
        <w:t>取消</w:t>
      </w:r>
      <w:r w:rsidRPr="003E0F86">
        <w:rPr>
          <w:rFonts w:ascii="Arial" w:hAnsi="Arial" w:cs="Arial" w:hint="eastAsia"/>
        </w:rPr>
        <w:t>】</w:t>
      </w:r>
      <w:r w:rsidRPr="003E0F86">
        <w:rPr>
          <w:rFonts w:ascii="Arial" w:hAnsi="Arial" w:cs="Arial"/>
        </w:rPr>
        <w:t>，不保存。</w:t>
      </w:r>
    </w:p>
    <w:p w:rsidR="006A29FD" w:rsidRPr="003E0F86" w:rsidRDefault="006A29FD" w:rsidP="006F5480">
      <w:pPr>
        <w:pStyle w:val="ae"/>
        <w:numPr>
          <w:ilvl w:val="0"/>
          <w:numId w:val="29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="00E1261C" w:rsidRPr="003E0F86">
        <w:rPr>
          <w:rFonts w:ascii="Arial" w:hAnsi="Arial" w:cs="Arial" w:hint="eastAsia"/>
        </w:rPr>
        <w:t>基础信息维护的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保存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后，</w:t>
      </w:r>
      <w:r w:rsidRPr="003E0F86">
        <w:rPr>
          <w:rFonts w:ascii="Arial" w:hAnsi="Arial" w:cs="Arial"/>
        </w:rPr>
        <w:t>编辑过的</w:t>
      </w:r>
      <w:r w:rsidRPr="003E0F86">
        <w:rPr>
          <w:rFonts w:ascii="Arial" w:hAnsi="Arial" w:cs="Arial" w:hint="eastAsia"/>
        </w:rPr>
        <w:t>账号</w:t>
      </w:r>
      <w:r w:rsidRPr="003E0F86">
        <w:rPr>
          <w:rFonts w:ascii="Arial" w:hAnsi="Arial" w:cs="Arial"/>
        </w:rPr>
        <w:t>进行保存，</w:t>
      </w: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【取消</w:t>
      </w:r>
      <w:r w:rsidRPr="003E0F86">
        <w:rPr>
          <w:rFonts w:ascii="Arial" w:hAnsi="Arial" w:cs="Arial" w:hint="eastAsia"/>
        </w:rPr>
        <w:t>】</w:t>
      </w:r>
      <w:r w:rsidRPr="003E0F86">
        <w:rPr>
          <w:rFonts w:ascii="Arial" w:hAnsi="Arial" w:cs="Arial"/>
        </w:rPr>
        <w:t>则不保存。</w:t>
      </w:r>
    </w:p>
    <w:p w:rsidR="006A29FD" w:rsidRPr="003E0F86" w:rsidRDefault="006A29FD" w:rsidP="006F5480">
      <w:pPr>
        <w:pStyle w:val="ae"/>
        <w:numPr>
          <w:ilvl w:val="0"/>
          <w:numId w:val="1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分销</w:t>
      </w:r>
      <w:r w:rsidRPr="003E0F86">
        <w:rPr>
          <w:rFonts w:ascii="Arial" w:hAnsi="Arial" w:cs="Arial"/>
        </w:rPr>
        <w:t>权限】</w:t>
      </w:r>
      <w:r w:rsidRPr="003E0F86">
        <w:rPr>
          <w:rFonts w:ascii="Arial" w:hAnsi="Arial" w:cs="Arial" w:hint="eastAsia"/>
        </w:rPr>
        <w:t>后</w:t>
      </w:r>
      <w:r w:rsidRPr="003E0F86">
        <w:rPr>
          <w:rFonts w:ascii="Arial" w:hAnsi="Arial" w:cs="Arial"/>
        </w:rPr>
        <w:t>，</w:t>
      </w:r>
      <w:proofErr w:type="gramStart"/>
      <w:r w:rsidRPr="003E0F86">
        <w:rPr>
          <w:rFonts w:ascii="Arial" w:hAnsi="Arial" w:cs="Arial"/>
        </w:rPr>
        <w:t>弹窗</w:t>
      </w:r>
      <w:r w:rsidRPr="003E0F86">
        <w:rPr>
          <w:rFonts w:ascii="Arial" w:hAnsi="Arial" w:cs="Arial" w:hint="eastAsia"/>
        </w:rPr>
        <w:t>展示</w:t>
      </w:r>
      <w:proofErr w:type="gramEnd"/>
      <w:r w:rsidRPr="003E0F86">
        <w:rPr>
          <w:rFonts w:ascii="Arial" w:hAnsi="Arial" w:cs="Arial"/>
        </w:rPr>
        <w:t>如下：</w:t>
      </w:r>
    </w:p>
    <w:p w:rsidR="006A29FD" w:rsidRPr="003E0F86" w:rsidRDefault="006845BB" w:rsidP="006F5480">
      <w:pPr>
        <w:pStyle w:val="ae"/>
        <w:spacing w:afterLines="50" w:after="156"/>
        <w:ind w:left="360" w:firstLineChars="0" w:firstLine="0"/>
        <w:rPr>
          <w:rFonts w:ascii="Arial" w:hAnsi="Arial" w:cs="Arial"/>
        </w:rPr>
      </w:pPr>
      <w:r w:rsidRPr="003E0F86">
        <w:rPr>
          <w:noProof/>
        </w:rPr>
        <w:lastRenderedPageBreak/>
        <w:drawing>
          <wp:inline distT="0" distB="0" distL="0" distR="0" wp14:anchorId="6C95759C" wp14:editId="3CCDC0C2">
            <wp:extent cx="4288825" cy="45339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633" cy="4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32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分销</w:t>
      </w:r>
      <w:r w:rsidRPr="003E0F86">
        <w:rPr>
          <w:rFonts w:ascii="Arial" w:hAnsi="Arial" w:cs="Arial"/>
        </w:rPr>
        <w:t>商权限：</w:t>
      </w:r>
      <w:r w:rsidRPr="003E0F86">
        <w:rPr>
          <w:rFonts w:ascii="Arial" w:hAnsi="Arial" w:cs="Arial" w:hint="eastAsia"/>
        </w:rPr>
        <w:t>默认选中</w:t>
      </w:r>
      <w:r w:rsidRPr="003E0F86">
        <w:rPr>
          <w:rFonts w:ascii="Arial" w:hAnsi="Arial" w:cs="Arial"/>
        </w:rPr>
        <w:t>该账号所在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的</w:t>
      </w:r>
      <w:r w:rsidRPr="003E0F86">
        <w:rPr>
          <w:rFonts w:ascii="Arial" w:hAnsi="Arial" w:cs="Arial"/>
        </w:rPr>
        <w:t>权限，仅支持单选，可更改分销权限；</w:t>
      </w:r>
    </w:p>
    <w:p w:rsidR="006A29FD" w:rsidRPr="003E0F86" w:rsidRDefault="006A29FD" w:rsidP="006F5480">
      <w:pPr>
        <w:pStyle w:val="ae"/>
        <w:numPr>
          <w:ilvl w:val="0"/>
          <w:numId w:val="32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/>
        </w:rPr>
        <w:t>渠道</w:t>
      </w:r>
      <w:r w:rsidR="006845BB" w:rsidRPr="003E0F86">
        <w:rPr>
          <w:rFonts w:ascii="Arial" w:hAnsi="Arial" w:cs="Arial" w:hint="eastAsia"/>
        </w:rPr>
        <w:t>分配：</w:t>
      </w:r>
      <w:r w:rsidRPr="003E0F86">
        <w:rPr>
          <w:rFonts w:ascii="Arial" w:hAnsi="Arial" w:cs="Arial" w:hint="eastAsia"/>
        </w:rPr>
        <w:t>单选</w:t>
      </w:r>
      <w:r w:rsidRPr="003E0F86">
        <w:rPr>
          <w:rFonts w:ascii="Arial" w:hAnsi="Arial" w:cs="Arial"/>
        </w:rPr>
        <w:t>，点击渠道名，</w:t>
      </w:r>
      <w:proofErr w:type="gramStart"/>
      <w:r w:rsidRPr="003E0F86">
        <w:rPr>
          <w:rFonts w:ascii="Arial" w:hAnsi="Arial" w:cs="Arial"/>
        </w:rPr>
        <w:t>弹窗展示</w:t>
      </w:r>
      <w:proofErr w:type="gramEnd"/>
      <w:r w:rsidRPr="003E0F86">
        <w:rPr>
          <w:rFonts w:ascii="Arial" w:hAnsi="Arial" w:cs="Arial"/>
        </w:rPr>
        <w:t>该渠道下的分销商信息</w:t>
      </w:r>
      <w:r w:rsidR="006845BB" w:rsidRPr="003E0F86">
        <w:rPr>
          <w:rFonts w:ascii="Arial" w:hAnsi="Arial" w:cs="Arial" w:hint="eastAsia"/>
        </w:rPr>
        <w:t>，展示效果与分销商</w:t>
      </w:r>
      <w:r w:rsidRPr="003E0F86">
        <w:rPr>
          <w:rFonts w:ascii="Arial" w:hAnsi="Arial" w:cs="Arial" w:hint="eastAsia"/>
        </w:rPr>
        <w:t>审核的分配渠道一致；</w:t>
      </w:r>
    </w:p>
    <w:p w:rsidR="006A29FD" w:rsidRPr="003E0F86" w:rsidRDefault="006A29FD" w:rsidP="006F5480">
      <w:pPr>
        <w:pStyle w:val="ae"/>
        <w:numPr>
          <w:ilvl w:val="0"/>
          <w:numId w:val="32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点击【确定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，区分</w:t>
      </w:r>
      <w:r w:rsidRPr="003E0F86">
        <w:rPr>
          <w:rFonts w:ascii="Arial" w:hAnsi="Arial" w:cs="Arial" w:hint="eastAsia"/>
        </w:rPr>
        <w:t>2</w:t>
      </w:r>
      <w:r w:rsidRPr="003E0F86">
        <w:rPr>
          <w:rFonts w:ascii="Arial" w:hAnsi="Arial" w:cs="Arial" w:hint="eastAsia"/>
        </w:rPr>
        <w:t>种</w:t>
      </w:r>
      <w:r w:rsidRPr="003E0F86">
        <w:rPr>
          <w:rFonts w:ascii="Arial" w:hAnsi="Arial" w:cs="Arial"/>
        </w:rPr>
        <w:t>情况</w:t>
      </w:r>
      <w:r w:rsidRPr="003E0F86">
        <w:rPr>
          <w:rFonts w:ascii="Arial" w:hAnsi="Arial" w:cs="Arial" w:hint="eastAsia"/>
        </w:rPr>
        <w:t>——未变更</w:t>
      </w:r>
      <w:r w:rsidRPr="003E0F86">
        <w:rPr>
          <w:rFonts w:ascii="Arial" w:hAnsi="Arial" w:cs="Arial"/>
        </w:rPr>
        <w:t>分销权限、已变更分销权限</w:t>
      </w:r>
      <w:r w:rsidR="006845BB" w:rsidRPr="003E0F86">
        <w:rPr>
          <w:rFonts w:ascii="Arial" w:hAnsi="Arial" w:cs="Arial" w:hint="eastAsia"/>
        </w:rPr>
        <w:t>，</w:t>
      </w:r>
      <w:r w:rsidR="006845BB" w:rsidRPr="003E0F86">
        <w:rPr>
          <w:rFonts w:ascii="Arial" w:hAnsi="Arial" w:cs="Arial"/>
        </w:rPr>
        <w:t>此处的处理与</w:t>
      </w:r>
      <w:r w:rsidR="006845BB" w:rsidRPr="003E0F86">
        <w:rPr>
          <w:rFonts w:ascii="Arial" w:hAnsi="Arial" w:cs="Arial" w:hint="eastAsia"/>
        </w:rPr>
        <w:t>分销商</w:t>
      </w:r>
      <w:r w:rsidR="006845BB" w:rsidRPr="003E0F86">
        <w:rPr>
          <w:rFonts w:ascii="Arial" w:hAnsi="Arial" w:cs="Arial"/>
        </w:rPr>
        <w:t>审核保持一致。</w:t>
      </w:r>
    </w:p>
    <w:p w:rsidR="006A29FD" w:rsidRPr="003E0F86" w:rsidRDefault="006A29FD" w:rsidP="006F5480">
      <w:pPr>
        <w:pStyle w:val="ae"/>
        <w:numPr>
          <w:ilvl w:val="0"/>
          <w:numId w:val="1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供应</w:t>
      </w:r>
      <w:r w:rsidRPr="003E0F86">
        <w:rPr>
          <w:rFonts w:ascii="Arial" w:hAnsi="Arial" w:cs="Arial"/>
        </w:rPr>
        <w:t>权限】</w:t>
      </w:r>
      <w:r w:rsidRPr="003E0F86">
        <w:rPr>
          <w:rFonts w:ascii="Arial" w:hAnsi="Arial" w:cs="Arial" w:hint="eastAsia"/>
        </w:rPr>
        <w:t>后</w:t>
      </w:r>
      <w:r w:rsidRPr="003E0F86">
        <w:rPr>
          <w:rFonts w:ascii="Arial" w:hAnsi="Arial" w:cs="Arial"/>
        </w:rPr>
        <w:t>，</w:t>
      </w:r>
      <w:proofErr w:type="gramStart"/>
      <w:r w:rsidRPr="003E0F86">
        <w:rPr>
          <w:rFonts w:ascii="Arial" w:hAnsi="Arial" w:cs="Arial"/>
        </w:rPr>
        <w:t>弹窗</w:t>
      </w:r>
      <w:r w:rsidRPr="003E0F86">
        <w:rPr>
          <w:rFonts w:ascii="Arial" w:hAnsi="Arial" w:cs="Arial" w:hint="eastAsia"/>
        </w:rPr>
        <w:t>展示</w:t>
      </w:r>
      <w:proofErr w:type="gramEnd"/>
      <w:r w:rsidRPr="003E0F86">
        <w:rPr>
          <w:rFonts w:ascii="Arial" w:hAnsi="Arial" w:cs="Arial"/>
        </w:rPr>
        <w:t>如下：</w:t>
      </w:r>
    </w:p>
    <w:p w:rsidR="006A29FD" w:rsidRPr="003E0F86" w:rsidRDefault="008B104F" w:rsidP="006F5480">
      <w:pPr>
        <w:pStyle w:val="ae"/>
        <w:spacing w:afterLines="50" w:after="156"/>
        <w:ind w:left="360" w:firstLineChars="0" w:firstLine="0"/>
        <w:rPr>
          <w:rFonts w:ascii="Arial" w:hAnsi="Arial" w:cs="Arial"/>
        </w:rPr>
      </w:pPr>
      <w:r w:rsidRPr="003E0F86">
        <w:rPr>
          <w:noProof/>
        </w:rPr>
        <w:lastRenderedPageBreak/>
        <w:drawing>
          <wp:inline distT="0" distB="0" distL="0" distR="0" wp14:anchorId="3C689949" wp14:editId="13CD51F3">
            <wp:extent cx="4991100" cy="3657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3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初始</w:t>
      </w:r>
      <w:r w:rsidRPr="003E0F86">
        <w:rPr>
          <w:rFonts w:ascii="Arial" w:hAnsi="Arial" w:cs="Arial"/>
        </w:rPr>
        <w:t>状态为未勾选任</w:t>
      </w:r>
      <w:proofErr w:type="gramStart"/>
      <w:r w:rsidRPr="003E0F86">
        <w:rPr>
          <w:rFonts w:ascii="Arial" w:hAnsi="Arial" w:cs="Arial"/>
        </w:rPr>
        <w:t>何供应</w:t>
      </w:r>
      <w:proofErr w:type="gramEnd"/>
      <w:r w:rsidRPr="003E0F86">
        <w:rPr>
          <w:rFonts w:ascii="Arial" w:hAnsi="Arial" w:cs="Arial"/>
        </w:rPr>
        <w:t>权限，</w:t>
      </w:r>
      <w:r w:rsidRPr="003E0F86">
        <w:rPr>
          <w:rFonts w:ascii="Arial" w:hAnsi="Arial" w:cs="Arial" w:hint="eastAsia"/>
        </w:rPr>
        <w:t>供应权限</w:t>
      </w:r>
      <w:r w:rsidRPr="003E0F86">
        <w:rPr>
          <w:rFonts w:ascii="Arial" w:hAnsi="Arial" w:cs="Arial"/>
        </w:rPr>
        <w:t>为</w:t>
      </w:r>
      <w:r w:rsidR="008B104F" w:rsidRPr="003E0F86">
        <w:rPr>
          <w:rFonts w:ascii="Arial" w:hAnsi="Arial" w:cs="Arial" w:hint="eastAsia"/>
        </w:rPr>
        <w:t>单选框</w:t>
      </w:r>
      <w:r w:rsidR="00E976D3" w:rsidRPr="003E0F86">
        <w:rPr>
          <w:rFonts w:ascii="Arial" w:hAnsi="Arial" w:cs="Arial" w:hint="eastAsia"/>
        </w:rPr>
        <w:t>，</w:t>
      </w:r>
      <w:r w:rsidR="00E976D3" w:rsidRPr="003E0F86">
        <w:rPr>
          <w:rFonts w:ascii="Arial" w:hAnsi="Arial" w:cs="Arial"/>
        </w:rPr>
        <w:t>仅支持单选</w:t>
      </w:r>
      <w:r w:rsidRPr="003E0F86">
        <w:rPr>
          <w:rFonts w:ascii="Arial" w:hAnsi="Arial" w:cs="Arial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3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</w:t>
      </w:r>
      <w:r w:rsidRPr="003E0F86">
        <w:rPr>
          <w:rFonts w:ascii="Arial" w:hAnsi="Arial" w:cs="Arial"/>
        </w:rPr>
        <w:t>确定</w:t>
      </w:r>
      <w:r w:rsidRPr="003E0F86">
        <w:rPr>
          <w:rFonts w:ascii="Arial" w:hAnsi="Arial" w:cs="Arial" w:hint="eastAsia"/>
        </w:rPr>
        <w:t>】</w:t>
      </w:r>
      <w:r w:rsidRPr="003E0F86">
        <w:rPr>
          <w:rFonts w:ascii="Arial" w:hAnsi="Arial" w:cs="Arial"/>
        </w:rPr>
        <w:t>时分为</w:t>
      </w:r>
      <w:r w:rsidRPr="003E0F86">
        <w:rPr>
          <w:rFonts w:ascii="Arial" w:hAnsi="Arial" w:cs="Arial"/>
        </w:rPr>
        <w:t>2</w:t>
      </w:r>
      <w:r w:rsidRPr="003E0F86">
        <w:rPr>
          <w:rFonts w:ascii="Arial" w:hAnsi="Arial" w:cs="Arial" w:hint="eastAsia"/>
        </w:rPr>
        <w:t>种</w:t>
      </w:r>
      <w:r w:rsidRPr="003E0F86">
        <w:rPr>
          <w:rFonts w:ascii="Arial" w:hAnsi="Arial" w:cs="Arial"/>
        </w:rPr>
        <w:t>情况</w:t>
      </w:r>
      <w:r w:rsidRPr="003E0F86">
        <w:rPr>
          <w:rFonts w:ascii="Arial" w:hAnsi="Arial" w:cs="Arial"/>
        </w:rPr>
        <w:t>——</w:t>
      </w:r>
      <w:r w:rsidRPr="003E0F86">
        <w:rPr>
          <w:rFonts w:ascii="Arial" w:hAnsi="Arial" w:cs="Arial" w:hint="eastAsia"/>
        </w:rPr>
        <w:t>未变更</w:t>
      </w:r>
      <w:r w:rsidRPr="003E0F86">
        <w:rPr>
          <w:rFonts w:ascii="Arial" w:hAnsi="Arial" w:cs="Arial"/>
        </w:rPr>
        <w:t>供应权限、</w:t>
      </w:r>
      <w:r w:rsidRPr="003E0F86">
        <w:rPr>
          <w:rFonts w:ascii="Arial" w:hAnsi="Arial" w:cs="Arial" w:hint="eastAsia"/>
        </w:rPr>
        <w:t>变更</w:t>
      </w:r>
      <w:r w:rsidRPr="003E0F86">
        <w:rPr>
          <w:rFonts w:ascii="Arial" w:hAnsi="Arial" w:cs="Arial"/>
        </w:rPr>
        <w:t>供应商权限（包括</w:t>
      </w:r>
      <w:r w:rsidRPr="003E0F86">
        <w:rPr>
          <w:rFonts w:ascii="Arial" w:hAnsi="Arial" w:cs="Arial" w:hint="eastAsia"/>
        </w:rPr>
        <w:t>新增</w:t>
      </w:r>
      <w:r w:rsidRPr="003E0F86">
        <w:rPr>
          <w:rFonts w:ascii="Arial" w:hAnsi="Arial" w:cs="Arial"/>
        </w:rPr>
        <w:t>供应权限</w:t>
      </w:r>
      <w:r w:rsidRPr="003E0F86">
        <w:rPr>
          <w:rFonts w:ascii="Arial" w:hAnsi="Arial" w:cs="Arial" w:hint="eastAsia"/>
        </w:rPr>
        <w:t>、更改</w:t>
      </w:r>
      <w:r w:rsidRPr="003E0F86">
        <w:rPr>
          <w:rFonts w:ascii="Arial" w:hAnsi="Arial" w:cs="Arial"/>
        </w:rPr>
        <w:t>供应权限</w:t>
      </w:r>
      <w:r w:rsidRPr="003E0F86">
        <w:rPr>
          <w:rFonts w:ascii="Arial" w:hAnsi="Arial" w:cs="Arial" w:hint="eastAsia"/>
        </w:rPr>
        <w:t>）：</w:t>
      </w:r>
    </w:p>
    <w:p w:rsidR="006A29FD" w:rsidRPr="003E0F86" w:rsidRDefault="006A29FD" w:rsidP="006F5480">
      <w:pPr>
        <w:pStyle w:val="ae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未变更</w:t>
      </w:r>
      <w:r w:rsidRPr="003E0F86">
        <w:rPr>
          <w:rFonts w:ascii="Arial" w:hAnsi="Arial" w:cs="Arial"/>
        </w:rPr>
        <w:t>供应权限时，</w:t>
      </w:r>
      <w:proofErr w:type="gramStart"/>
      <w:r w:rsidRPr="003E0F86">
        <w:rPr>
          <w:rFonts w:ascii="Arial" w:hAnsi="Arial" w:cs="Arial"/>
        </w:rPr>
        <w:t>弹窗关闭</w:t>
      </w:r>
      <w:proofErr w:type="gramEnd"/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仍为原供应权限</w:t>
      </w:r>
      <w:r w:rsidRPr="003E0F86">
        <w:rPr>
          <w:rFonts w:ascii="Arial" w:hAnsi="Arial" w:cs="Arial" w:hint="eastAsia"/>
        </w:rPr>
        <w:t>（或</w:t>
      </w:r>
      <w:r w:rsidRPr="003E0F86">
        <w:rPr>
          <w:rFonts w:ascii="Arial" w:hAnsi="Arial" w:cs="Arial"/>
        </w:rPr>
        <w:t>没有分配供应权限）；</w:t>
      </w:r>
    </w:p>
    <w:p w:rsidR="006A29FD" w:rsidRPr="003E0F86" w:rsidRDefault="006A29FD" w:rsidP="006F5480">
      <w:pPr>
        <w:pStyle w:val="ae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变更</w:t>
      </w:r>
      <w:r w:rsidRPr="003E0F86">
        <w:rPr>
          <w:rFonts w:ascii="Arial" w:hAnsi="Arial" w:cs="Arial"/>
        </w:rPr>
        <w:t>供应权限时，</w:t>
      </w:r>
      <w:r w:rsidRPr="003E0F86">
        <w:rPr>
          <w:rFonts w:ascii="Arial" w:hAnsi="Arial" w:cs="Arial" w:hint="eastAsia"/>
        </w:rPr>
        <w:t>进入</w:t>
      </w:r>
      <w:r w:rsidRPr="003E0F86">
        <w:rPr>
          <w:rFonts w:ascii="Arial" w:hAnsi="Arial" w:cs="Arial"/>
        </w:rPr>
        <w:t>供应商信息完善页面</w:t>
      </w:r>
      <w:r w:rsidRPr="003E0F86">
        <w:rPr>
          <w:rFonts w:ascii="Arial" w:hAnsi="Arial" w:cs="Arial" w:hint="eastAsia"/>
        </w:rPr>
        <w:t>（下图以旅行社账号增加线路供应权限为例）</w:t>
      </w:r>
      <w:r w:rsidRPr="003E0F86">
        <w:rPr>
          <w:rFonts w:ascii="Arial" w:hAnsi="Arial" w:cs="Arial"/>
        </w:rPr>
        <w:t>：</w:t>
      </w:r>
    </w:p>
    <w:p w:rsidR="006A29FD" w:rsidRPr="003E0F86" w:rsidRDefault="009E4FE1" w:rsidP="006F5480">
      <w:pPr>
        <w:spacing w:afterLines="50" w:after="156"/>
        <w:ind w:firstLineChars="250" w:firstLine="525"/>
        <w:rPr>
          <w:rFonts w:ascii="Arial" w:hAnsi="Arial" w:cs="Arial"/>
        </w:rPr>
      </w:pPr>
      <w:r w:rsidRPr="003E0F86">
        <w:rPr>
          <w:rFonts w:ascii="Arial" w:hAnsi="Arial" w:cs="Arial"/>
          <w:noProof/>
        </w:rPr>
        <w:lastRenderedPageBreak/>
        <w:drawing>
          <wp:inline distT="0" distB="0" distL="0" distR="0" wp14:anchorId="46CD953E" wp14:editId="57E34DAE">
            <wp:extent cx="4848225" cy="6214160"/>
            <wp:effectExtent l="19050" t="0" r="952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21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3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此</w:t>
      </w:r>
      <w:proofErr w:type="gramStart"/>
      <w:r w:rsidRPr="003E0F86">
        <w:rPr>
          <w:rFonts w:ascii="Arial" w:hAnsi="Arial" w:cs="Arial" w:hint="eastAsia"/>
        </w:rPr>
        <w:t>弹窗展示</w:t>
      </w:r>
      <w:proofErr w:type="gramEnd"/>
      <w:r w:rsidRPr="003E0F86">
        <w:rPr>
          <w:rFonts w:ascii="Arial" w:hAnsi="Arial" w:cs="Arial" w:hint="eastAsia"/>
        </w:rPr>
        <w:t>的对应供应商字段参照</w:t>
      </w:r>
      <w:hyperlink w:anchor="_供应商管理_1" w:history="1">
        <w:r w:rsidR="006845BB" w:rsidRPr="003E0F86">
          <w:rPr>
            <w:rStyle w:val="a5"/>
            <w:rFonts w:ascii="Arial" w:hAnsi="Arial" w:cs="Arial"/>
            <w:color w:val="auto"/>
          </w:rPr>
          <w:t>4.2.2</w:t>
        </w:r>
        <w:r w:rsidRPr="003E0F86">
          <w:rPr>
            <w:rStyle w:val="a5"/>
            <w:rFonts w:ascii="Arial" w:hAnsi="Arial" w:cs="Arial" w:hint="eastAsia"/>
            <w:color w:val="auto"/>
          </w:rPr>
          <w:t>供应</w:t>
        </w:r>
        <w:proofErr w:type="gramStart"/>
        <w:r w:rsidRPr="003E0F86">
          <w:rPr>
            <w:rStyle w:val="a5"/>
            <w:rFonts w:ascii="Arial" w:hAnsi="Arial" w:cs="Arial" w:hint="eastAsia"/>
            <w:color w:val="auto"/>
          </w:rPr>
          <w:t>商管理</w:t>
        </w:r>
        <w:proofErr w:type="gramEnd"/>
      </w:hyperlink>
      <w:r w:rsidRPr="003E0F86">
        <w:rPr>
          <w:rFonts w:ascii="Arial" w:hAnsi="Arial" w:cs="Arial" w:hint="eastAsia"/>
        </w:rPr>
        <w:t>中的基础信息维护字段；</w:t>
      </w:r>
    </w:p>
    <w:p w:rsidR="006A29FD" w:rsidRPr="003E0F86" w:rsidRDefault="006A29FD" w:rsidP="006F5480">
      <w:pPr>
        <w:pStyle w:val="ae"/>
        <w:numPr>
          <w:ilvl w:val="0"/>
          <w:numId w:val="3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若需填入行业</w:t>
      </w:r>
      <w:r w:rsidRPr="003E0F86">
        <w:rPr>
          <w:rFonts w:ascii="Arial" w:hAnsi="Arial" w:cs="Arial"/>
        </w:rPr>
        <w:t>经营许可证号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需由运营人员手动输入</w:t>
      </w:r>
      <w:r w:rsidR="00CA4681"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spacing w:afterLines="50" w:after="156"/>
        <w:ind w:firstLineChars="350" w:firstLine="735"/>
        <w:rPr>
          <w:rFonts w:ascii="Arial" w:hAnsi="Arial" w:cs="Arial"/>
          <w:i/>
        </w:rPr>
      </w:pPr>
      <w:r w:rsidRPr="003E0F86">
        <w:rPr>
          <w:rFonts w:ascii="Arial" w:hAnsi="Arial" w:cs="Arial" w:hint="eastAsia"/>
          <w:i/>
        </w:rPr>
        <w:t>（注</w:t>
      </w:r>
      <w:r w:rsidRPr="003E0F86">
        <w:rPr>
          <w:rFonts w:ascii="Arial" w:hAnsi="Arial" w:cs="Arial"/>
          <w:i/>
        </w:rPr>
        <w:t>）</w:t>
      </w:r>
      <w:r w:rsidRPr="003E0F86">
        <w:rPr>
          <w:rFonts w:ascii="Arial" w:hAnsi="Arial" w:cs="Arial" w:hint="eastAsia"/>
          <w:i/>
        </w:rPr>
        <w:t>：</w:t>
      </w:r>
      <w:r w:rsidRPr="003E0F86">
        <w:rPr>
          <w:rFonts w:ascii="Arial" w:hAnsi="Arial" w:cs="Arial"/>
          <w:i/>
        </w:rPr>
        <w:t>住宿供应</w:t>
      </w:r>
      <w:r w:rsidRPr="003E0F86">
        <w:rPr>
          <w:rFonts w:ascii="Arial" w:hAnsi="Arial" w:cs="Arial" w:hint="eastAsia"/>
          <w:i/>
        </w:rPr>
        <w:t>权限</w:t>
      </w:r>
      <w:r w:rsidRPr="003E0F86">
        <w:rPr>
          <w:rFonts w:ascii="Arial" w:hAnsi="Arial" w:cs="Arial"/>
          <w:i/>
        </w:rPr>
        <w:t>、特产供应</w:t>
      </w:r>
      <w:r w:rsidRPr="003E0F86">
        <w:rPr>
          <w:rFonts w:ascii="Arial" w:hAnsi="Arial" w:cs="Arial" w:hint="eastAsia"/>
          <w:i/>
        </w:rPr>
        <w:t>权限</w:t>
      </w:r>
      <w:r w:rsidRPr="003E0F86">
        <w:rPr>
          <w:rFonts w:ascii="Arial" w:hAnsi="Arial" w:cs="Arial"/>
          <w:i/>
        </w:rPr>
        <w:t>不需要行业经营许可证号，所以此</w:t>
      </w:r>
      <w:proofErr w:type="gramStart"/>
      <w:r w:rsidRPr="003E0F86">
        <w:rPr>
          <w:rFonts w:ascii="Arial" w:hAnsi="Arial" w:cs="Arial"/>
          <w:i/>
        </w:rPr>
        <w:t>弹窗不展示此</w:t>
      </w:r>
      <w:proofErr w:type="gramEnd"/>
      <w:r w:rsidRPr="003E0F86">
        <w:rPr>
          <w:rFonts w:ascii="Arial" w:hAnsi="Arial" w:cs="Arial"/>
          <w:i/>
        </w:rPr>
        <w:t>字段。</w:t>
      </w:r>
    </w:p>
    <w:p w:rsidR="009E4FE1" w:rsidRPr="003E0F86" w:rsidRDefault="009E4FE1" w:rsidP="006F5480">
      <w:pPr>
        <w:pStyle w:val="ae"/>
        <w:numPr>
          <w:ilvl w:val="0"/>
          <w:numId w:val="3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原账号已有的信息，直接继承原账号信息，缺少的字段信息，由运营人员补充；</w:t>
      </w:r>
    </w:p>
    <w:p w:rsidR="006A29FD" w:rsidRPr="003E0F86" w:rsidRDefault="006A29FD" w:rsidP="006F5480">
      <w:pPr>
        <w:pStyle w:val="ae"/>
        <w:numPr>
          <w:ilvl w:val="0"/>
          <w:numId w:val="3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是否</w:t>
      </w:r>
      <w:r w:rsidRPr="003E0F86">
        <w:rPr>
          <w:rFonts w:ascii="Arial" w:hAnsi="Arial" w:cs="Arial"/>
        </w:rPr>
        <w:t>能开发票</w:t>
      </w:r>
      <w:r w:rsidRPr="003E0F86">
        <w:rPr>
          <w:rFonts w:ascii="Arial" w:hAnsi="Arial" w:cs="Arial" w:hint="eastAsia"/>
        </w:rPr>
        <w:t>/</w:t>
      </w:r>
      <w:r w:rsidR="006845BB" w:rsidRPr="003E0F86">
        <w:rPr>
          <w:rFonts w:ascii="Arial" w:hAnsi="Arial" w:cs="Arial" w:hint="eastAsia"/>
        </w:rPr>
        <w:t>交易服务费费用</w:t>
      </w:r>
      <w:r w:rsidR="006845BB" w:rsidRPr="003E0F86">
        <w:rPr>
          <w:rFonts w:ascii="Arial" w:hAnsi="Arial" w:cs="Arial" w:hint="eastAsia"/>
        </w:rPr>
        <w:t>/</w:t>
      </w:r>
      <w:r w:rsidR="006845BB" w:rsidRPr="003E0F86">
        <w:rPr>
          <w:rFonts w:ascii="Arial" w:hAnsi="Arial" w:cs="Arial" w:hint="eastAsia"/>
        </w:rPr>
        <w:t>交易</w:t>
      </w:r>
      <w:r w:rsidR="006845BB" w:rsidRPr="003E0F86">
        <w:rPr>
          <w:rFonts w:ascii="Arial" w:hAnsi="Arial" w:cs="Arial"/>
        </w:rPr>
        <w:t>服务</w:t>
      </w:r>
      <w:r w:rsidRPr="003E0F86">
        <w:rPr>
          <w:rFonts w:ascii="Arial" w:hAnsi="Arial" w:cs="Arial"/>
        </w:rPr>
        <w:t>费支付</w:t>
      </w:r>
      <w:r w:rsidRPr="003E0F86">
        <w:rPr>
          <w:rFonts w:ascii="Arial" w:hAnsi="Arial" w:cs="Arial"/>
        </w:rPr>
        <w:t>/</w:t>
      </w:r>
      <w:r w:rsidRPr="003E0F86">
        <w:rPr>
          <w:rFonts w:ascii="Arial" w:hAnsi="Arial" w:cs="Arial"/>
        </w:rPr>
        <w:t>佣金支付：</w:t>
      </w:r>
      <w:r w:rsidRPr="003E0F86">
        <w:rPr>
          <w:rFonts w:ascii="Arial" w:hAnsi="Arial" w:cs="Arial" w:hint="eastAsia"/>
        </w:rPr>
        <w:t>当</w:t>
      </w:r>
      <w:r w:rsidRPr="003E0F86">
        <w:rPr>
          <w:rFonts w:ascii="Arial" w:hAnsi="Arial" w:cs="Arial"/>
        </w:rPr>
        <w:t>该账号原来有供应权限时，则继承</w:t>
      </w:r>
      <w:r w:rsidRPr="003E0F86">
        <w:rPr>
          <w:rFonts w:ascii="Arial" w:hAnsi="Arial" w:cs="Arial" w:hint="eastAsia"/>
        </w:rPr>
        <w:t>原选项，</w:t>
      </w:r>
      <w:r w:rsidRPr="003E0F86">
        <w:rPr>
          <w:rFonts w:ascii="Arial" w:hAnsi="Arial" w:cs="Arial"/>
        </w:rPr>
        <w:t>当该账号原来无供应权限时，则运营人员手动选择，无</w:t>
      </w:r>
      <w:r w:rsidRPr="003E0F86">
        <w:rPr>
          <w:rFonts w:ascii="Arial" w:hAnsi="Arial" w:cs="Arial"/>
        </w:rPr>
        <w:lastRenderedPageBreak/>
        <w:t>默认选中项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3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相关资质</w:t>
      </w:r>
      <w:r w:rsidRPr="003E0F86">
        <w:rPr>
          <w:rFonts w:ascii="Arial" w:hAnsi="Arial" w:cs="Arial"/>
        </w:rPr>
        <w:t>：</w:t>
      </w:r>
      <w:r w:rsidRPr="003E0F86">
        <w:rPr>
          <w:rFonts w:ascii="Arial" w:hAnsi="Arial" w:cs="Arial" w:hint="eastAsia"/>
        </w:rPr>
        <w:t>继承</w:t>
      </w:r>
      <w:r w:rsidRPr="003E0F86">
        <w:rPr>
          <w:rFonts w:ascii="Arial" w:hAnsi="Arial" w:cs="Arial"/>
        </w:rPr>
        <w:t>原上传资质图片，且需上</w:t>
      </w:r>
      <w:proofErr w:type="gramStart"/>
      <w:r w:rsidRPr="003E0F86">
        <w:rPr>
          <w:rFonts w:ascii="Arial" w:hAnsi="Arial" w:cs="Arial"/>
        </w:rPr>
        <w:t>传</w:t>
      </w:r>
      <w:r w:rsidRPr="003E0F86">
        <w:rPr>
          <w:rFonts w:ascii="Arial" w:hAnsi="Arial" w:cs="Arial" w:hint="eastAsia"/>
        </w:rPr>
        <w:t>行业</w:t>
      </w:r>
      <w:proofErr w:type="gramEnd"/>
      <w:r w:rsidRPr="003E0F86">
        <w:rPr>
          <w:rFonts w:ascii="Arial" w:hAnsi="Arial" w:cs="Arial"/>
        </w:rPr>
        <w:t>经营许可证图片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34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返回</w:t>
      </w:r>
      <w:r w:rsidRPr="003E0F86">
        <w:rPr>
          <w:rFonts w:ascii="Arial" w:hAnsi="Arial" w:cs="Arial"/>
        </w:rPr>
        <w:t>上一步】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则</w:t>
      </w:r>
      <w:r w:rsidRPr="003E0F86">
        <w:rPr>
          <w:rFonts w:ascii="Arial" w:hAnsi="Arial" w:cs="Arial" w:hint="eastAsia"/>
        </w:rPr>
        <w:t>进入</w:t>
      </w:r>
      <w:r w:rsidRPr="003E0F86">
        <w:rPr>
          <w:rFonts w:ascii="Arial" w:hAnsi="Arial" w:cs="Arial"/>
        </w:rPr>
        <w:t>供应权限页面，可再次编辑供应权限；点击【</w:t>
      </w:r>
      <w:r w:rsidRPr="003E0F86">
        <w:rPr>
          <w:rFonts w:ascii="Arial" w:hAnsi="Arial" w:cs="Arial" w:hint="eastAsia"/>
        </w:rPr>
        <w:t>确认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保存新的供应权限，且该账号同时进入供应</w:t>
      </w:r>
      <w:proofErr w:type="gramStart"/>
      <w:r w:rsidRPr="003E0F86">
        <w:rPr>
          <w:rFonts w:ascii="Arial" w:hAnsi="Arial" w:cs="Arial"/>
        </w:rPr>
        <w:t>商管理</w:t>
      </w:r>
      <w:proofErr w:type="gramEnd"/>
      <w:r w:rsidRPr="003E0F86">
        <w:rPr>
          <w:rFonts w:ascii="Arial" w:hAnsi="Arial" w:cs="Arial"/>
        </w:rPr>
        <w:t>的对应权限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列表</w:t>
      </w:r>
      <w:r w:rsidRPr="003E0F86">
        <w:rPr>
          <w:rFonts w:ascii="Arial" w:hAnsi="Arial" w:cs="Arial"/>
        </w:rPr>
        <w:t>中。</w:t>
      </w:r>
    </w:p>
    <w:p w:rsidR="006A29FD" w:rsidRPr="003E0F86" w:rsidRDefault="006A29FD" w:rsidP="006F5480">
      <w:pPr>
        <w:pStyle w:val="ae"/>
        <w:numPr>
          <w:ilvl w:val="0"/>
          <w:numId w:val="3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取消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供应</w:t>
      </w:r>
      <w:r w:rsidRPr="003E0F86">
        <w:rPr>
          <w:rFonts w:ascii="Arial" w:hAnsi="Arial" w:cs="Arial"/>
        </w:rPr>
        <w:t>权限不发生变更</w:t>
      </w:r>
      <w:r w:rsidR="009E4FE1" w:rsidRPr="003E0F86">
        <w:rPr>
          <w:rFonts w:ascii="Arial" w:hAnsi="Arial" w:cs="Arial" w:hint="eastAsia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11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中小</w:t>
      </w:r>
      <w:r w:rsidRPr="003E0F86">
        <w:rPr>
          <w:rFonts w:ascii="Arial" w:hAnsi="Arial" w:cs="Arial" w:hint="eastAsia"/>
        </w:rPr>
        <w:t>OTA</w:t>
      </w:r>
      <w:r w:rsidRPr="003E0F86">
        <w:rPr>
          <w:rFonts w:ascii="Arial" w:hAnsi="Arial" w:cs="Arial" w:hint="eastAsia"/>
        </w:rPr>
        <w:t>的</w:t>
      </w:r>
      <w:r w:rsidRPr="003E0F86">
        <w:rPr>
          <w:rFonts w:ascii="Arial" w:hAnsi="Arial" w:cs="Arial" w:hint="eastAsia"/>
        </w:rPr>
        <w:t>TAB</w:t>
      </w:r>
      <w:proofErr w:type="gramStart"/>
      <w:r w:rsidRPr="003E0F86">
        <w:rPr>
          <w:rFonts w:ascii="Arial" w:hAnsi="Arial" w:cs="Arial" w:hint="eastAsia"/>
        </w:rPr>
        <w:t>页</w:t>
      </w:r>
      <w:r w:rsidRPr="003E0F86">
        <w:rPr>
          <w:rFonts w:ascii="Arial" w:hAnsi="Arial" w:cs="Arial"/>
        </w:rPr>
        <w:t>不仅</w:t>
      </w:r>
      <w:proofErr w:type="gramEnd"/>
      <w:r w:rsidRPr="003E0F86">
        <w:rPr>
          <w:rFonts w:ascii="Arial" w:hAnsi="Arial" w:cs="Arial"/>
        </w:rPr>
        <w:t>可以</w:t>
      </w:r>
      <w:r w:rsidRPr="003E0F86">
        <w:rPr>
          <w:rFonts w:ascii="Arial" w:hAnsi="Arial" w:cs="Arial" w:hint="eastAsia"/>
        </w:rPr>
        <w:t>维护基础</w:t>
      </w:r>
      <w:r w:rsidRPr="003E0F86">
        <w:rPr>
          <w:rFonts w:ascii="Arial" w:hAnsi="Arial" w:cs="Arial"/>
        </w:rPr>
        <w:t>信息、设置权限，还可以新增</w:t>
      </w:r>
      <w:r w:rsidRPr="003E0F86">
        <w:rPr>
          <w:rFonts w:ascii="Arial" w:hAnsi="Arial" w:cs="Arial" w:hint="eastAsia"/>
        </w:rPr>
        <w:t>OTA</w:t>
      </w:r>
      <w:r w:rsidRPr="003E0F86">
        <w:rPr>
          <w:rFonts w:ascii="Arial" w:hAnsi="Arial" w:cs="Arial" w:hint="eastAsia"/>
        </w:rPr>
        <w:t>账号</w:t>
      </w:r>
      <w:r w:rsidRPr="003E0F86">
        <w:rPr>
          <w:rFonts w:ascii="Arial" w:hAnsi="Arial" w:cs="Arial"/>
        </w:rPr>
        <w:t>，</w:t>
      </w:r>
      <w:r w:rsidR="00A477B9" w:rsidRPr="003E0F86">
        <w:rPr>
          <w:rFonts w:ascii="Arial" w:hAnsi="Arial" w:cs="Arial" w:hint="eastAsia"/>
        </w:rPr>
        <w:t>字段见</w:t>
      </w:r>
      <w:hyperlink w:anchor="_分销商管理_1" w:history="1">
        <w:r w:rsidR="00A477B9" w:rsidRPr="003E0F86">
          <w:rPr>
            <w:rStyle w:val="a5"/>
            <w:rFonts w:ascii="Arial" w:hAnsi="Arial" w:cs="Arial"/>
            <w:color w:val="auto"/>
          </w:rPr>
          <w:t>4.2.1</w:t>
        </w:r>
        <w:r w:rsidR="00A477B9" w:rsidRPr="003E0F86">
          <w:rPr>
            <w:rStyle w:val="a5"/>
            <w:rFonts w:ascii="Arial" w:hAnsi="Arial" w:cs="Arial" w:hint="eastAsia"/>
            <w:color w:val="auto"/>
          </w:rPr>
          <w:t>分销</w:t>
        </w:r>
        <w:proofErr w:type="gramStart"/>
        <w:r w:rsidR="00A477B9" w:rsidRPr="003E0F86">
          <w:rPr>
            <w:rStyle w:val="a5"/>
            <w:rFonts w:ascii="Arial" w:hAnsi="Arial" w:cs="Arial" w:hint="eastAsia"/>
            <w:color w:val="auto"/>
          </w:rPr>
          <w:t>商</w:t>
        </w:r>
        <w:r w:rsidR="00A477B9" w:rsidRPr="003E0F86">
          <w:rPr>
            <w:rStyle w:val="a5"/>
            <w:rFonts w:ascii="Arial" w:hAnsi="Arial" w:cs="Arial"/>
            <w:color w:val="auto"/>
          </w:rPr>
          <w:t>管理</w:t>
        </w:r>
        <w:proofErr w:type="gramEnd"/>
      </w:hyperlink>
      <w:r w:rsidR="00A477B9" w:rsidRPr="003E0F86">
        <w:rPr>
          <w:rFonts w:ascii="Arial" w:hAnsi="Arial" w:cs="Arial" w:hint="eastAsia"/>
        </w:rPr>
        <w:t xml:space="preserve"> </w:t>
      </w:r>
      <w:r w:rsidR="00A477B9" w:rsidRPr="003E0F86">
        <w:rPr>
          <w:rFonts w:ascii="Arial" w:hAnsi="Arial" w:cs="Arial" w:hint="eastAsia"/>
        </w:rPr>
        <w:t>的</w:t>
      </w:r>
      <w:r w:rsidR="00A477B9" w:rsidRPr="003E0F86">
        <w:rPr>
          <w:rFonts w:ascii="Arial" w:hAnsi="Arial" w:cs="Arial"/>
        </w:rPr>
        <w:t>字段</w:t>
      </w:r>
      <w:r w:rsidR="00A477B9" w:rsidRPr="003E0F86">
        <w:rPr>
          <w:rFonts w:ascii="Arial" w:hAnsi="Arial" w:cs="Arial" w:hint="eastAsia"/>
        </w:rPr>
        <w:t>，</w:t>
      </w:r>
      <w:r w:rsidR="00A477B9" w:rsidRPr="003E0F86">
        <w:rPr>
          <w:rFonts w:ascii="Arial" w:hAnsi="Arial" w:cs="Arial"/>
        </w:rPr>
        <w:t>界面如下</w:t>
      </w:r>
      <w:r w:rsidRPr="003E0F86">
        <w:rPr>
          <w:rFonts w:ascii="Arial" w:hAnsi="Arial" w:cs="Arial"/>
        </w:rPr>
        <w:t>：</w:t>
      </w:r>
    </w:p>
    <w:p w:rsidR="006A29FD" w:rsidRPr="003E0F86" w:rsidRDefault="00A477B9" w:rsidP="006F5480">
      <w:pPr>
        <w:spacing w:afterLines="50" w:after="156"/>
        <w:ind w:firstLineChars="150" w:firstLine="315"/>
        <w:rPr>
          <w:rFonts w:ascii="Arial" w:hAnsi="Arial" w:cs="Arial"/>
        </w:rPr>
      </w:pPr>
      <w:r w:rsidRPr="003E0F86">
        <w:rPr>
          <w:noProof/>
        </w:rPr>
        <w:drawing>
          <wp:inline distT="0" distB="0" distL="0" distR="0" wp14:anchorId="4627E41A" wp14:editId="036695C3">
            <wp:extent cx="5019675" cy="5600075"/>
            <wp:effectExtent l="1905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953" cy="560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69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下一步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后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进入</w:t>
      </w:r>
      <w:r w:rsidRPr="003E0F86">
        <w:rPr>
          <w:rFonts w:ascii="Arial" w:hAnsi="Arial" w:cs="Arial"/>
        </w:rPr>
        <w:t>渠道选择界面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如下：</w:t>
      </w:r>
    </w:p>
    <w:p w:rsidR="006A29FD" w:rsidRPr="003E0F86" w:rsidRDefault="006A29FD" w:rsidP="006F5480">
      <w:pPr>
        <w:spacing w:afterLines="50" w:after="156"/>
        <w:ind w:firstLineChars="100" w:firstLine="210"/>
        <w:rPr>
          <w:rFonts w:ascii="Arial" w:hAnsi="Arial" w:cs="Arial"/>
        </w:rPr>
      </w:pPr>
      <w:r w:rsidRPr="003E0F86">
        <w:rPr>
          <w:noProof/>
        </w:rPr>
        <w:lastRenderedPageBreak/>
        <w:drawing>
          <wp:inline distT="0" distB="0" distL="0" distR="0" wp14:anchorId="118C04ED" wp14:editId="43A5BC95">
            <wp:extent cx="4920186" cy="34956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628" cy="34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7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proofErr w:type="gramStart"/>
      <w:r w:rsidRPr="003E0F86">
        <w:rPr>
          <w:rFonts w:ascii="Arial" w:hAnsi="Arial" w:cs="Arial"/>
        </w:rPr>
        <w:t>渠道名仍可以</w:t>
      </w:r>
      <w:proofErr w:type="gramEnd"/>
      <w:r w:rsidRPr="003E0F86">
        <w:rPr>
          <w:rFonts w:ascii="Arial" w:hAnsi="Arial" w:cs="Arial"/>
        </w:rPr>
        <w:t>查看该渠道下的所有分销商信息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7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点击【返回</w:t>
      </w:r>
      <w:r w:rsidRPr="003E0F86">
        <w:rPr>
          <w:rFonts w:ascii="Arial" w:hAnsi="Arial" w:cs="Arial"/>
        </w:rPr>
        <w:t>上一步】</w:t>
      </w:r>
      <w:r w:rsidRPr="003E0F86">
        <w:rPr>
          <w:rFonts w:ascii="Arial" w:hAnsi="Arial" w:cs="Arial" w:hint="eastAsia"/>
        </w:rPr>
        <w:t>可</w:t>
      </w:r>
      <w:r w:rsidRPr="003E0F86">
        <w:rPr>
          <w:rFonts w:ascii="Arial" w:hAnsi="Arial" w:cs="Arial"/>
        </w:rPr>
        <w:t>返回添加窗口，重新编辑</w:t>
      </w:r>
      <w:r w:rsidRPr="003E0F86">
        <w:rPr>
          <w:rFonts w:ascii="Arial" w:hAnsi="Arial" w:cs="Arial" w:hint="eastAsia"/>
        </w:rPr>
        <w:t>OTA</w:t>
      </w:r>
      <w:r w:rsidRPr="003E0F86">
        <w:rPr>
          <w:rFonts w:ascii="Arial" w:hAnsi="Arial" w:cs="Arial" w:hint="eastAsia"/>
        </w:rPr>
        <w:t>账号</w:t>
      </w:r>
      <w:r w:rsidRPr="003E0F86">
        <w:rPr>
          <w:rFonts w:ascii="Arial" w:hAnsi="Arial" w:cs="Arial"/>
        </w:rPr>
        <w:t>信息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7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确定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后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生成</w:t>
      </w:r>
      <w:r w:rsidRPr="003E0F86">
        <w:rPr>
          <w:rFonts w:ascii="Arial" w:hAnsi="Arial" w:cs="Arial" w:hint="eastAsia"/>
        </w:rPr>
        <w:t>OTA</w:t>
      </w:r>
      <w:r w:rsidRPr="003E0F86">
        <w:rPr>
          <w:rFonts w:ascii="Arial" w:hAnsi="Arial" w:cs="Arial" w:hint="eastAsia"/>
        </w:rPr>
        <w:t>账号</w:t>
      </w:r>
      <w:r w:rsidRPr="003E0F86">
        <w:rPr>
          <w:rFonts w:ascii="Arial" w:hAnsi="Arial" w:cs="Arial"/>
        </w:rPr>
        <w:t>，且</w:t>
      </w:r>
      <w:r w:rsidRPr="003E0F86">
        <w:rPr>
          <w:rFonts w:ascii="Arial" w:hAnsi="Arial" w:cs="Arial" w:hint="eastAsia"/>
        </w:rPr>
        <w:t>默认</w:t>
      </w:r>
      <w:r w:rsidRPr="003E0F86">
        <w:rPr>
          <w:rFonts w:ascii="Arial" w:hAnsi="Arial" w:cs="Arial"/>
        </w:rPr>
        <w:t>为该账号分配</w:t>
      </w:r>
      <w:r w:rsidRPr="003E0F86">
        <w:rPr>
          <w:rFonts w:ascii="Arial" w:hAnsi="Arial" w:cs="Arial" w:hint="eastAsia"/>
        </w:rPr>
        <w:t>OTA</w:t>
      </w:r>
      <w:r w:rsidRPr="003E0F86">
        <w:rPr>
          <w:rFonts w:ascii="Arial" w:hAnsi="Arial" w:cs="Arial" w:hint="eastAsia"/>
        </w:rPr>
        <w:t>分销权限。</w:t>
      </w:r>
    </w:p>
    <w:p w:rsidR="006A29FD" w:rsidRPr="003E0F86" w:rsidRDefault="006A29FD" w:rsidP="006F5480">
      <w:pPr>
        <w:pStyle w:val="ae"/>
        <w:numPr>
          <w:ilvl w:val="0"/>
          <w:numId w:val="69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点击【取消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，信息</w:t>
      </w:r>
      <w:r w:rsidRPr="003E0F86">
        <w:rPr>
          <w:rFonts w:ascii="Arial" w:hAnsi="Arial" w:cs="Arial"/>
        </w:rPr>
        <w:t>不保存，</w:t>
      </w:r>
      <w:r w:rsidRPr="003E0F86">
        <w:rPr>
          <w:rFonts w:ascii="Arial" w:hAnsi="Arial" w:cs="Arial" w:hint="eastAsia"/>
        </w:rPr>
        <w:t>不添加</w:t>
      </w:r>
      <w:r w:rsidRPr="003E0F86">
        <w:rPr>
          <w:rFonts w:ascii="Arial" w:hAnsi="Arial" w:cs="Arial" w:hint="eastAsia"/>
        </w:rPr>
        <w:t>OTA</w:t>
      </w:r>
      <w:r w:rsidRPr="003E0F86">
        <w:rPr>
          <w:rFonts w:ascii="Arial" w:hAnsi="Arial" w:cs="Arial" w:hint="eastAsia"/>
        </w:rPr>
        <w:t>账号。</w:t>
      </w:r>
    </w:p>
    <w:p w:rsidR="006A29FD" w:rsidRPr="003E0F86" w:rsidRDefault="006A29FD" w:rsidP="004A3C18">
      <w:pPr>
        <w:pStyle w:val="4"/>
        <w:spacing w:before="156" w:after="156"/>
        <w:ind w:leftChars="135" w:left="283"/>
      </w:pPr>
      <w:bookmarkStart w:id="54" w:name="_供应商管理_1"/>
      <w:bookmarkEnd w:id="54"/>
      <w:r w:rsidRPr="003E0F86">
        <w:rPr>
          <w:rFonts w:hint="eastAsia"/>
        </w:rPr>
        <w:t>供应商</w:t>
      </w:r>
      <w:r w:rsidRPr="003E0F86">
        <w:t>管理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用户场景：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  <w:r w:rsidRPr="003E0F86">
        <w:rPr>
          <w:rFonts w:ascii="Arial" w:hAnsi="Arial" w:cs="Arial" w:hint="eastAsia"/>
          <w:b/>
        </w:rPr>
        <w:t xml:space="preserve">    </w:t>
      </w:r>
      <w:r w:rsidRPr="003E0F86">
        <w:rPr>
          <w:rFonts w:ascii="Arial" w:hAnsi="Arial" w:cs="Arial" w:hint="eastAsia"/>
        </w:rPr>
        <w:t>运营人员</w:t>
      </w:r>
      <w:r w:rsidRPr="003E0F86">
        <w:rPr>
          <w:rFonts w:ascii="Arial" w:hAnsi="Arial" w:cs="Arial"/>
        </w:rPr>
        <w:t>点击</w:t>
      </w:r>
      <w:r w:rsidRPr="003E0F86">
        <w:rPr>
          <w:rFonts w:ascii="Arial" w:hAnsi="Arial" w:cs="Arial" w:hint="eastAsia"/>
        </w:rPr>
        <w:t>“用户</w:t>
      </w:r>
      <w:r w:rsidRPr="003E0F86">
        <w:rPr>
          <w:rFonts w:ascii="Arial" w:hAnsi="Arial" w:cs="Arial"/>
        </w:rPr>
        <w:t>管理</w:t>
      </w:r>
      <w:r w:rsidRPr="003E0F86">
        <w:rPr>
          <w:rFonts w:ascii="Arial" w:hAnsi="Arial" w:cs="Arial" w:hint="eastAsia"/>
        </w:rPr>
        <w:t>”</w:t>
      </w:r>
      <w:r w:rsidRPr="003E0F86">
        <w:rPr>
          <w:rFonts w:ascii="Arial" w:hAnsi="Arial" w:cs="Arial" w:hint="eastAsia"/>
        </w:rPr>
        <w:t>-&gt;</w:t>
      </w:r>
      <w:r w:rsidRPr="003E0F86">
        <w:rPr>
          <w:rFonts w:ascii="Arial" w:hAnsi="Arial" w:cs="Arial" w:hint="eastAsia"/>
        </w:rPr>
        <w:t>“供应商</w:t>
      </w:r>
      <w:r w:rsidRPr="003E0F86">
        <w:rPr>
          <w:rFonts w:ascii="Arial" w:hAnsi="Arial" w:cs="Arial"/>
        </w:rPr>
        <w:t>管理</w:t>
      </w:r>
      <w:r w:rsidRPr="003E0F86">
        <w:rPr>
          <w:rFonts w:ascii="Arial" w:hAnsi="Arial" w:cs="Arial" w:hint="eastAsia"/>
        </w:rPr>
        <w:t>”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进入供应</w:t>
      </w:r>
      <w:proofErr w:type="gramStart"/>
      <w:r w:rsidRPr="003E0F86">
        <w:rPr>
          <w:rFonts w:ascii="Arial" w:hAnsi="Arial" w:cs="Arial" w:hint="eastAsia"/>
        </w:rPr>
        <w:t>商管理</w:t>
      </w:r>
      <w:proofErr w:type="gramEnd"/>
      <w:r w:rsidRPr="003E0F86">
        <w:rPr>
          <w:rFonts w:ascii="Arial" w:hAnsi="Arial" w:cs="Arial"/>
        </w:rPr>
        <w:t>页面。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输入</w:t>
      </w:r>
      <w:r w:rsidRPr="003E0F86">
        <w:rPr>
          <w:rFonts w:ascii="Arial" w:hAnsi="Arial" w:cs="Arial"/>
          <w:b/>
        </w:rPr>
        <w:t>\</w:t>
      </w:r>
      <w:r w:rsidRPr="003E0F86">
        <w:rPr>
          <w:rFonts w:ascii="Arial" w:hAnsi="Arial" w:cs="Arial"/>
          <w:b/>
        </w:rPr>
        <w:t>前置条件：</w:t>
      </w:r>
    </w:p>
    <w:p w:rsidR="006A29FD" w:rsidRPr="003E0F86" w:rsidRDefault="006A29FD" w:rsidP="006F5480">
      <w:pPr>
        <w:pStyle w:val="infoblue"/>
        <w:spacing w:before="0" w:beforeAutospacing="0" w:afterLines="50" w:after="156" w:afterAutospacing="0"/>
        <w:ind w:firstLineChars="144" w:firstLine="304"/>
        <w:rPr>
          <w:rFonts w:ascii="Arial" w:hAnsi="Arial" w:cs="Arial"/>
          <w:i w:val="0"/>
          <w:color w:val="auto"/>
        </w:rPr>
      </w:pPr>
      <w:r w:rsidRPr="003E0F86">
        <w:rPr>
          <w:rFonts w:ascii="Arial" w:hAnsi="Arial" w:cs="Arial" w:hint="eastAsia"/>
          <w:b/>
          <w:color w:val="auto"/>
        </w:rPr>
        <w:t xml:space="preserve"> </w:t>
      </w:r>
      <w:proofErr w:type="gramStart"/>
      <w:r w:rsidRPr="003E0F86">
        <w:rPr>
          <w:rFonts w:ascii="Arial" w:hAnsi="Arial" w:cs="Arial" w:hint="eastAsia"/>
          <w:i w:val="0"/>
          <w:color w:val="auto"/>
        </w:rPr>
        <w:t>此员工</w:t>
      </w:r>
      <w:proofErr w:type="gramEnd"/>
      <w:r w:rsidRPr="003E0F86">
        <w:rPr>
          <w:rFonts w:ascii="Arial" w:hAnsi="Arial" w:cs="Arial"/>
          <w:i w:val="0"/>
          <w:color w:val="auto"/>
        </w:rPr>
        <w:t>需有</w:t>
      </w:r>
      <w:r w:rsidRPr="003E0F86">
        <w:rPr>
          <w:rFonts w:ascii="Arial" w:hAnsi="Arial" w:cs="Arial" w:hint="eastAsia"/>
          <w:i w:val="0"/>
          <w:color w:val="auto"/>
        </w:rPr>
        <w:t>支撑</w:t>
      </w:r>
      <w:r w:rsidRPr="003E0F86">
        <w:rPr>
          <w:rFonts w:ascii="Arial" w:hAnsi="Arial" w:cs="Arial"/>
          <w:i w:val="0"/>
          <w:color w:val="auto"/>
        </w:rPr>
        <w:t>平台的登录权限，且该</w:t>
      </w:r>
      <w:r w:rsidRPr="003E0F86">
        <w:rPr>
          <w:rFonts w:ascii="Arial" w:hAnsi="Arial" w:cs="Arial" w:hint="eastAsia"/>
          <w:i w:val="0"/>
          <w:color w:val="auto"/>
        </w:rPr>
        <w:t>用户的</w:t>
      </w:r>
      <w:r w:rsidRPr="003E0F86">
        <w:rPr>
          <w:rFonts w:ascii="Arial" w:hAnsi="Arial" w:cs="Arial"/>
          <w:i w:val="0"/>
          <w:color w:val="auto"/>
        </w:rPr>
        <w:t>岗位权限</w:t>
      </w:r>
      <w:r w:rsidRPr="003E0F86">
        <w:rPr>
          <w:rFonts w:ascii="Arial" w:hAnsi="Arial" w:cs="Arial" w:hint="eastAsia"/>
          <w:i w:val="0"/>
          <w:color w:val="auto"/>
        </w:rPr>
        <w:t>允许</w:t>
      </w:r>
      <w:r w:rsidRPr="003E0F86">
        <w:rPr>
          <w:rFonts w:ascii="Arial" w:hAnsi="Arial" w:cs="Arial"/>
          <w:i w:val="0"/>
          <w:color w:val="auto"/>
        </w:rPr>
        <w:t>用于进行</w:t>
      </w:r>
      <w:r w:rsidRPr="003E0F86">
        <w:rPr>
          <w:rFonts w:ascii="Arial" w:hAnsi="Arial" w:cs="Arial" w:hint="eastAsia"/>
          <w:i w:val="0"/>
          <w:color w:val="auto"/>
        </w:rPr>
        <w:t>供应商管理</w:t>
      </w:r>
      <w:r w:rsidRPr="003E0F86">
        <w:rPr>
          <w:rFonts w:ascii="Arial" w:hAnsi="Arial" w:cs="Arial"/>
          <w:i w:val="0"/>
          <w:color w:val="auto"/>
        </w:rPr>
        <w:t>、权限管理操作。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需求描述：</w:t>
      </w:r>
    </w:p>
    <w:p w:rsidR="006A29FD" w:rsidRPr="003E0F86" w:rsidRDefault="006A29FD" w:rsidP="006F5480">
      <w:pPr>
        <w:pStyle w:val="ae"/>
        <w:numPr>
          <w:ilvl w:val="0"/>
          <w:numId w:val="1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点击用户</w:t>
      </w:r>
      <w:r w:rsidRPr="003E0F86">
        <w:rPr>
          <w:rFonts w:ascii="Arial" w:hAnsi="Arial" w:cs="Arial"/>
        </w:rPr>
        <w:t>管理</w:t>
      </w:r>
      <w:r w:rsidRPr="003E0F86">
        <w:rPr>
          <w:rFonts w:ascii="Arial" w:hAnsi="Arial" w:cs="Arial" w:hint="eastAsia"/>
        </w:rPr>
        <w:t>-&gt;</w:t>
      </w:r>
      <w:r w:rsidRPr="003E0F86">
        <w:rPr>
          <w:rFonts w:ascii="Arial" w:hAnsi="Arial" w:cs="Arial" w:hint="eastAsia"/>
        </w:rPr>
        <w:t>供应商</w:t>
      </w:r>
      <w:r w:rsidRPr="003E0F86">
        <w:rPr>
          <w:rFonts w:ascii="Arial" w:hAnsi="Arial" w:cs="Arial"/>
        </w:rPr>
        <w:t>管理</w:t>
      </w:r>
      <w:r w:rsidRPr="003E0F86">
        <w:rPr>
          <w:rFonts w:ascii="Arial" w:hAnsi="Arial" w:cs="Arial" w:hint="eastAsia"/>
        </w:rPr>
        <w:t>，默认</w:t>
      </w:r>
      <w:r w:rsidRPr="003E0F86">
        <w:rPr>
          <w:rFonts w:ascii="Arial" w:hAnsi="Arial" w:cs="Arial"/>
        </w:rPr>
        <w:t>进入</w:t>
      </w:r>
      <w:r w:rsidRPr="003E0F86">
        <w:rPr>
          <w:rFonts w:ascii="Arial" w:hAnsi="Arial" w:cs="Arial" w:hint="eastAsia"/>
        </w:rPr>
        <w:t>景区</w:t>
      </w:r>
      <w:r w:rsidRPr="003E0F86">
        <w:rPr>
          <w:rFonts w:ascii="Arial" w:hAnsi="Arial" w:cs="Arial"/>
        </w:rPr>
        <w:t>门票</w:t>
      </w:r>
      <w:r w:rsidRPr="003E0F86">
        <w:rPr>
          <w:rFonts w:ascii="Arial" w:hAnsi="Arial" w:cs="Arial" w:hint="eastAsia"/>
        </w:rPr>
        <w:t>供应</w:t>
      </w:r>
      <w:r w:rsidRPr="003E0F86">
        <w:rPr>
          <w:rFonts w:ascii="Arial" w:hAnsi="Arial" w:cs="Arial"/>
        </w:rPr>
        <w:t>权限</w:t>
      </w:r>
      <w:r w:rsidRPr="003E0F86">
        <w:rPr>
          <w:rFonts w:ascii="Arial" w:hAnsi="Arial" w:cs="Arial"/>
        </w:rPr>
        <w:t>TAB</w:t>
      </w:r>
      <w:r w:rsidRPr="003E0F86">
        <w:rPr>
          <w:rFonts w:ascii="Arial" w:hAnsi="Arial" w:cs="Arial"/>
        </w:rPr>
        <w:t>页，如下：</w:t>
      </w:r>
      <w:r w:rsidRPr="003E0F86">
        <w:rPr>
          <w:rFonts w:ascii="Arial" w:hAnsi="Arial" w:cs="Arial"/>
        </w:rPr>
        <w:t xml:space="preserve"> 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  <w:r w:rsidRPr="003E0F86">
        <w:rPr>
          <w:noProof/>
        </w:rPr>
        <w:lastRenderedPageBreak/>
        <w:drawing>
          <wp:inline distT="0" distB="0" distL="0" distR="0" wp14:anchorId="48407AB8" wp14:editId="6CB0AF78">
            <wp:extent cx="5943600" cy="3644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页面</w:t>
      </w:r>
      <w:r w:rsidRPr="003E0F86">
        <w:rPr>
          <w:rFonts w:ascii="Arial" w:hAnsi="Arial" w:cs="Arial"/>
        </w:rPr>
        <w:t>说明如下：</w:t>
      </w:r>
    </w:p>
    <w:p w:rsidR="006A29FD" w:rsidRPr="003E0F86" w:rsidRDefault="006A29FD" w:rsidP="006F5480">
      <w:pPr>
        <w:pStyle w:val="ae"/>
        <w:numPr>
          <w:ilvl w:val="0"/>
          <w:numId w:val="1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总共</w:t>
      </w:r>
      <w:r w:rsidRPr="003E0F86">
        <w:rPr>
          <w:rFonts w:ascii="Arial" w:hAnsi="Arial" w:cs="Arial"/>
        </w:rPr>
        <w:t>包括景区门票、演艺门票、住宿、线路、小交通、特产</w:t>
      </w:r>
      <w:r w:rsidRPr="003E0F86">
        <w:rPr>
          <w:rFonts w:ascii="Arial" w:hAnsi="Arial" w:cs="Arial" w:hint="eastAsia"/>
        </w:rPr>
        <w:t>6</w:t>
      </w:r>
      <w:r w:rsidRPr="003E0F86">
        <w:rPr>
          <w:rFonts w:ascii="Arial" w:hAnsi="Arial" w:cs="Arial" w:hint="eastAsia"/>
        </w:rPr>
        <w:t>个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1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搜索功能</w:t>
      </w:r>
      <w:r w:rsidRPr="003E0F86">
        <w:rPr>
          <w:rFonts w:ascii="Arial" w:hAnsi="Arial" w:cs="Arial"/>
        </w:rPr>
        <w:t>与分销</w:t>
      </w:r>
      <w:proofErr w:type="gramStart"/>
      <w:r w:rsidRPr="003E0F86">
        <w:rPr>
          <w:rFonts w:ascii="Arial" w:hAnsi="Arial" w:cs="Arial"/>
        </w:rPr>
        <w:t>商管理</w:t>
      </w:r>
      <w:proofErr w:type="gramEnd"/>
      <w:r w:rsidRPr="003E0F86">
        <w:rPr>
          <w:rFonts w:ascii="Arial" w:hAnsi="Arial" w:cs="Arial"/>
        </w:rPr>
        <w:t>逻辑一致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1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同一个列表</w:t>
      </w:r>
      <w:r w:rsidRPr="003E0F86">
        <w:rPr>
          <w:rFonts w:ascii="Arial" w:hAnsi="Arial" w:cs="Arial"/>
        </w:rPr>
        <w:t>中，按照账号通过审核的时间</w:t>
      </w:r>
      <w:r w:rsidRPr="003E0F86">
        <w:rPr>
          <w:rFonts w:ascii="Arial" w:hAnsi="Arial" w:cs="Arial" w:hint="eastAsia"/>
        </w:rPr>
        <w:t>倒序</w:t>
      </w:r>
      <w:r w:rsidRPr="003E0F86">
        <w:rPr>
          <w:rFonts w:ascii="Arial" w:hAnsi="Arial" w:cs="Arial"/>
        </w:rPr>
        <w:t>排列，时间精确到秒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1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每个</w:t>
      </w:r>
      <w:r w:rsidRPr="003E0F86">
        <w:rPr>
          <w:rFonts w:ascii="Arial" w:hAnsi="Arial" w:cs="Arial" w:hint="eastAsia"/>
        </w:rPr>
        <w:t>TAB</w:t>
      </w:r>
      <w:r w:rsidRPr="003E0F86">
        <w:rPr>
          <w:rFonts w:ascii="Arial" w:hAnsi="Arial" w:cs="Arial" w:hint="eastAsia"/>
        </w:rPr>
        <w:t>中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每页</w:t>
      </w:r>
      <w:r w:rsidRPr="003E0F86">
        <w:rPr>
          <w:rFonts w:ascii="Arial" w:hAnsi="Arial" w:cs="Arial"/>
        </w:rPr>
        <w:t>最多显示</w:t>
      </w:r>
      <w:r w:rsidRPr="003E0F86">
        <w:rPr>
          <w:rFonts w:ascii="Arial" w:hAnsi="Arial" w:cs="Arial" w:hint="eastAsia"/>
        </w:rPr>
        <w:t>10</w:t>
      </w:r>
      <w:r w:rsidRPr="003E0F86">
        <w:rPr>
          <w:rFonts w:ascii="Arial" w:hAnsi="Arial" w:cs="Arial" w:hint="eastAsia"/>
        </w:rPr>
        <w:t>条</w:t>
      </w:r>
      <w:r w:rsidRPr="003E0F86">
        <w:rPr>
          <w:rFonts w:ascii="Arial" w:hAnsi="Arial" w:cs="Arial"/>
        </w:rPr>
        <w:t>数据，超出后可翻页操作。</w:t>
      </w:r>
    </w:p>
    <w:p w:rsidR="006A29FD" w:rsidRPr="003E0F86" w:rsidRDefault="006A29FD" w:rsidP="006F5480">
      <w:pPr>
        <w:pStyle w:val="ae"/>
        <w:numPr>
          <w:ilvl w:val="0"/>
          <w:numId w:val="1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点击【基础</w:t>
      </w:r>
      <w:r w:rsidRPr="003E0F86">
        <w:rPr>
          <w:rFonts w:ascii="Arial" w:hAnsi="Arial" w:cs="Arial"/>
        </w:rPr>
        <w:t>信息维护</w:t>
      </w:r>
      <w:r w:rsidRPr="003E0F86">
        <w:rPr>
          <w:rFonts w:ascii="Arial" w:hAnsi="Arial" w:cs="Arial" w:hint="eastAsia"/>
        </w:rPr>
        <w:t>】，进入</w:t>
      </w:r>
      <w:r w:rsidRPr="003E0F86">
        <w:rPr>
          <w:rFonts w:ascii="Arial" w:hAnsi="Arial" w:cs="Arial"/>
        </w:rPr>
        <w:t>信息编辑页，如下</w:t>
      </w:r>
      <w:r w:rsidRPr="003E0F86">
        <w:rPr>
          <w:rFonts w:ascii="Arial" w:hAnsi="Arial" w:cs="Arial" w:hint="eastAsia"/>
        </w:rPr>
        <w:t>（接下来</w:t>
      </w:r>
      <w:r w:rsidRPr="003E0F86">
        <w:rPr>
          <w:rFonts w:ascii="Arial" w:hAnsi="Arial" w:cs="Arial"/>
        </w:rPr>
        <w:t>以景区门票</w:t>
      </w:r>
      <w:r w:rsidRPr="003E0F86">
        <w:rPr>
          <w:rFonts w:ascii="Arial" w:hAnsi="Arial" w:cs="Arial" w:hint="eastAsia"/>
        </w:rPr>
        <w:t>账号</w:t>
      </w:r>
      <w:r w:rsidRPr="003E0F86">
        <w:rPr>
          <w:rFonts w:ascii="Arial" w:hAnsi="Arial" w:cs="Arial"/>
        </w:rPr>
        <w:t>为例）</w:t>
      </w:r>
      <w:r w:rsidRPr="003E0F86">
        <w:rPr>
          <w:rFonts w:ascii="Arial" w:hAnsi="Arial" w:cs="Arial" w:hint="eastAsia"/>
        </w:rPr>
        <w:t>：</w:t>
      </w:r>
    </w:p>
    <w:p w:rsidR="006A29FD" w:rsidRPr="003E0F86" w:rsidRDefault="009E4FE1" w:rsidP="006F5480">
      <w:pPr>
        <w:spacing w:afterLines="50" w:after="156"/>
        <w:ind w:firstLineChars="100" w:firstLine="210"/>
        <w:rPr>
          <w:rFonts w:ascii="Arial" w:hAnsi="Arial" w:cs="Arial"/>
        </w:rPr>
      </w:pPr>
      <w:r w:rsidRPr="003E0F86">
        <w:rPr>
          <w:rFonts w:ascii="Arial" w:hAnsi="Arial" w:cs="Arial"/>
          <w:noProof/>
        </w:rPr>
        <w:lastRenderedPageBreak/>
        <w:drawing>
          <wp:inline distT="0" distB="0" distL="0" distR="0" wp14:anchorId="51488B80" wp14:editId="671C7F8B">
            <wp:extent cx="4276725" cy="6696075"/>
            <wp:effectExtent l="19050" t="0" r="952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69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FE1" w:rsidRPr="003E0F86" w:rsidRDefault="009E4FE1" w:rsidP="006F5480">
      <w:pPr>
        <w:spacing w:afterLines="50" w:after="156"/>
        <w:ind w:firstLineChars="100" w:firstLine="21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上述除了创建时间、创建人、</w:t>
      </w:r>
      <w:r w:rsidR="003F7DEF" w:rsidRPr="003F7DEF">
        <w:rPr>
          <w:rFonts w:ascii="Arial" w:hAnsi="Arial" w:cs="Arial" w:hint="eastAsia"/>
          <w:color w:val="FF0000"/>
        </w:rPr>
        <w:t>用户账号</w:t>
      </w:r>
      <w:r w:rsidR="003F7DEF" w:rsidRPr="003F7DEF">
        <w:rPr>
          <w:rFonts w:ascii="Arial" w:hAnsi="Arial" w:cs="Arial"/>
          <w:color w:val="FF0000"/>
        </w:rPr>
        <w:t>、</w:t>
      </w:r>
      <w:r w:rsidRPr="003E0F86">
        <w:rPr>
          <w:rFonts w:ascii="Arial" w:hAnsi="Arial" w:cs="Arial" w:hint="eastAsia"/>
        </w:rPr>
        <w:t>拥有权限，其他字段都可编辑。</w:t>
      </w:r>
    </w:p>
    <w:p w:rsidR="009E4FE1" w:rsidRPr="003E0F86" w:rsidRDefault="009E4FE1" w:rsidP="009E4FE1">
      <w:pPr>
        <w:pStyle w:val="ae"/>
        <w:numPr>
          <w:ilvl w:val="0"/>
          <w:numId w:val="1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新增供应权限账号：</w:t>
      </w:r>
    </w:p>
    <w:p w:rsidR="009E4FE1" w:rsidRPr="003E0F86" w:rsidRDefault="009E4FE1" w:rsidP="009E4FE1">
      <w:pPr>
        <w:pStyle w:val="ae"/>
        <w:spacing w:afterLines="50" w:after="156"/>
        <w:ind w:left="420" w:firstLineChars="0" w:firstLine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点击新增账号，</w:t>
      </w:r>
      <w:proofErr w:type="gramStart"/>
      <w:r w:rsidRPr="003E0F86">
        <w:rPr>
          <w:rFonts w:ascii="Arial" w:hAnsi="Arial" w:cs="Arial" w:hint="eastAsia"/>
        </w:rPr>
        <w:t>弹窗展示</w:t>
      </w:r>
      <w:proofErr w:type="gramEnd"/>
      <w:r w:rsidRPr="003E0F86">
        <w:rPr>
          <w:rFonts w:ascii="Arial" w:hAnsi="Arial" w:cs="Arial" w:hint="eastAsia"/>
        </w:rPr>
        <w:t>如下：</w:t>
      </w:r>
    </w:p>
    <w:p w:rsidR="009E4FE1" w:rsidRPr="003E0F86" w:rsidRDefault="009E4FE1" w:rsidP="009E4FE1">
      <w:pPr>
        <w:spacing w:afterLines="50" w:after="156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lastRenderedPageBreak/>
        <w:t xml:space="preserve">  </w:t>
      </w:r>
      <w:r w:rsidRPr="003E0F86">
        <w:rPr>
          <w:rFonts w:ascii="Arial" w:hAnsi="Arial" w:cs="Arial" w:hint="eastAsia"/>
          <w:noProof/>
        </w:rPr>
        <w:drawing>
          <wp:inline distT="0" distB="0" distL="0" distR="0" wp14:anchorId="4B55F3BA" wp14:editId="3B74068E">
            <wp:extent cx="5200650" cy="6905625"/>
            <wp:effectExtent l="1905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90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5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添加供应商</w:t>
      </w:r>
      <w:r w:rsidRPr="003E0F86">
        <w:rPr>
          <w:rFonts w:ascii="Arial" w:hAnsi="Arial" w:cs="Arial"/>
        </w:rPr>
        <w:t>账号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，界面字段参照</w:t>
      </w:r>
      <w:hyperlink w:anchor="_供应商管理" w:history="1">
        <w:r w:rsidR="009E4FE1" w:rsidRPr="003E0F86">
          <w:rPr>
            <w:rStyle w:val="a5"/>
            <w:rFonts w:ascii="Arial" w:hAnsi="Arial" w:cs="Arial" w:hint="eastAsia"/>
            <w:color w:val="auto"/>
          </w:rPr>
          <w:t>4</w:t>
        </w:r>
        <w:r w:rsidRPr="003E0F86">
          <w:rPr>
            <w:rStyle w:val="a5"/>
            <w:rFonts w:ascii="Arial" w:hAnsi="Arial" w:cs="Arial" w:hint="eastAsia"/>
            <w:color w:val="auto"/>
          </w:rPr>
          <w:t>.2.</w:t>
        </w:r>
        <w:r w:rsidR="009E4FE1" w:rsidRPr="003E0F86">
          <w:rPr>
            <w:rStyle w:val="a5"/>
            <w:rFonts w:ascii="Arial" w:hAnsi="Arial" w:cs="Arial" w:hint="eastAsia"/>
            <w:color w:val="auto"/>
          </w:rPr>
          <w:t>2</w:t>
        </w:r>
        <w:r w:rsidRPr="003E0F86">
          <w:rPr>
            <w:rStyle w:val="a5"/>
            <w:rFonts w:ascii="Arial" w:hAnsi="Arial" w:cs="Arial" w:hint="eastAsia"/>
            <w:color w:val="auto"/>
          </w:rPr>
          <w:t>供应</w:t>
        </w:r>
        <w:proofErr w:type="gramStart"/>
        <w:r w:rsidRPr="003E0F86">
          <w:rPr>
            <w:rStyle w:val="a5"/>
            <w:rFonts w:ascii="Arial" w:hAnsi="Arial" w:cs="Arial" w:hint="eastAsia"/>
            <w:color w:val="auto"/>
          </w:rPr>
          <w:t>商</w:t>
        </w:r>
        <w:r w:rsidRPr="003E0F86">
          <w:rPr>
            <w:rStyle w:val="a5"/>
            <w:rFonts w:ascii="Arial" w:hAnsi="Arial" w:cs="Arial"/>
            <w:color w:val="auto"/>
          </w:rPr>
          <w:t>管理</w:t>
        </w:r>
        <w:proofErr w:type="gramEnd"/>
      </w:hyperlink>
      <w:r w:rsidRPr="003E0F86">
        <w:rPr>
          <w:rFonts w:ascii="Arial" w:hAnsi="Arial" w:cs="Arial"/>
        </w:rPr>
        <w:t>中的字段说明</w:t>
      </w:r>
      <w:r w:rsidRPr="003E0F86">
        <w:rPr>
          <w:rFonts w:ascii="Arial" w:hAnsi="Arial" w:cs="Arial" w:hint="eastAsia"/>
        </w:rPr>
        <w:t>；</w:t>
      </w:r>
      <w:r w:rsidRPr="003E0F86">
        <w:rPr>
          <w:rFonts w:ascii="Arial" w:hAnsi="Arial" w:cs="Arial"/>
        </w:rPr>
        <w:t xml:space="preserve"> </w:t>
      </w:r>
    </w:p>
    <w:p w:rsidR="006A29FD" w:rsidRPr="003E0F86" w:rsidRDefault="006A29FD" w:rsidP="006F5480">
      <w:pPr>
        <w:pStyle w:val="ae"/>
        <w:numPr>
          <w:ilvl w:val="0"/>
          <w:numId w:val="5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/>
        </w:rPr>
        <w:t>点击【</w:t>
      </w:r>
      <w:r w:rsidRPr="003E0F86">
        <w:rPr>
          <w:rFonts w:ascii="Arial" w:hAnsi="Arial" w:cs="Arial" w:hint="eastAsia"/>
        </w:rPr>
        <w:t>确定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</w:t>
      </w:r>
      <w:r w:rsidR="001033F1" w:rsidRPr="003E0F86">
        <w:rPr>
          <w:rFonts w:ascii="Arial" w:hAnsi="Arial" w:cs="Arial" w:hint="eastAsia"/>
        </w:rPr>
        <w:t>生成</w:t>
      </w:r>
      <w:r w:rsidR="001033F1" w:rsidRPr="003E0F86">
        <w:rPr>
          <w:rFonts w:ascii="Arial" w:hAnsi="Arial" w:cs="Arial"/>
        </w:rPr>
        <w:t>一条账号，</w:t>
      </w:r>
      <w:r w:rsidR="001033F1" w:rsidRPr="003E0F86">
        <w:rPr>
          <w:rFonts w:ascii="Arial" w:hAnsi="Arial" w:cs="Arial" w:hint="eastAsia"/>
        </w:rPr>
        <w:t>且</w:t>
      </w:r>
      <w:r w:rsidR="001033F1" w:rsidRPr="003E0F86">
        <w:rPr>
          <w:rFonts w:ascii="Arial" w:hAnsi="Arial" w:cs="Arial"/>
        </w:rPr>
        <w:t>为该账号</w:t>
      </w:r>
      <w:r w:rsidRPr="003E0F86">
        <w:rPr>
          <w:rFonts w:ascii="Arial" w:hAnsi="Arial" w:cs="Arial"/>
        </w:rPr>
        <w:t>默认分配该</w:t>
      </w:r>
      <w:r w:rsidRPr="003E0F86">
        <w:rPr>
          <w:rFonts w:ascii="Arial" w:hAnsi="Arial" w:cs="Arial"/>
        </w:rPr>
        <w:t>TAB</w:t>
      </w:r>
      <w:r w:rsidR="001D75C8" w:rsidRPr="003E0F86">
        <w:rPr>
          <w:rFonts w:ascii="Arial" w:hAnsi="Arial" w:cs="Arial" w:hint="eastAsia"/>
        </w:rPr>
        <w:t>对应</w:t>
      </w:r>
      <w:r w:rsidRPr="003E0F86">
        <w:rPr>
          <w:rFonts w:ascii="Arial" w:hAnsi="Arial" w:cs="Arial" w:hint="eastAsia"/>
        </w:rPr>
        <w:t>的供应</w:t>
      </w:r>
      <w:r w:rsidRPr="003E0F86">
        <w:rPr>
          <w:rFonts w:ascii="Arial" w:hAnsi="Arial" w:cs="Arial"/>
        </w:rPr>
        <w:t>权限</w:t>
      </w:r>
      <w:r w:rsidRPr="003E0F86">
        <w:rPr>
          <w:rFonts w:ascii="Arial" w:hAnsi="Arial" w:cs="Arial"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5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点击【取消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，账号不添加，已填写信息不</w:t>
      </w:r>
      <w:r w:rsidRPr="003E0F86">
        <w:rPr>
          <w:rFonts w:ascii="Arial" w:hAnsi="Arial" w:cs="Arial" w:hint="eastAsia"/>
        </w:rPr>
        <w:t>保存</w:t>
      </w:r>
      <w:r w:rsidRPr="003E0F86">
        <w:rPr>
          <w:rFonts w:ascii="Arial" w:hAnsi="Arial" w:cs="Arial"/>
        </w:rPr>
        <w:t>。</w:t>
      </w:r>
    </w:p>
    <w:p w:rsidR="006A29FD" w:rsidRPr="003E0F86" w:rsidRDefault="006A29FD" w:rsidP="006F5480">
      <w:pPr>
        <w:pStyle w:val="ae"/>
        <w:numPr>
          <w:ilvl w:val="0"/>
          <w:numId w:val="1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分销</w:t>
      </w:r>
      <w:r w:rsidRPr="003E0F86">
        <w:rPr>
          <w:rFonts w:ascii="Arial" w:hAnsi="Arial" w:cs="Arial"/>
        </w:rPr>
        <w:t>权限】</w:t>
      </w:r>
      <w:r w:rsidRPr="003E0F86">
        <w:rPr>
          <w:rFonts w:ascii="Arial" w:hAnsi="Arial" w:cs="Arial" w:hint="eastAsia"/>
        </w:rPr>
        <w:t>时候，</w:t>
      </w:r>
      <w:r w:rsidRPr="003E0F86">
        <w:rPr>
          <w:rFonts w:ascii="Arial" w:hAnsi="Arial" w:cs="Arial"/>
        </w:rPr>
        <w:t>操作与分销</w:t>
      </w:r>
      <w:proofErr w:type="gramStart"/>
      <w:r w:rsidRPr="003E0F86">
        <w:rPr>
          <w:rFonts w:ascii="Arial" w:hAnsi="Arial" w:cs="Arial"/>
        </w:rPr>
        <w:t>商管理</w:t>
      </w:r>
      <w:proofErr w:type="gramEnd"/>
      <w:r w:rsidRPr="003E0F86">
        <w:rPr>
          <w:rFonts w:ascii="Arial" w:hAnsi="Arial" w:cs="Arial"/>
        </w:rPr>
        <w:t>的【</w:t>
      </w:r>
      <w:r w:rsidRPr="003E0F86">
        <w:rPr>
          <w:rFonts w:ascii="Arial" w:hAnsi="Arial" w:cs="Arial" w:hint="eastAsia"/>
        </w:rPr>
        <w:t>分销权限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处理</w:t>
      </w:r>
      <w:r w:rsidRPr="003E0F86">
        <w:rPr>
          <w:rFonts w:ascii="Arial" w:hAnsi="Arial" w:cs="Arial"/>
        </w:rPr>
        <w:t>类似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详见</w:t>
      </w:r>
      <w:hyperlink w:anchor="_分销商管理" w:history="1">
        <w:r w:rsidR="009E4FE1" w:rsidRPr="003E0F86">
          <w:rPr>
            <w:rStyle w:val="a5"/>
            <w:rFonts w:ascii="Arial" w:hAnsi="Arial" w:cs="Arial" w:hint="eastAsia"/>
            <w:color w:val="auto"/>
          </w:rPr>
          <w:t>4.4.1</w:t>
        </w:r>
        <w:r w:rsidRPr="003E0F86">
          <w:rPr>
            <w:rStyle w:val="a5"/>
            <w:rFonts w:ascii="Arial" w:hAnsi="Arial" w:cs="Arial" w:hint="eastAsia"/>
            <w:color w:val="auto"/>
          </w:rPr>
          <w:t>分销</w:t>
        </w:r>
        <w:proofErr w:type="gramStart"/>
        <w:r w:rsidRPr="003E0F86">
          <w:rPr>
            <w:rStyle w:val="a5"/>
            <w:rFonts w:ascii="Arial" w:hAnsi="Arial" w:cs="Arial" w:hint="eastAsia"/>
            <w:color w:val="auto"/>
          </w:rPr>
          <w:t>商</w:t>
        </w:r>
        <w:r w:rsidRPr="003E0F86">
          <w:rPr>
            <w:rStyle w:val="a5"/>
            <w:rFonts w:ascii="Arial" w:hAnsi="Arial" w:cs="Arial"/>
            <w:color w:val="auto"/>
          </w:rPr>
          <w:lastRenderedPageBreak/>
          <w:t>管理</w:t>
        </w:r>
        <w:proofErr w:type="gramEnd"/>
      </w:hyperlink>
      <w:r w:rsidRPr="003E0F86">
        <w:rPr>
          <w:rFonts w:ascii="Arial" w:hAnsi="Arial" w:cs="Arial"/>
        </w:rPr>
        <w:t>。</w:t>
      </w:r>
    </w:p>
    <w:p w:rsidR="006A29FD" w:rsidRPr="003E0F86" w:rsidRDefault="006A29FD" w:rsidP="006F5480">
      <w:pPr>
        <w:pStyle w:val="ae"/>
        <w:spacing w:afterLines="50" w:after="156"/>
        <w:ind w:left="420" w:firstLineChars="0" w:firstLine="0"/>
        <w:rPr>
          <w:rFonts w:ascii="Arial" w:hAnsi="Arial" w:cs="Arial"/>
          <w:i/>
        </w:rPr>
      </w:pPr>
      <w:r w:rsidRPr="003E0F86">
        <w:rPr>
          <w:rFonts w:ascii="Arial" w:hAnsi="Arial" w:cs="Arial" w:hint="eastAsia"/>
          <w:i/>
        </w:rPr>
        <w:t>（注）：唯一</w:t>
      </w:r>
      <w:r w:rsidRPr="003E0F86">
        <w:rPr>
          <w:rFonts w:ascii="Arial" w:hAnsi="Arial" w:cs="Arial"/>
          <w:i/>
        </w:rPr>
        <w:t>区别在于，</w:t>
      </w:r>
      <w:r w:rsidRPr="003E0F86">
        <w:rPr>
          <w:rFonts w:ascii="Arial" w:hAnsi="Arial" w:cs="Arial" w:hint="eastAsia"/>
          <w:i/>
        </w:rPr>
        <w:t>之前</w:t>
      </w:r>
      <w:r w:rsidRPr="003E0F86">
        <w:rPr>
          <w:rFonts w:ascii="Arial" w:hAnsi="Arial" w:cs="Arial"/>
          <w:i/>
        </w:rPr>
        <w:t>未分配分销权限时，</w:t>
      </w:r>
      <w:r w:rsidRPr="003E0F86">
        <w:rPr>
          <w:rFonts w:ascii="Arial" w:hAnsi="Arial" w:cs="Arial" w:hint="eastAsia"/>
          <w:i/>
        </w:rPr>
        <w:t>默认</w:t>
      </w:r>
      <w:proofErr w:type="gramStart"/>
      <w:r w:rsidRPr="003E0F86">
        <w:rPr>
          <w:rFonts w:ascii="Arial" w:hAnsi="Arial" w:cs="Arial" w:hint="eastAsia"/>
          <w:i/>
        </w:rPr>
        <w:t>不</w:t>
      </w:r>
      <w:proofErr w:type="gramEnd"/>
      <w:r w:rsidRPr="003E0F86">
        <w:rPr>
          <w:rFonts w:ascii="Arial" w:hAnsi="Arial" w:cs="Arial"/>
          <w:i/>
        </w:rPr>
        <w:t>选中</w:t>
      </w:r>
      <w:r w:rsidRPr="003E0F86">
        <w:rPr>
          <w:rFonts w:ascii="Arial" w:hAnsi="Arial" w:cs="Arial" w:hint="eastAsia"/>
          <w:i/>
        </w:rPr>
        <w:t>任何分销权限</w:t>
      </w:r>
      <w:r w:rsidRPr="003E0F86">
        <w:rPr>
          <w:rFonts w:ascii="Arial" w:hAnsi="Arial" w:cs="Arial"/>
          <w:i/>
        </w:rPr>
        <w:t>，且不</w:t>
      </w:r>
      <w:r w:rsidRPr="003E0F86">
        <w:rPr>
          <w:rFonts w:ascii="Arial" w:hAnsi="Arial" w:cs="Arial" w:hint="eastAsia"/>
          <w:i/>
        </w:rPr>
        <w:t>分配</w:t>
      </w:r>
      <w:r w:rsidRPr="003E0F86">
        <w:rPr>
          <w:rFonts w:ascii="Arial" w:hAnsi="Arial" w:cs="Arial"/>
          <w:i/>
        </w:rPr>
        <w:t>渠道。</w:t>
      </w:r>
    </w:p>
    <w:p w:rsidR="006A29FD" w:rsidRPr="003E0F86" w:rsidRDefault="006A29FD" w:rsidP="006F5480">
      <w:pPr>
        <w:pStyle w:val="ae"/>
        <w:numPr>
          <w:ilvl w:val="0"/>
          <w:numId w:val="15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点击</w:t>
      </w:r>
      <w:r w:rsidRPr="003E0F86">
        <w:rPr>
          <w:rFonts w:ascii="Arial" w:hAnsi="Arial" w:cs="Arial"/>
        </w:rPr>
        <w:t>【</w:t>
      </w:r>
      <w:r w:rsidRPr="003E0F86">
        <w:rPr>
          <w:rFonts w:ascii="Arial" w:hAnsi="Arial" w:cs="Arial" w:hint="eastAsia"/>
        </w:rPr>
        <w:t>供应</w:t>
      </w:r>
      <w:r w:rsidRPr="003E0F86">
        <w:rPr>
          <w:rFonts w:ascii="Arial" w:hAnsi="Arial" w:cs="Arial"/>
        </w:rPr>
        <w:t>权限】</w:t>
      </w:r>
      <w:r w:rsidRPr="003E0F86">
        <w:rPr>
          <w:rFonts w:ascii="Arial" w:hAnsi="Arial" w:cs="Arial" w:hint="eastAsia"/>
        </w:rPr>
        <w:t>时候</w:t>
      </w:r>
      <w:r w:rsidRPr="003E0F86">
        <w:rPr>
          <w:rFonts w:ascii="Arial" w:hAnsi="Arial" w:cs="Arial"/>
        </w:rPr>
        <w:t>，操作与</w:t>
      </w:r>
      <w:r w:rsidRPr="003E0F86">
        <w:rPr>
          <w:rFonts w:ascii="Arial" w:hAnsi="Arial" w:cs="Arial" w:hint="eastAsia"/>
        </w:rPr>
        <w:t>分销</w:t>
      </w:r>
      <w:proofErr w:type="gramStart"/>
      <w:r w:rsidRPr="003E0F86">
        <w:rPr>
          <w:rFonts w:ascii="Arial" w:hAnsi="Arial" w:cs="Arial" w:hint="eastAsia"/>
        </w:rPr>
        <w:t>商</w:t>
      </w:r>
      <w:r w:rsidRPr="003E0F86">
        <w:rPr>
          <w:rFonts w:ascii="Arial" w:hAnsi="Arial" w:cs="Arial"/>
        </w:rPr>
        <w:t>管理</w:t>
      </w:r>
      <w:proofErr w:type="gramEnd"/>
      <w:r w:rsidRPr="003E0F86">
        <w:rPr>
          <w:rFonts w:ascii="Arial" w:hAnsi="Arial" w:cs="Arial"/>
        </w:rPr>
        <w:t>的【</w:t>
      </w:r>
      <w:r w:rsidRPr="003E0F86">
        <w:rPr>
          <w:rFonts w:ascii="Arial" w:hAnsi="Arial" w:cs="Arial" w:hint="eastAsia"/>
        </w:rPr>
        <w:t>供应权限</w:t>
      </w:r>
      <w:r w:rsidRPr="003E0F86">
        <w:rPr>
          <w:rFonts w:ascii="Arial" w:hAnsi="Arial" w:cs="Arial"/>
        </w:rPr>
        <w:t>】</w:t>
      </w:r>
      <w:r w:rsidRPr="003E0F86">
        <w:rPr>
          <w:rFonts w:ascii="Arial" w:hAnsi="Arial" w:cs="Arial" w:hint="eastAsia"/>
        </w:rPr>
        <w:t>操作</w:t>
      </w:r>
      <w:r w:rsidRPr="003E0F86">
        <w:rPr>
          <w:rFonts w:ascii="Arial" w:hAnsi="Arial" w:cs="Arial"/>
        </w:rPr>
        <w:t>类似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详见</w:t>
      </w:r>
      <w:hyperlink w:anchor="_分销商管理" w:history="1">
        <w:r w:rsidR="009E4FE1" w:rsidRPr="003E0F86">
          <w:rPr>
            <w:rStyle w:val="a5"/>
            <w:rFonts w:ascii="Arial" w:hAnsi="Arial" w:cs="Arial" w:hint="eastAsia"/>
            <w:color w:val="auto"/>
          </w:rPr>
          <w:t>4.4.1</w:t>
        </w:r>
        <w:r w:rsidR="009E4FE1" w:rsidRPr="003E0F86">
          <w:rPr>
            <w:rStyle w:val="a5"/>
            <w:rFonts w:ascii="Arial" w:hAnsi="Arial" w:cs="Arial" w:hint="eastAsia"/>
            <w:color w:val="auto"/>
          </w:rPr>
          <w:t>分销</w:t>
        </w:r>
        <w:proofErr w:type="gramStart"/>
        <w:r w:rsidR="009E4FE1" w:rsidRPr="003E0F86">
          <w:rPr>
            <w:rStyle w:val="a5"/>
            <w:rFonts w:ascii="Arial" w:hAnsi="Arial" w:cs="Arial" w:hint="eastAsia"/>
            <w:color w:val="auto"/>
          </w:rPr>
          <w:t>商</w:t>
        </w:r>
        <w:r w:rsidR="009E4FE1" w:rsidRPr="003E0F86">
          <w:rPr>
            <w:rStyle w:val="a5"/>
            <w:rFonts w:ascii="Arial" w:hAnsi="Arial" w:cs="Arial"/>
            <w:color w:val="auto"/>
          </w:rPr>
          <w:t>管理</w:t>
        </w:r>
        <w:proofErr w:type="gramEnd"/>
      </w:hyperlink>
      <w:r w:rsidRPr="003E0F86">
        <w:rPr>
          <w:rFonts w:ascii="Arial" w:hAnsi="Arial" w:cs="Arial"/>
        </w:rPr>
        <w:t>。</w:t>
      </w:r>
    </w:p>
    <w:p w:rsidR="006A29FD" w:rsidRPr="003E0F86" w:rsidRDefault="006A29FD" w:rsidP="006F5480">
      <w:pPr>
        <w:pStyle w:val="ae"/>
        <w:spacing w:afterLines="50" w:after="156"/>
        <w:ind w:left="420" w:firstLineChars="0" w:firstLine="0"/>
        <w:rPr>
          <w:rFonts w:ascii="Arial" w:hAnsi="Arial" w:cs="Arial"/>
          <w:i/>
        </w:rPr>
      </w:pPr>
      <w:r w:rsidRPr="003E0F86">
        <w:rPr>
          <w:rFonts w:ascii="Arial" w:hAnsi="Arial" w:cs="Arial" w:hint="eastAsia"/>
          <w:i/>
        </w:rPr>
        <w:t>（注</w:t>
      </w:r>
      <w:r w:rsidRPr="003E0F86">
        <w:rPr>
          <w:rFonts w:ascii="Arial" w:hAnsi="Arial" w:cs="Arial"/>
          <w:i/>
        </w:rPr>
        <w:t>）</w:t>
      </w:r>
      <w:r w:rsidRPr="003E0F86">
        <w:rPr>
          <w:rFonts w:ascii="Arial" w:hAnsi="Arial" w:cs="Arial" w:hint="eastAsia"/>
          <w:i/>
        </w:rPr>
        <w:t>：</w:t>
      </w:r>
      <w:r w:rsidRPr="003E0F86">
        <w:rPr>
          <w:rFonts w:ascii="Arial" w:hAnsi="Arial" w:cs="Arial"/>
          <w:i/>
        </w:rPr>
        <w:t>唯一区别在于，</w:t>
      </w:r>
      <w:r w:rsidR="009E4FE1" w:rsidRPr="003E0F86">
        <w:rPr>
          <w:rFonts w:ascii="Arial" w:hAnsi="Arial" w:cs="Arial" w:hint="eastAsia"/>
          <w:i/>
        </w:rPr>
        <w:t>供应账号的供应权限</w:t>
      </w:r>
      <w:r w:rsidRPr="003E0F86">
        <w:rPr>
          <w:rFonts w:ascii="Arial" w:hAnsi="Arial" w:cs="Arial" w:hint="eastAsia"/>
          <w:i/>
        </w:rPr>
        <w:t>初始</w:t>
      </w:r>
      <w:r w:rsidRPr="003E0F86">
        <w:rPr>
          <w:rFonts w:ascii="Arial" w:hAnsi="Arial" w:cs="Arial"/>
          <w:i/>
        </w:rPr>
        <w:t>状态为选中该</w:t>
      </w:r>
      <w:r w:rsidRPr="003E0F86">
        <w:rPr>
          <w:rFonts w:ascii="Arial" w:hAnsi="Arial" w:cs="Arial" w:hint="eastAsia"/>
          <w:i/>
        </w:rPr>
        <w:t>TAB</w:t>
      </w:r>
      <w:r w:rsidRPr="003E0F86">
        <w:rPr>
          <w:rFonts w:ascii="Arial" w:hAnsi="Arial" w:cs="Arial" w:hint="eastAsia"/>
          <w:i/>
        </w:rPr>
        <w:t>的</w:t>
      </w:r>
      <w:r w:rsidRPr="003E0F86">
        <w:rPr>
          <w:rFonts w:ascii="Arial" w:hAnsi="Arial" w:cs="Arial"/>
          <w:i/>
        </w:rPr>
        <w:t>供应权限。</w:t>
      </w:r>
    </w:p>
    <w:p w:rsidR="006A29FD" w:rsidRPr="003E0F86" w:rsidRDefault="006A29FD" w:rsidP="004A3C18">
      <w:pPr>
        <w:pStyle w:val="2"/>
        <w:spacing w:before="312" w:after="312"/>
      </w:pPr>
      <w:bookmarkStart w:id="55" w:name="_Toc451969685"/>
      <w:r w:rsidRPr="003E0F86">
        <w:rPr>
          <w:rFonts w:hint="eastAsia"/>
        </w:rPr>
        <w:t>用户</w:t>
      </w:r>
      <w:r w:rsidRPr="003E0F86">
        <w:t>注册</w:t>
      </w:r>
      <w:bookmarkEnd w:id="55"/>
    </w:p>
    <w:p w:rsidR="006A29FD" w:rsidRPr="003E0F86" w:rsidRDefault="006A29FD" w:rsidP="004A3C18">
      <w:pPr>
        <w:pStyle w:val="3"/>
        <w:spacing w:before="312" w:after="312"/>
      </w:pPr>
      <w:bookmarkStart w:id="56" w:name="_Toc451969686"/>
      <w:r w:rsidRPr="003E0F86">
        <w:rPr>
          <w:rFonts w:hint="eastAsia"/>
        </w:rPr>
        <w:t>产品概述</w:t>
      </w:r>
      <w:bookmarkEnd w:id="56"/>
    </w:p>
    <w:p w:rsidR="006A29FD" w:rsidRPr="003E0F86" w:rsidRDefault="006A29FD" w:rsidP="006A29FD">
      <w:pPr>
        <w:ind w:firstLine="435"/>
      </w:pPr>
      <w:r w:rsidRPr="003E0F86">
        <w:rPr>
          <w:rFonts w:hint="eastAsia"/>
        </w:rPr>
        <w:t>不同身份</w:t>
      </w:r>
      <w:r w:rsidRPr="003E0F86">
        <w:t>的</w:t>
      </w:r>
      <w:r w:rsidRPr="003E0F86">
        <w:rPr>
          <w:rFonts w:hint="eastAsia"/>
        </w:rPr>
        <w:t>分销商</w:t>
      </w:r>
      <w:r w:rsidRPr="003E0F86">
        <w:t>在平台注册时，填写的资料是不同的，此部分做出说明。</w:t>
      </w:r>
    </w:p>
    <w:p w:rsidR="006A29FD" w:rsidRPr="003E0F86" w:rsidRDefault="006A29FD" w:rsidP="004A3C18">
      <w:pPr>
        <w:pStyle w:val="3"/>
        <w:spacing w:before="312" w:after="312"/>
      </w:pPr>
      <w:bookmarkStart w:id="57" w:name="_Toc451969687"/>
      <w:r w:rsidRPr="003E0F86">
        <w:rPr>
          <w:rFonts w:hint="eastAsia"/>
        </w:rPr>
        <w:t>注册</w:t>
      </w:r>
      <w:r w:rsidRPr="003E0F86">
        <w:t>字段、账号</w:t>
      </w:r>
      <w:r w:rsidRPr="003E0F86">
        <w:rPr>
          <w:rFonts w:hint="eastAsia"/>
        </w:rPr>
        <w:t>状态</w:t>
      </w:r>
      <w:r w:rsidRPr="003E0F86">
        <w:t>、</w:t>
      </w:r>
      <w:r w:rsidRPr="003E0F86">
        <w:rPr>
          <w:rFonts w:hint="eastAsia"/>
        </w:rPr>
        <w:t>注册</w:t>
      </w:r>
      <w:r w:rsidRPr="003E0F86">
        <w:t>错误提示</w:t>
      </w:r>
      <w:bookmarkEnd w:id="57"/>
    </w:p>
    <w:p w:rsidR="006A29FD" w:rsidRPr="003E0F86" w:rsidRDefault="006A29FD" w:rsidP="006A29FD">
      <w:pPr>
        <w:ind w:firstLine="435"/>
      </w:pPr>
      <w:r w:rsidRPr="003E0F86">
        <w:rPr>
          <w:rFonts w:hint="eastAsia"/>
        </w:rPr>
        <w:t>此部分内容</w:t>
      </w:r>
      <w:r w:rsidRPr="003E0F86">
        <w:t>，详见</w:t>
      </w:r>
      <w:r w:rsidRPr="003E0F86">
        <w:rPr>
          <w:rFonts w:hint="eastAsia"/>
        </w:rPr>
        <w:t>“平台</w:t>
      </w:r>
      <w:r w:rsidRPr="003E0F86">
        <w:t>账号体系规范文档</w:t>
      </w:r>
      <w:r w:rsidRPr="003E0F86">
        <w:t>”</w:t>
      </w:r>
      <w:r w:rsidRPr="003E0F86">
        <w:rPr>
          <w:rFonts w:hint="eastAsia"/>
        </w:rPr>
        <w:t>的</w:t>
      </w:r>
      <w:r w:rsidRPr="003E0F86">
        <w:t>说明</w:t>
      </w:r>
      <w:r w:rsidRPr="003E0F86">
        <w:rPr>
          <w:rFonts w:hint="eastAsia"/>
        </w:rPr>
        <w:t>。</w:t>
      </w:r>
    </w:p>
    <w:p w:rsidR="006A29FD" w:rsidRPr="003E0F86" w:rsidRDefault="006A29FD" w:rsidP="004A3C18">
      <w:pPr>
        <w:pStyle w:val="3"/>
        <w:spacing w:before="312" w:after="312"/>
      </w:pPr>
      <w:bookmarkStart w:id="58" w:name="_Toc451969688"/>
      <w:r w:rsidRPr="003E0F86">
        <w:rPr>
          <w:rFonts w:hint="eastAsia"/>
        </w:rPr>
        <w:t>功能及</w:t>
      </w:r>
      <w:r w:rsidRPr="003E0F86">
        <w:t>交互</w:t>
      </w:r>
      <w:bookmarkEnd w:id="58"/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用户场景：</w:t>
      </w:r>
    </w:p>
    <w:p w:rsidR="006A29FD" w:rsidRPr="003E0F86" w:rsidRDefault="006A29FD" w:rsidP="006A29FD">
      <w:pPr>
        <w:ind w:firstLine="435"/>
      </w:pPr>
      <w:r w:rsidRPr="003E0F86">
        <w:rPr>
          <w:rFonts w:hint="eastAsia"/>
        </w:rPr>
        <w:t>用户在票之家</w:t>
      </w:r>
      <w:r w:rsidRPr="003E0F86">
        <w:t>平台首页</w:t>
      </w:r>
      <w:r w:rsidRPr="003E0F86">
        <w:rPr>
          <w:rFonts w:hint="eastAsia"/>
        </w:rPr>
        <w:t>点击</w:t>
      </w:r>
      <w:r w:rsidRPr="003E0F86">
        <w:t>【</w:t>
      </w:r>
      <w:r w:rsidRPr="003E0F86">
        <w:rPr>
          <w:rFonts w:hint="eastAsia"/>
        </w:rPr>
        <w:t>新用户</w:t>
      </w:r>
      <w:r w:rsidRPr="003E0F86">
        <w:t>注册】</w:t>
      </w:r>
      <w:r w:rsidRPr="003E0F86">
        <w:rPr>
          <w:rFonts w:hint="eastAsia"/>
        </w:rPr>
        <w:t>进入</w:t>
      </w:r>
      <w:r w:rsidRPr="003E0F86">
        <w:t>注册流程。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需求描述：</w:t>
      </w:r>
    </w:p>
    <w:p w:rsidR="006A29FD" w:rsidRPr="003E0F86" w:rsidRDefault="006A29FD" w:rsidP="006F5480">
      <w:pPr>
        <w:pStyle w:val="ae"/>
        <w:numPr>
          <w:ilvl w:val="0"/>
          <w:numId w:val="6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平台首页</w:t>
      </w:r>
      <w:r w:rsidRPr="003E0F86">
        <w:rPr>
          <w:rFonts w:ascii="Arial" w:hAnsi="Arial" w:cs="Arial" w:hint="eastAsia"/>
        </w:rPr>
        <w:t xml:space="preserve"> </w:t>
      </w:r>
      <w:r w:rsidRPr="003E0F86">
        <w:rPr>
          <w:rFonts w:ascii="Arial" w:hAnsi="Arial" w:cs="Arial"/>
        </w:rPr>
        <w:t xml:space="preserve">-&gt; </w:t>
      </w:r>
      <w:r w:rsidRPr="003E0F86">
        <w:rPr>
          <w:rFonts w:ascii="Arial" w:hAnsi="Arial" w:cs="Arial" w:hint="eastAsia"/>
        </w:rPr>
        <w:t>新用户</w:t>
      </w:r>
      <w:r w:rsidRPr="003E0F86">
        <w:rPr>
          <w:rFonts w:ascii="Arial" w:hAnsi="Arial" w:cs="Arial"/>
        </w:rPr>
        <w:t>注册：</w:t>
      </w:r>
    </w:p>
    <w:p w:rsidR="006A29FD" w:rsidRPr="003E0F86" w:rsidRDefault="003A45CF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noProof/>
        </w:rPr>
        <w:lastRenderedPageBreak/>
        <w:drawing>
          <wp:inline distT="0" distB="0" distL="0" distR="0" wp14:anchorId="6D2C4336" wp14:editId="561B4F59">
            <wp:extent cx="5486400" cy="3657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64"/>
        </w:numPr>
        <w:spacing w:afterLines="50" w:after="156"/>
        <w:ind w:firstLineChars="0"/>
      </w:pPr>
      <w:r w:rsidRPr="003E0F86">
        <w:rPr>
          <w:rFonts w:ascii="Arial" w:hAnsi="Arial" w:cs="Arial" w:hint="eastAsia"/>
        </w:rPr>
        <w:t>票之家</w:t>
      </w:r>
      <w:r w:rsidRPr="003E0F86">
        <w:rPr>
          <w:rFonts w:ascii="Arial" w:hAnsi="Arial" w:cs="Arial"/>
        </w:rPr>
        <w:t>服务条款内容详见</w:t>
      </w:r>
      <w:r w:rsidRPr="003E0F86">
        <w:rPr>
          <w:rFonts w:ascii="Arial" w:hAnsi="Arial" w:cs="Arial" w:hint="eastAsia"/>
        </w:rPr>
        <w:t>文档</w:t>
      </w:r>
      <w:r w:rsidRPr="003E0F86">
        <w:rPr>
          <w:rFonts w:hint="eastAsia"/>
        </w:rPr>
        <w:t>“</w:t>
      </w:r>
      <w:r w:rsidRPr="003E0F86">
        <w:rPr>
          <w:rFonts w:hint="eastAsia"/>
        </w:rPr>
        <w:t>160215-</w:t>
      </w:r>
      <w:r w:rsidRPr="003E0F86">
        <w:rPr>
          <w:rFonts w:hint="eastAsia"/>
        </w:rPr>
        <w:t>魔方旅游平台分销商服务协议</w:t>
      </w:r>
      <w:r w:rsidRPr="003E0F86">
        <w:rPr>
          <w:rFonts w:hint="eastAsia"/>
        </w:rPr>
        <w:t>(V1)</w:t>
      </w:r>
      <w:r w:rsidRPr="003E0F86">
        <w:rPr>
          <w:rFonts w:hint="eastAsia"/>
        </w:rPr>
        <w:t>”；</w:t>
      </w:r>
    </w:p>
    <w:p w:rsidR="006A29FD" w:rsidRPr="003E0F86" w:rsidRDefault="00A3496D" w:rsidP="006F5480">
      <w:pPr>
        <w:pStyle w:val="ae"/>
        <w:numPr>
          <w:ilvl w:val="0"/>
          <w:numId w:val="64"/>
        </w:numPr>
        <w:spacing w:afterLines="50" w:after="156"/>
        <w:ind w:firstLineChars="0"/>
      </w:pPr>
      <w:r w:rsidRPr="003E0F86">
        <w:rPr>
          <w:rFonts w:hint="eastAsia"/>
        </w:rPr>
        <w:t>第一次</w:t>
      </w:r>
      <w:r w:rsidR="006A29FD" w:rsidRPr="003E0F86">
        <w:rPr>
          <w:rFonts w:hint="eastAsia"/>
        </w:rPr>
        <w:t>点击</w:t>
      </w:r>
      <w:r w:rsidR="006A29FD" w:rsidRPr="003E0F86">
        <w:t>【</w:t>
      </w:r>
      <w:r w:rsidR="006A29FD" w:rsidRPr="003E0F86">
        <w:rPr>
          <w:rFonts w:hint="eastAsia"/>
        </w:rPr>
        <w:t>获取</w:t>
      </w:r>
      <w:r w:rsidR="006A29FD" w:rsidRPr="003E0F86">
        <w:t>验证码】</w:t>
      </w:r>
      <w:r w:rsidR="006A29FD" w:rsidRPr="003E0F86">
        <w:rPr>
          <w:rFonts w:hint="eastAsia"/>
        </w:rPr>
        <w:t>后</w:t>
      </w:r>
      <w:r w:rsidR="006A29FD" w:rsidRPr="003E0F86">
        <w:t>，文案显示为</w:t>
      </w:r>
      <w:r w:rsidR="006A29FD" w:rsidRPr="003E0F86">
        <w:t>“</w:t>
      </w:r>
      <w:r w:rsidR="006A29FD" w:rsidRPr="003E0F86">
        <w:rPr>
          <w:rFonts w:hint="eastAsia"/>
        </w:rPr>
        <w:t>（</w:t>
      </w:r>
      <w:r w:rsidR="006A29FD" w:rsidRPr="003E0F86">
        <w:rPr>
          <w:rFonts w:hint="eastAsia"/>
        </w:rPr>
        <w:t>XX</w:t>
      </w:r>
      <w:r w:rsidR="006A29FD" w:rsidRPr="003E0F86">
        <w:rPr>
          <w:rFonts w:hint="eastAsia"/>
        </w:rPr>
        <w:t>秒</w:t>
      </w:r>
      <w:r w:rsidR="006A29FD" w:rsidRPr="003E0F86">
        <w:t>）</w:t>
      </w:r>
      <w:r w:rsidR="006A29FD" w:rsidRPr="003E0F86">
        <w:t>”</w:t>
      </w:r>
      <w:r w:rsidR="006A29FD" w:rsidRPr="003E0F86">
        <w:rPr>
          <w:rFonts w:hint="eastAsia"/>
        </w:rPr>
        <w:t>，</w:t>
      </w:r>
      <w:r w:rsidR="006A29FD" w:rsidRPr="003E0F86">
        <w:t>从</w:t>
      </w:r>
      <w:r w:rsidR="006A29FD" w:rsidRPr="003E0F86">
        <w:t>120</w:t>
      </w:r>
      <w:r w:rsidR="006A29FD" w:rsidRPr="003E0F86">
        <w:rPr>
          <w:rFonts w:hint="eastAsia"/>
        </w:rPr>
        <w:t>秒</w:t>
      </w:r>
      <w:r w:rsidR="006A29FD" w:rsidRPr="003E0F86">
        <w:t>倒计时</w:t>
      </w:r>
      <w:r w:rsidR="006A29FD" w:rsidRPr="003E0F86">
        <w:rPr>
          <w:rFonts w:hint="eastAsia"/>
        </w:rPr>
        <w:t>：</w:t>
      </w:r>
    </w:p>
    <w:p w:rsidR="006A29FD" w:rsidRPr="003E0F86" w:rsidRDefault="006A29FD" w:rsidP="006F5480">
      <w:pPr>
        <w:pStyle w:val="ae"/>
        <w:numPr>
          <w:ilvl w:val="0"/>
          <w:numId w:val="65"/>
        </w:numPr>
        <w:spacing w:afterLines="50" w:after="156"/>
        <w:ind w:firstLineChars="0"/>
      </w:pPr>
      <w:r w:rsidRPr="003E0F86">
        <w:rPr>
          <w:rFonts w:hint="eastAsia"/>
        </w:rPr>
        <w:t>未满</w:t>
      </w:r>
      <w:r w:rsidRPr="003E0F86">
        <w:t>120</w:t>
      </w:r>
      <w:r w:rsidRPr="003E0F86">
        <w:rPr>
          <w:rFonts w:hint="eastAsia"/>
        </w:rPr>
        <w:t>秒</w:t>
      </w:r>
      <w:r w:rsidRPr="003E0F86">
        <w:t>时，获取验证码按钮置灰</w:t>
      </w:r>
      <w:r w:rsidRPr="003E0F86">
        <w:rPr>
          <w:rFonts w:hint="eastAsia"/>
        </w:rPr>
        <w:t>；</w:t>
      </w:r>
    </w:p>
    <w:p w:rsidR="006A29FD" w:rsidRPr="003E0F86" w:rsidRDefault="006A29FD" w:rsidP="006F5480">
      <w:pPr>
        <w:pStyle w:val="ae"/>
        <w:numPr>
          <w:ilvl w:val="0"/>
          <w:numId w:val="65"/>
        </w:numPr>
        <w:spacing w:afterLines="50" w:after="156"/>
        <w:ind w:firstLineChars="0"/>
      </w:pPr>
      <w:r w:rsidRPr="003E0F86">
        <w:rPr>
          <w:rFonts w:hint="eastAsia"/>
        </w:rPr>
        <w:t>满</w:t>
      </w:r>
      <w:r w:rsidRPr="003E0F86">
        <w:rPr>
          <w:rFonts w:hint="eastAsia"/>
        </w:rPr>
        <w:t>120</w:t>
      </w:r>
      <w:r w:rsidRPr="003E0F86">
        <w:rPr>
          <w:rFonts w:hint="eastAsia"/>
        </w:rPr>
        <w:t>秒</w:t>
      </w:r>
      <w:r w:rsidRPr="003E0F86">
        <w:t>时，获取验证码可以重新操作；</w:t>
      </w:r>
    </w:p>
    <w:p w:rsidR="006A29FD" w:rsidRPr="003E0F86" w:rsidRDefault="006A29FD" w:rsidP="006F5480">
      <w:pPr>
        <w:pStyle w:val="ae"/>
        <w:numPr>
          <w:ilvl w:val="0"/>
          <w:numId w:val="65"/>
        </w:numPr>
        <w:spacing w:afterLines="50" w:after="156"/>
        <w:ind w:firstLineChars="0"/>
      </w:pPr>
      <w:r w:rsidRPr="003E0F86">
        <w:rPr>
          <w:rFonts w:hint="eastAsia"/>
        </w:rPr>
        <w:t>验证码</w:t>
      </w:r>
      <w:r w:rsidRPr="003E0F86">
        <w:t>的有效期</w:t>
      </w:r>
      <w:r w:rsidRPr="003E0F86">
        <w:rPr>
          <w:rFonts w:hint="eastAsia"/>
        </w:rPr>
        <w:t>是</w:t>
      </w:r>
      <w:r w:rsidR="00BE7771" w:rsidRPr="003E0F86">
        <w:t>3</w:t>
      </w:r>
      <w:r w:rsidR="00BE7771" w:rsidRPr="003E0F86">
        <w:rPr>
          <w:rFonts w:hint="eastAsia"/>
        </w:rPr>
        <w:t>分钟</w:t>
      </w:r>
      <w:r w:rsidRPr="003E0F86">
        <w:t>。</w:t>
      </w:r>
    </w:p>
    <w:p w:rsidR="00FB5A17" w:rsidRPr="003E0F86" w:rsidRDefault="004E341E" w:rsidP="00FB5A17">
      <w:pPr>
        <w:pStyle w:val="ae"/>
        <w:numPr>
          <w:ilvl w:val="0"/>
          <w:numId w:val="64"/>
        </w:numPr>
        <w:spacing w:afterLines="50" w:after="156"/>
        <w:ind w:firstLineChars="0"/>
      </w:pPr>
      <w:r w:rsidRPr="003E0F86">
        <w:rPr>
          <w:rFonts w:hint="eastAsia"/>
        </w:rPr>
        <w:t>非第一次</w:t>
      </w:r>
      <w:r w:rsidR="00FB5A17" w:rsidRPr="003E0F86">
        <w:rPr>
          <w:rFonts w:hint="eastAsia"/>
        </w:rPr>
        <w:t>点击【获取验证码】</w:t>
      </w:r>
      <w:r w:rsidR="00FB5A17" w:rsidRPr="003E0F86">
        <w:t>后</w:t>
      </w:r>
      <w:r w:rsidR="00FB5A17" w:rsidRPr="003E0F86">
        <w:rPr>
          <w:rFonts w:hint="eastAsia"/>
        </w:rPr>
        <w:t>，</w:t>
      </w:r>
      <w:r w:rsidR="00FB5A17" w:rsidRPr="003E0F86">
        <w:t>显示</w:t>
      </w:r>
      <w:r w:rsidR="00FB5A17" w:rsidRPr="003E0F86">
        <w:rPr>
          <w:rFonts w:hint="eastAsia"/>
        </w:rPr>
        <w:t>【</w:t>
      </w:r>
      <w:r w:rsidR="00FB5A17" w:rsidRPr="003E0F86">
        <w:t>随机</w:t>
      </w:r>
      <w:r w:rsidR="00FB5A17" w:rsidRPr="003E0F86">
        <w:rPr>
          <w:rFonts w:hint="eastAsia"/>
        </w:rPr>
        <w:t>验证码】</w:t>
      </w:r>
      <w:r w:rsidR="00FB5A17" w:rsidRPr="003E0F86">
        <w:t>模块</w:t>
      </w:r>
    </w:p>
    <w:p w:rsidR="00FB5A17" w:rsidRPr="003E0F86" w:rsidRDefault="00FB5A17" w:rsidP="00FB5A17">
      <w:pPr>
        <w:pStyle w:val="ae"/>
        <w:numPr>
          <w:ilvl w:val="0"/>
          <w:numId w:val="65"/>
        </w:numPr>
        <w:spacing w:afterLines="50" w:after="156"/>
        <w:ind w:firstLineChars="0"/>
      </w:pPr>
      <w:r w:rsidRPr="003E0F86">
        <w:rPr>
          <w:rFonts w:hint="eastAsia"/>
        </w:rPr>
        <w:t>点击【</w:t>
      </w:r>
      <w:r w:rsidRPr="003E0F86">
        <w:t>看</w:t>
      </w:r>
      <w:r w:rsidRPr="003E0F86">
        <w:rPr>
          <w:rFonts w:hint="eastAsia"/>
        </w:rPr>
        <w:t>不清】</w:t>
      </w:r>
      <w:r w:rsidRPr="003E0F86">
        <w:t>可</w:t>
      </w:r>
      <w:r w:rsidRPr="003E0F86">
        <w:rPr>
          <w:rFonts w:hint="eastAsia"/>
        </w:rPr>
        <w:t>刷新随机验证码图片</w:t>
      </w:r>
    </w:p>
    <w:p w:rsidR="00A3496D" w:rsidRPr="003E0F86" w:rsidRDefault="00A3496D" w:rsidP="00FB5A17">
      <w:pPr>
        <w:pStyle w:val="ae"/>
        <w:numPr>
          <w:ilvl w:val="0"/>
          <w:numId w:val="65"/>
        </w:numPr>
        <w:spacing w:afterLines="50" w:after="156"/>
        <w:ind w:firstLineChars="0"/>
      </w:pPr>
      <w:r w:rsidRPr="003E0F86">
        <w:rPr>
          <w:rFonts w:hint="eastAsia"/>
        </w:rPr>
        <w:t>再次</w:t>
      </w:r>
      <w:r w:rsidR="00930FD5" w:rsidRPr="003E0F86">
        <w:rPr>
          <w:rFonts w:hint="eastAsia"/>
        </w:rPr>
        <w:t>点击</w:t>
      </w:r>
      <w:r w:rsidR="00930FD5" w:rsidRPr="003E0F86">
        <w:t>【</w:t>
      </w:r>
      <w:r w:rsidR="00930FD5" w:rsidRPr="003E0F86">
        <w:rPr>
          <w:rFonts w:hint="eastAsia"/>
        </w:rPr>
        <w:t>获取</w:t>
      </w:r>
      <w:r w:rsidR="00930FD5" w:rsidRPr="003E0F86">
        <w:t>验证码】</w:t>
      </w:r>
      <w:r w:rsidR="00930FD5" w:rsidRPr="003E0F86">
        <w:rPr>
          <w:rFonts w:hint="eastAsia"/>
        </w:rPr>
        <w:t>后，</w:t>
      </w:r>
    </w:p>
    <w:p w:rsidR="00FB5A17" w:rsidRPr="003E0F86" w:rsidRDefault="00FB5A17" w:rsidP="00A3496D">
      <w:pPr>
        <w:pStyle w:val="ae"/>
        <w:numPr>
          <w:ilvl w:val="1"/>
          <w:numId w:val="65"/>
        </w:numPr>
        <w:spacing w:afterLines="50" w:after="156"/>
        <w:ind w:firstLineChars="0"/>
      </w:pPr>
      <w:r w:rsidRPr="003E0F86">
        <w:rPr>
          <w:rFonts w:hint="eastAsia"/>
        </w:rPr>
        <w:t>如果随机验证码判定成功，</w:t>
      </w:r>
      <w:r w:rsidR="00B477E4" w:rsidRPr="003E0F86">
        <w:rPr>
          <w:rFonts w:hint="eastAsia"/>
        </w:rPr>
        <w:t>则进行发送短信动作</w:t>
      </w:r>
    </w:p>
    <w:p w:rsidR="00FB5A17" w:rsidRPr="003E0F86" w:rsidRDefault="00FB5A17" w:rsidP="00A3496D">
      <w:pPr>
        <w:pStyle w:val="ae"/>
        <w:numPr>
          <w:ilvl w:val="1"/>
          <w:numId w:val="65"/>
        </w:numPr>
        <w:spacing w:afterLines="50" w:after="156"/>
        <w:ind w:firstLineChars="0"/>
      </w:pPr>
      <w:r w:rsidRPr="003E0F86">
        <w:rPr>
          <w:rFonts w:hint="eastAsia"/>
        </w:rPr>
        <w:t>如果随机验证码判定失败，</w:t>
      </w:r>
      <w:r w:rsidRPr="003E0F86">
        <w:t>则</w:t>
      </w:r>
      <w:r w:rsidR="00930FD5" w:rsidRPr="003E0F86">
        <w:rPr>
          <w:rFonts w:hint="eastAsia"/>
        </w:rPr>
        <w:t>不进行发送短信动作，</w:t>
      </w:r>
      <w:r w:rsidR="00930FD5" w:rsidRPr="003E0F86">
        <w:t>并</w:t>
      </w:r>
      <w:r w:rsidRPr="003E0F86">
        <w:rPr>
          <w:rFonts w:hint="eastAsia"/>
        </w:rPr>
        <w:t>在随机验证码输入框后显示提示“</w:t>
      </w:r>
      <w:r w:rsidRPr="003E0F86">
        <w:t>随机</w:t>
      </w:r>
      <w:r w:rsidRPr="003E0F86">
        <w:rPr>
          <w:rFonts w:hint="eastAsia"/>
        </w:rPr>
        <w:t>验证码输入错误，请重新输入”</w:t>
      </w:r>
    </w:p>
    <w:p w:rsidR="001E7B4C" w:rsidRPr="003E0F86" w:rsidRDefault="001E7B4C" w:rsidP="001E7B4C">
      <w:pPr>
        <w:pStyle w:val="ae"/>
        <w:numPr>
          <w:ilvl w:val="0"/>
          <w:numId w:val="64"/>
        </w:numPr>
        <w:spacing w:afterLines="50" w:after="156"/>
        <w:ind w:firstLineChars="0"/>
      </w:pPr>
      <w:r w:rsidRPr="003E0F86">
        <w:rPr>
          <w:rFonts w:hint="eastAsia"/>
        </w:rPr>
        <w:t>登录账号由用户自定义；</w:t>
      </w:r>
    </w:p>
    <w:p w:rsidR="001E7B4C" w:rsidRPr="003E0F86" w:rsidRDefault="001E7B4C" w:rsidP="001E7B4C">
      <w:pPr>
        <w:pStyle w:val="ae"/>
        <w:numPr>
          <w:ilvl w:val="0"/>
          <w:numId w:val="64"/>
        </w:numPr>
        <w:spacing w:afterLines="50" w:after="156"/>
        <w:ind w:firstLineChars="0"/>
      </w:pPr>
      <w:r w:rsidRPr="003E0F86">
        <w:rPr>
          <w:rFonts w:hint="eastAsia"/>
        </w:rPr>
        <w:t>手机号码不作为判重依据，只作为验证方式（手机号码与</w:t>
      </w:r>
      <w:proofErr w:type="gramStart"/>
      <w:r w:rsidRPr="003E0F86">
        <w:rPr>
          <w:rFonts w:hint="eastAsia"/>
        </w:rPr>
        <w:t>验证码需匹配</w:t>
      </w:r>
      <w:proofErr w:type="gramEnd"/>
      <w:r w:rsidRPr="003E0F86">
        <w:rPr>
          <w:rFonts w:hint="eastAsia"/>
        </w:rPr>
        <w:t>）。</w:t>
      </w:r>
    </w:p>
    <w:p w:rsidR="006A29FD" w:rsidRPr="003E0F86" w:rsidRDefault="006A29FD" w:rsidP="006F5480">
      <w:pPr>
        <w:pStyle w:val="ae"/>
        <w:numPr>
          <w:ilvl w:val="0"/>
          <w:numId w:val="6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进入</w:t>
      </w:r>
      <w:r w:rsidRPr="003E0F86">
        <w:rPr>
          <w:rFonts w:ascii="Arial" w:hAnsi="Arial" w:cs="Arial"/>
        </w:rPr>
        <w:t>注册第二步</w:t>
      </w:r>
      <w:r w:rsidR="009E4FE1" w:rsidRPr="003E0F86">
        <w:rPr>
          <w:rFonts w:ascii="Arial" w:hAnsi="Arial" w:cs="Arial" w:hint="eastAsia"/>
        </w:rPr>
        <w:t>：</w:t>
      </w:r>
      <w:r w:rsidR="003867D7" w:rsidRPr="003E0F86">
        <w:rPr>
          <w:rFonts w:ascii="Arial" w:hAnsi="Arial" w:cs="Arial" w:hint="eastAsia"/>
        </w:rPr>
        <w:t>（截图</w:t>
      </w:r>
      <w:r w:rsidR="003867D7" w:rsidRPr="003E0F86">
        <w:rPr>
          <w:rFonts w:ascii="Arial" w:hAnsi="Arial" w:cs="Arial"/>
        </w:rPr>
        <w:t>有更新）</w:t>
      </w:r>
    </w:p>
    <w:p w:rsidR="006A29FD" w:rsidRPr="003E0F86" w:rsidRDefault="00254806" w:rsidP="006F5480">
      <w:pPr>
        <w:spacing w:afterLines="50" w:after="156"/>
        <w:rPr>
          <w:rFonts w:ascii="Arial" w:hAnsi="Arial" w:cs="Arial"/>
        </w:rPr>
      </w:pPr>
      <w:r w:rsidRPr="003E0F86">
        <w:rPr>
          <w:noProof/>
        </w:rPr>
        <w:lastRenderedPageBreak/>
        <w:drawing>
          <wp:inline distT="0" distB="0" distL="0" distR="0" wp14:anchorId="70BFF65A" wp14:editId="0F5ABF8D">
            <wp:extent cx="5486400" cy="4629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F5480">
      <w:pPr>
        <w:pStyle w:val="ae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界面</w:t>
      </w:r>
      <w:r w:rsidRPr="003E0F86">
        <w:rPr>
          <w:rFonts w:ascii="Arial" w:hAnsi="Arial" w:cs="Arial"/>
        </w:rPr>
        <w:t>展示的信息字段与身份属性相关联，切换身份属性时，下方字段也进行切换；</w:t>
      </w:r>
    </w:p>
    <w:p w:rsidR="006A29FD" w:rsidRPr="003E0F86" w:rsidRDefault="006A29FD" w:rsidP="006F5480">
      <w:pPr>
        <w:pStyle w:val="ae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切换</w:t>
      </w:r>
      <w:r w:rsidRPr="003E0F86">
        <w:rPr>
          <w:rFonts w:ascii="Arial" w:hAnsi="Arial" w:cs="Arial"/>
        </w:rPr>
        <w:t>时，</w:t>
      </w:r>
      <w:r w:rsidRPr="003E0F86">
        <w:rPr>
          <w:rFonts w:ascii="Arial" w:hAnsi="Arial" w:cs="Arial" w:hint="eastAsia"/>
        </w:rPr>
        <w:t>之前已填</w:t>
      </w:r>
      <w:r w:rsidRPr="003E0F86">
        <w:rPr>
          <w:rFonts w:ascii="Arial" w:hAnsi="Arial" w:cs="Arial"/>
        </w:rPr>
        <w:t>的信息不保存</w:t>
      </w:r>
      <w:r w:rsidR="009E4FE1" w:rsidRPr="003E0F86">
        <w:rPr>
          <w:rFonts w:ascii="Arial" w:hAnsi="Arial" w:cs="Arial" w:hint="eastAsia"/>
        </w:rPr>
        <w:t>（包括选择的身份）</w:t>
      </w:r>
      <w:r w:rsidRPr="003E0F86">
        <w:rPr>
          <w:rFonts w:ascii="Arial" w:hAnsi="Arial" w:cs="Arial" w:hint="eastAsia"/>
        </w:rPr>
        <w:t>。</w:t>
      </w:r>
    </w:p>
    <w:p w:rsidR="003E651F" w:rsidRPr="003E0F86" w:rsidRDefault="003E651F" w:rsidP="006F5480">
      <w:pPr>
        <w:pStyle w:val="ae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特殊</w:t>
      </w:r>
      <w:r w:rsidRPr="003E0F86">
        <w:rPr>
          <w:rFonts w:ascii="Arial" w:hAnsi="Arial" w:cs="Arial"/>
        </w:rPr>
        <w:t>字段：</w:t>
      </w:r>
    </w:p>
    <w:p w:rsidR="006A29FD" w:rsidRPr="003E0F86" w:rsidRDefault="006A29FD" w:rsidP="003E651F">
      <w:pPr>
        <w:pStyle w:val="ae"/>
        <w:numPr>
          <w:ilvl w:val="0"/>
          <w:numId w:val="9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身份</w:t>
      </w:r>
      <w:r w:rsidRPr="003E0F86">
        <w:rPr>
          <w:rFonts w:ascii="Arial" w:hAnsi="Arial" w:cs="Arial"/>
        </w:rPr>
        <w:t>属性为</w:t>
      </w:r>
      <w:r w:rsidRPr="003E0F86">
        <w:rPr>
          <w:rFonts w:ascii="Arial" w:hAnsi="Arial" w:cs="Arial"/>
        </w:rPr>
        <w:t>“</w:t>
      </w:r>
      <w:r w:rsidRPr="003E0F86">
        <w:rPr>
          <w:rFonts w:ascii="Arial" w:hAnsi="Arial" w:cs="Arial" w:hint="eastAsia"/>
        </w:rPr>
        <w:t>企业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，仅当身份选择为</w:t>
      </w:r>
      <w:r w:rsidRPr="003E0F86">
        <w:rPr>
          <w:rFonts w:ascii="Arial" w:hAnsi="Arial" w:cs="Arial" w:hint="eastAsia"/>
        </w:rPr>
        <w:t>“</w:t>
      </w:r>
      <w:r w:rsidRPr="003E0F86">
        <w:rPr>
          <w:rFonts w:ascii="Arial" w:hAnsi="Arial" w:cs="Arial"/>
        </w:rPr>
        <w:t>旅行社</w:t>
      </w:r>
      <w:r w:rsidRPr="003E0F86">
        <w:rPr>
          <w:rFonts w:ascii="Arial" w:hAnsi="Arial" w:cs="Arial" w:hint="eastAsia"/>
        </w:rPr>
        <w:t>”</w:t>
      </w:r>
      <w:r w:rsidR="003867D7"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 w:hint="eastAsia"/>
        </w:rPr>
        <w:t>，</w:t>
      </w:r>
      <w:r w:rsidR="003867D7" w:rsidRPr="003E0F86">
        <w:rPr>
          <w:rFonts w:ascii="Arial" w:hAnsi="Arial" w:cs="Arial" w:hint="eastAsia"/>
        </w:rPr>
        <w:t>显示</w:t>
      </w:r>
      <w:r w:rsidR="003867D7" w:rsidRPr="003E0F86">
        <w:rPr>
          <w:rFonts w:ascii="Arial" w:hAnsi="Arial" w:cs="Arial"/>
        </w:rPr>
        <w:t>字段</w:t>
      </w:r>
      <w:r w:rsidR="003867D7" w:rsidRPr="003E0F86">
        <w:rPr>
          <w:rFonts w:ascii="Arial" w:hAnsi="Arial" w:cs="Arial"/>
        </w:rPr>
        <w:t>“</w:t>
      </w:r>
      <w:r w:rsidRPr="003E0F86">
        <w:rPr>
          <w:rFonts w:ascii="Arial" w:hAnsi="Arial" w:cs="Arial"/>
        </w:rPr>
        <w:t>经营许可证号</w:t>
      </w:r>
      <w:r w:rsidR="003867D7" w:rsidRPr="003E0F86">
        <w:rPr>
          <w:rFonts w:ascii="Arial" w:hAnsi="Arial" w:cs="Arial"/>
        </w:rPr>
        <w:t>”</w:t>
      </w:r>
      <w:r w:rsidR="003867D7" w:rsidRPr="003E0F86">
        <w:rPr>
          <w:rFonts w:ascii="Arial" w:hAnsi="Arial" w:cs="Arial" w:hint="eastAsia"/>
        </w:rPr>
        <w:t>，</w:t>
      </w:r>
      <w:r w:rsidR="003867D7" w:rsidRPr="003E0F86">
        <w:rPr>
          <w:rFonts w:ascii="Arial" w:hAnsi="Arial" w:cs="Arial"/>
        </w:rPr>
        <w:t>且为必填</w:t>
      </w:r>
      <w:r w:rsidR="003E651F" w:rsidRPr="003E0F86">
        <w:rPr>
          <w:rFonts w:ascii="Arial" w:hAnsi="Arial" w:cs="Arial" w:hint="eastAsia"/>
        </w:rPr>
        <w:t>，</w:t>
      </w:r>
      <w:r w:rsidR="003E651F" w:rsidRPr="003E0F86">
        <w:rPr>
          <w:rFonts w:ascii="Arial" w:hAnsi="Arial" w:cs="Arial"/>
        </w:rPr>
        <w:t>且经营许可证</w:t>
      </w:r>
      <w:proofErr w:type="gramStart"/>
      <w:r w:rsidR="003E651F" w:rsidRPr="003E0F86">
        <w:rPr>
          <w:rFonts w:ascii="Arial" w:hAnsi="Arial" w:cs="Arial"/>
        </w:rPr>
        <w:t>号支持</w:t>
      </w:r>
      <w:proofErr w:type="gramEnd"/>
      <w:r w:rsidR="003E651F" w:rsidRPr="003E0F86">
        <w:rPr>
          <w:rFonts w:ascii="Arial" w:hAnsi="Arial" w:cs="Arial"/>
        </w:rPr>
        <w:t>输入短横杠</w:t>
      </w:r>
      <w:r w:rsidR="003E651F" w:rsidRPr="003E0F86">
        <w:rPr>
          <w:rFonts w:ascii="Arial" w:hAnsi="Arial" w:cs="Arial"/>
        </w:rPr>
        <w:t>“-”</w:t>
      </w:r>
      <w:r w:rsidRPr="003E0F86">
        <w:rPr>
          <w:rFonts w:ascii="Arial" w:hAnsi="Arial" w:cs="Arial" w:hint="eastAsia"/>
        </w:rPr>
        <w:t>；</w:t>
      </w:r>
    </w:p>
    <w:p w:rsidR="003E651F" w:rsidRPr="003E0F86" w:rsidRDefault="003E651F" w:rsidP="003E651F">
      <w:pPr>
        <w:pStyle w:val="ae"/>
        <w:numPr>
          <w:ilvl w:val="0"/>
          <w:numId w:val="90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身份</w:t>
      </w:r>
      <w:r w:rsidRPr="003E0F86">
        <w:rPr>
          <w:rFonts w:ascii="Arial" w:hAnsi="Arial" w:cs="Arial"/>
        </w:rPr>
        <w:t>属性为</w:t>
      </w:r>
      <w:r w:rsidRPr="003E0F86">
        <w:rPr>
          <w:rFonts w:ascii="Arial" w:hAnsi="Arial" w:cs="Arial"/>
        </w:rPr>
        <w:t>“</w:t>
      </w:r>
      <w:r w:rsidRPr="003E0F86">
        <w:rPr>
          <w:rFonts w:ascii="Arial" w:hAnsi="Arial" w:cs="Arial" w:hint="eastAsia"/>
        </w:rPr>
        <w:t>个人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，仅当身份选择为</w:t>
      </w:r>
      <w:r w:rsidRPr="003E0F86">
        <w:rPr>
          <w:rFonts w:ascii="Arial" w:hAnsi="Arial" w:cs="Arial"/>
        </w:rPr>
        <w:t>“</w:t>
      </w:r>
      <w:r w:rsidRPr="003E0F86">
        <w:rPr>
          <w:rFonts w:ascii="Arial" w:hAnsi="Arial" w:cs="Arial" w:hint="eastAsia"/>
        </w:rPr>
        <w:t>导游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时</w:t>
      </w:r>
      <w:r w:rsidRPr="003E0F86">
        <w:rPr>
          <w:rFonts w:ascii="Arial" w:hAnsi="Arial" w:cs="Arial"/>
        </w:rPr>
        <w:t>，显示字段</w:t>
      </w:r>
      <w:r w:rsidRPr="003E0F86">
        <w:rPr>
          <w:rFonts w:ascii="Arial" w:hAnsi="Arial" w:cs="Arial"/>
        </w:rPr>
        <w:t>“</w:t>
      </w:r>
      <w:r w:rsidRPr="003E0F86">
        <w:rPr>
          <w:rFonts w:ascii="Arial" w:hAnsi="Arial" w:cs="Arial" w:hint="eastAsia"/>
        </w:rPr>
        <w:t>导游证</w:t>
      </w:r>
      <w:r w:rsidRPr="003E0F86">
        <w:rPr>
          <w:rFonts w:ascii="Arial" w:hAnsi="Arial" w:cs="Arial"/>
        </w:rPr>
        <w:t>号</w:t>
      </w:r>
      <w:r w:rsidRPr="003E0F86">
        <w:rPr>
          <w:rFonts w:ascii="Arial" w:hAnsi="Arial" w:cs="Arial"/>
        </w:rPr>
        <w:t>”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且为选填。</w:t>
      </w:r>
    </w:p>
    <w:p w:rsidR="006A29FD" w:rsidRPr="003E0F86" w:rsidRDefault="006A29FD" w:rsidP="006F5480">
      <w:pPr>
        <w:pStyle w:val="ae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若</w:t>
      </w:r>
      <w:r w:rsidRPr="003E0F86">
        <w:rPr>
          <w:rFonts w:ascii="Arial" w:hAnsi="Arial" w:cs="Arial"/>
        </w:rPr>
        <w:t>在此页面点击返回首页，则注册</w:t>
      </w:r>
      <w:r w:rsidRPr="003E0F86">
        <w:rPr>
          <w:rFonts w:ascii="Arial" w:hAnsi="Arial" w:cs="Arial" w:hint="eastAsia"/>
        </w:rPr>
        <w:t>中断</w:t>
      </w:r>
      <w:r w:rsidRPr="003E0F86">
        <w:rPr>
          <w:rFonts w:ascii="Arial" w:hAnsi="Arial" w:cs="Arial"/>
        </w:rPr>
        <w:t>，页面已填信息不保存</w:t>
      </w:r>
      <w:r w:rsidR="001E7B4C" w:rsidRPr="003E0F86">
        <w:rPr>
          <w:rFonts w:ascii="Arial" w:hAnsi="Arial" w:cs="Arial" w:hint="eastAsia"/>
        </w:rPr>
        <w:t>；</w:t>
      </w:r>
    </w:p>
    <w:p w:rsidR="001E7B4C" w:rsidRPr="003E0F86" w:rsidRDefault="001E7B4C" w:rsidP="006F5480">
      <w:pPr>
        <w:pStyle w:val="ae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选择不同身份时，相关资质的提示文案不同，详见原型、平台账号体系</w:t>
      </w:r>
      <w:r w:rsidRPr="003E0F86">
        <w:rPr>
          <w:rFonts w:ascii="Arial" w:hAnsi="Arial" w:cs="Arial" w:hint="eastAsia"/>
        </w:rPr>
        <w:t>v1.0.0</w:t>
      </w:r>
      <w:r w:rsidRPr="003E0F86">
        <w:rPr>
          <w:rFonts w:ascii="Arial" w:hAnsi="Arial" w:cs="Arial" w:hint="eastAsia"/>
        </w:rPr>
        <w:t>规范文档</w:t>
      </w:r>
      <w:r w:rsidRPr="003E0F86">
        <w:rPr>
          <w:rFonts w:ascii="Arial" w:hAnsi="Arial" w:cs="Arial" w:hint="eastAsia"/>
        </w:rPr>
        <w:t>.</w:t>
      </w:r>
    </w:p>
    <w:p w:rsidR="00472C95" w:rsidRPr="003E0F86" w:rsidRDefault="00472C95" w:rsidP="006F5480">
      <w:pPr>
        <w:pStyle w:val="ae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注</w:t>
      </w:r>
      <w:r w:rsidRPr="003E0F86">
        <w:rPr>
          <w:rFonts w:ascii="Arial" w:hAnsi="Arial" w:cs="Arial"/>
        </w:rPr>
        <w:t>：本期不开放旅行社部门的</w:t>
      </w:r>
      <w:r w:rsidRPr="003E0F86">
        <w:rPr>
          <w:rFonts w:ascii="Arial" w:hAnsi="Arial" w:cs="Arial" w:hint="eastAsia"/>
        </w:rPr>
        <w:t>自主</w:t>
      </w:r>
      <w:r w:rsidRPr="003E0F86">
        <w:rPr>
          <w:rFonts w:ascii="Arial" w:hAnsi="Arial" w:cs="Arial"/>
        </w:rPr>
        <w:t>注册入口</w:t>
      </w:r>
      <w:r w:rsidRPr="003E0F86">
        <w:rPr>
          <w:rFonts w:ascii="Arial" w:hAnsi="Arial" w:cs="Arial" w:hint="eastAsia"/>
        </w:rPr>
        <w:t>，</w:t>
      </w:r>
      <w:r w:rsidRPr="003E0F86">
        <w:rPr>
          <w:rFonts w:ascii="Arial" w:hAnsi="Arial" w:cs="Arial"/>
        </w:rPr>
        <w:t>即不论身份</w:t>
      </w:r>
      <w:r w:rsidRPr="003E0F86">
        <w:rPr>
          <w:rFonts w:ascii="Arial" w:hAnsi="Arial" w:cs="Arial" w:hint="eastAsia"/>
        </w:rPr>
        <w:t>属性</w:t>
      </w:r>
      <w:r w:rsidRPr="003E0F86">
        <w:rPr>
          <w:rFonts w:ascii="Arial" w:hAnsi="Arial" w:cs="Arial"/>
        </w:rPr>
        <w:t>为个人还是企业，身份选择框中</w:t>
      </w:r>
      <w:r w:rsidRPr="003E0F86">
        <w:rPr>
          <w:rFonts w:ascii="Arial" w:hAnsi="Arial" w:cs="Arial" w:hint="eastAsia"/>
        </w:rPr>
        <w:t>都不包含</w:t>
      </w:r>
      <w:r w:rsidRPr="003E0F86">
        <w:rPr>
          <w:rFonts w:ascii="Arial" w:hAnsi="Arial" w:cs="Arial"/>
        </w:rPr>
        <w:t>旅行社部门的选项。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</w:p>
    <w:p w:rsidR="006A29FD" w:rsidRPr="003E0F86" w:rsidRDefault="006A29FD" w:rsidP="006F5480">
      <w:pPr>
        <w:pStyle w:val="ae"/>
        <w:numPr>
          <w:ilvl w:val="0"/>
          <w:numId w:val="63"/>
        </w:numPr>
        <w:spacing w:afterLines="50" w:after="156"/>
        <w:ind w:firstLineChars="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待审核</w:t>
      </w:r>
      <w:r w:rsidRPr="003E0F86">
        <w:rPr>
          <w:rFonts w:ascii="Arial" w:hAnsi="Arial" w:cs="Arial"/>
        </w:rPr>
        <w:t>界面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</w:rPr>
      </w:pPr>
      <w:r w:rsidRPr="003E0F86">
        <w:rPr>
          <w:noProof/>
        </w:rPr>
        <w:lastRenderedPageBreak/>
        <w:drawing>
          <wp:inline distT="0" distB="0" distL="0" distR="0" wp14:anchorId="27734A95" wp14:editId="0D00FF1D">
            <wp:extent cx="5943600" cy="39700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B263BA" w:rsidRDefault="00B263BA" w:rsidP="00B263BA">
      <w:pPr>
        <w:pStyle w:val="ae"/>
        <w:numPr>
          <w:ilvl w:val="0"/>
          <w:numId w:val="93"/>
        </w:numPr>
        <w:spacing w:afterLines="50" w:after="156"/>
        <w:ind w:firstLineChars="0"/>
        <w:rPr>
          <w:rFonts w:ascii="Arial" w:hAnsi="Arial" w:cs="Arial"/>
        </w:rPr>
      </w:pPr>
      <w:r w:rsidRPr="00B263BA">
        <w:rPr>
          <w:rFonts w:ascii="Arial" w:hAnsi="Arial" w:cs="Arial" w:hint="eastAsia"/>
        </w:rPr>
        <w:t>等待审核的账号在登录平台时，会跳转至此界面</w:t>
      </w:r>
      <w:r w:rsidRPr="00B263BA">
        <w:rPr>
          <w:rFonts w:ascii="Arial" w:hAnsi="Arial" w:cs="Arial" w:hint="eastAsia"/>
        </w:rPr>
        <w:t>;</w:t>
      </w:r>
    </w:p>
    <w:p w:rsidR="00B263BA" w:rsidRPr="00B263BA" w:rsidRDefault="00B263BA" w:rsidP="00B263BA">
      <w:pPr>
        <w:pStyle w:val="ae"/>
        <w:numPr>
          <w:ilvl w:val="0"/>
          <w:numId w:val="93"/>
        </w:numPr>
        <w:spacing w:afterLines="50" w:after="156"/>
        <w:ind w:firstLineChars="0"/>
        <w:rPr>
          <w:rFonts w:ascii="Arial" w:hAnsi="Arial" w:cs="Arial" w:hint="eastAsia"/>
          <w:color w:val="FF0000"/>
        </w:rPr>
      </w:pPr>
      <w:r w:rsidRPr="00B263BA">
        <w:rPr>
          <w:rFonts w:ascii="Arial" w:hAnsi="Arial" w:cs="Arial" w:hint="eastAsia"/>
          <w:color w:val="FF0000"/>
        </w:rPr>
        <w:t>客服</w:t>
      </w:r>
      <w:r w:rsidRPr="00B263BA">
        <w:rPr>
          <w:rFonts w:ascii="Arial" w:hAnsi="Arial" w:cs="Arial"/>
          <w:color w:val="FF0000"/>
        </w:rPr>
        <w:t>号码变更为</w:t>
      </w:r>
      <w:r w:rsidRPr="00B263BA">
        <w:rPr>
          <w:rFonts w:ascii="Arial" w:hAnsi="Arial" w:cs="Arial" w:hint="eastAsia"/>
          <w:color w:val="FF0000"/>
        </w:rPr>
        <w:t>400-880-8989</w:t>
      </w:r>
      <w:r w:rsidRPr="00B263BA">
        <w:rPr>
          <w:rFonts w:ascii="Arial" w:hAnsi="Arial" w:cs="Arial" w:hint="eastAsia"/>
          <w:color w:val="FF0000"/>
        </w:rPr>
        <w:t>。</w:t>
      </w:r>
    </w:p>
    <w:p w:rsidR="006A29FD" w:rsidRPr="003E0F86" w:rsidRDefault="006A29FD" w:rsidP="004A3C18">
      <w:pPr>
        <w:pStyle w:val="2"/>
        <w:spacing w:before="312" w:after="312"/>
      </w:pPr>
      <w:bookmarkStart w:id="59" w:name="_Toc451969689"/>
      <w:bookmarkStart w:id="60" w:name="_GoBack"/>
      <w:bookmarkEnd w:id="60"/>
      <w:r w:rsidRPr="003E0F86">
        <w:rPr>
          <w:rFonts w:hint="eastAsia"/>
        </w:rPr>
        <w:t>用户</w:t>
      </w:r>
      <w:r w:rsidRPr="003E0F86">
        <w:t>登录</w:t>
      </w:r>
      <w:bookmarkEnd w:id="59"/>
    </w:p>
    <w:p w:rsidR="006A29FD" w:rsidRPr="003E0F86" w:rsidRDefault="006A29FD" w:rsidP="004A3C18">
      <w:pPr>
        <w:pStyle w:val="3"/>
        <w:spacing w:before="312" w:after="312"/>
      </w:pPr>
      <w:bookmarkStart w:id="61" w:name="_Toc446665166"/>
      <w:bookmarkStart w:id="62" w:name="_Toc451969690"/>
      <w:r w:rsidRPr="003E0F86">
        <w:rPr>
          <w:rFonts w:hint="eastAsia"/>
        </w:rPr>
        <w:t>产品概述</w:t>
      </w:r>
      <w:bookmarkEnd w:id="61"/>
      <w:bookmarkEnd w:id="62"/>
    </w:p>
    <w:p w:rsidR="006A29FD" w:rsidRPr="003E0F86" w:rsidRDefault="006A29FD" w:rsidP="006A29FD">
      <w:pPr>
        <w:ind w:firstLineChars="200" w:firstLine="420"/>
      </w:pPr>
      <w:r w:rsidRPr="003E0F86">
        <w:rPr>
          <w:rFonts w:hint="eastAsia"/>
        </w:rPr>
        <w:t>账号</w:t>
      </w:r>
      <w:r w:rsidRPr="003E0F86">
        <w:t>的状态、权限等都会对账号登录跳转产品</w:t>
      </w:r>
      <w:r w:rsidRPr="003E0F86">
        <w:rPr>
          <w:rFonts w:hint="eastAsia"/>
        </w:rPr>
        <w:t>直接</w:t>
      </w:r>
      <w:r w:rsidRPr="003E0F86">
        <w:t>影响，</w:t>
      </w:r>
      <w:r w:rsidRPr="003E0F86">
        <w:rPr>
          <w:rFonts w:hint="eastAsia"/>
        </w:rPr>
        <w:t>不同</w:t>
      </w:r>
      <w:r w:rsidRPr="003E0F86">
        <w:t>状态、不同权限组合的账号，在登录平台时，</w:t>
      </w:r>
      <w:proofErr w:type="gramStart"/>
      <w:r w:rsidRPr="003E0F86">
        <w:t>交互上</w:t>
      </w:r>
      <w:proofErr w:type="gramEnd"/>
      <w:r w:rsidRPr="003E0F86">
        <w:t>存在差异。</w:t>
      </w:r>
    </w:p>
    <w:p w:rsidR="006A29FD" w:rsidRPr="003E0F86" w:rsidRDefault="006A29FD" w:rsidP="004A3C18">
      <w:pPr>
        <w:pStyle w:val="3"/>
        <w:spacing w:before="312" w:after="312"/>
      </w:pPr>
      <w:bookmarkStart w:id="63" w:name="_Toc446665167"/>
      <w:bookmarkStart w:id="64" w:name="_Toc451969691"/>
      <w:r w:rsidRPr="003E0F86">
        <w:rPr>
          <w:rFonts w:hint="eastAsia"/>
        </w:rPr>
        <w:t>账号</w:t>
      </w:r>
      <w:r w:rsidRPr="003E0F86">
        <w:t>状态</w:t>
      </w:r>
      <w:r w:rsidRPr="003E0F86">
        <w:rPr>
          <w:rFonts w:hint="eastAsia"/>
        </w:rPr>
        <w:t>、</w:t>
      </w:r>
      <w:r w:rsidRPr="003E0F86">
        <w:t>权限、登录提示</w:t>
      </w:r>
      <w:bookmarkEnd w:id="63"/>
      <w:bookmarkEnd w:id="64"/>
    </w:p>
    <w:p w:rsidR="006A29FD" w:rsidRPr="003E0F86" w:rsidRDefault="006A29FD" w:rsidP="006A29FD">
      <w:pPr>
        <w:ind w:firstLineChars="200" w:firstLine="420"/>
      </w:pPr>
      <w:r w:rsidRPr="003E0F86">
        <w:rPr>
          <w:rFonts w:hint="eastAsia"/>
        </w:rPr>
        <w:t>账号</w:t>
      </w:r>
      <w:r w:rsidRPr="003E0F86">
        <w:t>的</w:t>
      </w:r>
      <w:r w:rsidRPr="003E0F86">
        <w:rPr>
          <w:rFonts w:hint="eastAsia"/>
        </w:rPr>
        <w:t>状态、</w:t>
      </w:r>
      <w:r w:rsidRPr="003E0F86">
        <w:t>权限以及登录提示内容，详见</w:t>
      </w:r>
      <w:r w:rsidRPr="003E0F86">
        <w:rPr>
          <w:rFonts w:hint="eastAsia"/>
        </w:rPr>
        <w:t>“平台</w:t>
      </w:r>
      <w:r w:rsidRPr="003E0F86">
        <w:t>账号体系规范文档</w:t>
      </w:r>
      <w:r w:rsidRPr="003E0F86">
        <w:t>”</w:t>
      </w:r>
      <w:r w:rsidRPr="003E0F86">
        <w:rPr>
          <w:rFonts w:hint="eastAsia"/>
        </w:rPr>
        <w:t>的</w:t>
      </w:r>
      <w:r w:rsidRPr="003E0F86">
        <w:t>说明</w:t>
      </w:r>
      <w:r w:rsidRPr="003E0F86">
        <w:rPr>
          <w:rFonts w:hint="eastAsia"/>
        </w:rPr>
        <w:t>。</w:t>
      </w:r>
    </w:p>
    <w:p w:rsidR="006A29FD" w:rsidRPr="003E0F86" w:rsidRDefault="006A29FD" w:rsidP="004A3C18">
      <w:pPr>
        <w:pStyle w:val="3"/>
        <w:spacing w:before="312" w:after="312"/>
      </w:pPr>
      <w:bookmarkStart w:id="65" w:name="_Toc446665168"/>
      <w:bookmarkStart w:id="66" w:name="_Toc451969692"/>
      <w:r w:rsidRPr="003E0F86">
        <w:rPr>
          <w:rFonts w:hint="eastAsia"/>
        </w:rPr>
        <w:lastRenderedPageBreak/>
        <w:t>功能及</w:t>
      </w:r>
      <w:r w:rsidRPr="003E0F86">
        <w:t>交互</w:t>
      </w:r>
      <w:bookmarkEnd w:id="65"/>
      <w:bookmarkEnd w:id="66"/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用户场景：</w:t>
      </w:r>
    </w:p>
    <w:p w:rsidR="006A29FD" w:rsidRPr="003E0F86" w:rsidRDefault="006A29FD" w:rsidP="006A29FD">
      <w:pPr>
        <w:ind w:firstLineChars="200" w:firstLine="420"/>
        <w:rPr>
          <w:rFonts w:ascii="Arial" w:hAnsi="Arial" w:cs="Arial"/>
        </w:rPr>
      </w:pPr>
      <w:r w:rsidRPr="003E0F86">
        <w:rPr>
          <w:rFonts w:ascii="Arial" w:hAnsi="Arial" w:cs="Arial" w:hint="eastAsia"/>
        </w:rPr>
        <w:t>用户输入</w:t>
      </w:r>
      <w:r w:rsidRPr="003E0F86">
        <w:rPr>
          <w:rFonts w:ascii="Arial" w:hAnsi="Arial" w:cs="Arial"/>
        </w:rPr>
        <w:t>账号、</w:t>
      </w:r>
      <w:r w:rsidRPr="003E0F86">
        <w:rPr>
          <w:rFonts w:ascii="Arial" w:hAnsi="Arial" w:cs="Arial" w:hint="eastAsia"/>
        </w:rPr>
        <w:t>密码</w:t>
      </w:r>
      <w:r w:rsidRPr="003E0F86">
        <w:rPr>
          <w:rFonts w:ascii="Arial" w:hAnsi="Arial" w:cs="Arial"/>
        </w:rPr>
        <w:t>（</w:t>
      </w:r>
      <w:r w:rsidRPr="003E0F86">
        <w:rPr>
          <w:rFonts w:ascii="Arial" w:hAnsi="Arial" w:cs="Arial" w:hint="eastAsia"/>
        </w:rPr>
        <w:t>平台</w:t>
      </w:r>
      <w:r w:rsidRPr="003E0F86">
        <w:rPr>
          <w:rFonts w:ascii="Arial" w:hAnsi="Arial" w:cs="Arial"/>
        </w:rPr>
        <w:t>首页还有验证码）</w:t>
      </w:r>
      <w:r w:rsidRPr="003E0F86">
        <w:rPr>
          <w:rFonts w:ascii="Arial" w:hAnsi="Arial" w:cs="Arial" w:hint="eastAsia"/>
        </w:rPr>
        <w:t>后</w:t>
      </w:r>
      <w:r w:rsidRPr="003E0F86">
        <w:rPr>
          <w:rFonts w:ascii="Arial" w:hAnsi="Arial" w:cs="Arial"/>
        </w:rPr>
        <w:t>，</w:t>
      </w:r>
      <w:r w:rsidRPr="003E0F86">
        <w:rPr>
          <w:rFonts w:ascii="Arial" w:hAnsi="Arial" w:cs="Arial" w:hint="eastAsia"/>
        </w:rPr>
        <w:t>点击【登录】登入</w:t>
      </w:r>
      <w:r w:rsidRPr="003E0F86">
        <w:rPr>
          <w:rFonts w:ascii="Arial" w:hAnsi="Arial" w:cs="Arial"/>
        </w:rPr>
        <w:t>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r w:rsidRPr="003E0F86">
        <w:rPr>
          <w:rFonts w:ascii="Arial" w:hAnsi="Arial" w:cs="Arial"/>
          <w:b/>
        </w:rPr>
        <w:t>输入</w:t>
      </w:r>
      <w:r w:rsidRPr="003E0F86">
        <w:rPr>
          <w:rFonts w:ascii="Arial" w:hAnsi="Arial" w:cs="Arial"/>
          <w:b/>
        </w:rPr>
        <w:t>\</w:t>
      </w:r>
      <w:r w:rsidRPr="003E0F86">
        <w:rPr>
          <w:rFonts w:ascii="Arial" w:hAnsi="Arial" w:cs="Arial"/>
          <w:b/>
        </w:rPr>
        <w:t>前置条件：</w:t>
      </w:r>
    </w:p>
    <w:p w:rsidR="006A29FD" w:rsidRPr="003E0F86" w:rsidRDefault="006A29FD" w:rsidP="006A29FD">
      <w:pPr>
        <w:ind w:firstLineChars="200" w:firstLine="420"/>
      </w:pPr>
      <w:r w:rsidRPr="003E0F86">
        <w:rPr>
          <w:rFonts w:hint="eastAsia"/>
        </w:rPr>
        <w:t>用户在</w:t>
      </w:r>
      <w:r w:rsidRPr="003E0F86">
        <w:t>平台</w:t>
      </w:r>
      <w:r w:rsidRPr="003E0F86">
        <w:rPr>
          <w:rFonts w:hint="eastAsia"/>
        </w:rPr>
        <w:t>注册</w:t>
      </w:r>
      <w:r w:rsidRPr="003E0F86">
        <w:t>过账号，有登录权限。</w:t>
      </w:r>
    </w:p>
    <w:p w:rsidR="006A29FD" w:rsidRPr="003E0F86" w:rsidRDefault="006A29FD" w:rsidP="006F5480">
      <w:pPr>
        <w:spacing w:afterLines="50" w:after="156"/>
        <w:rPr>
          <w:rFonts w:ascii="Arial" w:hAnsi="Arial" w:cs="Arial"/>
          <w:b/>
        </w:rPr>
      </w:pPr>
      <w:bookmarkStart w:id="67" w:name="_政策状态及产品状态"/>
      <w:bookmarkStart w:id="68" w:name="_票务政策状态及产品状态"/>
      <w:bookmarkStart w:id="69" w:name="_产品状态及政策状态"/>
      <w:bookmarkEnd w:id="67"/>
      <w:bookmarkEnd w:id="68"/>
      <w:bookmarkEnd w:id="69"/>
      <w:r w:rsidRPr="003E0F86">
        <w:rPr>
          <w:rFonts w:ascii="Arial" w:hAnsi="Arial" w:cs="Arial"/>
          <w:b/>
        </w:rPr>
        <w:t>需求描述：</w:t>
      </w:r>
    </w:p>
    <w:p w:rsidR="006A29FD" w:rsidRPr="003E0F86" w:rsidRDefault="006A29FD" w:rsidP="006A29FD">
      <w:pPr>
        <w:ind w:firstLineChars="200" w:firstLine="420"/>
      </w:pPr>
      <w:r w:rsidRPr="003E0F86">
        <w:rPr>
          <w:rFonts w:hint="eastAsia"/>
        </w:rPr>
        <w:t>因为</w:t>
      </w:r>
      <w:r w:rsidRPr="003E0F86">
        <w:t>账号</w:t>
      </w:r>
      <w:r w:rsidRPr="003E0F86">
        <w:rPr>
          <w:rFonts w:hint="eastAsia"/>
        </w:rPr>
        <w:t>在</w:t>
      </w:r>
      <w:r w:rsidRPr="003E0F86">
        <w:t>注册</w:t>
      </w:r>
      <w:r w:rsidRPr="003E0F86">
        <w:rPr>
          <w:rFonts w:hint="eastAsia"/>
        </w:rPr>
        <w:t>后</w:t>
      </w:r>
      <w:r w:rsidRPr="003E0F86">
        <w:t>有不同状态</w:t>
      </w:r>
      <w:r w:rsidRPr="003E0F86">
        <w:rPr>
          <w:rFonts w:hint="eastAsia"/>
        </w:rPr>
        <w:t>，</w:t>
      </w:r>
      <w:r w:rsidRPr="003E0F86">
        <w:t>不同状态的</w:t>
      </w:r>
      <w:r w:rsidRPr="003E0F86">
        <w:rPr>
          <w:rFonts w:hint="eastAsia"/>
        </w:rPr>
        <w:t>账号</w:t>
      </w:r>
      <w:r w:rsidRPr="003E0F86">
        <w:t>在登录</w:t>
      </w:r>
      <w:r w:rsidRPr="003E0F86">
        <w:rPr>
          <w:rFonts w:hint="eastAsia"/>
        </w:rPr>
        <w:t>成功后</w:t>
      </w:r>
      <w:r w:rsidRPr="003E0F86">
        <w:t>，</w:t>
      </w:r>
      <w:r w:rsidRPr="003E0F86">
        <w:rPr>
          <w:rFonts w:hint="eastAsia"/>
        </w:rPr>
        <w:t>跳转</w:t>
      </w:r>
      <w:r w:rsidRPr="003E0F86">
        <w:t>及界面展示会有所差异</w:t>
      </w:r>
      <w:r w:rsidRPr="003E0F86">
        <w:rPr>
          <w:rFonts w:hint="eastAsia"/>
        </w:rPr>
        <w:t>，说明如下</w:t>
      </w:r>
      <w:r w:rsidRPr="003E0F86">
        <w:t>：</w:t>
      </w:r>
    </w:p>
    <w:p w:rsidR="006A29FD" w:rsidRPr="003E0F86" w:rsidRDefault="006A29FD" w:rsidP="005A3CF8">
      <w:pPr>
        <w:pStyle w:val="ae"/>
        <w:numPr>
          <w:ilvl w:val="0"/>
          <w:numId w:val="56"/>
        </w:numPr>
        <w:ind w:firstLineChars="0"/>
      </w:pPr>
      <w:r w:rsidRPr="003E0F86">
        <w:rPr>
          <w:rFonts w:hint="eastAsia"/>
        </w:rPr>
        <w:t>待审核</w:t>
      </w:r>
      <w:r w:rsidRPr="003E0F86">
        <w:t>账号</w:t>
      </w:r>
      <w:r w:rsidRPr="003E0F86">
        <w:rPr>
          <w:rFonts w:hint="eastAsia"/>
        </w:rPr>
        <w:t>：登录</w:t>
      </w:r>
      <w:r w:rsidRPr="003E0F86">
        <w:t>后，系统引导进入等待审核提示界面</w:t>
      </w:r>
      <w:r w:rsidRPr="003E0F86">
        <w:rPr>
          <w:rFonts w:hint="eastAsia"/>
        </w:rPr>
        <w:t>，</w:t>
      </w:r>
      <w:r w:rsidRPr="003E0F86">
        <w:t>如下</w:t>
      </w:r>
      <w:r w:rsidRPr="003E0F86">
        <w:rPr>
          <w:rFonts w:hint="eastAsia"/>
        </w:rPr>
        <w:t>：</w:t>
      </w:r>
    </w:p>
    <w:p w:rsidR="006A29FD" w:rsidRPr="003E0F86" w:rsidRDefault="006A29FD" w:rsidP="006A29FD">
      <w:r w:rsidRPr="003E0F86">
        <w:rPr>
          <w:noProof/>
        </w:rPr>
        <w:drawing>
          <wp:inline distT="0" distB="0" distL="0" distR="0" wp14:anchorId="7A47ABDC" wp14:editId="2A991D32">
            <wp:extent cx="5943600" cy="3967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95" w:rsidRPr="003E0F86" w:rsidRDefault="00472C95" w:rsidP="006A29FD"/>
    <w:p w:rsidR="006A29FD" w:rsidRPr="003E0F86" w:rsidRDefault="006A29FD" w:rsidP="005A3CF8">
      <w:pPr>
        <w:pStyle w:val="ae"/>
        <w:numPr>
          <w:ilvl w:val="0"/>
          <w:numId w:val="56"/>
        </w:numPr>
        <w:ind w:firstLineChars="0"/>
      </w:pPr>
      <w:r w:rsidRPr="003E0F86">
        <w:rPr>
          <w:rFonts w:hint="eastAsia"/>
        </w:rPr>
        <w:t>未通过</w:t>
      </w:r>
      <w:r w:rsidRPr="003E0F86">
        <w:t>账号</w:t>
      </w:r>
      <w:r w:rsidRPr="003E0F86">
        <w:rPr>
          <w:rFonts w:hint="eastAsia"/>
        </w:rPr>
        <w:t>：</w:t>
      </w:r>
      <w:r w:rsidRPr="003E0F86">
        <w:t>登录后，</w:t>
      </w:r>
      <w:r w:rsidRPr="003E0F86">
        <w:rPr>
          <w:rFonts w:hint="eastAsia"/>
        </w:rPr>
        <w:t>系统</w:t>
      </w:r>
      <w:r w:rsidRPr="003E0F86">
        <w:t>引导进入账号未审核通过提示界面</w:t>
      </w:r>
      <w:r w:rsidRPr="003E0F86">
        <w:rPr>
          <w:rFonts w:hint="eastAsia"/>
        </w:rPr>
        <w:t>，</w:t>
      </w:r>
      <w:r w:rsidRPr="003E0F86">
        <w:t>如下：</w:t>
      </w:r>
    </w:p>
    <w:p w:rsidR="006A29FD" w:rsidRPr="003E0F86" w:rsidRDefault="006A29FD" w:rsidP="006A29FD">
      <w:pPr>
        <w:ind w:firstLineChars="200" w:firstLine="420"/>
      </w:pPr>
      <w:r w:rsidRPr="003E0F86">
        <w:rPr>
          <w:noProof/>
        </w:rPr>
        <w:lastRenderedPageBreak/>
        <w:drawing>
          <wp:inline distT="0" distB="0" distL="0" distR="0" wp14:anchorId="4F01CDD2" wp14:editId="1341D625">
            <wp:extent cx="4920610" cy="4019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161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5A3CF8">
      <w:pPr>
        <w:pStyle w:val="ae"/>
        <w:numPr>
          <w:ilvl w:val="0"/>
          <w:numId w:val="57"/>
        </w:numPr>
        <w:ind w:firstLineChars="0"/>
      </w:pPr>
      <w:r w:rsidRPr="003E0F86">
        <w:rPr>
          <w:rFonts w:hint="eastAsia"/>
        </w:rPr>
        <w:t>界面</w:t>
      </w:r>
      <w:proofErr w:type="gramStart"/>
      <w:r w:rsidRPr="003E0F86">
        <w:t>弹窗展示</w:t>
      </w:r>
      <w:proofErr w:type="gramEnd"/>
      <w:r w:rsidRPr="003E0F86">
        <w:t>该账号未通过的原因</w:t>
      </w:r>
      <w:r w:rsidRPr="003E0F86">
        <w:rPr>
          <w:rFonts w:hint="eastAsia"/>
        </w:rPr>
        <w:t>；</w:t>
      </w:r>
    </w:p>
    <w:p w:rsidR="006A29FD" w:rsidRPr="003E0F86" w:rsidRDefault="006A29FD" w:rsidP="005A3CF8">
      <w:pPr>
        <w:pStyle w:val="ae"/>
        <w:numPr>
          <w:ilvl w:val="0"/>
          <w:numId w:val="57"/>
        </w:numPr>
        <w:ind w:firstLineChars="0"/>
      </w:pPr>
      <w:r w:rsidRPr="003E0F86">
        <w:rPr>
          <w:rFonts w:hint="eastAsia"/>
        </w:rPr>
        <w:t>点击</w:t>
      </w:r>
      <w:r w:rsidRPr="003E0F86">
        <w:t>【</w:t>
      </w:r>
      <w:r w:rsidRPr="003E0F86">
        <w:rPr>
          <w:rFonts w:hint="eastAsia"/>
        </w:rPr>
        <w:t>我知道了</w:t>
      </w:r>
      <w:r w:rsidRPr="003E0F86">
        <w:t>】</w:t>
      </w:r>
      <w:r w:rsidRPr="003E0F86">
        <w:rPr>
          <w:rFonts w:hint="eastAsia"/>
        </w:rPr>
        <w:t>，</w:t>
      </w:r>
      <w:proofErr w:type="gramStart"/>
      <w:r w:rsidRPr="003E0F86">
        <w:t>弹窗关闭</w:t>
      </w:r>
      <w:proofErr w:type="gramEnd"/>
      <w:r w:rsidRPr="003E0F86">
        <w:t>，该界面展示注册第二步的信息，</w:t>
      </w:r>
      <w:r w:rsidRPr="003E0F86">
        <w:rPr>
          <w:rFonts w:hint="eastAsia"/>
        </w:rPr>
        <w:t>原来</w:t>
      </w:r>
      <w:r w:rsidRPr="003E0F86">
        <w:t>填写的信息保存，可以修改后再次提交</w:t>
      </w:r>
      <w:r w:rsidRPr="003E0F86">
        <w:rPr>
          <w:rFonts w:hint="eastAsia"/>
        </w:rPr>
        <w:t>，</w:t>
      </w:r>
      <w:r w:rsidRPr="003E0F86">
        <w:t>进入审核阶段</w:t>
      </w:r>
      <w:r w:rsidRPr="003E0F86">
        <w:rPr>
          <w:rFonts w:hint="eastAsia"/>
        </w:rPr>
        <w:t>。</w:t>
      </w:r>
    </w:p>
    <w:p w:rsidR="006A29FD" w:rsidRPr="003E0F86" w:rsidRDefault="006A29FD" w:rsidP="005A3CF8">
      <w:pPr>
        <w:pStyle w:val="ae"/>
        <w:numPr>
          <w:ilvl w:val="0"/>
          <w:numId w:val="56"/>
        </w:numPr>
        <w:ind w:firstLineChars="0"/>
      </w:pPr>
      <w:r w:rsidRPr="003E0F86">
        <w:rPr>
          <w:rFonts w:hint="eastAsia"/>
        </w:rPr>
        <w:t>已通过</w:t>
      </w:r>
      <w:r w:rsidRPr="003E0F86">
        <w:t>账号</w:t>
      </w:r>
      <w:r w:rsidRPr="003E0F86">
        <w:rPr>
          <w:rFonts w:hint="eastAsia"/>
        </w:rPr>
        <w:t>：</w:t>
      </w:r>
      <w:r w:rsidRPr="003E0F86">
        <w:t>根据权限规则登入对应系统</w:t>
      </w:r>
      <w:r w:rsidRPr="003E0F86">
        <w:rPr>
          <w:rFonts w:hint="eastAsia"/>
        </w:rPr>
        <w:t>。</w:t>
      </w:r>
    </w:p>
    <w:p w:rsidR="006A29FD" w:rsidRPr="003E0F86" w:rsidRDefault="006A29FD" w:rsidP="005A3CF8">
      <w:pPr>
        <w:pStyle w:val="ae"/>
        <w:numPr>
          <w:ilvl w:val="0"/>
          <w:numId w:val="58"/>
        </w:numPr>
        <w:ind w:firstLineChars="0"/>
      </w:pPr>
      <w:r w:rsidRPr="003E0F86">
        <w:rPr>
          <w:rFonts w:hint="eastAsia"/>
        </w:rPr>
        <w:t>若</w:t>
      </w:r>
      <w:r w:rsidRPr="003E0F86">
        <w:t>为</w:t>
      </w:r>
      <w:r w:rsidRPr="003E0F86">
        <w:rPr>
          <w:rFonts w:hint="eastAsia"/>
        </w:rPr>
        <w:t>多权限</w:t>
      </w:r>
      <w:r w:rsidRPr="003E0F86">
        <w:t>组合账号，则</w:t>
      </w:r>
      <w:r w:rsidRPr="003E0F86">
        <w:rPr>
          <w:rFonts w:hint="eastAsia"/>
        </w:rPr>
        <w:t>进入</w:t>
      </w:r>
      <w:r w:rsidRPr="003E0F86">
        <w:t>如下界面：</w:t>
      </w:r>
    </w:p>
    <w:p w:rsidR="006A29FD" w:rsidRPr="003E0F86" w:rsidRDefault="006A29FD" w:rsidP="006A29FD">
      <w:pPr>
        <w:pStyle w:val="ae"/>
        <w:ind w:left="420" w:firstLineChars="0" w:firstLine="0"/>
      </w:pPr>
      <w:r w:rsidRPr="003E0F86">
        <w:rPr>
          <w:noProof/>
        </w:rPr>
        <w:lastRenderedPageBreak/>
        <w:drawing>
          <wp:inline distT="0" distB="0" distL="0" distR="0" wp14:anchorId="5FC10FA6" wp14:editId="0C8234B7">
            <wp:extent cx="5210175" cy="330501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404" cy="33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A29FD">
      <w:pPr>
        <w:pStyle w:val="ae"/>
        <w:ind w:left="420" w:firstLineChars="0" w:firstLine="0"/>
        <w:rPr>
          <w:i/>
        </w:rPr>
      </w:pPr>
      <w:r w:rsidRPr="003E0F86">
        <w:rPr>
          <w:rFonts w:hint="eastAsia"/>
          <w:i/>
        </w:rPr>
        <w:t>该界面</w:t>
      </w:r>
      <w:r w:rsidRPr="003E0F86">
        <w:rPr>
          <w:i/>
        </w:rPr>
        <w:t>供用户选择当前</w:t>
      </w:r>
      <w:r w:rsidRPr="003E0F86">
        <w:rPr>
          <w:rFonts w:hint="eastAsia"/>
          <w:i/>
        </w:rPr>
        <w:t>想登入</w:t>
      </w:r>
      <w:r w:rsidRPr="003E0F86">
        <w:rPr>
          <w:i/>
        </w:rPr>
        <w:t>的系统（</w:t>
      </w:r>
      <w:r w:rsidRPr="003E0F86">
        <w:rPr>
          <w:rFonts w:hint="eastAsia"/>
          <w:i/>
        </w:rPr>
        <w:t>展示</w:t>
      </w:r>
      <w:r w:rsidRPr="003E0F86">
        <w:rPr>
          <w:i/>
        </w:rPr>
        <w:t>该账号所有权限）</w:t>
      </w:r>
      <w:r w:rsidRPr="003E0F86">
        <w:rPr>
          <w:rFonts w:hint="eastAsia"/>
          <w:i/>
        </w:rPr>
        <w:t>，</w:t>
      </w:r>
      <w:r w:rsidRPr="003E0F86">
        <w:rPr>
          <w:i/>
        </w:rPr>
        <w:t>且可以在此界面设置每次</w:t>
      </w:r>
      <w:r w:rsidRPr="003E0F86">
        <w:rPr>
          <w:rFonts w:hint="eastAsia"/>
          <w:i/>
        </w:rPr>
        <w:t>登录</w:t>
      </w:r>
      <w:r w:rsidRPr="003E0F86">
        <w:rPr>
          <w:i/>
        </w:rPr>
        <w:t>时默认登入的系统。</w:t>
      </w:r>
    </w:p>
    <w:p w:rsidR="006A29FD" w:rsidRPr="003E0F86" w:rsidRDefault="006A29FD" w:rsidP="005A3CF8">
      <w:pPr>
        <w:pStyle w:val="ae"/>
        <w:numPr>
          <w:ilvl w:val="0"/>
          <w:numId w:val="58"/>
        </w:numPr>
        <w:ind w:firstLineChars="0"/>
      </w:pPr>
      <w:r w:rsidRPr="003E0F86">
        <w:rPr>
          <w:rFonts w:hint="eastAsia"/>
        </w:rPr>
        <w:t>若</w:t>
      </w:r>
      <w:r w:rsidRPr="003E0F86">
        <w:t>为导游</w:t>
      </w:r>
      <w:r w:rsidRPr="003E0F86">
        <w:rPr>
          <w:rFonts w:hint="eastAsia"/>
        </w:rPr>
        <w:t>（单权限</w:t>
      </w:r>
      <w:r w:rsidRPr="003E0F86">
        <w:t>）、商户</w:t>
      </w:r>
      <w:r w:rsidRPr="003E0F86">
        <w:rPr>
          <w:rFonts w:hint="eastAsia"/>
        </w:rPr>
        <w:t>（单权限</w:t>
      </w:r>
      <w:r w:rsidRPr="003E0F86">
        <w:t>）</w:t>
      </w:r>
      <w:r w:rsidR="00472C95" w:rsidRPr="003E0F86">
        <w:rPr>
          <w:rFonts w:hint="eastAsia"/>
        </w:rPr>
        <w:t>、</w:t>
      </w:r>
      <w:r w:rsidR="00472C95" w:rsidRPr="003E0F86">
        <w:t>中小</w:t>
      </w:r>
      <w:r w:rsidR="00472C95" w:rsidRPr="003E0F86">
        <w:rPr>
          <w:rFonts w:hint="eastAsia"/>
        </w:rPr>
        <w:t>OTA</w:t>
      </w:r>
      <w:r w:rsidRPr="003E0F86">
        <w:t>账号</w:t>
      </w:r>
      <w:r w:rsidRPr="003E0F86">
        <w:rPr>
          <w:rFonts w:hint="eastAsia"/>
        </w:rPr>
        <w:t>，</w:t>
      </w:r>
      <w:r w:rsidRPr="003E0F86">
        <w:t>跳转到如下界面：</w:t>
      </w:r>
    </w:p>
    <w:p w:rsidR="006A29FD" w:rsidRPr="003E0F86" w:rsidRDefault="00472C95" w:rsidP="006A29FD">
      <w:pPr>
        <w:ind w:left="420"/>
      </w:pPr>
      <w:r w:rsidRPr="003E0F86">
        <w:rPr>
          <w:noProof/>
        </w:rPr>
        <w:drawing>
          <wp:inline distT="0" distB="0" distL="0" distR="0" wp14:anchorId="7A2D090C" wp14:editId="2CC116E2">
            <wp:extent cx="5486400" cy="3373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A29FD">
      <w:pPr>
        <w:ind w:left="420"/>
      </w:pPr>
      <w:r w:rsidRPr="003E0F86">
        <w:rPr>
          <w:rFonts w:hint="eastAsia"/>
        </w:rPr>
        <w:t>实</w:t>
      </w:r>
      <w:r w:rsidRPr="003E0F86">
        <w:t>为</w:t>
      </w:r>
      <w:r w:rsidRPr="003E0F86">
        <w:rPr>
          <w:rFonts w:hint="eastAsia"/>
        </w:rPr>
        <w:t>APP</w:t>
      </w:r>
      <w:r w:rsidRPr="003E0F86">
        <w:rPr>
          <w:rFonts w:hint="eastAsia"/>
        </w:rPr>
        <w:t>引导</w:t>
      </w:r>
      <w:r w:rsidRPr="003E0F86">
        <w:t>界面，提示用户下载</w:t>
      </w:r>
      <w:r w:rsidRPr="003E0F86">
        <w:rPr>
          <w:rFonts w:hint="eastAsia"/>
        </w:rPr>
        <w:t>APP</w:t>
      </w:r>
      <w:r w:rsidRPr="003E0F86">
        <w:rPr>
          <w:rFonts w:hint="eastAsia"/>
        </w:rPr>
        <w:t>登录</w:t>
      </w:r>
      <w:r w:rsidRPr="003E0F86">
        <w:t>使用。</w:t>
      </w:r>
    </w:p>
    <w:p w:rsidR="00472C95" w:rsidRPr="003E0F86" w:rsidRDefault="00472C95" w:rsidP="006A29FD">
      <w:pPr>
        <w:ind w:left="420"/>
        <w:rPr>
          <w:i/>
        </w:rPr>
      </w:pPr>
      <w:r w:rsidRPr="003E0F86">
        <w:rPr>
          <w:rFonts w:hint="eastAsia"/>
          <w:i/>
        </w:rPr>
        <w:t>（注</w:t>
      </w:r>
      <w:r w:rsidRPr="003E0F86">
        <w:rPr>
          <w:i/>
        </w:rPr>
        <w:t>）</w:t>
      </w:r>
      <w:r w:rsidRPr="003E0F86">
        <w:rPr>
          <w:rFonts w:hint="eastAsia"/>
          <w:i/>
        </w:rPr>
        <w:t>：</w:t>
      </w:r>
      <w:r w:rsidRPr="003E0F86">
        <w:rPr>
          <w:i/>
        </w:rPr>
        <w:t>现在的需求</w:t>
      </w:r>
      <w:r w:rsidRPr="003E0F86">
        <w:rPr>
          <w:rFonts w:hint="eastAsia"/>
          <w:i/>
        </w:rPr>
        <w:t>是</w:t>
      </w:r>
      <w:r w:rsidRPr="003E0F86">
        <w:rPr>
          <w:i/>
        </w:rPr>
        <w:t>，</w:t>
      </w:r>
      <w:r w:rsidRPr="003E0F86">
        <w:rPr>
          <w:rFonts w:hint="eastAsia"/>
          <w:i/>
        </w:rPr>
        <w:t>中小</w:t>
      </w:r>
      <w:r w:rsidRPr="003E0F86">
        <w:rPr>
          <w:rFonts w:hint="eastAsia"/>
          <w:i/>
        </w:rPr>
        <w:t>OTA</w:t>
      </w:r>
      <w:r w:rsidRPr="003E0F86">
        <w:rPr>
          <w:rFonts w:hint="eastAsia"/>
          <w:i/>
        </w:rPr>
        <w:t>账号支持</w:t>
      </w:r>
      <w:r w:rsidRPr="003E0F86">
        <w:rPr>
          <w:i/>
        </w:rPr>
        <w:t>在商户</w:t>
      </w:r>
      <w:r w:rsidRPr="003E0F86">
        <w:rPr>
          <w:rFonts w:hint="eastAsia"/>
          <w:i/>
        </w:rPr>
        <w:t>APP</w:t>
      </w:r>
      <w:r w:rsidRPr="003E0F86">
        <w:rPr>
          <w:rFonts w:hint="eastAsia"/>
          <w:i/>
        </w:rPr>
        <w:t>上</w:t>
      </w:r>
      <w:r w:rsidRPr="003E0F86">
        <w:rPr>
          <w:i/>
        </w:rPr>
        <w:t>登录</w:t>
      </w:r>
      <w:r w:rsidRPr="003E0F86">
        <w:rPr>
          <w:rFonts w:hint="eastAsia"/>
          <w:i/>
        </w:rPr>
        <w:t>使用</w:t>
      </w:r>
      <w:r w:rsidRPr="003E0F86">
        <w:rPr>
          <w:i/>
        </w:rPr>
        <w:t>，所以此页面文案有变更</w:t>
      </w:r>
      <w:r w:rsidRPr="003E0F86">
        <w:rPr>
          <w:rFonts w:hint="eastAsia"/>
          <w:i/>
        </w:rPr>
        <w:t>，所有</w:t>
      </w:r>
      <w:r w:rsidRPr="003E0F86">
        <w:rPr>
          <w:i/>
        </w:rPr>
        <w:t>“</w:t>
      </w:r>
      <w:r w:rsidRPr="003E0F86">
        <w:rPr>
          <w:rFonts w:hint="eastAsia"/>
          <w:i/>
        </w:rPr>
        <w:t>商户</w:t>
      </w:r>
      <w:r w:rsidRPr="003E0F86">
        <w:rPr>
          <w:i/>
        </w:rPr>
        <w:t>”</w:t>
      </w:r>
      <w:r w:rsidRPr="003E0F86">
        <w:rPr>
          <w:rFonts w:hint="eastAsia"/>
          <w:i/>
        </w:rPr>
        <w:t>的</w:t>
      </w:r>
      <w:r w:rsidRPr="003E0F86">
        <w:rPr>
          <w:i/>
        </w:rPr>
        <w:t>文本都改为</w:t>
      </w:r>
      <w:r w:rsidRPr="003E0F86">
        <w:rPr>
          <w:i/>
        </w:rPr>
        <w:t>“</w:t>
      </w:r>
      <w:r w:rsidRPr="003E0F86">
        <w:rPr>
          <w:rFonts w:hint="eastAsia"/>
          <w:i/>
        </w:rPr>
        <w:t>商户</w:t>
      </w:r>
      <w:r w:rsidRPr="003E0F86">
        <w:rPr>
          <w:i/>
        </w:rPr>
        <w:t>或中小</w:t>
      </w:r>
      <w:r w:rsidRPr="003E0F86">
        <w:rPr>
          <w:rFonts w:hint="eastAsia"/>
          <w:i/>
        </w:rPr>
        <w:t>OTA</w:t>
      </w:r>
      <w:r w:rsidRPr="003E0F86">
        <w:rPr>
          <w:i/>
        </w:rPr>
        <w:t>”</w:t>
      </w:r>
    </w:p>
    <w:p w:rsidR="00472C95" w:rsidRPr="003E0F86" w:rsidRDefault="00472C95" w:rsidP="00472C95"/>
    <w:p w:rsidR="006A29FD" w:rsidRPr="003E0F86" w:rsidRDefault="006A29FD" w:rsidP="005A3CF8">
      <w:pPr>
        <w:pStyle w:val="ae"/>
        <w:numPr>
          <w:ilvl w:val="0"/>
          <w:numId w:val="58"/>
        </w:numPr>
        <w:ind w:firstLineChars="0"/>
      </w:pPr>
      <w:r w:rsidRPr="003E0F86">
        <w:rPr>
          <w:rFonts w:hint="eastAsia"/>
        </w:rPr>
        <w:t>其他</w:t>
      </w:r>
      <w:r w:rsidRPr="003E0F86">
        <w:t>单权限账号，则直接按照权限规则登入对应系统。</w:t>
      </w:r>
    </w:p>
    <w:p w:rsidR="006A29FD" w:rsidRPr="003E0F86" w:rsidRDefault="006A29FD" w:rsidP="006A29FD">
      <w:pPr>
        <w:ind w:left="420"/>
      </w:pPr>
    </w:p>
    <w:p w:rsidR="006A29FD" w:rsidRPr="003E0F86" w:rsidRDefault="006A29FD" w:rsidP="005A3CF8">
      <w:pPr>
        <w:pStyle w:val="ae"/>
        <w:numPr>
          <w:ilvl w:val="0"/>
          <w:numId w:val="56"/>
        </w:numPr>
        <w:ind w:firstLineChars="0"/>
      </w:pPr>
      <w:r w:rsidRPr="003E0F86">
        <w:rPr>
          <w:rFonts w:hint="eastAsia"/>
        </w:rPr>
        <w:t>未</w:t>
      </w:r>
      <w:r w:rsidRPr="003E0F86">
        <w:t>注册</w:t>
      </w:r>
      <w:r w:rsidRPr="003E0F86">
        <w:rPr>
          <w:rFonts w:hint="eastAsia"/>
        </w:rPr>
        <w:t>完成</w:t>
      </w:r>
      <w:r w:rsidRPr="003E0F86">
        <w:t>账号</w:t>
      </w:r>
      <w:r w:rsidRPr="003E0F86">
        <w:rPr>
          <w:rFonts w:hint="eastAsia"/>
        </w:rPr>
        <w:t>（即</w:t>
      </w:r>
      <w:r w:rsidRPr="003E0F86">
        <w:t>注册</w:t>
      </w:r>
      <w:r w:rsidRPr="003E0F86">
        <w:rPr>
          <w:rFonts w:hint="eastAsia"/>
        </w:rPr>
        <w:t>中断</w:t>
      </w:r>
      <w:r w:rsidRPr="003E0F86">
        <w:t>）</w:t>
      </w:r>
      <w:r w:rsidRPr="003E0F86">
        <w:rPr>
          <w:rFonts w:hint="eastAsia"/>
        </w:rPr>
        <w:t>：</w:t>
      </w:r>
      <w:r w:rsidRPr="003E0F86">
        <w:t>登录成功后，系统引导进入注册第二步。</w:t>
      </w:r>
    </w:p>
    <w:p w:rsidR="006A29FD" w:rsidRPr="003E0F86" w:rsidRDefault="00F74B7E" w:rsidP="006A29FD">
      <w:r w:rsidRPr="003E0F86">
        <w:rPr>
          <w:noProof/>
        </w:rPr>
        <w:drawing>
          <wp:inline distT="0" distB="0" distL="0" distR="0" wp14:anchorId="0697A9F5" wp14:editId="035FC4EB">
            <wp:extent cx="5486400" cy="44818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D" w:rsidRPr="003E0F86" w:rsidRDefault="006A29FD" w:rsidP="006A29FD">
      <w:r w:rsidRPr="003E0F86">
        <w:rPr>
          <w:rFonts w:hint="eastAsia"/>
        </w:rPr>
        <w:t>不保存注册中断</w:t>
      </w:r>
      <w:r w:rsidRPr="003E0F86">
        <w:t>时填写的信息，所有信息需重新填写。</w:t>
      </w:r>
    </w:p>
    <w:p w:rsidR="006A29FD" w:rsidRDefault="006A29FD" w:rsidP="006F5480">
      <w:pPr>
        <w:spacing w:afterLines="50" w:after="156"/>
        <w:rPr>
          <w:rFonts w:ascii="Arial" w:hAnsi="Arial" w:cs="Arial"/>
        </w:rPr>
      </w:pPr>
    </w:p>
    <w:p w:rsidR="00B263BA" w:rsidRPr="00B263BA" w:rsidRDefault="00B263BA" w:rsidP="006F5480">
      <w:pPr>
        <w:spacing w:afterLines="50" w:after="156"/>
        <w:rPr>
          <w:rFonts w:ascii="Arial" w:hAnsi="Arial" w:cs="Arial"/>
          <w:b/>
          <w:color w:val="FF0000"/>
        </w:rPr>
      </w:pPr>
      <w:r w:rsidRPr="00B263BA">
        <w:rPr>
          <w:rFonts w:ascii="Arial" w:hAnsi="Arial" w:cs="Arial" w:hint="eastAsia"/>
          <w:b/>
          <w:color w:val="FF0000"/>
        </w:rPr>
        <w:t>补充说明</w:t>
      </w:r>
    </w:p>
    <w:p w:rsidR="00B263BA" w:rsidRPr="00B263BA" w:rsidRDefault="00B263BA" w:rsidP="006F5480">
      <w:pPr>
        <w:spacing w:afterLines="50" w:after="156"/>
        <w:rPr>
          <w:rFonts w:ascii="Arial" w:hAnsi="Arial" w:cs="Arial" w:hint="eastAsia"/>
          <w:color w:val="FF0000"/>
        </w:rPr>
      </w:pPr>
      <w:r w:rsidRPr="00B263BA">
        <w:rPr>
          <w:rFonts w:ascii="Arial" w:hAnsi="Arial" w:cs="Arial" w:hint="eastAsia"/>
          <w:color w:val="FF0000"/>
        </w:rPr>
        <w:t>票之家</w:t>
      </w:r>
      <w:r w:rsidRPr="00B263BA">
        <w:rPr>
          <w:rFonts w:ascii="Arial" w:hAnsi="Arial" w:cs="Arial"/>
          <w:color w:val="FF0000"/>
        </w:rPr>
        <w:t>登录首页、</w:t>
      </w:r>
      <w:r w:rsidRPr="00B263BA">
        <w:rPr>
          <w:rFonts w:ascii="Arial" w:hAnsi="Arial" w:cs="Arial" w:hint="eastAsia"/>
          <w:color w:val="FF0000"/>
        </w:rPr>
        <w:t>等待</w:t>
      </w:r>
      <w:r w:rsidRPr="00B263BA">
        <w:rPr>
          <w:rFonts w:ascii="Arial" w:hAnsi="Arial" w:cs="Arial"/>
          <w:color w:val="FF0000"/>
        </w:rPr>
        <w:t>审核页面的客服号码，变更为</w:t>
      </w:r>
      <w:r w:rsidRPr="00B263BA">
        <w:rPr>
          <w:rFonts w:ascii="Arial" w:hAnsi="Arial" w:cs="Arial" w:hint="eastAsia"/>
          <w:color w:val="FF0000"/>
        </w:rPr>
        <w:t>400-880-8989</w:t>
      </w:r>
      <w:r w:rsidRPr="00B263BA">
        <w:rPr>
          <w:rFonts w:ascii="Arial" w:hAnsi="Arial" w:cs="Arial" w:hint="eastAsia"/>
          <w:color w:val="FF0000"/>
        </w:rPr>
        <w:t>。</w:t>
      </w:r>
    </w:p>
    <w:p w:rsidR="006A29FD" w:rsidRPr="003E0F86" w:rsidRDefault="00112D9B" w:rsidP="00112D9B">
      <w:pPr>
        <w:pStyle w:val="1"/>
      </w:pPr>
      <w:bookmarkStart w:id="70" w:name="_Toc451969693"/>
      <w:r w:rsidRPr="003E0F86">
        <w:rPr>
          <w:rFonts w:hint="eastAsia"/>
        </w:rPr>
        <w:t>相关</w:t>
      </w:r>
      <w:r w:rsidRPr="003E0F86">
        <w:t>文档</w:t>
      </w:r>
      <w:bookmarkEnd w:id="70"/>
    </w:p>
    <w:p w:rsidR="00112D9B" w:rsidRPr="003E0F86" w:rsidRDefault="00112D9B" w:rsidP="00112D9B">
      <w:pPr>
        <w:ind w:firstLineChars="150" w:firstLine="315"/>
      </w:pPr>
      <w:r w:rsidRPr="003E0F86">
        <w:rPr>
          <w:rFonts w:hint="eastAsia"/>
        </w:rPr>
        <w:t>其他详细说明，可参照</w:t>
      </w:r>
      <w:r w:rsidRPr="003E0F86">
        <w:t xml:space="preserve">“ </w:t>
      </w:r>
      <w:r w:rsidRPr="003E0F86">
        <w:rPr>
          <w:rFonts w:hint="eastAsia"/>
        </w:rPr>
        <w:t>平台账号</w:t>
      </w:r>
      <w:r w:rsidRPr="003E0F86">
        <w:t>体系</w:t>
      </w:r>
      <w:r w:rsidRPr="003E0F86">
        <w:rPr>
          <w:rFonts w:hint="eastAsia"/>
        </w:rPr>
        <w:t>规范文档</w:t>
      </w:r>
      <w:r w:rsidRPr="003E0F86">
        <w:rPr>
          <w:rFonts w:hint="eastAsia"/>
        </w:rPr>
        <w:t xml:space="preserve"> </w:t>
      </w:r>
      <w:r w:rsidRPr="003E0F86">
        <w:t>”</w:t>
      </w:r>
      <w:r w:rsidRPr="003E0F86">
        <w:rPr>
          <w:rFonts w:hint="eastAsia"/>
        </w:rPr>
        <w:t>，文件路径</w:t>
      </w:r>
      <w:r w:rsidRPr="003E0F86">
        <w:t>：</w:t>
      </w:r>
      <w:r w:rsidRPr="003E0F86">
        <w:rPr>
          <w:rFonts w:hint="eastAsia"/>
        </w:rPr>
        <w:t> </w:t>
      </w:r>
      <w:r w:rsidR="00F74B7E" w:rsidRPr="003E0F86">
        <w:rPr>
          <w:rFonts w:hint="eastAsia"/>
        </w:rPr>
        <w:t>https://219.234.131.2:8443/svn/project_Platform/requirement/</w:t>
      </w:r>
      <w:r w:rsidR="00F74B7E" w:rsidRPr="003E0F86">
        <w:rPr>
          <w:rFonts w:hint="eastAsia"/>
        </w:rPr>
        <w:t>平台账号体系规范文档</w:t>
      </w:r>
      <w:r w:rsidR="00F74B7E" w:rsidRPr="003E0F86">
        <w:rPr>
          <w:rFonts w:hint="eastAsia"/>
        </w:rPr>
        <w:t>v1.0.0.docx</w:t>
      </w:r>
      <w:r w:rsidR="00F74B7E" w:rsidRPr="003E0F86">
        <w:rPr>
          <w:rFonts w:hint="eastAsia"/>
        </w:rPr>
        <w:t>。</w:t>
      </w:r>
    </w:p>
    <w:p w:rsidR="00112D9B" w:rsidRPr="003E0F86" w:rsidRDefault="00112D9B" w:rsidP="00112D9B"/>
    <w:sectPr w:rsidR="00112D9B" w:rsidRPr="003E0F86" w:rsidSect="004A3C18">
      <w:footerReference w:type="default" r:id="rId43"/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5651" w:rsidRDefault="003B5651">
      <w:r>
        <w:separator/>
      </w:r>
    </w:p>
  </w:endnote>
  <w:endnote w:type="continuationSeparator" w:id="0">
    <w:p w:rsidR="003B5651" w:rsidRDefault="003B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6966061"/>
      <w:docPartObj>
        <w:docPartGallery w:val="Page Numbers (Bottom of Page)"/>
        <w:docPartUnique/>
      </w:docPartObj>
    </w:sdtPr>
    <w:sdtEndPr/>
    <w:sdtContent>
      <w:p w:rsidR="00B91569" w:rsidRDefault="00B9156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741B" w:rsidRPr="0049741B">
          <w:rPr>
            <w:noProof/>
            <w:lang w:val="zh-CN"/>
          </w:rPr>
          <w:t>57</w:t>
        </w:r>
        <w:r>
          <w:fldChar w:fldCharType="end"/>
        </w:r>
      </w:p>
    </w:sdtContent>
  </w:sdt>
  <w:p w:rsidR="00B91569" w:rsidRDefault="00B9156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5651" w:rsidRDefault="003B5651">
      <w:r>
        <w:separator/>
      </w:r>
    </w:p>
  </w:footnote>
  <w:footnote w:type="continuationSeparator" w:id="0">
    <w:p w:rsidR="003B5651" w:rsidRDefault="003B5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E376E"/>
    <w:multiLevelType w:val="hybridMultilevel"/>
    <w:tmpl w:val="8A6A8A78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4DC0EDC"/>
    <w:multiLevelType w:val="hybridMultilevel"/>
    <w:tmpl w:val="87AA23F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4FE3913"/>
    <w:multiLevelType w:val="hybridMultilevel"/>
    <w:tmpl w:val="934671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7296C66"/>
    <w:multiLevelType w:val="hybridMultilevel"/>
    <w:tmpl w:val="C8BA0042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B90A7A"/>
    <w:multiLevelType w:val="hybridMultilevel"/>
    <w:tmpl w:val="3F1C9C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196FD6"/>
    <w:multiLevelType w:val="hybridMultilevel"/>
    <w:tmpl w:val="A89E4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6F19FF"/>
    <w:multiLevelType w:val="hybridMultilevel"/>
    <w:tmpl w:val="1FA8C5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FE27EB4"/>
    <w:multiLevelType w:val="hybridMultilevel"/>
    <w:tmpl w:val="18BC53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0391712"/>
    <w:multiLevelType w:val="hybridMultilevel"/>
    <w:tmpl w:val="8398FD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2C23DD9"/>
    <w:multiLevelType w:val="hybridMultilevel"/>
    <w:tmpl w:val="F9F6FA4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32060CD"/>
    <w:multiLevelType w:val="hybridMultilevel"/>
    <w:tmpl w:val="C626490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946F3C"/>
    <w:multiLevelType w:val="hybridMultilevel"/>
    <w:tmpl w:val="1FC081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94B18C2"/>
    <w:multiLevelType w:val="hybridMultilevel"/>
    <w:tmpl w:val="FE3AA32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94C20B2"/>
    <w:multiLevelType w:val="hybridMultilevel"/>
    <w:tmpl w:val="EDF8D1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9811BB5"/>
    <w:multiLevelType w:val="hybridMultilevel"/>
    <w:tmpl w:val="5F4C5E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A2A04EF"/>
    <w:multiLevelType w:val="hybridMultilevel"/>
    <w:tmpl w:val="20EEB7DA"/>
    <w:lvl w:ilvl="0" w:tplc="8E6438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BD8596A"/>
    <w:multiLevelType w:val="hybridMultilevel"/>
    <w:tmpl w:val="272ADCE2"/>
    <w:lvl w:ilvl="0" w:tplc="04090015">
      <w:start w:val="1"/>
      <w:numFmt w:val="upperLetter"/>
      <w:lvlText w:val="%1.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1C0C28D5"/>
    <w:multiLevelType w:val="hybridMultilevel"/>
    <w:tmpl w:val="20EEB7DA"/>
    <w:lvl w:ilvl="0" w:tplc="8E6438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CEA714A"/>
    <w:multiLevelType w:val="hybridMultilevel"/>
    <w:tmpl w:val="FF0E3F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D893A02"/>
    <w:multiLevelType w:val="hybridMultilevel"/>
    <w:tmpl w:val="A0403122"/>
    <w:lvl w:ilvl="0" w:tplc="4FC25B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00F0B9E"/>
    <w:multiLevelType w:val="hybridMultilevel"/>
    <w:tmpl w:val="D070FE2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03D713E"/>
    <w:multiLevelType w:val="hybridMultilevel"/>
    <w:tmpl w:val="4E1862C6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216015BB"/>
    <w:multiLevelType w:val="hybridMultilevel"/>
    <w:tmpl w:val="B290B09E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23D2ED4"/>
    <w:multiLevelType w:val="hybridMultilevel"/>
    <w:tmpl w:val="011AAD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22E72D02"/>
    <w:multiLevelType w:val="hybridMultilevel"/>
    <w:tmpl w:val="9DCAED6A"/>
    <w:lvl w:ilvl="0" w:tplc="9DB227A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3471CCF"/>
    <w:multiLevelType w:val="hybridMultilevel"/>
    <w:tmpl w:val="D66EDCB6"/>
    <w:lvl w:ilvl="0" w:tplc="9A0A0788">
      <w:start w:val="1"/>
      <w:numFmt w:val="decimalEnclosedCircle"/>
      <w:lvlText w:val="%1"/>
      <w:lvlJc w:val="left"/>
      <w:pPr>
        <w:ind w:left="420" w:hanging="42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3924F6B"/>
    <w:multiLevelType w:val="hybridMultilevel"/>
    <w:tmpl w:val="E8B64A2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4742AF5"/>
    <w:multiLevelType w:val="hybridMultilevel"/>
    <w:tmpl w:val="5F90B3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24A47182"/>
    <w:multiLevelType w:val="hybridMultilevel"/>
    <w:tmpl w:val="91DAE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5776FD5"/>
    <w:multiLevelType w:val="hybridMultilevel"/>
    <w:tmpl w:val="34EA3C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71B750D"/>
    <w:multiLevelType w:val="hybridMultilevel"/>
    <w:tmpl w:val="766EBF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912423E"/>
    <w:multiLevelType w:val="hybridMultilevel"/>
    <w:tmpl w:val="FB0EE3FA"/>
    <w:lvl w:ilvl="0" w:tplc="9A0A0788">
      <w:start w:val="1"/>
      <w:numFmt w:val="decimalEnclosedCircle"/>
      <w:lvlText w:val="%1"/>
      <w:lvlJc w:val="left"/>
      <w:pPr>
        <w:ind w:left="420" w:hanging="42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0237E1D"/>
    <w:multiLevelType w:val="hybridMultilevel"/>
    <w:tmpl w:val="0792E24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0543E67"/>
    <w:multiLevelType w:val="hybridMultilevel"/>
    <w:tmpl w:val="46D01992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07116D5"/>
    <w:multiLevelType w:val="hybridMultilevel"/>
    <w:tmpl w:val="1CAA09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314E4262"/>
    <w:multiLevelType w:val="hybridMultilevel"/>
    <w:tmpl w:val="DB62D1F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00764A"/>
    <w:multiLevelType w:val="hybridMultilevel"/>
    <w:tmpl w:val="AC04C1A0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24075D9"/>
    <w:multiLevelType w:val="hybridMultilevel"/>
    <w:tmpl w:val="88B614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39A56C0"/>
    <w:multiLevelType w:val="hybridMultilevel"/>
    <w:tmpl w:val="847632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7904BC2"/>
    <w:multiLevelType w:val="hybridMultilevel"/>
    <w:tmpl w:val="1F30ED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37EB7090"/>
    <w:multiLevelType w:val="hybridMultilevel"/>
    <w:tmpl w:val="4650EE8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395C3146"/>
    <w:multiLevelType w:val="hybridMultilevel"/>
    <w:tmpl w:val="34CA98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3BC24B85"/>
    <w:multiLevelType w:val="hybridMultilevel"/>
    <w:tmpl w:val="D974B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BFF5CC4"/>
    <w:multiLevelType w:val="hybridMultilevel"/>
    <w:tmpl w:val="1E5881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3EA90E71"/>
    <w:multiLevelType w:val="hybridMultilevel"/>
    <w:tmpl w:val="72B4EFD2"/>
    <w:lvl w:ilvl="0" w:tplc="7A3236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3EC12677"/>
    <w:multiLevelType w:val="hybridMultilevel"/>
    <w:tmpl w:val="9A22A440"/>
    <w:lvl w:ilvl="0" w:tplc="D7C05FB0">
      <w:start w:val="1"/>
      <w:numFmt w:val="decimalEnclosedCircle"/>
      <w:lvlText w:val="%1"/>
      <w:lvlJc w:val="left"/>
      <w:pPr>
        <w:ind w:left="126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6">
    <w:nsid w:val="3F3D507E"/>
    <w:multiLevelType w:val="hybridMultilevel"/>
    <w:tmpl w:val="5F0232B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5">
      <w:start w:val="1"/>
      <w:numFmt w:val="upperLetter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3FC822A1"/>
    <w:multiLevelType w:val="hybridMultilevel"/>
    <w:tmpl w:val="47C829C4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8">
    <w:nsid w:val="40716CB0"/>
    <w:multiLevelType w:val="hybridMultilevel"/>
    <w:tmpl w:val="EE1C492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41BF73A7"/>
    <w:multiLevelType w:val="hybridMultilevel"/>
    <w:tmpl w:val="28F4942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430846FE"/>
    <w:multiLevelType w:val="hybridMultilevel"/>
    <w:tmpl w:val="60286A50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4385785A"/>
    <w:multiLevelType w:val="hybridMultilevel"/>
    <w:tmpl w:val="D81093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>
    <w:nsid w:val="46697849"/>
    <w:multiLevelType w:val="hybridMultilevel"/>
    <w:tmpl w:val="9198F89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49686318"/>
    <w:multiLevelType w:val="hybridMultilevel"/>
    <w:tmpl w:val="91DAE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9B55B46"/>
    <w:multiLevelType w:val="hybridMultilevel"/>
    <w:tmpl w:val="879C0C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4C202A93"/>
    <w:multiLevelType w:val="hybridMultilevel"/>
    <w:tmpl w:val="0F5236E8"/>
    <w:lvl w:ilvl="0" w:tplc="DB46B5C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4D132721"/>
    <w:multiLevelType w:val="hybridMultilevel"/>
    <w:tmpl w:val="8E78224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5">
      <w:start w:val="1"/>
      <w:numFmt w:val="upperLetter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4E09652D"/>
    <w:multiLevelType w:val="hybridMultilevel"/>
    <w:tmpl w:val="846230C2"/>
    <w:lvl w:ilvl="0" w:tplc="D7C05FB0">
      <w:start w:val="1"/>
      <w:numFmt w:val="decimalEnclosedCircle"/>
      <w:lvlText w:val="%1"/>
      <w:lvlJc w:val="left"/>
      <w:pPr>
        <w:ind w:left="84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4E3B7211"/>
    <w:multiLevelType w:val="hybridMultilevel"/>
    <w:tmpl w:val="6B7A96F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4FA121B0"/>
    <w:multiLevelType w:val="hybridMultilevel"/>
    <w:tmpl w:val="2A322F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4FC45866"/>
    <w:multiLevelType w:val="hybridMultilevel"/>
    <w:tmpl w:val="BE64AA6E"/>
    <w:lvl w:ilvl="0" w:tplc="5C6E4B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50E76266"/>
    <w:multiLevelType w:val="hybridMultilevel"/>
    <w:tmpl w:val="6FC697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>
    <w:nsid w:val="513052F1"/>
    <w:multiLevelType w:val="hybridMultilevel"/>
    <w:tmpl w:val="5FC22A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528461B8"/>
    <w:multiLevelType w:val="hybridMultilevel"/>
    <w:tmpl w:val="1AAEFEE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2A96842"/>
    <w:multiLevelType w:val="hybridMultilevel"/>
    <w:tmpl w:val="AC98D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4173454"/>
    <w:multiLevelType w:val="hybridMultilevel"/>
    <w:tmpl w:val="5BE4C5A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54DB0B78"/>
    <w:multiLevelType w:val="hybridMultilevel"/>
    <w:tmpl w:val="7016582C"/>
    <w:lvl w:ilvl="0" w:tplc="012E944A">
      <w:start w:val="1"/>
      <w:numFmt w:val="decimal"/>
      <w:lvlText w:val="（%1）"/>
      <w:lvlJc w:val="left"/>
      <w:pPr>
        <w:ind w:left="85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67">
    <w:nsid w:val="56344858"/>
    <w:multiLevelType w:val="hybridMultilevel"/>
    <w:tmpl w:val="26B678D4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56750809"/>
    <w:multiLevelType w:val="hybridMultilevel"/>
    <w:tmpl w:val="D324C7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57687091"/>
    <w:multiLevelType w:val="hybridMultilevel"/>
    <w:tmpl w:val="63809E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57D666CE"/>
    <w:multiLevelType w:val="hybridMultilevel"/>
    <w:tmpl w:val="6EF4E68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593D3396"/>
    <w:multiLevelType w:val="hybridMultilevel"/>
    <w:tmpl w:val="9F18D4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2">
    <w:nsid w:val="59816A92"/>
    <w:multiLevelType w:val="hybridMultilevel"/>
    <w:tmpl w:val="5AB412B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5AA10BE4"/>
    <w:multiLevelType w:val="hybridMultilevel"/>
    <w:tmpl w:val="9E80109C"/>
    <w:lvl w:ilvl="0" w:tplc="04090001">
      <w:start w:val="1"/>
      <w:numFmt w:val="bullet"/>
      <w:lvlText w:val=""/>
      <w:lvlJc w:val="left"/>
      <w:pPr>
        <w:ind w:left="8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74">
    <w:nsid w:val="5C125C01"/>
    <w:multiLevelType w:val="hybridMultilevel"/>
    <w:tmpl w:val="DE8AEADA"/>
    <w:lvl w:ilvl="0" w:tplc="211A33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5C94715B"/>
    <w:multiLevelType w:val="hybridMultilevel"/>
    <w:tmpl w:val="ED7C64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>
    <w:nsid w:val="5FE476A1"/>
    <w:multiLevelType w:val="hybridMultilevel"/>
    <w:tmpl w:val="8A6A8A78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>
    <w:nsid w:val="6090354E"/>
    <w:multiLevelType w:val="hybridMultilevel"/>
    <w:tmpl w:val="B5089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11D5B06"/>
    <w:multiLevelType w:val="multilevel"/>
    <w:tmpl w:val="85D49284"/>
    <w:lvl w:ilvl="0">
      <w:start w:val="1"/>
      <w:numFmt w:val="chineseCountingThousand"/>
      <w:pStyle w:val="1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3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9">
    <w:nsid w:val="66EB2392"/>
    <w:multiLevelType w:val="hybridMultilevel"/>
    <w:tmpl w:val="3A089474"/>
    <w:lvl w:ilvl="0" w:tplc="F244C4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68DF0A38"/>
    <w:multiLevelType w:val="hybridMultilevel"/>
    <w:tmpl w:val="4AD4283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6F7F2A66"/>
    <w:multiLevelType w:val="hybridMultilevel"/>
    <w:tmpl w:val="4CE0934C"/>
    <w:lvl w:ilvl="0" w:tplc="EDE4EF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07E4F28"/>
    <w:multiLevelType w:val="hybridMultilevel"/>
    <w:tmpl w:val="9BB6FCD8"/>
    <w:lvl w:ilvl="0" w:tplc="411E90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0B2283E"/>
    <w:multiLevelType w:val="hybridMultilevel"/>
    <w:tmpl w:val="1536F9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7118686B"/>
    <w:multiLevelType w:val="hybridMultilevel"/>
    <w:tmpl w:val="57EA126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5">
    <w:nsid w:val="738928C6"/>
    <w:multiLevelType w:val="hybridMultilevel"/>
    <w:tmpl w:val="F1C0DC4A"/>
    <w:lvl w:ilvl="0" w:tplc="04090015">
      <w:start w:val="1"/>
      <w:numFmt w:val="upperLetter"/>
      <w:lvlText w:val="%1.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86">
    <w:nsid w:val="73A24F0E"/>
    <w:multiLevelType w:val="hybridMultilevel"/>
    <w:tmpl w:val="387E9A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74B1797B"/>
    <w:multiLevelType w:val="hybridMultilevel"/>
    <w:tmpl w:val="4754AE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755509B2"/>
    <w:multiLevelType w:val="hybridMultilevel"/>
    <w:tmpl w:val="3E68A4D0"/>
    <w:lvl w:ilvl="0" w:tplc="04090015">
      <w:start w:val="1"/>
      <w:numFmt w:val="upperLetter"/>
      <w:lvlText w:val="%1."/>
      <w:lvlJc w:val="left"/>
      <w:pPr>
        <w:ind w:left="735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89">
    <w:nsid w:val="78BF176E"/>
    <w:multiLevelType w:val="hybridMultilevel"/>
    <w:tmpl w:val="2028E6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0">
    <w:nsid w:val="79760209"/>
    <w:multiLevelType w:val="hybridMultilevel"/>
    <w:tmpl w:val="94841C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>
    <w:nsid w:val="7CE70EF4"/>
    <w:multiLevelType w:val="hybridMultilevel"/>
    <w:tmpl w:val="97807DAE"/>
    <w:lvl w:ilvl="0" w:tplc="04090015">
      <w:start w:val="1"/>
      <w:numFmt w:val="upperLetter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2">
    <w:nsid w:val="7D27035B"/>
    <w:multiLevelType w:val="hybridMultilevel"/>
    <w:tmpl w:val="AAEA6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8"/>
  </w:num>
  <w:num w:numId="2">
    <w:abstractNumId w:val="92"/>
  </w:num>
  <w:num w:numId="3">
    <w:abstractNumId w:val="28"/>
  </w:num>
  <w:num w:numId="4">
    <w:abstractNumId w:val="5"/>
  </w:num>
  <w:num w:numId="5">
    <w:abstractNumId w:val="77"/>
  </w:num>
  <w:num w:numId="6">
    <w:abstractNumId w:val="53"/>
  </w:num>
  <w:num w:numId="7">
    <w:abstractNumId w:val="64"/>
  </w:num>
  <w:num w:numId="8">
    <w:abstractNumId w:val="23"/>
  </w:num>
  <w:num w:numId="9">
    <w:abstractNumId w:val="79"/>
  </w:num>
  <w:num w:numId="10">
    <w:abstractNumId w:val="55"/>
  </w:num>
  <w:num w:numId="11">
    <w:abstractNumId w:val="82"/>
  </w:num>
  <w:num w:numId="12">
    <w:abstractNumId w:val="76"/>
  </w:num>
  <w:num w:numId="13">
    <w:abstractNumId w:val="43"/>
  </w:num>
  <w:num w:numId="14">
    <w:abstractNumId w:val="0"/>
  </w:num>
  <w:num w:numId="15">
    <w:abstractNumId w:val="59"/>
  </w:num>
  <w:num w:numId="16">
    <w:abstractNumId w:val="21"/>
  </w:num>
  <w:num w:numId="17">
    <w:abstractNumId w:val="4"/>
  </w:num>
  <w:num w:numId="18">
    <w:abstractNumId w:val="90"/>
  </w:num>
  <w:num w:numId="19">
    <w:abstractNumId w:val="25"/>
  </w:num>
  <w:num w:numId="20">
    <w:abstractNumId w:val="72"/>
  </w:num>
  <w:num w:numId="21">
    <w:abstractNumId w:val="71"/>
  </w:num>
  <w:num w:numId="22">
    <w:abstractNumId w:val="89"/>
  </w:num>
  <w:num w:numId="23">
    <w:abstractNumId w:val="6"/>
  </w:num>
  <w:num w:numId="24">
    <w:abstractNumId w:val="57"/>
  </w:num>
  <w:num w:numId="25">
    <w:abstractNumId w:val="83"/>
  </w:num>
  <w:num w:numId="26">
    <w:abstractNumId w:val="1"/>
  </w:num>
  <w:num w:numId="27">
    <w:abstractNumId w:val="10"/>
  </w:num>
  <w:num w:numId="28">
    <w:abstractNumId w:val="65"/>
  </w:num>
  <w:num w:numId="29">
    <w:abstractNumId w:val="35"/>
  </w:num>
  <w:num w:numId="30">
    <w:abstractNumId w:val="51"/>
  </w:num>
  <w:num w:numId="31">
    <w:abstractNumId w:val="34"/>
  </w:num>
  <w:num w:numId="32">
    <w:abstractNumId w:val="80"/>
  </w:num>
  <w:num w:numId="33">
    <w:abstractNumId w:val="47"/>
  </w:num>
  <w:num w:numId="34">
    <w:abstractNumId w:val="45"/>
  </w:num>
  <w:num w:numId="35">
    <w:abstractNumId w:val="12"/>
  </w:num>
  <w:num w:numId="36">
    <w:abstractNumId w:val="56"/>
  </w:num>
  <w:num w:numId="37">
    <w:abstractNumId w:val="26"/>
  </w:num>
  <w:num w:numId="38">
    <w:abstractNumId w:val="14"/>
  </w:num>
  <w:num w:numId="39">
    <w:abstractNumId w:val="39"/>
  </w:num>
  <w:num w:numId="40">
    <w:abstractNumId w:val="32"/>
  </w:num>
  <w:num w:numId="41">
    <w:abstractNumId w:val="70"/>
  </w:num>
  <w:num w:numId="42">
    <w:abstractNumId w:val="37"/>
  </w:num>
  <w:num w:numId="43">
    <w:abstractNumId w:val="63"/>
  </w:num>
  <w:num w:numId="44">
    <w:abstractNumId w:val="69"/>
  </w:num>
  <w:num w:numId="45">
    <w:abstractNumId w:val="18"/>
  </w:num>
  <w:num w:numId="46">
    <w:abstractNumId w:val="58"/>
  </w:num>
  <w:num w:numId="47">
    <w:abstractNumId w:val="7"/>
  </w:num>
  <w:num w:numId="48">
    <w:abstractNumId w:val="49"/>
  </w:num>
  <w:num w:numId="49">
    <w:abstractNumId w:val="30"/>
  </w:num>
  <w:num w:numId="50">
    <w:abstractNumId w:val="52"/>
  </w:num>
  <w:num w:numId="51">
    <w:abstractNumId w:val="13"/>
  </w:num>
  <w:num w:numId="52">
    <w:abstractNumId w:val="86"/>
  </w:num>
  <w:num w:numId="53">
    <w:abstractNumId w:val="87"/>
  </w:num>
  <w:num w:numId="54">
    <w:abstractNumId w:val="40"/>
  </w:num>
  <w:num w:numId="55">
    <w:abstractNumId w:val="91"/>
  </w:num>
  <w:num w:numId="56">
    <w:abstractNumId w:val="24"/>
  </w:num>
  <w:num w:numId="57">
    <w:abstractNumId w:val="85"/>
  </w:num>
  <w:num w:numId="58">
    <w:abstractNumId w:val="84"/>
  </w:num>
  <w:num w:numId="59">
    <w:abstractNumId w:val="36"/>
  </w:num>
  <w:num w:numId="60">
    <w:abstractNumId w:val="33"/>
  </w:num>
  <w:num w:numId="61">
    <w:abstractNumId w:val="67"/>
  </w:num>
  <w:num w:numId="62">
    <w:abstractNumId w:val="50"/>
  </w:num>
  <w:num w:numId="63">
    <w:abstractNumId w:val="41"/>
  </w:num>
  <w:num w:numId="64">
    <w:abstractNumId w:val="20"/>
  </w:num>
  <w:num w:numId="65">
    <w:abstractNumId w:val="75"/>
  </w:num>
  <w:num w:numId="66">
    <w:abstractNumId w:val="9"/>
  </w:num>
  <w:num w:numId="67">
    <w:abstractNumId w:val="11"/>
  </w:num>
  <w:num w:numId="68">
    <w:abstractNumId w:val="8"/>
  </w:num>
  <w:num w:numId="69">
    <w:abstractNumId w:val="88"/>
  </w:num>
  <w:num w:numId="70">
    <w:abstractNumId w:val="29"/>
  </w:num>
  <w:num w:numId="71">
    <w:abstractNumId w:val="22"/>
  </w:num>
  <w:num w:numId="72">
    <w:abstractNumId w:val="66"/>
  </w:num>
  <w:num w:numId="73">
    <w:abstractNumId w:val="16"/>
  </w:num>
  <w:num w:numId="74">
    <w:abstractNumId w:val="31"/>
  </w:num>
  <w:num w:numId="75">
    <w:abstractNumId w:val="61"/>
  </w:num>
  <w:num w:numId="76">
    <w:abstractNumId w:val="38"/>
  </w:num>
  <w:num w:numId="77">
    <w:abstractNumId w:val="2"/>
  </w:num>
  <w:num w:numId="78">
    <w:abstractNumId w:val="44"/>
  </w:num>
  <w:num w:numId="79">
    <w:abstractNumId w:val="62"/>
  </w:num>
  <w:num w:numId="80">
    <w:abstractNumId w:val="46"/>
  </w:num>
  <w:num w:numId="81">
    <w:abstractNumId w:val="73"/>
  </w:num>
  <w:num w:numId="82">
    <w:abstractNumId w:val="3"/>
  </w:num>
  <w:num w:numId="83">
    <w:abstractNumId w:val="54"/>
  </w:num>
  <w:num w:numId="84">
    <w:abstractNumId w:val="81"/>
  </w:num>
  <w:num w:numId="85">
    <w:abstractNumId w:val="68"/>
  </w:num>
  <w:num w:numId="86">
    <w:abstractNumId w:val="15"/>
  </w:num>
  <w:num w:numId="87">
    <w:abstractNumId w:val="42"/>
  </w:num>
  <w:num w:numId="88">
    <w:abstractNumId w:val="17"/>
  </w:num>
  <w:num w:numId="89">
    <w:abstractNumId w:val="19"/>
  </w:num>
  <w:num w:numId="90">
    <w:abstractNumId w:val="27"/>
  </w:num>
  <w:num w:numId="91">
    <w:abstractNumId w:val="74"/>
  </w:num>
  <w:num w:numId="92">
    <w:abstractNumId w:val="60"/>
  </w:num>
  <w:num w:numId="93">
    <w:abstractNumId w:val="48"/>
  </w:num>
  <w:numIdMacAtCleanup w:val="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11A0C"/>
    <w:rsid w:val="000017FF"/>
    <w:rsid w:val="00001D91"/>
    <w:rsid w:val="00005419"/>
    <w:rsid w:val="000112F1"/>
    <w:rsid w:val="000116FA"/>
    <w:rsid w:val="0002139E"/>
    <w:rsid w:val="00025BF5"/>
    <w:rsid w:val="0002781C"/>
    <w:rsid w:val="0003166B"/>
    <w:rsid w:val="0004044E"/>
    <w:rsid w:val="00041A79"/>
    <w:rsid w:val="00044307"/>
    <w:rsid w:val="00051CBB"/>
    <w:rsid w:val="00054D46"/>
    <w:rsid w:val="000553B3"/>
    <w:rsid w:val="00057F98"/>
    <w:rsid w:val="0006375D"/>
    <w:rsid w:val="00064C6D"/>
    <w:rsid w:val="00064EAF"/>
    <w:rsid w:val="00066DFC"/>
    <w:rsid w:val="00086723"/>
    <w:rsid w:val="00095175"/>
    <w:rsid w:val="000B5055"/>
    <w:rsid w:val="000D332A"/>
    <w:rsid w:val="000D3B6F"/>
    <w:rsid w:val="000E33E8"/>
    <w:rsid w:val="000F1958"/>
    <w:rsid w:val="000F47DF"/>
    <w:rsid w:val="001033F1"/>
    <w:rsid w:val="00103EB3"/>
    <w:rsid w:val="00112D9B"/>
    <w:rsid w:val="00122D3A"/>
    <w:rsid w:val="00125E19"/>
    <w:rsid w:val="00132F33"/>
    <w:rsid w:val="00137EAB"/>
    <w:rsid w:val="00143E07"/>
    <w:rsid w:val="0014677A"/>
    <w:rsid w:val="0015130B"/>
    <w:rsid w:val="00181AF5"/>
    <w:rsid w:val="00182608"/>
    <w:rsid w:val="00191CD5"/>
    <w:rsid w:val="00191D45"/>
    <w:rsid w:val="0019236E"/>
    <w:rsid w:val="0019673D"/>
    <w:rsid w:val="001A03E6"/>
    <w:rsid w:val="001A2FDB"/>
    <w:rsid w:val="001A6A1B"/>
    <w:rsid w:val="001A7ACA"/>
    <w:rsid w:val="001B268D"/>
    <w:rsid w:val="001B282D"/>
    <w:rsid w:val="001B6B05"/>
    <w:rsid w:val="001B6BC8"/>
    <w:rsid w:val="001D5F68"/>
    <w:rsid w:val="001D75C8"/>
    <w:rsid w:val="001E28FD"/>
    <w:rsid w:val="001E345F"/>
    <w:rsid w:val="001E4820"/>
    <w:rsid w:val="001E7B4C"/>
    <w:rsid w:val="001F319B"/>
    <w:rsid w:val="002000D8"/>
    <w:rsid w:val="00201486"/>
    <w:rsid w:val="002207C8"/>
    <w:rsid w:val="002229C7"/>
    <w:rsid w:val="00225240"/>
    <w:rsid w:val="002362FD"/>
    <w:rsid w:val="00243A4C"/>
    <w:rsid w:val="00254806"/>
    <w:rsid w:val="00255030"/>
    <w:rsid w:val="00266DC6"/>
    <w:rsid w:val="00283ED5"/>
    <w:rsid w:val="0028450C"/>
    <w:rsid w:val="002862B3"/>
    <w:rsid w:val="00286729"/>
    <w:rsid w:val="00291A79"/>
    <w:rsid w:val="002958E5"/>
    <w:rsid w:val="002A0ACB"/>
    <w:rsid w:val="002A35E9"/>
    <w:rsid w:val="002B23A3"/>
    <w:rsid w:val="002B5B48"/>
    <w:rsid w:val="002B748F"/>
    <w:rsid w:val="002B74B5"/>
    <w:rsid w:val="002D1707"/>
    <w:rsid w:val="002D3938"/>
    <w:rsid w:val="002D44DE"/>
    <w:rsid w:val="002D6CDD"/>
    <w:rsid w:val="002E01AA"/>
    <w:rsid w:val="002E2620"/>
    <w:rsid w:val="002E3E43"/>
    <w:rsid w:val="002F05E0"/>
    <w:rsid w:val="002F2D29"/>
    <w:rsid w:val="002F3E17"/>
    <w:rsid w:val="002F501A"/>
    <w:rsid w:val="002F546D"/>
    <w:rsid w:val="0030676B"/>
    <w:rsid w:val="00307122"/>
    <w:rsid w:val="003100E1"/>
    <w:rsid w:val="003105F1"/>
    <w:rsid w:val="0031212D"/>
    <w:rsid w:val="003205E0"/>
    <w:rsid w:val="003216AB"/>
    <w:rsid w:val="00321899"/>
    <w:rsid w:val="003247F2"/>
    <w:rsid w:val="0033331F"/>
    <w:rsid w:val="00335FBA"/>
    <w:rsid w:val="00344B15"/>
    <w:rsid w:val="003450BA"/>
    <w:rsid w:val="00345F09"/>
    <w:rsid w:val="00346251"/>
    <w:rsid w:val="00370C9A"/>
    <w:rsid w:val="003744C8"/>
    <w:rsid w:val="003833C6"/>
    <w:rsid w:val="0038549E"/>
    <w:rsid w:val="003867D7"/>
    <w:rsid w:val="00387A74"/>
    <w:rsid w:val="00391D33"/>
    <w:rsid w:val="003A083B"/>
    <w:rsid w:val="003A45CF"/>
    <w:rsid w:val="003A52EB"/>
    <w:rsid w:val="003B54DB"/>
    <w:rsid w:val="003B5651"/>
    <w:rsid w:val="003C0924"/>
    <w:rsid w:val="003D14D0"/>
    <w:rsid w:val="003E0F86"/>
    <w:rsid w:val="003E4BCA"/>
    <w:rsid w:val="003E651F"/>
    <w:rsid w:val="003F1D82"/>
    <w:rsid w:val="003F3A33"/>
    <w:rsid w:val="003F59DA"/>
    <w:rsid w:val="003F7DEF"/>
    <w:rsid w:val="00400CD2"/>
    <w:rsid w:val="00402BB5"/>
    <w:rsid w:val="00405D74"/>
    <w:rsid w:val="00411C13"/>
    <w:rsid w:val="004328AF"/>
    <w:rsid w:val="00445BEF"/>
    <w:rsid w:val="00445DE6"/>
    <w:rsid w:val="0045380E"/>
    <w:rsid w:val="00453A59"/>
    <w:rsid w:val="00457340"/>
    <w:rsid w:val="00472C95"/>
    <w:rsid w:val="00474136"/>
    <w:rsid w:val="00486704"/>
    <w:rsid w:val="00493B28"/>
    <w:rsid w:val="0049741B"/>
    <w:rsid w:val="004A3C18"/>
    <w:rsid w:val="004B4AD3"/>
    <w:rsid w:val="004C0DEB"/>
    <w:rsid w:val="004D2173"/>
    <w:rsid w:val="004D2F19"/>
    <w:rsid w:val="004D69A8"/>
    <w:rsid w:val="004E339C"/>
    <w:rsid w:val="004E341E"/>
    <w:rsid w:val="004F10DB"/>
    <w:rsid w:val="004F29AB"/>
    <w:rsid w:val="00506DCE"/>
    <w:rsid w:val="005218C4"/>
    <w:rsid w:val="00522520"/>
    <w:rsid w:val="0052295F"/>
    <w:rsid w:val="005451F9"/>
    <w:rsid w:val="00546D65"/>
    <w:rsid w:val="00547D56"/>
    <w:rsid w:val="00550546"/>
    <w:rsid w:val="005678AA"/>
    <w:rsid w:val="005710E6"/>
    <w:rsid w:val="00574A6F"/>
    <w:rsid w:val="005825A7"/>
    <w:rsid w:val="0058603E"/>
    <w:rsid w:val="005A0D41"/>
    <w:rsid w:val="005A1BF3"/>
    <w:rsid w:val="005A3CF8"/>
    <w:rsid w:val="005A63DC"/>
    <w:rsid w:val="005B00F4"/>
    <w:rsid w:val="005C04A1"/>
    <w:rsid w:val="005C04F0"/>
    <w:rsid w:val="005C692C"/>
    <w:rsid w:val="005D3B68"/>
    <w:rsid w:val="005D7D2A"/>
    <w:rsid w:val="005E332F"/>
    <w:rsid w:val="005F6A42"/>
    <w:rsid w:val="00600D00"/>
    <w:rsid w:val="00631043"/>
    <w:rsid w:val="00632486"/>
    <w:rsid w:val="006345FD"/>
    <w:rsid w:val="006410DF"/>
    <w:rsid w:val="00644AAA"/>
    <w:rsid w:val="00646247"/>
    <w:rsid w:val="006470E3"/>
    <w:rsid w:val="006515A3"/>
    <w:rsid w:val="00653C9A"/>
    <w:rsid w:val="00654A9D"/>
    <w:rsid w:val="0067754D"/>
    <w:rsid w:val="006825BD"/>
    <w:rsid w:val="00682C0D"/>
    <w:rsid w:val="006845BB"/>
    <w:rsid w:val="00690DD4"/>
    <w:rsid w:val="00693502"/>
    <w:rsid w:val="006A0441"/>
    <w:rsid w:val="006A1F9D"/>
    <w:rsid w:val="006A29FD"/>
    <w:rsid w:val="006A488D"/>
    <w:rsid w:val="006B0BD1"/>
    <w:rsid w:val="006B13C2"/>
    <w:rsid w:val="006B70E9"/>
    <w:rsid w:val="006D13CD"/>
    <w:rsid w:val="006D37D3"/>
    <w:rsid w:val="006D55DB"/>
    <w:rsid w:val="006E77F1"/>
    <w:rsid w:val="006F5480"/>
    <w:rsid w:val="006F5D1F"/>
    <w:rsid w:val="00702C8F"/>
    <w:rsid w:val="0071424E"/>
    <w:rsid w:val="007175CD"/>
    <w:rsid w:val="0071772F"/>
    <w:rsid w:val="007367D4"/>
    <w:rsid w:val="00745DAB"/>
    <w:rsid w:val="00754987"/>
    <w:rsid w:val="0075561C"/>
    <w:rsid w:val="007574DE"/>
    <w:rsid w:val="0076087D"/>
    <w:rsid w:val="00760EF3"/>
    <w:rsid w:val="007620BD"/>
    <w:rsid w:val="00763027"/>
    <w:rsid w:val="00770DFB"/>
    <w:rsid w:val="00770F9C"/>
    <w:rsid w:val="007772A3"/>
    <w:rsid w:val="00781C52"/>
    <w:rsid w:val="007874A4"/>
    <w:rsid w:val="00791A69"/>
    <w:rsid w:val="00791AAE"/>
    <w:rsid w:val="007A100F"/>
    <w:rsid w:val="007A191F"/>
    <w:rsid w:val="007A20C3"/>
    <w:rsid w:val="007A6A37"/>
    <w:rsid w:val="007B17C7"/>
    <w:rsid w:val="007D28B0"/>
    <w:rsid w:val="007D3866"/>
    <w:rsid w:val="007E0396"/>
    <w:rsid w:val="007E1E0A"/>
    <w:rsid w:val="007E263E"/>
    <w:rsid w:val="007E4374"/>
    <w:rsid w:val="007F1334"/>
    <w:rsid w:val="007F2A09"/>
    <w:rsid w:val="00801E84"/>
    <w:rsid w:val="008030FB"/>
    <w:rsid w:val="00806A3F"/>
    <w:rsid w:val="00824253"/>
    <w:rsid w:val="00826FFB"/>
    <w:rsid w:val="008270B2"/>
    <w:rsid w:val="00840F1B"/>
    <w:rsid w:val="008533C0"/>
    <w:rsid w:val="0085482D"/>
    <w:rsid w:val="00862370"/>
    <w:rsid w:val="00865B94"/>
    <w:rsid w:val="00873747"/>
    <w:rsid w:val="00874D22"/>
    <w:rsid w:val="00876028"/>
    <w:rsid w:val="0088227A"/>
    <w:rsid w:val="008843EC"/>
    <w:rsid w:val="008867E8"/>
    <w:rsid w:val="0089751B"/>
    <w:rsid w:val="008A38CF"/>
    <w:rsid w:val="008A3FD6"/>
    <w:rsid w:val="008B104F"/>
    <w:rsid w:val="008B2924"/>
    <w:rsid w:val="008B4D82"/>
    <w:rsid w:val="008B6CE6"/>
    <w:rsid w:val="008C1516"/>
    <w:rsid w:val="008C15B8"/>
    <w:rsid w:val="008C3D2D"/>
    <w:rsid w:val="008C6E01"/>
    <w:rsid w:val="008D166C"/>
    <w:rsid w:val="008E387B"/>
    <w:rsid w:val="008F3095"/>
    <w:rsid w:val="008F771F"/>
    <w:rsid w:val="009021BC"/>
    <w:rsid w:val="0090251F"/>
    <w:rsid w:val="00902D88"/>
    <w:rsid w:val="009031DC"/>
    <w:rsid w:val="00911EE5"/>
    <w:rsid w:val="009176EC"/>
    <w:rsid w:val="00917912"/>
    <w:rsid w:val="00922EC8"/>
    <w:rsid w:val="00924F1F"/>
    <w:rsid w:val="00930A84"/>
    <w:rsid w:val="00930FD5"/>
    <w:rsid w:val="00935066"/>
    <w:rsid w:val="009603F5"/>
    <w:rsid w:val="0096394B"/>
    <w:rsid w:val="00966A61"/>
    <w:rsid w:val="00970CD9"/>
    <w:rsid w:val="00976757"/>
    <w:rsid w:val="0097719E"/>
    <w:rsid w:val="0097756A"/>
    <w:rsid w:val="00993341"/>
    <w:rsid w:val="00993E79"/>
    <w:rsid w:val="00994F6D"/>
    <w:rsid w:val="0099730E"/>
    <w:rsid w:val="009A5EBE"/>
    <w:rsid w:val="009B21A1"/>
    <w:rsid w:val="009B6652"/>
    <w:rsid w:val="009B76F2"/>
    <w:rsid w:val="009C43E2"/>
    <w:rsid w:val="009D2E82"/>
    <w:rsid w:val="009D47B2"/>
    <w:rsid w:val="009E11B9"/>
    <w:rsid w:val="009E4FE1"/>
    <w:rsid w:val="009E5CB6"/>
    <w:rsid w:val="009F5A2A"/>
    <w:rsid w:val="009F6382"/>
    <w:rsid w:val="00A05F9A"/>
    <w:rsid w:val="00A1727A"/>
    <w:rsid w:val="00A23369"/>
    <w:rsid w:val="00A23B0E"/>
    <w:rsid w:val="00A30A86"/>
    <w:rsid w:val="00A30F83"/>
    <w:rsid w:val="00A311CF"/>
    <w:rsid w:val="00A3496D"/>
    <w:rsid w:val="00A35EF9"/>
    <w:rsid w:val="00A365ED"/>
    <w:rsid w:val="00A431F4"/>
    <w:rsid w:val="00A47349"/>
    <w:rsid w:val="00A477B9"/>
    <w:rsid w:val="00A61DC3"/>
    <w:rsid w:val="00A7346B"/>
    <w:rsid w:val="00A84871"/>
    <w:rsid w:val="00A8525D"/>
    <w:rsid w:val="00A85DD4"/>
    <w:rsid w:val="00A93656"/>
    <w:rsid w:val="00AA25CB"/>
    <w:rsid w:val="00AA4EE7"/>
    <w:rsid w:val="00AB3055"/>
    <w:rsid w:val="00AB41D0"/>
    <w:rsid w:val="00AB7303"/>
    <w:rsid w:val="00AB733E"/>
    <w:rsid w:val="00AC0B76"/>
    <w:rsid w:val="00AC6197"/>
    <w:rsid w:val="00AF127B"/>
    <w:rsid w:val="00AF2C0A"/>
    <w:rsid w:val="00B00534"/>
    <w:rsid w:val="00B06F59"/>
    <w:rsid w:val="00B12F48"/>
    <w:rsid w:val="00B148DD"/>
    <w:rsid w:val="00B162DD"/>
    <w:rsid w:val="00B22EA9"/>
    <w:rsid w:val="00B258D2"/>
    <w:rsid w:val="00B263BA"/>
    <w:rsid w:val="00B30FF0"/>
    <w:rsid w:val="00B35D33"/>
    <w:rsid w:val="00B360A6"/>
    <w:rsid w:val="00B4208C"/>
    <w:rsid w:val="00B42993"/>
    <w:rsid w:val="00B477E4"/>
    <w:rsid w:val="00B5114C"/>
    <w:rsid w:val="00B55868"/>
    <w:rsid w:val="00B62747"/>
    <w:rsid w:val="00B7498C"/>
    <w:rsid w:val="00B75BB6"/>
    <w:rsid w:val="00B82635"/>
    <w:rsid w:val="00B84191"/>
    <w:rsid w:val="00B84217"/>
    <w:rsid w:val="00B84346"/>
    <w:rsid w:val="00B86193"/>
    <w:rsid w:val="00B8744C"/>
    <w:rsid w:val="00B87773"/>
    <w:rsid w:val="00B90D29"/>
    <w:rsid w:val="00B91569"/>
    <w:rsid w:val="00B948FA"/>
    <w:rsid w:val="00BA0A8B"/>
    <w:rsid w:val="00BA11EA"/>
    <w:rsid w:val="00BB1B32"/>
    <w:rsid w:val="00BB3984"/>
    <w:rsid w:val="00BD45FE"/>
    <w:rsid w:val="00BD6C22"/>
    <w:rsid w:val="00BE7771"/>
    <w:rsid w:val="00BF11D1"/>
    <w:rsid w:val="00BF30E4"/>
    <w:rsid w:val="00BF6832"/>
    <w:rsid w:val="00BF7F4E"/>
    <w:rsid w:val="00C062B9"/>
    <w:rsid w:val="00C06967"/>
    <w:rsid w:val="00C07961"/>
    <w:rsid w:val="00C12A75"/>
    <w:rsid w:val="00C15125"/>
    <w:rsid w:val="00C17F6C"/>
    <w:rsid w:val="00C271C0"/>
    <w:rsid w:val="00C35C1C"/>
    <w:rsid w:val="00C533FF"/>
    <w:rsid w:val="00C625CB"/>
    <w:rsid w:val="00C627D3"/>
    <w:rsid w:val="00C656A9"/>
    <w:rsid w:val="00C65D9E"/>
    <w:rsid w:val="00C710A7"/>
    <w:rsid w:val="00C91B9E"/>
    <w:rsid w:val="00C944EC"/>
    <w:rsid w:val="00CA4681"/>
    <w:rsid w:val="00CC051B"/>
    <w:rsid w:val="00CC389E"/>
    <w:rsid w:val="00CC5F2E"/>
    <w:rsid w:val="00CC7D7F"/>
    <w:rsid w:val="00CD0809"/>
    <w:rsid w:val="00CD186B"/>
    <w:rsid w:val="00CF2AFC"/>
    <w:rsid w:val="00D042D6"/>
    <w:rsid w:val="00D043C7"/>
    <w:rsid w:val="00D0623C"/>
    <w:rsid w:val="00D1144E"/>
    <w:rsid w:val="00D14BEB"/>
    <w:rsid w:val="00D14E40"/>
    <w:rsid w:val="00D1512A"/>
    <w:rsid w:val="00D339EE"/>
    <w:rsid w:val="00D43400"/>
    <w:rsid w:val="00D442CD"/>
    <w:rsid w:val="00D44A2D"/>
    <w:rsid w:val="00D4763E"/>
    <w:rsid w:val="00D547B1"/>
    <w:rsid w:val="00D54D75"/>
    <w:rsid w:val="00D706EE"/>
    <w:rsid w:val="00D71B60"/>
    <w:rsid w:val="00D75B25"/>
    <w:rsid w:val="00D81128"/>
    <w:rsid w:val="00D931BE"/>
    <w:rsid w:val="00DB30D7"/>
    <w:rsid w:val="00DB7781"/>
    <w:rsid w:val="00DC7A2D"/>
    <w:rsid w:val="00DD17B3"/>
    <w:rsid w:val="00DD20E9"/>
    <w:rsid w:val="00DD4DAB"/>
    <w:rsid w:val="00DE4E84"/>
    <w:rsid w:val="00DF0B39"/>
    <w:rsid w:val="00DF6F60"/>
    <w:rsid w:val="00DF7949"/>
    <w:rsid w:val="00E00B38"/>
    <w:rsid w:val="00E03A59"/>
    <w:rsid w:val="00E05494"/>
    <w:rsid w:val="00E108D9"/>
    <w:rsid w:val="00E11A0C"/>
    <w:rsid w:val="00E1261C"/>
    <w:rsid w:val="00E17982"/>
    <w:rsid w:val="00E33A57"/>
    <w:rsid w:val="00E3739C"/>
    <w:rsid w:val="00E42163"/>
    <w:rsid w:val="00E60A94"/>
    <w:rsid w:val="00E655AB"/>
    <w:rsid w:val="00E65DD8"/>
    <w:rsid w:val="00E7295B"/>
    <w:rsid w:val="00E72B6F"/>
    <w:rsid w:val="00E83D7E"/>
    <w:rsid w:val="00E92F4A"/>
    <w:rsid w:val="00E976D3"/>
    <w:rsid w:val="00EA51D5"/>
    <w:rsid w:val="00EA57CE"/>
    <w:rsid w:val="00EB14F3"/>
    <w:rsid w:val="00EB2BCA"/>
    <w:rsid w:val="00EB5A66"/>
    <w:rsid w:val="00EC0B9E"/>
    <w:rsid w:val="00EC3245"/>
    <w:rsid w:val="00ED6BCE"/>
    <w:rsid w:val="00EE14F0"/>
    <w:rsid w:val="00EE3F90"/>
    <w:rsid w:val="00EF0A88"/>
    <w:rsid w:val="00EF5F7B"/>
    <w:rsid w:val="00EF7BB8"/>
    <w:rsid w:val="00F10CFF"/>
    <w:rsid w:val="00F1409B"/>
    <w:rsid w:val="00F25DD9"/>
    <w:rsid w:val="00F35425"/>
    <w:rsid w:val="00F61C43"/>
    <w:rsid w:val="00F638E3"/>
    <w:rsid w:val="00F667CA"/>
    <w:rsid w:val="00F718A4"/>
    <w:rsid w:val="00F7363B"/>
    <w:rsid w:val="00F74B7E"/>
    <w:rsid w:val="00F94474"/>
    <w:rsid w:val="00F96D4A"/>
    <w:rsid w:val="00FA181F"/>
    <w:rsid w:val="00FB5A17"/>
    <w:rsid w:val="00FC033C"/>
    <w:rsid w:val="00FC0DE3"/>
    <w:rsid w:val="00FC15DF"/>
    <w:rsid w:val="00FD4023"/>
    <w:rsid w:val="00FD4A01"/>
    <w:rsid w:val="00FD6286"/>
    <w:rsid w:val="00FE5B23"/>
    <w:rsid w:val="00FE7D55"/>
    <w:rsid w:val="00FF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92F7DC8-3AE5-41C6-8D33-6AB794F37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53B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8F771F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B4208C"/>
    <w:pPr>
      <w:keepNext/>
      <w:keepLines/>
      <w:numPr>
        <w:ilvl w:val="1"/>
        <w:numId w:val="1"/>
      </w:numPr>
      <w:spacing w:beforeLines="100" w:afterLines="100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AB3055"/>
    <w:pPr>
      <w:keepNext/>
      <w:numPr>
        <w:ilvl w:val="2"/>
        <w:numId w:val="1"/>
      </w:numPr>
      <w:spacing w:beforeLines="100" w:afterLines="100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link w:val="4Char"/>
    <w:qFormat/>
    <w:rsid w:val="00B4208C"/>
    <w:pPr>
      <w:keepNext/>
      <w:numPr>
        <w:ilvl w:val="3"/>
        <w:numId w:val="1"/>
      </w:numPr>
      <w:spacing w:beforeLines="50" w:afterLines="50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B4208C"/>
    <w:pPr>
      <w:keepNext/>
      <w:keepLines/>
      <w:numPr>
        <w:ilvl w:val="4"/>
        <w:numId w:val="1"/>
      </w:numPr>
      <w:spacing w:beforeLines="100" w:afterLines="100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qFormat/>
    <w:rsid w:val="008F771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8F771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8F771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8F771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4A3C18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4A3C18"/>
    <w:pPr>
      <w:spacing w:beforeLines="50" w:afterLines="50"/>
      <w:jc w:val="left"/>
    </w:pPr>
    <w:rPr>
      <w:rFonts w:ascii="Times" w:hAnsi="Times"/>
      <w:b/>
      <w:noProof/>
      <w:sz w:val="24"/>
    </w:rPr>
  </w:style>
  <w:style w:type="paragraph" w:styleId="20">
    <w:name w:val="toc 2"/>
    <w:basedOn w:val="a"/>
    <w:next w:val="a"/>
    <w:uiPriority w:val="39"/>
    <w:rsid w:val="004A3C18"/>
    <w:pPr>
      <w:ind w:leftChars="200" w:left="200"/>
      <w:jc w:val="left"/>
    </w:pPr>
  </w:style>
  <w:style w:type="paragraph" w:styleId="a4">
    <w:name w:val="Document Map"/>
    <w:basedOn w:val="a"/>
    <w:semiHidden/>
    <w:rsid w:val="004A3C18"/>
    <w:pPr>
      <w:shd w:val="clear" w:color="auto" w:fill="000080"/>
    </w:pPr>
  </w:style>
  <w:style w:type="character" w:styleId="a5">
    <w:name w:val="Hyperlink"/>
    <w:uiPriority w:val="99"/>
    <w:rsid w:val="004A3C18"/>
    <w:rPr>
      <w:color w:val="0000FF"/>
      <w:u w:val="single"/>
    </w:rPr>
  </w:style>
  <w:style w:type="character" w:styleId="a6">
    <w:name w:val="FollowedHyperlink"/>
    <w:rsid w:val="004A3C18"/>
    <w:rPr>
      <w:color w:val="800080"/>
      <w:u w:val="single"/>
    </w:rPr>
  </w:style>
  <w:style w:type="paragraph" w:styleId="30">
    <w:name w:val="toc 3"/>
    <w:basedOn w:val="a"/>
    <w:next w:val="a"/>
    <w:uiPriority w:val="39"/>
    <w:rsid w:val="004A3C18"/>
    <w:pPr>
      <w:ind w:leftChars="400" w:left="400"/>
      <w:jc w:val="left"/>
    </w:pPr>
  </w:style>
  <w:style w:type="paragraph" w:styleId="40">
    <w:name w:val="toc 4"/>
    <w:basedOn w:val="a"/>
    <w:next w:val="a"/>
    <w:uiPriority w:val="39"/>
    <w:rsid w:val="004A3C18"/>
    <w:pPr>
      <w:ind w:leftChars="600" w:left="600"/>
      <w:jc w:val="left"/>
    </w:pPr>
  </w:style>
  <w:style w:type="paragraph" w:styleId="50">
    <w:name w:val="toc 5"/>
    <w:basedOn w:val="a"/>
    <w:next w:val="a"/>
    <w:semiHidden/>
    <w:rsid w:val="004A3C18"/>
    <w:pPr>
      <w:ind w:leftChars="800" w:left="800"/>
      <w:jc w:val="left"/>
    </w:pPr>
  </w:style>
  <w:style w:type="paragraph" w:styleId="60">
    <w:name w:val="toc 6"/>
    <w:basedOn w:val="a"/>
    <w:next w:val="a"/>
    <w:autoRedefine/>
    <w:semiHidden/>
    <w:rsid w:val="004A3C18"/>
    <w:pPr>
      <w:ind w:leftChars="1000" w:left="2100"/>
    </w:pPr>
    <w:rPr>
      <w:b/>
    </w:rPr>
  </w:style>
  <w:style w:type="paragraph" w:styleId="70">
    <w:name w:val="toc 7"/>
    <w:basedOn w:val="a"/>
    <w:next w:val="a"/>
    <w:autoRedefine/>
    <w:semiHidden/>
    <w:rsid w:val="004A3C18"/>
    <w:pPr>
      <w:ind w:leftChars="1200" w:left="2520"/>
    </w:pPr>
  </w:style>
  <w:style w:type="paragraph" w:styleId="a7">
    <w:name w:val="footer"/>
    <w:basedOn w:val="a"/>
    <w:link w:val="Char"/>
    <w:uiPriority w:val="99"/>
    <w:rsid w:val="004A3C18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4A3C18"/>
  </w:style>
  <w:style w:type="paragraph" w:styleId="80">
    <w:name w:val="toc 8"/>
    <w:basedOn w:val="a"/>
    <w:next w:val="a"/>
    <w:autoRedefine/>
    <w:semiHidden/>
    <w:rsid w:val="004A3C18"/>
    <w:pPr>
      <w:ind w:leftChars="1400" w:left="2940"/>
    </w:pPr>
  </w:style>
  <w:style w:type="paragraph" w:styleId="90">
    <w:name w:val="toc 9"/>
    <w:basedOn w:val="a"/>
    <w:next w:val="a"/>
    <w:autoRedefine/>
    <w:semiHidden/>
    <w:rsid w:val="004A3C18"/>
    <w:pPr>
      <w:ind w:leftChars="1600" w:left="3360"/>
    </w:pPr>
  </w:style>
  <w:style w:type="paragraph" w:customStyle="1" w:styleId="infoblue">
    <w:name w:val="infoblue"/>
    <w:basedOn w:val="a"/>
    <w:rsid w:val="004A3C18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styleId="a9">
    <w:name w:val="Normal Indent"/>
    <w:basedOn w:val="a"/>
    <w:next w:val="a"/>
    <w:rsid w:val="004A3C18"/>
    <w:pPr>
      <w:spacing w:before="100" w:beforeAutospacing="1" w:after="100" w:afterAutospacing="1"/>
      <w:ind w:firstLineChars="200" w:firstLine="200"/>
    </w:pPr>
    <w:rPr>
      <w:szCs w:val="20"/>
    </w:rPr>
  </w:style>
  <w:style w:type="paragraph" w:styleId="aa">
    <w:name w:val="Body Text"/>
    <w:basedOn w:val="a"/>
    <w:rsid w:val="004A3C18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customStyle="1" w:styleId="paragraph2">
    <w:name w:val="paragraph2"/>
    <w:basedOn w:val="a"/>
    <w:rsid w:val="004A3C18"/>
    <w:pPr>
      <w:widowControl/>
      <w:spacing w:before="80" w:line="240" w:lineRule="atLeast"/>
      <w:ind w:left="720"/>
    </w:pPr>
    <w:rPr>
      <w:color w:val="000000"/>
      <w:kern w:val="0"/>
      <w:sz w:val="20"/>
      <w:szCs w:val="20"/>
    </w:rPr>
  </w:style>
  <w:style w:type="paragraph" w:styleId="11">
    <w:name w:val="index 1"/>
    <w:basedOn w:val="a"/>
    <w:next w:val="a"/>
    <w:autoRedefine/>
    <w:semiHidden/>
    <w:rsid w:val="004A3C18"/>
  </w:style>
  <w:style w:type="paragraph" w:customStyle="1" w:styleId="TAH">
    <w:name w:val="TAH"/>
    <w:basedOn w:val="a"/>
    <w:rsid w:val="004A3C18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TAL">
    <w:name w:val="TAL"/>
    <w:basedOn w:val="a"/>
    <w:rsid w:val="004A3C18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styleId="ab">
    <w:name w:val="Note Heading"/>
    <w:basedOn w:val="a"/>
    <w:next w:val="a"/>
    <w:rsid w:val="004A3C18"/>
    <w:pPr>
      <w:jc w:val="center"/>
    </w:pPr>
  </w:style>
  <w:style w:type="paragraph" w:styleId="ac">
    <w:name w:val="No Spacing"/>
    <w:link w:val="Char0"/>
    <w:uiPriority w:val="1"/>
    <w:qFormat/>
    <w:rsid w:val="000553B3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0">
    <w:name w:val="无间隔 Char"/>
    <w:basedOn w:val="a0"/>
    <w:link w:val="ac"/>
    <w:uiPriority w:val="1"/>
    <w:rsid w:val="000553B3"/>
    <w:rPr>
      <w:rFonts w:asciiTheme="minorHAnsi" w:eastAsiaTheme="minorEastAsia" w:hAnsiTheme="minorHAnsi" w:cstheme="minorBidi"/>
      <w:sz w:val="22"/>
      <w:szCs w:val="22"/>
    </w:rPr>
  </w:style>
  <w:style w:type="table" w:styleId="ad">
    <w:name w:val="Table Grid"/>
    <w:basedOn w:val="a1"/>
    <w:uiPriority w:val="39"/>
    <w:rsid w:val="00BD45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浅色1"/>
    <w:basedOn w:val="a1"/>
    <w:uiPriority w:val="40"/>
    <w:rsid w:val="00BD45F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BD45FE"/>
    <w:pPr>
      <w:ind w:firstLineChars="200" w:firstLine="420"/>
    </w:pPr>
  </w:style>
  <w:style w:type="paragraph" w:styleId="af">
    <w:name w:val="Balloon Text"/>
    <w:basedOn w:val="a"/>
    <w:link w:val="Char1"/>
    <w:semiHidden/>
    <w:unhideWhenUsed/>
    <w:rsid w:val="006A29FD"/>
    <w:rPr>
      <w:sz w:val="18"/>
      <w:szCs w:val="18"/>
    </w:rPr>
  </w:style>
  <w:style w:type="character" w:customStyle="1" w:styleId="Char1">
    <w:name w:val="批注框文本 Char"/>
    <w:basedOn w:val="a0"/>
    <w:link w:val="af"/>
    <w:semiHidden/>
    <w:rsid w:val="006A29FD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A29FD"/>
    <w:pPr>
      <w:widowControl/>
      <w:numPr>
        <w:numId w:val="0"/>
      </w:numPr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10">
    <w:name w:val="无格式表格 11"/>
    <w:basedOn w:val="a1"/>
    <w:uiPriority w:val="41"/>
    <w:rsid w:val="006A29FD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3">
    <w:name w:val="网格型浅色1"/>
    <w:basedOn w:val="a1"/>
    <w:uiPriority w:val="40"/>
    <w:rsid w:val="006A29FD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annotation reference"/>
    <w:basedOn w:val="a0"/>
    <w:semiHidden/>
    <w:unhideWhenUsed/>
    <w:rsid w:val="006A29FD"/>
    <w:rPr>
      <w:sz w:val="21"/>
      <w:szCs w:val="21"/>
    </w:rPr>
  </w:style>
  <w:style w:type="paragraph" w:styleId="af1">
    <w:name w:val="annotation text"/>
    <w:basedOn w:val="a"/>
    <w:link w:val="Char2"/>
    <w:semiHidden/>
    <w:unhideWhenUsed/>
    <w:rsid w:val="006A29FD"/>
    <w:pPr>
      <w:jc w:val="left"/>
    </w:pPr>
  </w:style>
  <w:style w:type="character" w:customStyle="1" w:styleId="Char2">
    <w:name w:val="批注文字 Char"/>
    <w:basedOn w:val="a0"/>
    <w:link w:val="af1"/>
    <w:semiHidden/>
    <w:rsid w:val="006A29FD"/>
    <w:rPr>
      <w:kern w:val="2"/>
      <w:sz w:val="21"/>
      <w:szCs w:val="24"/>
    </w:rPr>
  </w:style>
  <w:style w:type="paragraph" w:styleId="af2">
    <w:name w:val="annotation subject"/>
    <w:basedOn w:val="af1"/>
    <w:next w:val="af1"/>
    <w:link w:val="Char3"/>
    <w:semiHidden/>
    <w:unhideWhenUsed/>
    <w:rsid w:val="006A29FD"/>
    <w:rPr>
      <w:b/>
      <w:bCs/>
    </w:rPr>
  </w:style>
  <w:style w:type="character" w:customStyle="1" w:styleId="Char3">
    <w:name w:val="批注主题 Char"/>
    <w:basedOn w:val="Char2"/>
    <w:link w:val="af2"/>
    <w:semiHidden/>
    <w:rsid w:val="006A29FD"/>
    <w:rPr>
      <w:b/>
      <w:bCs/>
      <w:kern w:val="2"/>
      <w:sz w:val="21"/>
      <w:szCs w:val="24"/>
    </w:rPr>
  </w:style>
  <w:style w:type="paragraph" w:styleId="af3">
    <w:name w:val="Revision"/>
    <w:hidden/>
    <w:uiPriority w:val="99"/>
    <w:semiHidden/>
    <w:rsid w:val="006A29FD"/>
    <w:rPr>
      <w:kern w:val="2"/>
      <w:sz w:val="21"/>
      <w:szCs w:val="24"/>
    </w:rPr>
  </w:style>
  <w:style w:type="table" w:customStyle="1" w:styleId="14">
    <w:name w:val="样式1"/>
    <w:basedOn w:val="13"/>
    <w:uiPriority w:val="99"/>
    <w:rsid w:val="006A29FD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Title"/>
    <w:basedOn w:val="a"/>
    <w:next w:val="a"/>
    <w:link w:val="Char4"/>
    <w:qFormat/>
    <w:rsid w:val="006A29FD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f4"/>
    <w:rsid w:val="006A29F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4Char">
    <w:name w:val="标题 4 Char"/>
    <w:aliases w:val="H4 Char,PIM 4 Char,h4 Char"/>
    <w:basedOn w:val="a0"/>
    <w:link w:val="4"/>
    <w:rsid w:val="00600D00"/>
    <w:rPr>
      <w:b/>
      <w:bCs/>
      <w:kern w:val="2"/>
      <w:sz w:val="24"/>
      <w:szCs w:val="28"/>
    </w:rPr>
  </w:style>
  <w:style w:type="character" w:customStyle="1" w:styleId="Char">
    <w:name w:val="页脚 Char"/>
    <w:basedOn w:val="a0"/>
    <w:link w:val="a7"/>
    <w:uiPriority w:val="99"/>
    <w:rsid w:val="00D1144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6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nta\OneDrive\mftour\&#20135;&#21697;&#35268;&#33539;\PRD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2E27E-0058-4340-8A0A-31A8E6389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PRD模板.dotx</Template>
  <TotalTime>3810</TotalTime>
  <Pages>57</Pages>
  <Words>3176</Words>
  <Characters>18108</Characters>
  <Application>Microsoft Office Word</Application>
  <DocSecurity>0</DocSecurity>
  <Lines>150</Lines>
  <Paragraphs>42</Paragraphs>
  <ScaleCrop>false</ScaleCrop>
  <Company>上海我友网络</Company>
  <LinksUpToDate>false</LinksUpToDate>
  <CharactersWithSpaces>21242</CharactersWithSpaces>
  <SharedDoc>false</SharedDoc>
  <HLinks>
    <vt:vector size="222" baseType="variant"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_Toc257294551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_Toc257294550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_Toc257294549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_Toc257294548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_Toc257294547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_Toc257294546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_Toc257294545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_Toc257294544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_Toc257294543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_Toc257294542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_Toc257294541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_Toc257294540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_Toc257294539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_Toc257294538</vt:lpwstr>
      </vt:variant>
      <vt:variant>
        <vt:i4>1507385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_Toc257294537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_Toc257294536</vt:lpwstr>
      </vt:variant>
      <vt:variant>
        <vt:i4>1507385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_Toc257294535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_Toc257294534</vt:lpwstr>
      </vt:variant>
      <vt:variant>
        <vt:i4>1507385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_Toc257294533</vt:lpwstr>
      </vt:variant>
      <vt:variant>
        <vt:i4>1507385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_Toc257294532</vt:lpwstr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_Toc257294531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_Toc257294530</vt:lpwstr>
      </vt:variant>
      <vt:variant>
        <vt:i4>1441849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_Toc257294529</vt:lpwstr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_Toc257294528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_Toc257294527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_Toc257294526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_Toc257294525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_Toc257294524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_Toc257294523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_Toc257294522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_Toc257294521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_Toc257294520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_Toc257294519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_Toc257294518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_Toc257294517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_Toc257294516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_Toc257294515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产品需求文档模版</dc:title>
  <dc:creator>Wentao Xin</dc:creator>
  <cp:lastModifiedBy>MF-CX-3</cp:lastModifiedBy>
  <cp:revision>69</cp:revision>
  <cp:lastPrinted>2001-12-24T08:54:00Z</cp:lastPrinted>
  <dcterms:created xsi:type="dcterms:W3CDTF">2016-03-01T03:17:00Z</dcterms:created>
  <dcterms:modified xsi:type="dcterms:W3CDTF">2016-06-02T09:27:00Z</dcterms:modified>
</cp:coreProperties>
</file>